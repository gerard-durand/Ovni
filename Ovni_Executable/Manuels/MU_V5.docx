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4DB982" w14:textId="77777777" w:rsidR="0038588E" w:rsidRPr="0005192C" w:rsidRDefault="00A54E84" w:rsidP="006C74B5">
      <w:pPr>
        <w:pStyle w:val="Normallogocentr"/>
        <w:rPr>
          <w:sz w:val="24"/>
          <w:szCs w:val="24"/>
        </w:rPr>
      </w:pPr>
      <w:r w:rsidRPr="0005192C">
        <w:rPr>
          <w:noProof/>
          <w:sz w:val="24"/>
          <w:szCs w:val="24"/>
        </w:rPr>
        <w:drawing>
          <wp:inline distT="0" distB="0" distL="0" distR="0" wp14:anchorId="77DC08ED" wp14:editId="4F4F6734">
            <wp:extent cx="2514600" cy="723900"/>
            <wp:effectExtent l="0" t="0" r="0" b="0"/>
            <wp:docPr id="1" name="Image 1" descr="logo-onera-ident_centr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onera-ident_centré"/>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14600" cy="723900"/>
                    </a:xfrm>
                    <a:prstGeom prst="rect">
                      <a:avLst/>
                    </a:prstGeom>
                    <a:noFill/>
                    <a:ln>
                      <a:noFill/>
                    </a:ln>
                  </pic:spPr>
                </pic:pic>
              </a:graphicData>
            </a:graphic>
          </wp:inline>
        </w:drawing>
      </w:r>
    </w:p>
    <w:p w14:paraId="2BD28CC4" w14:textId="77777777" w:rsidR="00E01EEC" w:rsidRPr="0005192C" w:rsidRDefault="00512CF4" w:rsidP="00E01EEC">
      <w:pPr>
        <w:pStyle w:val="Titretudedocumentligne1"/>
        <w:rPr>
          <w:szCs w:val="24"/>
        </w:rPr>
      </w:pPr>
      <w:r w:rsidRPr="0005192C">
        <w:rPr>
          <w:szCs w:val="24"/>
        </w:rPr>
        <w:t>OVNI V</w:t>
      </w:r>
      <w:r w:rsidR="007360EA" w:rsidRPr="0005192C">
        <w:rPr>
          <w:szCs w:val="24"/>
        </w:rPr>
        <w:t>5</w:t>
      </w:r>
    </w:p>
    <w:p w14:paraId="476EFB31" w14:textId="77777777" w:rsidR="00E01EEC" w:rsidRPr="0005192C" w:rsidRDefault="00E01EEC" w:rsidP="00E01EEC">
      <w:pPr>
        <w:pStyle w:val="Titretudedocumentligne1"/>
        <w:rPr>
          <w:i/>
          <w:szCs w:val="24"/>
        </w:rPr>
      </w:pPr>
      <w:r w:rsidRPr="0005192C">
        <w:rPr>
          <w:i/>
          <w:szCs w:val="24"/>
        </w:rPr>
        <w:t>Outil de Visualisation Interactif</w:t>
      </w:r>
    </w:p>
    <w:p w14:paraId="07A7654A" w14:textId="77777777" w:rsidR="00E01EEC" w:rsidRPr="0005192C" w:rsidRDefault="00E01EEC" w:rsidP="00E01EEC">
      <w:pPr>
        <w:pStyle w:val="Corpsdetexte"/>
        <w:rPr>
          <w:sz w:val="24"/>
          <w:szCs w:val="24"/>
        </w:rPr>
      </w:pPr>
    </w:p>
    <w:p w14:paraId="3BE57D3B" w14:textId="77777777" w:rsidR="00E01EEC" w:rsidRPr="0005192C" w:rsidRDefault="00E01EEC" w:rsidP="00E01EEC">
      <w:pPr>
        <w:pStyle w:val="Titretudedocumentligne2"/>
        <w:rPr>
          <w:szCs w:val="24"/>
        </w:rPr>
      </w:pPr>
      <w:r w:rsidRPr="0005192C">
        <w:rPr>
          <w:szCs w:val="24"/>
        </w:rPr>
        <w:t>Manuel utilisateur et d’Installation</w:t>
      </w:r>
    </w:p>
    <w:p w14:paraId="6E0226DC" w14:textId="77777777" w:rsidR="00E01EEC" w:rsidRPr="0005192C" w:rsidRDefault="00E01EEC" w:rsidP="00E01EEC">
      <w:pPr>
        <w:pStyle w:val="Corpsdetexte"/>
        <w:rPr>
          <w:sz w:val="24"/>
          <w:szCs w:val="24"/>
        </w:rPr>
      </w:pPr>
    </w:p>
    <w:p w14:paraId="6399AB5F" w14:textId="77777777" w:rsidR="0018216C" w:rsidRPr="0005192C" w:rsidRDefault="00A54E84" w:rsidP="001B3019">
      <w:pPr>
        <w:pStyle w:val="Corpsdetexte"/>
        <w:jc w:val="center"/>
        <w:rPr>
          <w:sz w:val="24"/>
          <w:szCs w:val="24"/>
        </w:rPr>
      </w:pPr>
      <w:r w:rsidRPr="0005192C">
        <w:rPr>
          <w:noProof/>
          <w:sz w:val="24"/>
          <w:szCs w:val="24"/>
        </w:rPr>
        <w:drawing>
          <wp:inline distT="0" distB="0" distL="0" distR="0" wp14:anchorId="34372084" wp14:editId="41E72DA3">
            <wp:extent cx="5991225" cy="2951196"/>
            <wp:effectExtent l="0" t="0" r="0" b="1905"/>
            <wp:docPr id="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92097" cy="2951625"/>
                    </a:xfrm>
                    <a:prstGeom prst="rect">
                      <a:avLst/>
                    </a:prstGeom>
                    <a:noFill/>
                    <a:ln>
                      <a:noFill/>
                    </a:ln>
                  </pic:spPr>
                </pic:pic>
              </a:graphicData>
            </a:graphic>
          </wp:inline>
        </w:drawing>
      </w:r>
    </w:p>
    <w:p w14:paraId="1950599E" w14:textId="77777777" w:rsidR="008779EC" w:rsidRPr="0005192C" w:rsidRDefault="008779EC" w:rsidP="00E01EEC">
      <w:pPr>
        <w:pStyle w:val="Corpsdetexte"/>
        <w:rPr>
          <w:sz w:val="24"/>
          <w:szCs w:val="24"/>
        </w:rPr>
      </w:pPr>
    </w:p>
    <w:tbl>
      <w:tblPr>
        <w:tblW w:w="9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701"/>
        <w:gridCol w:w="1985"/>
        <w:gridCol w:w="1985"/>
        <w:gridCol w:w="1985"/>
        <w:gridCol w:w="2337"/>
      </w:tblGrid>
      <w:tr w:rsidR="00780C25" w:rsidRPr="0005192C" w14:paraId="324DF01E" w14:textId="77777777">
        <w:tc>
          <w:tcPr>
            <w:tcW w:w="1701" w:type="dxa"/>
            <w:tcBorders>
              <w:top w:val="nil"/>
              <w:left w:val="nil"/>
              <w:bottom w:val="nil"/>
            </w:tcBorders>
            <w:vAlign w:val="center"/>
          </w:tcPr>
          <w:p w14:paraId="3A8AD0C6" w14:textId="77777777" w:rsidR="00780C25" w:rsidRPr="0005192C" w:rsidRDefault="00780C25" w:rsidP="002525F1">
            <w:pPr>
              <w:rPr>
                <w:sz w:val="24"/>
                <w:szCs w:val="24"/>
              </w:rPr>
            </w:pPr>
          </w:p>
        </w:tc>
        <w:tc>
          <w:tcPr>
            <w:tcW w:w="1985" w:type="dxa"/>
            <w:tcBorders>
              <w:bottom w:val="nil"/>
            </w:tcBorders>
            <w:vAlign w:val="center"/>
          </w:tcPr>
          <w:p w14:paraId="7A78159E" w14:textId="77777777" w:rsidR="00780C25" w:rsidRPr="0005192C" w:rsidRDefault="00780C25" w:rsidP="002525F1">
            <w:pPr>
              <w:pStyle w:val="Tableautitrescolonnes"/>
              <w:rPr>
                <w:sz w:val="24"/>
                <w:szCs w:val="24"/>
              </w:rPr>
            </w:pPr>
            <w:r w:rsidRPr="0005192C">
              <w:rPr>
                <w:sz w:val="24"/>
                <w:szCs w:val="24"/>
              </w:rPr>
              <w:t>Rédacteur</w:t>
            </w:r>
          </w:p>
        </w:tc>
        <w:tc>
          <w:tcPr>
            <w:tcW w:w="3970" w:type="dxa"/>
            <w:gridSpan w:val="2"/>
            <w:tcBorders>
              <w:bottom w:val="nil"/>
            </w:tcBorders>
            <w:vAlign w:val="center"/>
          </w:tcPr>
          <w:p w14:paraId="6BE2387F" w14:textId="77777777" w:rsidR="00780C25" w:rsidRPr="0005192C" w:rsidRDefault="00780C25" w:rsidP="002525F1">
            <w:pPr>
              <w:pStyle w:val="Tableautitrescolonnes"/>
              <w:rPr>
                <w:sz w:val="24"/>
                <w:szCs w:val="24"/>
              </w:rPr>
            </w:pPr>
            <w:r w:rsidRPr="0005192C">
              <w:rPr>
                <w:sz w:val="24"/>
                <w:szCs w:val="24"/>
              </w:rPr>
              <w:t>Vérificateurs</w:t>
            </w:r>
          </w:p>
        </w:tc>
        <w:tc>
          <w:tcPr>
            <w:tcW w:w="2337" w:type="dxa"/>
            <w:tcBorders>
              <w:bottom w:val="nil"/>
            </w:tcBorders>
            <w:vAlign w:val="center"/>
          </w:tcPr>
          <w:p w14:paraId="609E41C4" w14:textId="77777777" w:rsidR="00780C25" w:rsidRPr="0005192C" w:rsidRDefault="00780C25" w:rsidP="002525F1">
            <w:pPr>
              <w:pStyle w:val="Tableautitrescolonnes"/>
              <w:rPr>
                <w:sz w:val="24"/>
                <w:szCs w:val="24"/>
              </w:rPr>
            </w:pPr>
            <w:r w:rsidRPr="0005192C">
              <w:rPr>
                <w:sz w:val="24"/>
                <w:szCs w:val="24"/>
              </w:rPr>
              <w:t>Approbateur</w:t>
            </w:r>
          </w:p>
        </w:tc>
      </w:tr>
      <w:tr w:rsidR="00E01EEC" w:rsidRPr="0005192C" w14:paraId="1E8E6547" w14:textId="77777777">
        <w:tc>
          <w:tcPr>
            <w:tcW w:w="1701" w:type="dxa"/>
            <w:tcBorders>
              <w:bottom w:val="nil"/>
            </w:tcBorders>
            <w:vAlign w:val="center"/>
          </w:tcPr>
          <w:p w14:paraId="730188A9" w14:textId="77777777" w:rsidR="00E01EEC" w:rsidRPr="0005192C" w:rsidRDefault="00E01EEC" w:rsidP="002525F1">
            <w:pPr>
              <w:pStyle w:val="Tableautitrescolonnes"/>
              <w:rPr>
                <w:sz w:val="24"/>
                <w:szCs w:val="24"/>
              </w:rPr>
            </w:pPr>
            <w:r w:rsidRPr="0005192C">
              <w:rPr>
                <w:sz w:val="24"/>
                <w:szCs w:val="24"/>
              </w:rPr>
              <w:t>Fonction</w:t>
            </w:r>
          </w:p>
        </w:tc>
        <w:tc>
          <w:tcPr>
            <w:tcW w:w="1985" w:type="dxa"/>
            <w:tcBorders>
              <w:bottom w:val="nil"/>
            </w:tcBorders>
            <w:vAlign w:val="center"/>
          </w:tcPr>
          <w:p w14:paraId="1CE4AC77" w14:textId="77777777" w:rsidR="00E01EEC" w:rsidRPr="0005192C" w:rsidRDefault="00E01EEC" w:rsidP="00D7699D">
            <w:pPr>
              <w:pStyle w:val="Tableaulignes"/>
              <w:jc w:val="center"/>
              <w:rPr>
                <w:sz w:val="24"/>
                <w:szCs w:val="24"/>
              </w:rPr>
            </w:pPr>
            <w:r w:rsidRPr="0005192C">
              <w:rPr>
                <w:sz w:val="24"/>
                <w:szCs w:val="24"/>
              </w:rPr>
              <w:t>Responsable Produit Logiciel</w:t>
            </w:r>
          </w:p>
        </w:tc>
        <w:tc>
          <w:tcPr>
            <w:tcW w:w="1985" w:type="dxa"/>
            <w:tcBorders>
              <w:bottom w:val="nil"/>
            </w:tcBorders>
            <w:vAlign w:val="center"/>
          </w:tcPr>
          <w:p w14:paraId="0BB90875" w14:textId="77777777" w:rsidR="00E01EEC" w:rsidRPr="0005192C" w:rsidRDefault="00E01EEC" w:rsidP="00E01EEC">
            <w:pPr>
              <w:pStyle w:val="Tableaulignes"/>
              <w:jc w:val="center"/>
              <w:rPr>
                <w:sz w:val="24"/>
                <w:szCs w:val="24"/>
              </w:rPr>
            </w:pPr>
            <w:r w:rsidRPr="0005192C">
              <w:rPr>
                <w:sz w:val="24"/>
                <w:szCs w:val="24"/>
              </w:rPr>
              <w:t>Responsable Produit Technique</w:t>
            </w:r>
          </w:p>
        </w:tc>
        <w:tc>
          <w:tcPr>
            <w:tcW w:w="1985" w:type="dxa"/>
            <w:tcBorders>
              <w:bottom w:val="nil"/>
            </w:tcBorders>
            <w:vAlign w:val="center"/>
          </w:tcPr>
          <w:p w14:paraId="54861EF5" w14:textId="77777777" w:rsidR="00E01EEC" w:rsidRPr="0005192C" w:rsidRDefault="00E01EEC" w:rsidP="00E01EEC">
            <w:pPr>
              <w:pStyle w:val="Tableaulignes"/>
              <w:jc w:val="center"/>
              <w:rPr>
                <w:sz w:val="24"/>
                <w:szCs w:val="24"/>
              </w:rPr>
            </w:pPr>
            <w:r w:rsidRPr="0005192C">
              <w:rPr>
                <w:sz w:val="24"/>
                <w:szCs w:val="24"/>
              </w:rPr>
              <w:t>Utilisateur Logiciel</w:t>
            </w:r>
          </w:p>
        </w:tc>
        <w:tc>
          <w:tcPr>
            <w:tcW w:w="2337" w:type="dxa"/>
            <w:tcBorders>
              <w:bottom w:val="nil"/>
            </w:tcBorders>
            <w:vAlign w:val="center"/>
          </w:tcPr>
          <w:p w14:paraId="385E8E85" w14:textId="77777777" w:rsidR="00E01EEC" w:rsidRPr="0005192C" w:rsidRDefault="009204DC" w:rsidP="00E01EEC">
            <w:pPr>
              <w:pStyle w:val="Tableaulignes"/>
              <w:jc w:val="center"/>
              <w:rPr>
                <w:sz w:val="24"/>
                <w:szCs w:val="24"/>
              </w:rPr>
            </w:pPr>
            <w:r w:rsidRPr="0005192C">
              <w:rPr>
                <w:sz w:val="24"/>
                <w:szCs w:val="24"/>
              </w:rPr>
              <w:t>Directeur du DOTA</w:t>
            </w:r>
          </w:p>
        </w:tc>
      </w:tr>
      <w:tr w:rsidR="00E01EEC" w:rsidRPr="0005192C" w14:paraId="4BB608D3" w14:textId="77777777">
        <w:tc>
          <w:tcPr>
            <w:tcW w:w="1701" w:type="dxa"/>
            <w:tcBorders>
              <w:top w:val="nil"/>
            </w:tcBorders>
            <w:vAlign w:val="center"/>
          </w:tcPr>
          <w:p w14:paraId="57D009EA" w14:textId="77777777" w:rsidR="00E01EEC" w:rsidRPr="0005192C" w:rsidRDefault="00E01EEC" w:rsidP="002525F1">
            <w:pPr>
              <w:pStyle w:val="Tableautitrescolonnes"/>
              <w:rPr>
                <w:sz w:val="24"/>
                <w:szCs w:val="24"/>
              </w:rPr>
            </w:pPr>
            <w:r w:rsidRPr="0005192C">
              <w:rPr>
                <w:sz w:val="24"/>
                <w:szCs w:val="24"/>
              </w:rPr>
              <w:t>Nom</w:t>
            </w:r>
          </w:p>
        </w:tc>
        <w:tc>
          <w:tcPr>
            <w:tcW w:w="1985" w:type="dxa"/>
            <w:tcBorders>
              <w:top w:val="nil"/>
            </w:tcBorders>
            <w:vAlign w:val="center"/>
          </w:tcPr>
          <w:p w14:paraId="63194DE4" w14:textId="77777777" w:rsidR="00E01EEC" w:rsidRPr="0005192C" w:rsidRDefault="00E01EEC" w:rsidP="00AE7FE4">
            <w:pPr>
              <w:pStyle w:val="Tableaulignes"/>
              <w:jc w:val="center"/>
              <w:rPr>
                <w:sz w:val="24"/>
                <w:szCs w:val="24"/>
              </w:rPr>
            </w:pPr>
            <w:r w:rsidRPr="0005192C">
              <w:rPr>
                <w:sz w:val="24"/>
                <w:szCs w:val="24"/>
              </w:rPr>
              <w:t>G. DURAND</w:t>
            </w:r>
          </w:p>
        </w:tc>
        <w:tc>
          <w:tcPr>
            <w:tcW w:w="1985" w:type="dxa"/>
            <w:tcBorders>
              <w:top w:val="nil"/>
            </w:tcBorders>
            <w:vAlign w:val="center"/>
          </w:tcPr>
          <w:p w14:paraId="5CCE15A5" w14:textId="77777777" w:rsidR="00E01EEC" w:rsidRPr="0005192C" w:rsidRDefault="00E01EEC" w:rsidP="00E01EEC">
            <w:pPr>
              <w:pStyle w:val="Tableaulignes"/>
              <w:jc w:val="center"/>
              <w:rPr>
                <w:sz w:val="24"/>
                <w:szCs w:val="24"/>
              </w:rPr>
            </w:pPr>
          </w:p>
        </w:tc>
        <w:tc>
          <w:tcPr>
            <w:tcW w:w="1985" w:type="dxa"/>
            <w:tcBorders>
              <w:top w:val="nil"/>
            </w:tcBorders>
            <w:vAlign w:val="center"/>
          </w:tcPr>
          <w:p w14:paraId="69213168" w14:textId="77777777" w:rsidR="00E01EEC" w:rsidRPr="0005192C" w:rsidRDefault="00E01EEC" w:rsidP="00E01EEC">
            <w:pPr>
              <w:pStyle w:val="Tableaulignes"/>
              <w:jc w:val="center"/>
              <w:rPr>
                <w:sz w:val="24"/>
                <w:szCs w:val="24"/>
              </w:rPr>
            </w:pPr>
            <w:r w:rsidRPr="0005192C">
              <w:rPr>
                <w:sz w:val="24"/>
                <w:szCs w:val="24"/>
              </w:rPr>
              <w:t>E. COIRO</w:t>
            </w:r>
          </w:p>
        </w:tc>
        <w:tc>
          <w:tcPr>
            <w:tcW w:w="2337" w:type="dxa"/>
            <w:tcBorders>
              <w:top w:val="nil"/>
            </w:tcBorders>
            <w:vAlign w:val="center"/>
          </w:tcPr>
          <w:p w14:paraId="39715426" w14:textId="77777777" w:rsidR="00E01EEC" w:rsidRPr="0005192C" w:rsidRDefault="00E01EEC" w:rsidP="00E01EEC">
            <w:pPr>
              <w:pStyle w:val="Tableaulignes"/>
              <w:jc w:val="center"/>
              <w:rPr>
                <w:sz w:val="24"/>
                <w:szCs w:val="24"/>
              </w:rPr>
            </w:pPr>
            <w:proofErr w:type="spellStart"/>
            <w:r w:rsidRPr="0005192C">
              <w:rPr>
                <w:sz w:val="24"/>
                <w:szCs w:val="24"/>
              </w:rPr>
              <w:t>A.Roblin</w:t>
            </w:r>
            <w:proofErr w:type="spellEnd"/>
          </w:p>
        </w:tc>
      </w:tr>
      <w:tr w:rsidR="00780C25" w:rsidRPr="0005192C" w14:paraId="59A9684E" w14:textId="77777777">
        <w:trPr>
          <w:trHeight w:val="1200"/>
        </w:trPr>
        <w:tc>
          <w:tcPr>
            <w:tcW w:w="1701" w:type="dxa"/>
            <w:vAlign w:val="center"/>
          </w:tcPr>
          <w:p w14:paraId="217D6A62" w14:textId="77777777" w:rsidR="00780C25" w:rsidRPr="0005192C" w:rsidRDefault="00780C25" w:rsidP="002525F1">
            <w:pPr>
              <w:pStyle w:val="Tableautitrescolonnes"/>
              <w:rPr>
                <w:sz w:val="24"/>
                <w:szCs w:val="24"/>
              </w:rPr>
            </w:pPr>
            <w:r w:rsidRPr="0005192C">
              <w:rPr>
                <w:sz w:val="24"/>
                <w:szCs w:val="24"/>
              </w:rPr>
              <w:t>Visa</w:t>
            </w:r>
          </w:p>
        </w:tc>
        <w:tc>
          <w:tcPr>
            <w:tcW w:w="1985" w:type="dxa"/>
            <w:vAlign w:val="center"/>
          </w:tcPr>
          <w:p w14:paraId="6367025F" w14:textId="77777777" w:rsidR="00780C25" w:rsidRPr="0005192C" w:rsidRDefault="00A54E84" w:rsidP="00AE7FE4">
            <w:pPr>
              <w:pStyle w:val="Tableaulignes"/>
              <w:jc w:val="center"/>
              <w:rPr>
                <w:sz w:val="24"/>
                <w:szCs w:val="24"/>
              </w:rPr>
            </w:pPr>
            <w:r w:rsidRPr="0005192C">
              <w:rPr>
                <w:noProof/>
                <w:sz w:val="24"/>
                <w:szCs w:val="24"/>
              </w:rPr>
              <w:drawing>
                <wp:inline distT="0" distB="0" distL="0" distR="0" wp14:anchorId="5CCE9D35" wp14:editId="441F95F8">
                  <wp:extent cx="1171575" cy="409575"/>
                  <wp:effectExtent l="0" t="0" r="9525" b="9525"/>
                  <wp:docPr id="7" name="Image 7" descr="Signature_G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ignature_G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71575" cy="409575"/>
                          </a:xfrm>
                          <a:prstGeom prst="rect">
                            <a:avLst/>
                          </a:prstGeom>
                          <a:noFill/>
                          <a:ln>
                            <a:noFill/>
                          </a:ln>
                        </pic:spPr>
                      </pic:pic>
                    </a:graphicData>
                  </a:graphic>
                </wp:inline>
              </w:drawing>
            </w:r>
          </w:p>
        </w:tc>
        <w:tc>
          <w:tcPr>
            <w:tcW w:w="1985" w:type="dxa"/>
            <w:vAlign w:val="center"/>
          </w:tcPr>
          <w:p w14:paraId="01D2EF60" w14:textId="77777777" w:rsidR="00780C25" w:rsidRPr="0005192C" w:rsidRDefault="00780C25" w:rsidP="00AE7FE4">
            <w:pPr>
              <w:pStyle w:val="Tableaulignes"/>
              <w:jc w:val="center"/>
              <w:rPr>
                <w:sz w:val="24"/>
                <w:szCs w:val="24"/>
              </w:rPr>
            </w:pPr>
          </w:p>
        </w:tc>
        <w:tc>
          <w:tcPr>
            <w:tcW w:w="1985" w:type="dxa"/>
            <w:vAlign w:val="center"/>
          </w:tcPr>
          <w:p w14:paraId="1435E8D4" w14:textId="77777777" w:rsidR="00780C25" w:rsidRPr="0005192C" w:rsidRDefault="00780C25" w:rsidP="00AE7FE4">
            <w:pPr>
              <w:pStyle w:val="Tableaulignes"/>
              <w:jc w:val="center"/>
              <w:rPr>
                <w:sz w:val="24"/>
                <w:szCs w:val="24"/>
              </w:rPr>
            </w:pPr>
          </w:p>
        </w:tc>
        <w:tc>
          <w:tcPr>
            <w:tcW w:w="2337" w:type="dxa"/>
            <w:vAlign w:val="center"/>
          </w:tcPr>
          <w:p w14:paraId="7331D446" w14:textId="77777777" w:rsidR="00780C25" w:rsidRPr="0005192C" w:rsidRDefault="00780C25" w:rsidP="00AE7FE4">
            <w:pPr>
              <w:pStyle w:val="Tableaulignes"/>
              <w:jc w:val="center"/>
              <w:rPr>
                <w:sz w:val="24"/>
                <w:szCs w:val="24"/>
              </w:rPr>
            </w:pPr>
          </w:p>
        </w:tc>
      </w:tr>
    </w:tbl>
    <w:p w14:paraId="5313614F" w14:textId="77777777" w:rsidR="00780C25" w:rsidRPr="0005192C" w:rsidRDefault="00780C25" w:rsidP="002525F1">
      <w:pPr>
        <w:pStyle w:val="RfNumProcedure"/>
        <w:rPr>
          <w:sz w:val="24"/>
          <w:szCs w:val="24"/>
        </w:rPr>
      </w:pPr>
      <w:r w:rsidRPr="0005192C">
        <w:rPr>
          <w:sz w:val="24"/>
          <w:szCs w:val="24"/>
        </w:rPr>
        <w:t>GEN-F1</w:t>
      </w:r>
      <w:r w:rsidR="006B51C7" w:rsidRPr="0005192C">
        <w:rPr>
          <w:sz w:val="24"/>
          <w:szCs w:val="24"/>
        </w:rPr>
        <w:t>02</w:t>
      </w:r>
      <w:r w:rsidRPr="0005192C">
        <w:rPr>
          <w:sz w:val="24"/>
          <w:szCs w:val="24"/>
        </w:rPr>
        <w:t>-</w:t>
      </w:r>
      <w:r w:rsidR="003F37FA" w:rsidRPr="0005192C">
        <w:rPr>
          <w:sz w:val="24"/>
          <w:szCs w:val="24"/>
        </w:rPr>
        <w:t>4</w:t>
      </w:r>
      <w:r w:rsidRPr="0005192C">
        <w:rPr>
          <w:sz w:val="24"/>
          <w:szCs w:val="24"/>
        </w:rPr>
        <w:t xml:space="preserve"> (GEN-</w:t>
      </w:r>
      <w:r w:rsidR="005F4780" w:rsidRPr="0005192C">
        <w:rPr>
          <w:sz w:val="24"/>
          <w:szCs w:val="24"/>
        </w:rPr>
        <w:t>SCI</w:t>
      </w:r>
      <w:r w:rsidRPr="0005192C">
        <w:rPr>
          <w:sz w:val="24"/>
          <w:szCs w:val="24"/>
        </w:rPr>
        <w:t>-0</w:t>
      </w:r>
      <w:r w:rsidR="006B51C7" w:rsidRPr="0005192C">
        <w:rPr>
          <w:sz w:val="24"/>
          <w:szCs w:val="24"/>
        </w:rPr>
        <w:t>17</w:t>
      </w:r>
      <w:r w:rsidRPr="0005192C">
        <w:rPr>
          <w:sz w:val="24"/>
          <w:szCs w:val="24"/>
        </w:rPr>
        <w:t>)</w:t>
      </w:r>
    </w:p>
    <w:p w14:paraId="2988FFE6" w14:textId="77777777" w:rsidR="006B51C7" w:rsidRPr="0005192C" w:rsidRDefault="006B51C7" w:rsidP="002525F1">
      <w:pPr>
        <w:pStyle w:val="Titrecentr"/>
        <w:rPr>
          <w:sz w:val="24"/>
          <w:szCs w:val="24"/>
        </w:rPr>
      </w:pPr>
      <w:r w:rsidRPr="0005192C">
        <w:rPr>
          <w:sz w:val="24"/>
          <w:szCs w:val="24"/>
        </w:rPr>
        <w:br w:type="page"/>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066"/>
        <w:gridCol w:w="1594"/>
        <w:gridCol w:w="7333"/>
      </w:tblGrid>
      <w:tr w:rsidR="006B51C7" w:rsidRPr="00956E44" w14:paraId="7F0F476F" w14:textId="77777777" w:rsidTr="00956E44">
        <w:trPr>
          <w:cantSplit/>
          <w:trHeight w:val="454"/>
        </w:trPr>
        <w:tc>
          <w:tcPr>
            <w:tcW w:w="9993" w:type="dxa"/>
            <w:gridSpan w:val="3"/>
            <w:tcBorders>
              <w:top w:val="nil"/>
              <w:left w:val="nil"/>
              <w:bottom w:val="single" w:sz="6" w:space="0" w:color="auto"/>
              <w:right w:val="nil"/>
            </w:tcBorders>
          </w:tcPr>
          <w:p w14:paraId="07CDD920" w14:textId="77777777" w:rsidR="006B51C7" w:rsidRPr="00956E44" w:rsidRDefault="006B51C7" w:rsidP="00D43324">
            <w:pPr>
              <w:pStyle w:val="Titrecentr"/>
              <w:spacing w:after="120"/>
              <w:rPr>
                <w:szCs w:val="24"/>
              </w:rPr>
            </w:pPr>
            <w:r w:rsidRPr="00956E44">
              <w:rPr>
                <w:szCs w:val="24"/>
              </w:rPr>
              <w:lastRenderedPageBreak/>
              <w:t>HISTORIQUE</w:t>
            </w:r>
          </w:p>
        </w:tc>
      </w:tr>
      <w:tr w:rsidR="006B51C7" w:rsidRPr="00956E44" w14:paraId="1506AA75" w14:textId="77777777" w:rsidTr="00956E44">
        <w:trPr>
          <w:cantSplit/>
          <w:trHeight w:val="454"/>
        </w:trPr>
        <w:tc>
          <w:tcPr>
            <w:tcW w:w="1066" w:type="dxa"/>
            <w:tcBorders>
              <w:top w:val="single" w:sz="6" w:space="0" w:color="auto"/>
              <w:left w:val="single" w:sz="6" w:space="0" w:color="auto"/>
              <w:bottom w:val="single" w:sz="6" w:space="0" w:color="auto"/>
            </w:tcBorders>
            <w:vAlign w:val="center"/>
          </w:tcPr>
          <w:p w14:paraId="083470FA" w14:textId="77777777" w:rsidR="006B51C7" w:rsidRPr="00D1113B" w:rsidRDefault="006B51C7" w:rsidP="00D43324">
            <w:pPr>
              <w:pStyle w:val="Tableautitrescolonnes"/>
              <w:rPr>
                <w:sz w:val="20"/>
                <w:szCs w:val="20"/>
              </w:rPr>
            </w:pPr>
            <w:r w:rsidRPr="00D1113B">
              <w:rPr>
                <w:sz w:val="20"/>
                <w:szCs w:val="20"/>
              </w:rPr>
              <w:t>Version</w:t>
            </w:r>
            <w:r w:rsidRPr="00D1113B">
              <w:rPr>
                <w:sz w:val="20"/>
                <w:szCs w:val="20"/>
              </w:rPr>
              <w:br/>
              <w:t>Révision</w:t>
            </w:r>
          </w:p>
        </w:tc>
        <w:tc>
          <w:tcPr>
            <w:tcW w:w="1594" w:type="dxa"/>
            <w:tcBorders>
              <w:top w:val="single" w:sz="6" w:space="0" w:color="auto"/>
              <w:bottom w:val="single" w:sz="6" w:space="0" w:color="auto"/>
            </w:tcBorders>
            <w:vAlign w:val="center"/>
          </w:tcPr>
          <w:p w14:paraId="5EDEDFD7" w14:textId="77777777" w:rsidR="006B51C7" w:rsidRPr="00D1113B" w:rsidRDefault="006B51C7" w:rsidP="00D43324">
            <w:pPr>
              <w:pStyle w:val="Tableautitrescolonnes"/>
              <w:rPr>
                <w:sz w:val="20"/>
                <w:szCs w:val="20"/>
              </w:rPr>
            </w:pPr>
            <w:r w:rsidRPr="00D1113B">
              <w:rPr>
                <w:sz w:val="20"/>
                <w:szCs w:val="20"/>
              </w:rPr>
              <w:t>Date de mise en application</w:t>
            </w:r>
          </w:p>
        </w:tc>
        <w:tc>
          <w:tcPr>
            <w:tcW w:w="7333" w:type="dxa"/>
            <w:tcBorders>
              <w:top w:val="single" w:sz="6" w:space="0" w:color="auto"/>
              <w:bottom w:val="single" w:sz="6" w:space="0" w:color="auto"/>
              <w:right w:val="single" w:sz="6" w:space="0" w:color="auto"/>
            </w:tcBorders>
            <w:vAlign w:val="center"/>
          </w:tcPr>
          <w:p w14:paraId="273E1DB7" w14:textId="77777777" w:rsidR="006B51C7" w:rsidRPr="00D1113B" w:rsidRDefault="006B51C7" w:rsidP="00D43324">
            <w:pPr>
              <w:pStyle w:val="Tableautitrescolonnes"/>
              <w:rPr>
                <w:sz w:val="20"/>
                <w:szCs w:val="20"/>
              </w:rPr>
            </w:pPr>
            <w:r w:rsidRPr="00D1113B">
              <w:rPr>
                <w:sz w:val="20"/>
                <w:szCs w:val="20"/>
              </w:rPr>
              <w:t>Cause et/ou nature de l’évolution</w:t>
            </w:r>
          </w:p>
        </w:tc>
      </w:tr>
      <w:tr w:rsidR="006B51C7" w:rsidRPr="00956E44" w14:paraId="0E6FA51A" w14:textId="77777777" w:rsidTr="00956E44">
        <w:trPr>
          <w:cantSplit/>
          <w:trHeight w:val="454"/>
        </w:trPr>
        <w:tc>
          <w:tcPr>
            <w:tcW w:w="1066" w:type="dxa"/>
            <w:tcBorders>
              <w:top w:val="single" w:sz="6" w:space="0" w:color="auto"/>
              <w:left w:val="single" w:sz="6" w:space="0" w:color="auto"/>
              <w:bottom w:val="single" w:sz="6" w:space="0" w:color="auto"/>
            </w:tcBorders>
            <w:vAlign w:val="center"/>
          </w:tcPr>
          <w:p w14:paraId="3BC60E17" w14:textId="77777777" w:rsidR="006B51C7" w:rsidRPr="00D1113B" w:rsidRDefault="006B51C7" w:rsidP="00D43324">
            <w:pPr>
              <w:pStyle w:val="Tableaulignes"/>
              <w:jc w:val="center"/>
              <w:rPr>
                <w:sz w:val="20"/>
                <w:szCs w:val="20"/>
              </w:rPr>
            </w:pPr>
            <w:r w:rsidRPr="00D1113B">
              <w:rPr>
                <w:sz w:val="20"/>
                <w:szCs w:val="20"/>
              </w:rPr>
              <w:t>1.0</w:t>
            </w:r>
          </w:p>
        </w:tc>
        <w:tc>
          <w:tcPr>
            <w:tcW w:w="1594" w:type="dxa"/>
            <w:tcBorders>
              <w:top w:val="single" w:sz="6" w:space="0" w:color="auto"/>
              <w:bottom w:val="single" w:sz="6" w:space="0" w:color="auto"/>
            </w:tcBorders>
            <w:vAlign w:val="center"/>
          </w:tcPr>
          <w:p w14:paraId="38175C0D" w14:textId="77777777" w:rsidR="006B51C7" w:rsidRPr="00D1113B" w:rsidRDefault="00E01EEC" w:rsidP="00D43324">
            <w:pPr>
              <w:pStyle w:val="Tableaulignes"/>
              <w:jc w:val="center"/>
              <w:rPr>
                <w:sz w:val="20"/>
                <w:szCs w:val="20"/>
              </w:rPr>
            </w:pPr>
            <w:r w:rsidRPr="00D1113B">
              <w:rPr>
                <w:sz w:val="20"/>
                <w:szCs w:val="20"/>
              </w:rPr>
              <w:t>12/11/2010</w:t>
            </w:r>
          </w:p>
        </w:tc>
        <w:tc>
          <w:tcPr>
            <w:tcW w:w="7333" w:type="dxa"/>
            <w:tcBorders>
              <w:top w:val="single" w:sz="6" w:space="0" w:color="auto"/>
              <w:bottom w:val="single" w:sz="6" w:space="0" w:color="auto"/>
              <w:right w:val="single" w:sz="6" w:space="0" w:color="auto"/>
            </w:tcBorders>
            <w:vAlign w:val="center"/>
          </w:tcPr>
          <w:p w14:paraId="73333470" w14:textId="77777777" w:rsidR="006B51C7" w:rsidRPr="00D1113B" w:rsidRDefault="006B51C7" w:rsidP="00D43324">
            <w:pPr>
              <w:pStyle w:val="Tableaulignes"/>
              <w:rPr>
                <w:sz w:val="20"/>
                <w:szCs w:val="20"/>
              </w:rPr>
            </w:pPr>
            <w:r w:rsidRPr="00D1113B">
              <w:rPr>
                <w:sz w:val="20"/>
                <w:szCs w:val="20"/>
              </w:rPr>
              <w:t>Création</w:t>
            </w:r>
          </w:p>
        </w:tc>
      </w:tr>
      <w:tr w:rsidR="006B51C7" w:rsidRPr="00956E44" w14:paraId="188AC269" w14:textId="77777777" w:rsidTr="00956E44">
        <w:trPr>
          <w:cantSplit/>
          <w:trHeight w:val="454"/>
        </w:trPr>
        <w:tc>
          <w:tcPr>
            <w:tcW w:w="1066" w:type="dxa"/>
            <w:tcBorders>
              <w:top w:val="single" w:sz="6" w:space="0" w:color="auto"/>
              <w:left w:val="single" w:sz="6" w:space="0" w:color="auto"/>
              <w:bottom w:val="single" w:sz="6" w:space="0" w:color="auto"/>
            </w:tcBorders>
            <w:vAlign w:val="center"/>
          </w:tcPr>
          <w:p w14:paraId="6C1D8606" w14:textId="77777777" w:rsidR="006B51C7" w:rsidRPr="00D1113B" w:rsidRDefault="00954EF3" w:rsidP="00D43324">
            <w:pPr>
              <w:pStyle w:val="Tableaulignes"/>
              <w:jc w:val="center"/>
              <w:rPr>
                <w:sz w:val="20"/>
                <w:szCs w:val="20"/>
              </w:rPr>
            </w:pPr>
            <w:r w:rsidRPr="00D1113B">
              <w:rPr>
                <w:sz w:val="20"/>
                <w:szCs w:val="20"/>
              </w:rPr>
              <w:t>1.1</w:t>
            </w:r>
          </w:p>
        </w:tc>
        <w:tc>
          <w:tcPr>
            <w:tcW w:w="1594" w:type="dxa"/>
            <w:tcBorders>
              <w:top w:val="single" w:sz="6" w:space="0" w:color="auto"/>
              <w:bottom w:val="single" w:sz="6" w:space="0" w:color="auto"/>
            </w:tcBorders>
            <w:vAlign w:val="center"/>
          </w:tcPr>
          <w:p w14:paraId="43AB7B22" w14:textId="77777777" w:rsidR="006B51C7" w:rsidRPr="00D1113B" w:rsidRDefault="00954EF3" w:rsidP="00D43324">
            <w:pPr>
              <w:pStyle w:val="Tableaulignes"/>
              <w:jc w:val="center"/>
              <w:rPr>
                <w:sz w:val="20"/>
                <w:szCs w:val="20"/>
              </w:rPr>
            </w:pPr>
            <w:r w:rsidRPr="00D1113B">
              <w:rPr>
                <w:sz w:val="20"/>
                <w:szCs w:val="20"/>
              </w:rPr>
              <w:t>14/12/2010</w:t>
            </w:r>
          </w:p>
        </w:tc>
        <w:tc>
          <w:tcPr>
            <w:tcW w:w="7333" w:type="dxa"/>
            <w:tcBorders>
              <w:top w:val="single" w:sz="6" w:space="0" w:color="auto"/>
              <w:bottom w:val="single" w:sz="6" w:space="0" w:color="auto"/>
              <w:right w:val="single" w:sz="6" w:space="0" w:color="auto"/>
            </w:tcBorders>
            <w:vAlign w:val="center"/>
          </w:tcPr>
          <w:p w14:paraId="249F9102" w14:textId="77777777" w:rsidR="00CD2D99" w:rsidRPr="00D1113B" w:rsidRDefault="0089541F" w:rsidP="00D43324">
            <w:pPr>
              <w:pStyle w:val="Tableaulignes"/>
              <w:rPr>
                <w:sz w:val="20"/>
                <w:szCs w:val="20"/>
              </w:rPr>
            </w:pPr>
            <w:r w:rsidRPr="00D1113B">
              <w:rPr>
                <w:sz w:val="20"/>
                <w:szCs w:val="20"/>
              </w:rPr>
              <w:t>Ajout des descriptions de 2 nouveaux boutons : Groupes et Matériaux + corrections.</w:t>
            </w:r>
            <w:r w:rsidR="00CD2D99" w:rsidRPr="00D1113B">
              <w:rPr>
                <w:sz w:val="20"/>
                <w:szCs w:val="20"/>
              </w:rPr>
              <w:t xml:space="preserve"> Modifications dans </w:t>
            </w:r>
            <w:proofErr w:type="spellStart"/>
            <w:r w:rsidR="00CD2D99" w:rsidRPr="00D1113B">
              <w:rPr>
                <w:sz w:val="20"/>
                <w:szCs w:val="20"/>
              </w:rPr>
              <w:t>Tcl</w:t>
            </w:r>
            <w:proofErr w:type="spellEnd"/>
            <w:r w:rsidR="00CD2D99" w:rsidRPr="00D1113B">
              <w:rPr>
                <w:sz w:val="20"/>
                <w:szCs w:val="20"/>
              </w:rPr>
              <w:t xml:space="preserve"> et C pour s’adapter à </w:t>
            </w:r>
            <w:proofErr w:type="spellStart"/>
            <w:r w:rsidR="00CD2D99" w:rsidRPr="00D1113B">
              <w:rPr>
                <w:sz w:val="20"/>
                <w:szCs w:val="20"/>
              </w:rPr>
              <w:t>ToGL</w:t>
            </w:r>
            <w:proofErr w:type="spellEnd"/>
            <w:r w:rsidR="00CD2D99" w:rsidRPr="00D1113B">
              <w:rPr>
                <w:sz w:val="20"/>
                <w:szCs w:val="20"/>
              </w:rPr>
              <w:t xml:space="preserve"> V2.0 + ajouts d’Enregistrer Images par </w:t>
            </w:r>
            <w:proofErr w:type="spellStart"/>
            <w:r w:rsidR="00CD2D99" w:rsidRPr="00D1113B">
              <w:rPr>
                <w:sz w:val="20"/>
                <w:szCs w:val="20"/>
              </w:rPr>
              <w:t>Tcl</w:t>
            </w:r>
            <w:proofErr w:type="spellEnd"/>
            <w:r w:rsidR="00CD2D99" w:rsidRPr="00D1113B">
              <w:rPr>
                <w:sz w:val="20"/>
                <w:szCs w:val="20"/>
              </w:rPr>
              <w:t>, formats Jpeg, png et ppm.</w:t>
            </w:r>
          </w:p>
        </w:tc>
      </w:tr>
      <w:tr w:rsidR="006B51C7" w:rsidRPr="00956E44" w14:paraId="3A125DC7" w14:textId="77777777" w:rsidTr="00956E44">
        <w:trPr>
          <w:cantSplit/>
          <w:trHeight w:val="454"/>
        </w:trPr>
        <w:tc>
          <w:tcPr>
            <w:tcW w:w="1066" w:type="dxa"/>
            <w:tcBorders>
              <w:top w:val="single" w:sz="6" w:space="0" w:color="auto"/>
              <w:left w:val="single" w:sz="6" w:space="0" w:color="auto"/>
              <w:bottom w:val="single" w:sz="6" w:space="0" w:color="auto"/>
            </w:tcBorders>
            <w:vAlign w:val="center"/>
          </w:tcPr>
          <w:p w14:paraId="1E50F0F7" w14:textId="77777777" w:rsidR="006B51C7" w:rsidRPr="00D1113B" w:rsidRDefault="0060187F" w:rsidP="00D43324">
            <w:pPr>
              <w:pStyle w:val="Tableaulignes"/>
              <w:jc w:val="center"/>
              <w:rPr>
                <w:sz w:val="20"/>
                <w:szCs w:val="20"/>
              </w:rPr>
            </w:pPr>
            <w:r w:rsidRPr="00D1113B">
              <w:rPr>
                <w:sz w:val="20"/>
                <w:szCs w:val="20"/>
              </w:rPr>
              <w:t>1.2</w:t>
            </w:r>
          </w:p>
        </w:tc>
        <w:tc>
          <w:tcPr>
            <w:tcW w:w="1594" w:type="dxa"/>
            <w:tcBorders>
              <w:top w:val="single" w:sz="6" w:space="0" w:color="auto"/>
              <w:bottom w:val="single" w:sz="6" w:space="0" w:color="auto"/>
            </w:tcBorders>
            <w:vAlign w:val="center"/>
          </w:tcPr>
          <w:p w14:paraId="2238FDC3" w14:textId="77777777" w:rsidR="006B51C7" w:rsidRPr="00D1113B" w:rsidRDefault="00293418" w:rsidP="00D43324">
            <w:pPr>
              <w:pStyle w:val="Tableaulignes"/>
              <w:jc w:val="center"/>
              <w:rPr>
                <w:sz w:val="20"/>
                <w:szCs w:val="20"/>
              </w:rPr>
            </w:pPr>
            <w:r w:rsidRPr="00D1113B">
              <w:rPr>
                <w:sz w:val="20"/>
                <w:szCs w:val="20"/>
              </w:rPr>
              <w:t>05</w:t>
            </w:r>
            <w:r w:rsidR="0060187F" w:rsidRPr="00D1113B">
              <w:rPr>
                <w:sz w:val="20"/>
                <w:szCs w:val="20"/>
              </w:rPr>
              <w:t>/01/2011</w:t>
            </w:r>
          </w:p>
        </w:tc>
        <w:tc>
          <w:tcPr>
            <w:tcW w:w="7333" w:type="dxa"/>
            <w:tcBorders>
              <w:top w:val="single" w:sz="6" w:space="0" w:color="auto"/>
              <w:bottom w:val="single" w:sz="6" w:space="0" w:color="auto"/>
              <w:right w:val="single" w:sz="6" w:space="0" w:color="auto"/>
            </w:tcBorders>
            <w:vAlign w:val="center"/>
          </w:tcPr>
          <w:p w14:paraId="7F6BE6FF" w14:textId="77777777" w:rsidR="006B51C7" w:rsidRPr="00D1113B" w:rsidRDefault="0060187F" w:rsidP="00D43324">
            <w:pPr>
              <w:pStyle w:val="Tableaulignes"/>
              <w:rPr>
                <w:sz w:val="20"/>
                <w:szCs w:val="20"/>
              </w:rPr>
            </w:pPr>
            <w:r w:rsidRPr="00D1113B">
              <w:rPr>
                <w:sz w:val="20"/>
                <w:szCs w:val="20"/>
              </w:rPr>
              <w:t>Quelques corrections mineures et ajout d’une référence à glutming.zip pour une installation Windows.</w:t>
            </w:r>
          </w:p>
          <w:p w14:paraId="6989B793" w14:textId="77777777" w:rsidR="00534C6D" w:rsidRPr="00D1113B" w:rsidRDefault="00534C6D" w:rsidP="00D43324">
            <w:pPr>
              <w:pStyle w:val="Tableaulignes"/>
              <w:rPr>
                <w:sz w:val="20"/>
                <w:szCs w:val="20"/>
              </w:rPr>
            </w:pPr>
            <w:r w:rsidRPr="00D1113B">
              <w:rPr>
                <w:sz w:val="20"/>
                <w:szCs w:val="20"/>
              </w:rPr>
              <w:t>Mise à jour des sources pour actualiser la lecture des fichiers .3ds avec la version 2.0 de lib3ds.</w:t>
            </w:r>
          </w:p>
          <w:p w14:paraId="635474D1" w14:textId="77777777" w:rsidR="00534C6D" w:rsidRPr="00D1113B" w:rsidRDefault="00534C6D" w:rsidP="00D43324">
            <w:pPr>
              <w:pStyle w:val="Tableaulignes"/>
              <w:rPr>
                <w:sz w:val="20"/>
                <w:szCs w:val="20"/>
              </w:rPr>
            </w:pPr>
            <w:r w:rsidRPr="00D1113B">
              <w:rPr>
                <w:sz w:val="20"/>
                <w:szCs w:val="20"/>
              </w:rPr>
              <w:t>Les librairies statiques installées par défaut sont maintenant celles pour Linux.</w:t>
            </w:r>
          </w:p>
        </w:tc>
      </w:tr>
      <w:tr w:rsidR="006B51C7" w:rsidRPr="00956E44" w14:paraId="70CE9CF6" w14:textId="77777777" w:rsidTr="00956E44">
        <w:trPr>
          <w:cantSplit/>
          <w:trHeight w:val="454"/>
        </w:trPr>
        <w:tc>
          <w:tcPr>
            <w:tcW w:w="1066" w:type="dxa"/>
            <w:tcBorders>
              <w:top w:val="single" w:sz="6" w:space="0" w:color="auto"/>
              <w:left w:val="single" w:sz="6" w:space="0" w:color="auto"/>
              <w:bottom w:val="single" w:sz="6" w:space="0" w:color="auto"/>
            </w:tcBorders>
            <w:vAlign w:val="center"/>
          </w:tcPr>
          <w:p w14:paraId="6DA46BB0" w14:textId="77777777" w:rsidR="006B51C7" w:rsidRPr="00D1113B" w:rsidRDefault="00DE42CF" w:rsidP="00D43324">
            <w:pPr>
              <w:pStyle w:val="Tableaulignes"/>
              <w:jc w:val="center"/>
              <w:rPr>
                <w:sz w:val="20"/>
                <w:szCs w:val="20"/>
              </w:rPr>
            </w:pPr>
            <w:r w:rsidRPr="00D1113B">
              <w:rPr>
                <w:sz w:val="20"/>
                <w:szCs w:val="20"/>
              </w:rPr>
              <w:t>1.3</w:t>
            </w:r>
          </w:p>
        </w:tc>
        <w:tc>
          <w:tcPr>
            <w:tcW w:w="1594" w:type="dxa"/>
            <w:tcBorders>
              <w:top w:val="single" w:sz="6" w:space="0" w:color="auto"/>
              <w:bottom w:val="single" w:sz="6" w:space="0" w:color="auto"/>
            </w:tcBorders>
            <w:vAlign w:val="center"/>
          </w:tcPr>
          <w:p w14:paraId="57C43B51" w14:textId="77777777" w:rsidR="006B51C7" w:rsidRPr="00D1113B" w:rsidRDefault="0052145C" w:rsidP="00D43324">
            <w:pPr>
              <w:pStyle w:val="Tableaulignes"/>
              <w:jc w:val="center"/>
              <w:rPr>
                <w:sz w:val="20"/>
                <w:szCs w:val="20"/>
              </w:rPr>
            </w:pPr>
            <w:r w:rsidRPr="00D1113B">
              <w:rPr>
                <w:sz w:val="20"/>
                <w:szCs w:val="20"/>
              </w:rPr>
              <w:t>26/04</w:t>
            </w:r>
            <w:r w:rsidR="00607447" w:rsidRPr="00D1113B">
              <w:rPr>
                <w:sz w:val="20"/>
                <w:szCs w:val="20"/>
              </w:rPr>
              <w:t>/2011</w:t>
            </w:r>
          </w:p>
        </w:tc>
        <w:tc>
          <w:tcPr>
            <w:tcW w:w="7333" w:type="dxa"/>
            <w:tcBorders>
              <w:top w:val="single" w:sz="6" w:space="0" w:color="auto"/>
              <w:bottom w:val="single" w:sz="6" w:space="0" w:color="auto"/>
              <w:right w:val="single" w:sz="6" w:space="0" w:color="auto"/>
            </w:tcBorders>
            <w:vAlign w:val="center"/>
          </w:tcPr>
          <w:p w14:paraId="1E248059" w14:textId="77777777" w:rsidR="006B51C7" w:rsidRPr="00D1113B" w:rsidRDefault="00607447" w:rsidP="00D43324">
            <w:pPr>
              <w:pStyle w:val="Tableaulignes"/>
              <w:rPr>
                <w:sz w:val="20"/>
                <w:szCs w:val="20"/>
              </w:rPr>
            </w:pPr>
            <w:r w:rsidRPr="00D1113B">
              <w:rPr>
                <w:sz w:val="20"/>
                <w:szCs w:val="20"/>
              </w:rPr>
              <w:t>Ajout d’une précision sur la création de lien Linux vers un répertoire.</w:t>
            </w:r>
          </w:p>
          <w:p w14:paraId="795C9BB6" w14:textId="77777777" w:rsidR="0052145C" w:rsidRPr="00D1113B" w:rsidRDefault="0052145C" w:rsidP="00D43324">
            <w:pPr>
              <w:pStyle w:val="Tableaulignes"/>
              <w:rPr>
                <w:sz w:val="20"/>
                <w:szCs w:val="20"/>
              </w:rPr>
            </w:pPr>
            <w:r w:rsidRPr="00D1113B">
              <w:rPr>
                <w:sz w:val="20"/>
                <w:szCs w:val="20"/>
              </w:rPr>
              <w:t xml:space="preserve">Possibilité de compiler une version dll appelable directement par un code </w:t>
            </w:r>
            <w:proofErr w:type="spellStart"/>
            <w:r w:rsidRPr="00D1113B">
              <w:rPr>
                <w:sz w:val="20"/>
                <w:szCs w:val="20"/>
              </w:rPr>
              <w:t>Tcl</w:t>
            </w:r>
            <w:proofErr w:type="spellEnd"/>
            <w:r w:rsidRPr="00D1113B">
              <w:rPr>
                <w:sz w:val="20"/>
                <w:szCs w:val="20"/>
              </w:rPr>
              <w:t>/</w:t>
            </w:r>
            <w:proofErr w:type="spellStart"/>
            <w:r w:rsidRPr="00D1113B">
              <w:rPr>
                <w:sz w:val="20"/>
                <w:szCs w:val="20"/>
              </w:rPr>
              <w:t>Tk</w:t>
            </w:r>
            <w:proofErr w:type="spellEnd"/>
            <w:r w:rsidRPr="00D1113B">
              <w:rPr>
                <w:sz w:val="20"/>
                <w:szCs w:val="20"/>
              </w:rPr>
              <w:t>. Possibilité de créer une version autonome, sans installation annexe, sous Windows et Linux.</w:t>
            </w:r>
            <w:r w:rsidR="0077659B" w:rsidRPr="00D1113B">
              <w:rPr>
                <w:sz w:val="20"/>
                <w:szCs w:val="20"/>
              </w:rPr>
              <w:t xml:space="preserve"> </w:t>
            </w:r>
          </w:p>
        </w:tc>
      </w:tr>
      <w:tr w:rsidR="006B51C7" w:rsidRPr="00956E44" w14:paraId="6FF8BE5F" w14:textId="77777777" w:rsidTr="00956E44">
        <w:trPr>
          <w:cantSplit/>
          <w:trHeight w:val="454"/>
        </w:trPr>
        <w:tc>
          <w:tcPr>
            <w:tcW w:w="1066" w:type="dxa"/>
            <w:tcBorders>
              <w:top w:val="single" w:sz="6" w:space="0" w:color="auto"/>
              <w:left w:val="single" w:sz="6" w:space="0" w:color="auto"/>
              <w:bottom w:val="single" w:sz="6" w:space="0" w:color="auto"/>
            </w:tcBorders>
            <w:vAlign w:val="center"/>
          </w:tcPr>
          <w:p w14:paraId="41686F58" w14:textId="77777777" w:rsidR="006B51C7" w:rsidRPr="00D1113B" w:rsidRDefault="00512CF4" w:rsidP="00D43324">
            <w:pPr>
              <w:pStyle w:val="Tableaulignes"/>
              <w:jc w:val="center"/>
              <w:rPr>
                <w:sz w:val="20"/>
                <w:szCs w:val="20"/>
              </w:rPr>
            </w:pPr>
            <w:r w:rsidRPr="00D1113B">
              <w:rPr>
                <w:sz w:val="20"/>
                <w:szCs w:val="20"/>
              </w:rPr>
              <w:t>1.4</w:t>
            </w:r>
          </w:p>
        </w:tc>
        <w:tc>
          <w:tcPr>
            <w:tcW w:w="1594" w:type="dxa"/>
            <w:tcBorders>
              <w:top w:val="single" w:sz="6" w:space="0" w:color="auto"/>
              <w:bottom w:val="single" w:sz="6" w:space="0" w:color="auto"/>
            </w:tcBorders>
            <w:vAlign w:val="center"/>
          </w:tcPr>
          <w:p w14:paraId="5E84650C" w14:textId="77777777" w:rsidR="006B51C7" w:rsidRPr="00D1113B" w:rsidRDefault="009F6DA7" w:rsidP="00D43324">
            <w:pPr>
              <w:pStyle w:val="Tableaulignes"/>
              <w:jc w:val="center"/>
              <w:rPr>
                <w:sz w:val="20"/>
                <w:szCs w:val="20"/>
              </w:rPr>
            </w:pPr>
            <w:r w:rsidRPr="00D1113B">
              <w:rPr>
                <w:sz w:val="20"/>
                <w:szCs w:val="20"/>
              </w:rPr>
              <w:t>03</w:t>
            </w:r>
            <w:r w:rsidR="00512CF4" w:rsidRPr="00D1113B">
              <w:rPr>
                <w:sz w:val="20"/>
                <w:szCs w:val="20"/>
              </w:rPr>
              <w:t>/05/2011</w:t>
            </w:r>
          </w:p>
        </w:tc>
        <w:tc>
          <w:tcPr>
            <w:tcW w:w="7333" w:type="dxa"/>
            <w:tcBorders>
              <w:top w:val="single" w:sz="6" w:space="0" w:color="auto"/>
              <w:bottom w:val="single" w:sz="6" w:space="0" w:color="auto"/>
              <w:right w:val="single" w:sz="6" w:space="0" w:color="auto"/>
            </w:tcBorders>
            <w:vAlign w:val="center"/>
          </w:tcPr>
          <w:p w14:paraId="182574A6" w14:textId="77777777" w:rsidR="006B51C7" w:rsidRPr="00D1113B" w:rsidRDefault="00512CF4" w:rsidP="00D43324">
            <w:pPr>
              <w:pStyle w:val="Tableaulignes"/>
              <w:rPr>
                <w:sz w:val="20"/>
                <w:szCs w:val="20"/>
              </w:rPr>
            </w:pPr>
            <w:r w:rsidRPr="00D1113B">
              <w:rPr>
                <w:sz w:val="20"/>
                <w:szCs w:val="20"/>
              </w:rPr>
              <w:t>Ovni passe en V</w:t>
            </w:r>
            <w:r w:rsidR="00C2315C" w:rsidRPr="00D1113B">
              <w:rPr>
                <w:sz w:val="20"/>
                <w:szCs w:val="20"/>
              </w:rPr>
              <w:t xml:space="preserve">ersion </w:t>
            </w:r>
            <w:r w:rsidRPr="00D1113B">
              <w:rPr>
                <w:sz w:val="20"/>
                <w:szCs w:val="20"/>
              </w:rPr>
              <w:t xml:space="preserve">4 suite aux changements de structure des répertoires et à la mise au point des nouvelles versions dll et </w:t>
            </w:r>
            <w:proofErr w:type="spellStart"/>
            <w:r w:rsidRPr="00D1113B">
              <w:rPr>
                <w:sz w:val="20"/>
                <w:szCs w:val="20"/>
              </w:rPr>
              <w:t>tclkit</w:t>
            </w:r>
            <w:proofErr w:type="spellEnd"/>
            <w:r w:rsidR="00C2315C" w:rsidRPr="00D1113B">
              <w:rPr>
                <w:sz w:val="20"/>
                <w:szCs w:val="20"/>
              </w:rPr>
              <w:t xml:space="preserve"> (aba</w:t>
            </w:r>
            <w:r w:rsidR="00D863B9" w:rsidRPr="00D1113B">
              <w:rPr>
                <w:sz w:val="20"/>
                <w:szCs w:val="20"/>
              </w:rPr>
              <w:t xml:space="preserve">ndon en cours de </w:t>
            </w:r>
            <w:proofErr w:type="spellStart"/>
            <w:r w:rsidR="00D863B9" w:rsidRPr="00D1113B">
              <w:rPr>
                <w:sz w:val="20"/>
                <w:szCs w:val="20"/>
              </w:rPr>
              <w:t>mktclapp</w:t>
            </w:r>
            <w:proofErr w:type="spellEnd"/>
            <w:r w:rsidR="00D863B9" w:rsidRPr="00D1113B">
              <w:rPr>
                <w:sz w:val="20"/>
                <w:szCs w:val="20"/>
              </w:rPr>
              <w:t xml:space="preserve"> car </w:t>
            </w:r>
            <w:r w:rsidR="00C2315C" w:rsidRPr="00D1113B">
              <w:rPr>
                <w:sz w:val="20"/>
                <w:szCs w:val="20"/>
              </w:rPr>
              <w:t xml:space="preserve">est </w:t>
            </w:r>
            <w:r w:rsidR="00D863B9" w:rsidRPr="00D1113B">
              <w:rPr>
                <w:sz w:val="20"/>
                <w:szCs w:val="20"/>
              </w:rPr>
              <w:t>incompatible avec</w:t>
            </w:r>
            <w:r w:rsidR="00C2315C" w:rsidRPr="00D1113B">
              <w:rPr>
                <w:sz w:val="20"/>
                <w:szCs w:val="20"/>
              </w:rPr>
              <w:t xml:space="preserve"> les dernières versions de </w:t>
            </w:r>
            <w:proofErr w:type="spellStart"/>
            <w:r w:rsidR="00C2315C" w:rsidRPr="00D1113B">
              <w:rPr>
                <w:sz w:val="20"/>
                <w:szCs w:val="20"/>
              </w:rPr>
              <w:t>Tcl</w:t>
            </w:r>
            <w:proofErr w:type="spellEnd"/>
            <w:r w:rsidR="00C2315C" w:rsidRPr="00D1113B">
              <w:rPr>
                <w:sz w:val="20"/>
                <w:szCs w:val="20"/>
              </w:rPr>
              <w:t>/</w:t>
            </w:r>
            <w:proofErr w:type="spellStart"/>
            <w:r w:rsidR="00C2315C" w:rsidRPr="00D1113B">
              <w:rPr>
                <w:sz w:val="20"/>
                <w:szCs w:val="20"/>
              </w:rPr>
              <w:t>Tk</w:t>
            </w:r>
            <w:proofErr w:type="spellEnd"/>
            <w:r w:rsidR="00C2315C" w:rsidRPr="00D1113B">
              <w:rPr>
                <w:sz w:val="20"/>
                <w:szCs w:val="20"/>
              </w:rPr>
              <w:t>).</w:t>
            </w:r>
          </w:p>
        </w:tc>
      </w:tr>
      <w:tr w:rsidR="006B51C7" w:rsidRPr="00956E44" w14:paraId="5D2AAD3B" w14:textId="77777777" w:rsidTr="00956E44">
        <w:trPr>
          <w:cantSplit/>
          <w:trHeight w:val="454"/>
        </w:trPr>
        <w:tc>
          <w:tcPr>
            <w:tcW w:w="1066" w:type="dxa"/>
            <w:tcBorders>
              <w:top w:val="single" w:sz="6" w:space="0" w:color="auto"/>
              <w:left w:val="single" w:sz="6" w:space="0" w:color="auto"/>
              <w:bottom w:val="single" w:sz="6" w:space="0" w:color="auto"/>
            </w:tcBorders>
            <w:vAlign w:val="center"/>
          </w:tcPr>
          <w:p w14:paraId="34AC39F3" w14:textId="77777777" w:rsidR="006B51C7" w:rsidRPr="00D1113B" w:rsidRDefault="00A62F5D" w:rsidP="00D43324">
            <w:pPr>
              <w:pStyle w:val="Tableaulignes"/>
              <w:jc w:val="center"/>
              <w:rPr>
                <w:sz w:val="20"/>
                <w:szCs w:val="20"/>
              </w:rPr>
            </w:pPr>
            <w:r w:rsidRPr="00D1113B">
              <w:rPr>
                <w:sz w:val="20"/>
                <w:szCs w:val="20"/>
              </w:rPr>
              <w:t>1.5</w:t>
            </w:r>
          </w:p>
        </w:tc>
        <w:tc>
          <w:tcPr>
            <w:tcW w:w="1594" w:type="dxa"/>
            <w:tcBorders>
              <w:top w:val="single" w:sz="6" w:space="0" w:color="auto"/>
              <w:bottom w:val="single" w:sz="6" w:space="0" w:color="auto"/>
            </w:tcBorders>
            <w:vAlign w:val="center"/>
          </w:tcPr>
          <w:p w14:paraId="4E37E76F" w14:textId="77777777" w:rsidR="006B51C7" w:rsidRPr="00D1113B" w:rsidRDefault="00A62F5D" w:rsidP="00D43324">
            <w:pPr>
              <w:pStyle w:val="Tableaulignes"/>
              <w:jc w:val="center"/>
              <w:rPr>
                <w:sz w:val="20"/>
                <w:szCs w:val="20"/>
              </w:rPr>
            </w:pPr>
            <w:r w:rsidRPr="00D1113B">
              <w:rPr>
                <w:sz w:val="20"/>
                <w:szCs w:val="20"/>
              </w:rPr>
              <w:t>04/05/2011</w:t>
            </w:r>
          </w:p>
        </w:tc>
        <w:tc>
          <w:tcPr>
            <w:tcW w:w="7333" w:type="dxa"/>
            <w:tcBorders>
              <w:top w:val="single" w:sz="6" w:space="0" w:color="auto"/>
              <w:bottom w:val="single" w:sz="6" w:space="0" w:color="auto"/>
              <w:right w:val="single" w:sz="6" w:space="0" w:color="auto"/>
            </w:tcBorders>
            <w:vAlign w:val="center"/>
          </w:tcPr>
          <w:p w14:paraId="51B66417" w14:textId="77777777" w:rsidR="006B51C7" w:rsidRPr="00D1113B" w:rsidRDefault="00A62F5D" w:rsidP="00D43324">
            <w:pPr>
              <w:pStyle w:val="Tableaulignes"/>
              <w:rPr>
                <w:sz w:val="20"/>
                <w:szCs w:val="20"/>
              </w:rPr>
            </w:pPr>
            <w:r w:rsidRPr="00D1113B">
              <w:rPr>
                <w:sz w:val="20"/>
                <w:szCs w:val="20"/>
              </w:rPr>
              <w:t>Quelques corrections mineures de la documentation.</w:t>
            </w:r>
          </w:p>
        </w:tc>
      </w:tr>
      <w:tr w:rsidR="006B51C7" w:rsidRPr="00956E44" w14:paraId="272797BA" w14:textId="77777777" w:rsidTr="00956E44">
        <w:trPr>
          <w:cantSplit/>
          <w:trHeight w:val="454"/>
        </w:trPr>
        <w:tc>
          <w:tcPr>
            <w:tcW w:w="1066" w:type="dxa"/>
            <w:tcBorders>
              <w:top w:val="single" w:sz="6" w:space="0" w:color="auto"/>
              <w:left w:val="single" w:sz="6" w:space="0" w:color="auto"/>
              <w:bottom w:val="single" w:sz="6" w:space="0" w:color="auto"/>
            </w:tcBorders>
            <w:vAlign w:val="center"/>
          </w:tcPr>
          <w:p w14:paraId="49449955" w14:textId="77777777" w:rsidR="006B51C7" w:rsidRPr="00D1113B" w:rsidRDefault="00BE7CF8" w:rsidP="00D43324">
            <w:pPr>
              <w:pStyle w:val="Tableaulignes"/>
              <w:jc w:val="center"/>
              <w:rPr>
                <w:sz w:val="20"/>
                <w:szCs w:val="20"/>
              </w:rPr>
            </w:pPr>
            <w:r w:rsidRPr="00D1113B">
              <w:rPr>
                <w:sz w:val="20"/>
                <w:szCs w:val="20"/>
              </w:rPr>
              <w:t>1.6</w:t>
            </w:r>
          </w:p>
        </w:tc>
        <w:tc>
          <w:tcPr>
            <w:tcW w:w="1594" w:type="dxa"/>
            <w:tcBorders>
              <w:top w:val="single" w:sz="6" w:space="0" w:color="auto"/>
              <w:bottom w:val="single" w:sz="6" w:space="0" w:color="auto"/>
            </w:tcBorders>
            <w:vAlign w:val="center"/>
          </w:tcPr>
          <w:p w14:paraId="67BB371B" w14:textId="77777777" w:rsidR="006B51C7" w:rsidRPr="00D1113B" w:rsidRDefault="002975B2" w:rsidP="00D43324">
            <w:pPr>
              <w:pStyle w:val="Tableaulignes"/>
              <w:jc w:val="center"/>
              <w:rPr>
                <w:sz w:val="20"/>
                <w:szCs w:val="20"/>
              </w:rPr>
            </w:pPr>
            <w:r w:rsidRPr="00D1113B">
              <w:rPr>
                <w:sz w:val="20"/>
                <w:szCs w:val="20"/>
              </w:rPr>
              <w:t>06</w:t>
            </w:r>
            <w:r w:rsidR="00BE7CF8" w:rsidRPr="00D1113B">
              <w:rPr>
                <w:sz w:val="20"/>
                <w:szCs w:val="20"/>
              </w:rPr>
              <w:t>/05/2011</w:t>
            </w:r>
          </w:p>
        </w:tc>
        <w:tc>
          <w:tcPr>
            <w:tcW w:w="7333" w:type="dxa"/>
            <w:tcBorders>
              <w:top w:val="single" w:sz="6" w:space="0" w:color="auto"/>
              <w:bottom w:val="single" w:sz="6" w:space="0" w:color="auto"/>
              <w:right w:val="single" w:sz="6" w:space="0" w:color="auto"/>
            </w:tcBorders>
            <w:vAlign w:val="center"/>
          </w:tcPr>
          <w:p w14:paraId="143DEFDC" w14:textId="77777777" w:rsidR="006B51C7" w:rsidRPr="00D1113B" w:rsidRDefault="00BE7CF8" w:rsidP="00D43324">
            <w:pPr>
              <w:pStyle w:val="Tableaulignes"/>
              <w:rPr>
                <w:sz w:val="20"/>
                <w:szCs w:val="20"/>
              </w:rPr>
            </w:pPr>
            <w:r w:rsidRPr="00D1113B">
              <w:rPr>
                <w:sz w:val="20"/>
                <w:szCs w:val="20"/>
              </w:rPr>
              <w:t xml:space="preserve">La version dll fonctionne sur </w:t>
            </w:r>
            <w:r w:rsidR="00A95B46" w:rsidRPr="00D1113B">
              <w:rPr>
                <w:sz w:val="20"/>
                <w:szCs w:val="20"/>
              </w:rPr>
              <w:t xml:space="preserve">Sun </w:t>
            </w:r>
            <w:r w:rsidRPr="00D1113B">
              <w:rPr>
                <w:sz w:val="20"/>
                <w:szCs w:val="20"/>
              </w:rPr>
              <w:t>Solaris.</w:t>
            </w:r>
            <w:r w:rsidR="002975B2" w:rsidRPr="00D1113B">
              <w:rPr>
                <w:sz w:val="20"/>
                <w:szCs w:val="20"/>
              </w:rPr>
              <w:t xml:space="preserve"> Ajout de fichiers d’aide à la génération sous Solaris (00_pre_build.sh)</w:t>
            </w:r>
            <w:r w:rsidR="002C4273" w:rsidRPr="00D1113B">
              <w:rPr>
                <w:sz w:val="20"/>
                <w:szCs w:val="20"/>
              </w:rPr>
              <w:t xml:space="preserve"> + corrections correspondantes dans la documentation</w:t>
            </w:r>
            <w:r w:rsidR="002975B2" w:rsidRPr="00D1113B">
              <w:rPr>
                <w:sz w:val="20"/>
                <w:szCs w:val="20"/>
              </w:rPr>
              <w:t>.</w:t>
            </w:r>
          </w:p>
        </w:tc>
      </w:tr>
      <w:tr w:rsidR="00946A12" w:rsidRPr="00956E44" w14:paraId="4B89E4B1" w14:textId="77777777" w:rsidTr="00956E44">
        <w:trPr>
          <w:cantSplit/>
          <w:trHeight w:val="454"/>
        </w:trPr>
        <w:tc>
          <w:tcPr>
            <w:tcW w:w="1066" w:type="dxa"/>
            <w:tcBorders>
              <w:top w:val="single" w:sz="6" w:space="0" w:color="auto"/>
              <w:left w:val="single" w:sz="6" w:space="0" w:color="auto"/>
              <w:bottom w:val="single" w:sz="6" w:space="0" w:color="auto"/>
            </w:tcBorders>
            <w:vAlign w:val="center"/>
          </w:tcPr>
          <w:p w14:paraId="34F47504" w14:textId="77777777" w:rsidR="00946A12" w:rsidRPr="00D1113B" w:rsidRDefault="00946A12" w:rsidP="00D43324">
            <w:pPr>
              <w:pStyle w:val="Tableaulignes"/>
              <w:jc w:val="center"/>
              <w:rPr>
                <w:sz w:val="20"/>
                <w:szCs w:val="20"/>
              </w:rPr>
            </w:pPr>
            <w:r w:rsidRPr="00D1113B">
              <w:rPr>
                <w:sz w:val="20"/>
                <w:szCs w:val="20"/>
              </w:rPr>
              <w:t>1.7</w:t>
            </w:r>
          </w:p>
        </w:tc>
        <w:tc>
          <w:tcPr>
            <w:tcW w:w="1594" w:type="dxa"/>
            <w:tcBorders>
              <w:top w:val="single" w:sz="6" w:space="0" w:color="auto"/>
              <w:bottom w:val="single" w:sz="6" w:space="0" w:color="auto"/>
            </w:tcBorders>
            <w:vAlign w:val="center"/>
          </w:tcPr>
          <w:p w14:paraId="2139E802" w14:textId="77777777" w:rsidR="00946A12" w:rsidRPr="00D1113B" w:rsidRDefault="00946A12" w:rsidP="00D43324">
            <w:pPr>
              <w:pStyle w:val="Tableaulignes"/>
              <w:jc w:val="center"/>
              <w:rPr>
                <w:sz w:val="20"/>
                <w:szCs w:val="20"/>
              </w:rPr>
            </w:pPr>
            <w:r w:rsidRPr="00D1113B">
              <w:rPr>
                <w:sz w:val="20"/>
                <w:szCs w:val="20"/>
              </w:rPr>
              <w:t>10/05/2011</w:t>
            </w:r>
          </w:p>
        </w:tc>
        <w:tc>
          <w:tcPr>
            <w:tcW w:w="7333" w:type="dxa"/>
            <w:tcBorders>
              <w:top w:val="single" w:sz="6" w:space="0" w:color="auto"/>
              <w:bottom w:val="single" w:sz="6" w:space="0" w:color="auto"/>
              <w:right w:val="single" w:sz="6" w:space="0" w:color="auto"/>
            </w:tcBorders>
            <w:vAlign w:val="center"/>
          </w:tcPr>
          <w:p w14:paraId="45864821" w14:textId="77777777" w:rsidR="00946A12" w:rsidRPr="00D1113B" w:rsidRDefault="00946A12" w:rsidP="00D43324">
            <w:pPr>
              <w:pStyle w:val="Tableaulignes"/>
              <w:rPr>
                <w:sz w:val="20"/>
                <w:szCs w:val="20"/>
              </w:rPr>
            </w:pPr>
            <w:r w:rsidRPr="00D1113B">
              <w:rPr>
                <w:sz w:val="20"/>
                <w:szCs w:val="20"/>
              </w:rPr>
              <w:t>Ajout d’organigrammes en annexe C</w:t>
            </w:r>
          </w:p>
        </w:tc>
      </w:tr>
      <w:tr w:rsidR="008B4557" w:rsidRPr="00956E44" w14:paraId="56A4BA3D" w14:textId="77777777" w:rsidTr="00956E44">
        <w:trPr>
          <w:cantSplit/>
          <w:trHeight w:val="454"/>
        </w:trPr>
        <w:tc>
          <w:tcPr>
            <w:tcW w:w="1066" w:type="dxa"/>
            <w:tcBorders>
              <w:top w:val="single" w:sz="6" w:space="0" w:color="auto"/>
              <w:left w:val="single" w:sz="6" w:space="0" w:color="auto"/>
              <w:bottom w:val="single" w:sz="6" w:space="0" w:color="auto"/>
            </w:tcBorders>
            <w:vAlign w:val="center"/>
          </w:tcPr>
          <w:p w14:paraId="041737D1" w14:textId="77777777" w:rsidR="008B4557" w:rsidRPr="00D1113B" w:rsidRDefault="008B4557" w:rsidP="00D43324">
            <w:pPr>
              <w:pStyle w:val="Tableaulignes"/>
              <w:jc w:val="center"/>
              <w:rPr>
                <w:sz w:val="20"/>
                <w:szCs w:val="20"/>
              </w:rPr>
            </w:pPr>
            <w:r w:rsidRPr="00D1113B">
              <w:rPr>
                <w:sz w:val="20"/>
                <w:szCs w:val="20"/>
              </w:rPr>
              <w:t>1.8</w:t>
            </w:r>
          </w:p>
        </w:tc>
        <w:tc>
          <w:tcPr>
            <w:tcW w:w="1594" w:type="dxa"/>
            <w:tcBorders>
              <w:top w:val="single" w:sz="6" w:space="0" w:color="auto"/>
              <w:bottom w:val="single" w:sz="6" w:space="0" w:color="auto"/>
            </w:tcBorders>
            <w:vAlign w:val="center"/>
          </w:tcPr>
          <w:p w14:paraId="09C4F46B" w14:textId="77777777" w:rsidR="008B4557" w:rsidRPr="00D1113B" w:rsidRDefault="008B4557" w:rsidP="00D43324">
            <w:pPr>
              <w:pStyle w:val="Tableaulignes"/>
              <w:jc w:val="center"/>
              <w:rPr>
                <w:sz w:val="20"/>
                <w:szCs w:val="20"/>
              </w:rPr>
            </w:pPr>
            <w:r w:rsidRPr="00D1113B">
              <w:rPr>
                <w:sz w:val="20"/>
                <w:szCs w:val="20"/>
              </w:rPr>
              <w:t>13/12/2013</w:t>
            </w:r>
          </w:p>
        </w:tc>
        <w:tc>
          <w:tcPr>
            <w:tcW w:w="7333" w:type="dxa"/>
            <w:tcBorders>
              <w:top w:val="single" w:sz="6" w:space="0" w:color="auto"/>
              <w:bottom w:val="single" w:sz="6" w:space="0" w:color="auto"/>
              <w:right w:val="single" w:sz="6" w:space="0" w:color="auto"/>
            </w:tcBorders>
            <w:vAlign w:val="center"/>
          </w:tcPr>
          <w:p w14:paraId="63E155C8" w14:textId="77777777" w:rsidR="008B4557" w:rsidRPr="00D1113B" w:rsidRDefault="008B4557" w:rsidP="00D43324">
            <w:pPr>
              <w:pStyle w:val="Tableaulignes"/>
              <w:rPr>
                <w:sz w:val="20"/>
                <w:szCs w:val="20"/>
              </w:rPr>
            </w:pPr>
            <w:r w:rsidRPr="00D1113B">
              <w:rPr>
                <w:sz w:val="20"/>
                <w:szCs w:val="20"/>
              </w:rPr>
              <w:t>Ajout de la fonction de sauvegarde de fichiers .bak</w:t>
            </w:r>
          </w:p>
        </w:tc>
      </w:tr>
      <w:tr w:rsidR="007360EA" w:rsidRPr="00956E44" w14:paraId="0CEEA998" w14:textId="77777777" w:rsidTr="00956E44">
        <w:trPr>
          <w:cantSplit/>
          <w:trHeight w:val="454"/>
        </w:trPr>
        <w:tc>
          <w:tcPr>
            <w:tcW w:w="1066" w:type="dxa"/>
            <w:tcBorders>
              <w:top w:val="single" w:sz="6" w:space="0" w:color="auto"/>
              <w:left w:val="single" w:sz="6" w:space="0" w:color="auto"/>
              <w:bottom w:val="single" w:sz="6" w:space="0" w:color="auto"/>
            </w:tcBorders>
            <w:vAlign w:val="center"/>
          </w:tcPr>
          <w:p w14:paraId="0889952C" w14:textId="77777777" w:rsidR="007360EA" w:rsidRPr="00D1113B" w:rsidRDefault="007360EA" w:rsidP="00D43324">
            <w:pPr>
              <w:pStyle w:val="Tableaulignes"/>
              <w:jc w:val="center"/>
              <w:rPr>
                <w:sz w:val="20"/>
                <w:szCs w:val="20"/>
              </w:rPr>
            </w:pPr>
            <w:r w:rsidRPr="00D1113B">
              <w:rPr>
                <w:sz w:val="20"/>
                <w:szCs w:val="20"/>
              </w:rPr>
              <w:t>2.0</w:t>
            </w:r>
          </w:p>
        </w:tc>
        <w:tc>
          <w:tcPr>
            <w:tcW w:w="1594" w:type="dxa"/>
            <w:tcBorders>
              <w:top w:val="single" w:sz="6" w:space="0" w:color="auto"/>
              <w:bottom w:val="single" w:sz="6" w:space="0" w:color="auto"/>
            </w:tcBorders>
            <w:vAlign w:val="center"/>
          </w:tcPr>
          <w:p w14:paraId="212C78C0" w14:textId="77777777" w:rsidR="007360EA" w:rsidRPr="00D1113B" w:rsidRDefault="007360EA" w:rsidP="00D43324">
            <w:pPr>
              <w:pStyle w:val="Tableaulignes"/>
              <w:jc w:val="center"/>
              <w:rPr>
                <w:sz w:val="20"/>
                <w:szCs w:val="20"/>
              </w:rPr>
            </w:pPr>
            <w:r w:rsidRPr="00D1113B">
              <w:rPr>
                <w:sz w:val="20"/>
                <w:szCs w:val="20"/>
              </w:rPr>
              <w:t>10/04/2019</w:t>
            </w:r>
          </w:p>
        </w:tc>
        <w:tc>
          <w:tcPr>
            <w:tcW w:w="7333" w:type="dxa"/>
            <w:tcBorders>
              <w:top w:val="single" w:sz="6" w:space="0" w:color="auto"/>
              <w:bottom w:val="single" w:sz="6" w:space="0" w:color="auto"/>
              <w:right w:val="single" w:sz="6" w:space="0" w:color="auto"/>
            </w:tcBorders>
            <w:vAlign w:val="center"/>
          </w:tcPr>
          <w:p w14:paraId="42212754" w14:textId="77777777" w:rsidR="007360EA" w:rsidRPr="00D1113B" w:rsidRDefault="007360EA" w:rsidP="00D43324">
            <w:pPr>
              <w:pStyle w:val="Tableaulignes"/>
              <w:rPr>
                <w:sz w:val="20"/>
                <w:szCs w:val="20"/>
              </w:rPr>
            </w:pPr>
            <w:r w:rsidRPr="00D1113B">
              <w:rPr>
                <w:sz w:val="20"/>
                <w:szCs w:val="20"/>
              </w:rPr>
              <w:t>Réécriture de l’ensemble motivée par le changement de la bibliothèque logicielle graphique</w:t>
            </w:r>
          </w:p>
        </w:tc>
      </w:tr>
      <w:tr w:rsidR="00BC66EB" w:rsidRPr="00956E44" w14:paraId="3BE2991A" w14:textId="77777777" w:rsidTr="00956E44">
        <w:trPr>
          <w:cantSplit/>
          <w:trHeight w:val="454"/>
        </w:trPr>
        <w:tc>
          <w:tcPr>
            <w:tcW w:w="1066" w:type="dxa"/>
            <w:tcBorders>
              <w:top w:val="single" w:sz="6" w:space="0" w:color="auto"/>
              <w:left w:val="single" w:sz="6" w:space="0" w:color="auto"/>
              <w:bottom w:val="single" w:sz="6" w:space="0" w:color="auto"/>
            </w:tcBorders>
            <w:vAlign w:val="center"/>
          </w:tcPr>
          <w:p w14:paraId="3AECEB29" w14:textId="77777777" w:rsidR="00BC66EB" w:rsidRPr="00D1113B" w:rsidRDefault="00BC66EB" w:rsidP="00D43324">
            <w:pPr>
              <w:pStyle w:val="Tableaulignes"/>
              <w:jc w:val="center"/>
              <w:rPr>
                <w:sz w:val="20"/>
                <w:szCs w:val="20"/>
              </w:rPr>
            </w:pPr>
            <w:r w:rsidRPr="00D1113B">
              <w:rPr>
                <w:sz w:val="20"/>
                <w:szCs w:val="20"/>
              </w:rPr>
              <w:t>2.1</w:t>
            </w:r>
          </w:p>
        </w:tc>
        <w:tc>
          <w:tcPr>
            <w:tcW w:w="1594" w:type="dxa"/>
            <w:tcBorders>
              <w:top w:val="single" w:sz="6" w:space="0" w:color="auto"/>
              <w:bottom w:val="single" w:sz="6" w:space="0" w:color="auto"/>
            </w:tcBorders>
            <w:vAlign w:val="center"/>
          </w:tcPr>
          <w:p w14:paraId="2E064D8D" w14:textId="77777777" w:rsidR="00BC66EB" w:rsidRPr="00D1113B" w:rsidRDefault="00BC66EB" w:rsidP="00D43324">
            <w:pPr>
              <w:pStyle w:val="Tableaulignes"/>
              <w:jc w:val="center"/>
              <w:rPr>
                <w:sz w:val="20"/>
                <w:szCs w:val="20"/>
              </w:rPr>
            </w:pPr>
            <w:r w:rsidRPr="00D1113B">
              <w:rPr>
                <w:sz w:val="20"/>
                <w:szCs w:val="20"/>
              </w:rPr>
              <w:t>07/03/2020</w:t>
            </w:r>
          </w:p>
        </w:tc>
        <w:tc>
          <w:tcPr>
            <w:tcW w:w="7333" w:type="dxa"/>
            <w:tcBorders>
              <w:top w:val="single" w:sz="6" w:space="0" w:color="auto"/>
              <w:bottom w:val="single" w:sz="6" w:space="0" w:color="auto"/>
              <w:right w:val="single" w:sz="6" w:space="0" w:color="auto"/>
            </w:tcBorders>
            <w:vAlign w:val="center"/>
          </w:tcPr>
          <w:p w14:paraId="42D9E2E7" w14:textId="77777777" w:rsidR="00BC66EB" w:rsidRPr="00D1113B" w:rsidRDefault="00BC66EB" w:rsidP="00D43324">
            <w:pPr>
              <w:pStyle w:val="Tableaulignes"/>
              <w:rPr>
                <w:sz w:val="20"/>
                <w:szCs w:val="20"/>
              </w:rPr>
            </w:pPr>
            <w:r w:rsidRPr="00D1113B">
              <w:rPr>
                <w:sz w:val="20"/>
                <w:szCs w:val="20"/>
              </w:rPr>
              <w:t xml:space="preserve">Compléments de descriptions de certaines fonctionnalités améliorées de lecture des fichiers 3ds et </w:t>
            </w:r>
            <w:proofErr w:type="spellStart"/>
            <w:r w:rsidRPr="00D1113B">
              <w:rPr>
                <w:sz w:val="20"/>
                <w:szCs w:val="20"/>
              </w:rPr>
              <w:t>obj</w:t>
            </w:r>
            <w:proofErr w:type="spellEnd"/>
            <w:r w:rsidRPr="00D1113B">
              <w:rPr>
                <w:sz w:val="20"/>
                <w:szCs w:val="20"/>
              </w:rPr>
              <w:t>.</w:t>
            </w:r>
          </w:p>
        </w:tc>
      </w:tr>
      <w:tr w:rsidR="0003391B" w:rsidRPr="00956E44" w14:paraId="7FC7AE1C" w14:textId="77777777" w:rsidTr="00956E44">
        <w:trPr>
          <w:cantSplit/>
          <w:trHeight w:val="454"/>
        </w:trPr>
        <w:tc>
          <w:tcPr>
            <w:tcW w:w="1066" w:type="dxa"/>
            <w:tcBorders>
              <w:top w:val="single" w:sz="6" w:space="0" w:color="auto"/>
              <w:left w:val="single" w:sz="6" w:space="0" w:color="auto"/>
              <w:bottom w:val="single" w:sz="6" w:space="0" w:color="auto"/>
            </w:tcBorders>
            <w:vAlign w:val="center"/>
          </w:tcPr>
          <w:p w14:paraId="7F184479" w14:textId="77777777" w:rsidR="0003391B" w:rsidRPr="00D1113B" w:rsidRDefault="0003391B" w:rsidP="00D43324">
            <w:pPr>
              <w:pStyle w:val="Tableaulignes"/>
              <w:jc w:val="center"/>
              <w:rPr>
                <w:sz w:val="20"/>
                <w:szCs w:val="20"/>
              </w:rPr>
            </w:pPr>
            <w:r w:rsidRPr="00D1113B">
              <w:rPr>
                <w:sz w:val="20"/>
                <w:szCs w:val="20"/>
              </w:rPr>
              <w:t>2.2</w:t>
            </w:r>
          </w:p>
        </w:tc>
        <w:tc>
          <w:tcPr>
            <w:tcW w:w="1594" w:type="dxa"/>
            <w:tcBorders>
              <w:top w:val="single" w:sz="6" w:space="0" w:color="auto"/>
              <w:bottom w:val="single" w:sz="6" w:space="0" w:color="auto"/>
            </w:tcBorders>
            <w:vAlign w:val="center"/>
          </w:tcPr>
          <w:p w14:paraId="6107C17A" w14:textId="77777777" w:rsidR="0003391B" w:rsidRPr="00D1113B" w:rsidRDefault="0003391B" w:rsidP="00D43324">
            <w:pPr>
              <w:pStyle w:val="Tableaulignes"/>
              <w:jc w:val="center"/>
              <w:rPr>
                <w:sz w:val="20"/>
                <w:szCs w:val="20"/>
              </w:rPr>
            </w:pPr>
            <w:r w:rsidRPr="00D1113B">
              <w:rPr>
                <w:sz w:val="20"/>
                <w:szCs w:val="20"/>
              </w:rPr>
              <w:t>25/04/2020</w:t>
            </w:r>
          </w:p>
        </w:tc>
        <w:tc>
          <w:tcPr>
            <w:tcW w:w="7333" w:type="dxa"/>
            <w:tcBorders>
              <w:top w:val="single" w:sz="6" w:space="0" w:color="auto"/>
              <w:bottom w:val="single" w:sz="6" w:space="0" w:color="auto"/>
              <w:right w:val="single" w:sz="6" w:space="0" w:color="auto"/>
            </w:tcBorders>
            <w:vAlign w:val="center"/>
          </w:tcPr>
          <w:p w14:paraId="01965857" w14:textId="77777777" w:rsidR="0003391B" w:rsidRPr="00D1113B" w:rsidRDefault="0003391B" w:rsidP="0003391B">
            <w:pPr>
              <w:pStyle w:val="Tableaulignes"/>
              <w:rPr>
                <w:sz w:val="20"/>
                <w:szCs w:val="20"/>
              </w:rPr>
            </w:pPr>
            <w:r w:rsidRPr="00D1113B">
              <w:rPr>
                <w:sz w:val="20"/>
                <w:szCs w:val="20"/>
              </w:rPr>
              <w:t>Enregistrer sous… peut travailler sur des fichiers .</w:t>
            </w:r>
            <w:proofErr w:type="spellStart"/>
            <w:r w:rsidRPr="00D1113B">
              <w:rPr>
                <w:sz w:val="20"/>
                <w:szCs w:val="20"/>
              </w:rPr>
              <w:t>bdd</w:t>
            </w:r>
            <w:proofErr w:type="spellEnd"/>
            <w:r w:rsidRPr="00D1113B">
              <w:rPr>
                <w:sz w:val="20"/>
                <w:szCs w:val="20"/>
              </w:rPr>
              <w:t xml:space="preserve"> (par défaut) mais aussi sur des .</w:t>
            </w:r>
            <w:proofErr w:type="spellStart"/>
            <w:r w:rsidRPr="00D1113B">
              <w:rPr>
                <w:sz w:val="20"/>
                <w:szCs w:val="20"/>
              </w:rPr>
              <w:t>obj</w:t>
            </w:r>
            <w:proofErr w:type="spellEnd"/>
            <w:r w:rsidRPr="00D1113B">
              <w:rPr>
                <w:sz w:val="20"/>
                <w:szCs w:val="20"/>
              </w:rPr>
              <w:t>, .g3d, .off</w:t>
            </w:r>
          </w:p>
        </w:tc>
      </w:tr>
      <w:tr w:rsidR="00F12F51" w:rsidRPr="00956E44" w14:paraId="4D8E7794" w14:textId="77777777" w:rsidTr="00956E44">
        <w:trPr>
          <w:cantSplit/>
          <w:trHeight w:val="454"/>
        </w:trPr>
        <w:tc>
          <w:tcPr>
            <w:tcW w:w="1066" w:type="dxa"/>
            <w:tcBorders>
              <w:top w:val="single" w:sz="6" w:space="0" w:color="auto"/>
              <w:left w:val="single" w:sz="6" w:space="0" w:color="auto"/>
              <w:bottom w:val="single" w:sz="6" w:space="0" w:color="auto"/>
            </w:tcBorders>
            <w:vAlign w:val="center"/>
          </w:tcPr>
          <w:p w14:paraId="2A6F6455" w14:textId="77777777" w:rsidR="00F12F51" w:rsidRPr="00D1113B" w:rsidRDefault="00F12F51" w:rsidP="00D43324">
            <w:pPr>
              <w:pStyle w:val="Tableaulignes"/>
              <w:jc w:val="center"/>
              <w:rPr>
                <w:sz w:val="20"/>
                <w:szCs w:val="20"/>
              </w:rPr>
            </w:pPr>
            <w:r w:rsidRPr="00D1113B">
              <w:rPr>
                <w:sz w:val="20"/>
                <w:szCs w:val="20"/>
              </w:rPr>
              <w:t>2.3</w:t>
            </w:r>
          </w:p>
        </w:tc>
        <w:tc>
          <w:tcPr>
            <w:tcW w:w="1594" w:type="dxa"/>
            <w:tcBorders>
              <w:top w:val="single" w:sz="6" w:space="0" w:color="auto"/>
              <w:bottom w:val="single" w:sz="6" w:space="0" w:color="auto"/>
            </w:tcBorders>
            <w:vAlign w:val="center"/>
          </w:tcPr>
          <w:p w14:paraId="0E68CF26" w14:textId="77777777" w:rsidR="00F12F51" w:rsidRPr="00D1113B" w:rsidRDefault="00F12F51" w:rsidP="00D43324">
            <w:pPr>
              <w:pStyle w:val="Tableaulignes"/>
              <w:jc w:val="center"/>
              <w:rPr>
                <w:sz w:val="20"/>
                <w:szCs w:val="20"/>
              </w:rPr>
            </w:pPr>
            <w:r w:rsidRPr="00D1113B">
              <w:rPr>
                <w:sz w:val="20"/>
                <w:szCs w:val="20"/>
              </w:rPr>
              <w:t>25/05/2020</w:t>
            </w:r>
          </w:p>
        </w:tc>
        <w:tc>
          <w:tcPr>
            <w:tcW w:w="7333" w:type="dxa"/>
            <w:tcBorders>
              <w:top w:val="single" w:sz="6" w:space="0" w:color="auto"/>
              <w:bottom w:val="single" w:sz="6" w:space="0" w:color="auto"/>
              <w:right w:val="single" w:sz="6" w:space="0" w:color="auto"/>
            </w:tcBorders>
            <w:vAlign w:val="center"/>
          </w:tcPr>
          <w:p w14:paraId="65DF961B" w14:textId="77777777" w:rsidR="00F12F51" w:rsidRPr="00D1113B" w:rsidRDefault="00F12F51" w:rsidP="0003391B">
            <w:pPr>
              <w:pStyle w:val="Tableaulignes"/>
              <w:rPr>
                <w:sz w:val="20"/>
                <w:szCs w:val="20"/>
              </w:rPr>
            </w:pPr>
            <w:r w:rsidRPr="00D1113B">
              <w:rPr>
                <w:sz w:val="20"/>
                <w:szCs w:val="20"/>
              </w:rPr>
              <w:t xml:space="preserve">Amélioration dans le dialogue Modifications, meilleure gestion des </w:t>
            </w:r>
            <w:proofErr w:type="spellStart"/>
            <w:r w:rsidRPr="00D1113B">
              <w:rPr>
                <w:sz w:val="20"/>
                <w:szCs w:val="20"/>
              </w:rPr>
              <w:t>re-générations</w:t>
            </w:r>
            <w:proofErr w:type="spellEnd"/>
            <w:r w:rsidRPr="00D1113B">
              <w:rPr>
                <w:sz w:val="20"/>
                <w:szCs w:val="20"/>
              </w:rPr>
              <w:t xml:space="preserve"> de listes OpenGL.</w:t>
            </w:r>
          </w:p>
        </w:tc>
      </w:tr>
      <w:tr w:rsidR="00EC60C1" w:rsidRPr="00956E44" w14:paraId="768E1B3E" w14:textId="77777777" w:rsidTr="00956E44">
        <w:trPr>
          <w:cantSplit/>
          <w:trHeight w:val="454"/>
        </w:trPr>
        <w:tc>
          <w:tcPr>
            <w:tcW w:w="1066" w:type="dxa"/>
            <w:tcBorders>
              <w:top w:val="single" w:sz="6" w:space="0" w:color="auto"/>
              <w:left w:val="single" w:sz="6" w:space="0" w:color="auto"/>
              <w:bottom w:val="single" w:sz="6" w:space="0" w:color="auto"/>
            </w:tcBorders>
            <w:vAlign w:val="center"/>
          </w:tcPr>
          <w:p w14:paraId="6D8E4693" w14:textId="77777777" w:rsidR="00EC60C1" w:rsidRPr="00D1113B" w:rsidRDefault="00EC60C1" w:rsidP="00D43324">
            <w:pPr>
              <w:pStyle w:val="Tableaulignes"/>
              <w:jc w:val="center"/>
              <w:rPr>
                <w:sz w:val="20"/>
                <w:szCs w:val="20"/>
              </w:rPr>
            </w:pPr>
            <w:r w:rsidRPr="00D1113B">
              <w:rPr>
                <w:sz w:val="20"/>
                <w:szCs w:val="20"/>
              </w:rPr>
              <w:t>2.4</w:t>
            </w:r>
          </w:p>
        </w:tc>
        <w:tc>
          <w:tcPr>
            <w:tcW w:w="1594" w:type="dxa"/>
            <w:tcBorders>
              <w:top w:val="single" w:sz="6" w:space="0" w:color="auto"/>
              <w:bottom w:val="single" w:sz="6" w:space="0" w:color="auto"/>
            </w:tcBorders>
            <w:vAlign w:val="center"/>
          </w:tcPr>
          <w:p w14:paraId="06365F21" w14:textId="77777777" w:rsidR="00EC60C1" w:rsidRPr="00D1113B" w:rsidRDefault="00EC60C1" w:rsidP="00D43324">
            <w:pPr>
              <w:pStyle w:val="Tableaulignes"/>
              <w:jc w:val="center"/>
              <w:rPr>
                <w:sz w:val="20"/>
                <w:szCs w:val="20"/>
              </w:rPr>
            </w:pPr>
            <w:r w:rsidRPr="00D1113B">
              <w:rPr>
                <w:sz w:val="20"/>
                <w:szCs w:val="20"/>
              </w:rPr>
              <w:t>3/06/2020</w:t>
            </w:r>
          </w:p>
        </w:tc>
        <w:tc>
          <w:tcPr>
            <w:tcW w:w="7333" w:type="dxa"/>
            <w:tcBorders>
              <w:top w:val="single" w:sz="6" w:space="0" w:color="auto"/>
              <w:bottom w:val="single" w:sz="6" w:space="0" w:color="auto"/>
              <w:right w:val="single" w:sz="6" w:space="0" w:color="auto"/>
            </w:tcBorders>
            <w:vAlign w:val="center"/>
          </w:tcPr>
          <w:p w14:paraId="6EEC33DA" w14:textId="77777777" w:rsidR="00EC60C1" w:rsidRPr="00D1113B" w:rsidRDefault="00EC60C1" w:rsidP="0003391B">
            <w:pPr>
              <w:pStyle w:val="Tableaulignes"/>
              <w:rPr>
                <w:sz w:val="20"/>
                <w:szCs w:val="20"/>
              </w:rPr>
            </w:pPr>
            <w:r w:rsidRPr="00D1113B">
              <w:rPr>
                <w:sz w:val="20"/>
                <w:szCs w:val="20"/>
              </w:rPr>
              <w:t>Ajout d’une option pour forcer un recalcul des normales aux sommets sur des facettes déclarées comme planes.</w:t>
            </w:r>
          </w:p>
        </w:tc>
      </w:tr>
      <w:tr w:rsidR="007A51A4" w:rsidRPr="00956E44" w14:paraId="252D9340" w14:textId="77777777" w:rsidTr="00956E44">
        <w:trPr>
          <w:cantSplit/>
          <w:trHeight w:val="454"/>
        </w:trPr>
        <w:tc>
          <w:tcPr>
            <w:tcW w:w="1066" w:type="dxa"/>
            <w:tcBorders>
              <w:top w:val="single" w:sz="6" w:space="0" w:color="auto"/>
              <w:left w:val="single" w:sz="6" w:space="0" w:color="auto"/>
              <w:bottom w:val="single" w:sz="6" w:space="0" w:color="auto"/>
            </w:tcBorders>
            <w:vAlign w:val="center"/>
          </w:tcPr>
          <w:p w14:paraId="44B80CD7" w14:textId="77777777" w:rsidR="007A51A4" w:rsidRPr="00D1113B" w:rsidRDefault="007A51A4" w:rsidP="00D43324">
            <w:pPr>
              <w:pStyle w:val="Tableaulignes"/>
              <w:jc w:val="center"/>
              <w:rPr>
                <w:sz w:val="20"/>
                <w:szCs w:val="20"/>
              </w:rPr>
            </w:pPr>
            <w:r w:rsidRPr="00D1113B">
              <w:rPr>
                <w:sz w:val="20"/>
                <w:szCs w:val="20"/>
              </w:rPr>
              <w:t>2.5</w:t>
            </w:r>
          </w:p>
        </w:tc>
        <w:tc>
          <w:tcPr>
            <w:tcW w:w="1594" w:type="dxa"/>
            <w:tcBorders>
              <w:top w:val="single" w:sz="6" w:space="0" w:color="auto"/>
              <w:bottom w:val="single" w:sz="6" w:space="0" w:color="auto"/>
            </w:tcBorders>
            <w:vAlign w:val="center"/>
          </w:tcPr>
          <w:p w14:paraId="63D15C8F" w14:textId="77777777" w:rsidR="007A51A4" w:rsidRPr="00D1113B" w:rsidRDefault="007A51A4" w:rsidP="007A51A4">
            <w:pPr>
              <w:pStyle w:val="Tableaulignes"/>
              <w:jc w:val="center"/>
              <w:rPr>
                <w:sz w:val="20"/>
                <w:szCs w:val="20"/>
              </w:rPr>
            </w:pPr>
            <w:r w:rsidRPr="00D1113B">
              <w:rPr>
                <w:sz w:val="20"/>
                <w:szCs w:val="20"/>
              </w:rPr>
              <w:t>4/06/2020</w:t>
            </w:r>
          </w:p>
        </w:tc>
        <w:tc>
          <w:tcPr>
            <w:tcW w:w="7333" w:type="dxa"/>
            <w:tcBorders>
              <w:top w:val="single" w:sz="6" w:space="0" w:color="auto"/>
              <w:bottom w:val="single" w:sz="6" w:space="0" w:color="auto"/>
              <w:right w:val="single" w:sz="6" w:space="0" w:color="auto"/>
            </w:tcBorders>
            <w:vAlign w:val="center"/>
          </w:tcPr>
          <w:p w14:paraId="71D8CC96" w14:textId="77777777" w:rsidR="007A51A4" w:rsidRPr="00D1113B" w:rsidRDefault="007A51A4" w:rsidP="0003391B">
            <w:pPr>
              <w:pStyle w:val="Tableaulignes"/>
              <w:rPr>
                <w:sz w:val="20"/>
                <w:szCs w:val="20"/>
              </w:rPr>
            </w:pPr>
            <w:r w:rsidRPr="00D1113B">
              <w:rPr>
                <w:sz w:val="20"/>
                <w:szCs w:val="20"/>
              </w:rPr>
              <w:t>Ajout d’un tableau comparatif des formats 3D</w:t>
            </w:r>
          </w:p>
        </w:tc>
      </w:tr>
      <w:tr w:rsidR="00686837" w:rsidRPr="00956E44" w14:paraId="03D39140" w14:textId="77777777" w:rsidTr="00956E44">
        <w:trPr>
          <w:cantSplit/>
          <w:trHeight w:val="454"/>
        </w:trPr>
        <w:tc>
          <w:tcPr>
            <w:tcW w:w="1066" w:type="dxa"/>
            <w:tcBorders>
              <w:top w:val="single" w:sz="6" w:space="0" w:color="auto"/>
              <w:left w:val="single" w:sz="6" w:space="0" w:color="auto"/>
              <w:bottom w:val="single" w:sz="6" w:space="0" w:color="auto"/>
            </w:tcBorders>
            <w:vAlign w:val="center"/>
          </w:tcPr>
          <w:p w14:paraId="6076C25C" w14:textId="77777777" w:rsidR="00686837" w:rsidRPr="00D1113B" w:rsidRDefault="00686837" w:rsidP="00D43324">
            <w:pPr>
              <w:pStyle w:val="Tableaulignes"/>
              <w:jc w:val="center"/>
              <w:rPr>
                <w:sz w:val="20"/>
                <w:szCs w:val="20"/>
              </w:rPr>
            </w:pPr>
            <w:r w:rsidRPr="00D1113B">
              <w:rPr>
                <w:sz w:val="20"/>
                <w:szCs w:val="20"/>
              </w:rPr>
              <w:t>2.6</w:t>
            </w:r>
          </w:p>
        </w:tc>
        <w:tc>
          <w:tcPr>
            <w:tcW w:w="1594" w:type="dxa"/>
            <w:tcBorders>
              <w:top w:val="single" w:sz="6" w:space="0" w:color="auto"/>
              <w:bottom w:val="single" w:sz="6" w:space="0" w:color="auto"/>
            </w:tcBorders>
            <w:vAlign w:val="center"/>
          </w:tcPr>
          <w:p w14:paraId="470B2188" w14:textId="77777777" w:rsidR="00686837" w:rsidRPr="00D1113B" w:rsidRDefault="005924F1" w:rsidP="007A51A4">
            <w:pPr>
              <w:pStyle w:val="Tableaulignes"/>
              <w:jc w:val="center"/>
              <w:rPr>
                <w:sz w:val="20"/>
                <w:szCs w:val="20"/>
              </w:rPr>
            </w:pPr>
            <w:r w:rsidRPr="00D1113B">
              <w:rPr>
                <w:sz w:val="20"/>
                <w:szCs w:val="20"/>
              </w:rPr>
              <w:t>20</w:t>
            </w:r>
            <w:r w:rsidR="00686837" w:rsidRPr="00D1113B">
              <w:rPr>
                <w:sz w:val="20"/>
                <w:szCs w:val="20"/>
              </w:rPr>
              <w:t>/06/2020</w:t>
            </w:r>
          </w:p>
        </w:tc>
        <w:tc>
          <w:tcPr>
            <w:tcW w:w="7333" w:type="dxa"/>
            <w:tcBorders>
              <w:top w:val="single" w:sz="6" w:space="0" w:color="auto"/>
              <w:bottom w:val="single" w:sz="6" w:space="0" w:color="auto"/>
              <w:right w:val="single" w:sz="6" w:space="0" w:color="auto"/>
            </w:tcBorders>
            <w:vAlign w:val="center"/>
          </w:tcPr>
          <w:p w14:paraId="11123DA5" w14:textId="77777777" w:rsidR="00686837" w:rsidRPr="00D1113B" w:rsidRDefault="00686837" w:rsidP="0003391B">
            <w:pPr>
              <w:pStyle w:val="Tableaulignes"/>
              <w:rPr>
                <w:sz w:val="20"/>
                <w:szCs w:val="20"/>
              </w:rPr>
            </w:pPr>
            <w:r w:rsidRPr="00D1113B">
              <w:rPr>
                <w:sz w:val="20"/>
                <w:szCs w:val="20"/>
              </w:rPr>
              <w:t>Ajout d’une annexe expliquant commet modifier un code généré par wxSmith pour supporter davantage de cartes graphiques</w:t>
            </w:r>
          </w:p>
        </w:tc>
      </w:tr>
      <w:tr w:rsidR="0020336A" w:rsidRPr="00956E44" w14:paraId="231D1C98" w14:textId="77777777" w:rsidTr="00956E44">
        <w:trPr>
          <w:cantSplit/>
          <w:trHeight w:val="454"/>
        </w:trPr>
        <w:tc>
          <w:tcPr>
            <w:tcW w:w="1066" w:type="dxa"/>
            <w:tcBorders>
              <w:top w:val="single" w:sz="6" w:space="0" w:color="auto"/>
              <w:left w:val="single" w:sz="6" w:space="0" w:color="auto"/>
              <w:bottom w:val="single" w:sz="6" w:space="0" w:color="auto"/>
            </w:tcBorders>
            <w:vAlign w:val="center"/>
          </w:tcPr>
          <w:p w14:paraId="66780177" w14:textId="77777777" w:rsidR="0020336A" w:rsidRPr="00D1113B" w:rsidRDefault="0020336A" w:rsidP="00D43324">
            <w:pPr>
              <w:pStyle w:val="Tableaulignes"/>
              <w:jc w:val="center"/>
              <w:rPr>
                <w:sz w:val="20"/>
                <w:szCs w:val="20"/>
              </w:rPr>
            </w:pPr>
            <w:r w:rsidRPr="00D1113B">
              <w:rPr>
                <w:sz w:val="20"/>
                <w:szCs w:val="20"/>
              </w:rPr>
              <w:t>2.7</w:t>
            </w:r>
          </w:p>
        </w:tc>
        <w:tc>
          <w:tcPr>
            <w:tcW w:w="1594" w:type="dxa"/>
            <w:tcBorders>
              <w:top w:val="single" w:sz="6" w:space="0" w:color="auto"/>
              <w:bottom w:val="single" w:sz="6" w:space="0" w:color="auto"/>
            </w:tcBorders>
            <w:vAlign w:val="center"/>
          </w:tcPr>
          <w:p w14:paraId="24DD1B6F" w14:textId="77777777" w:rsidR="0020336A" w:rsidRPr="00D1113B" w:rsidRDefault="0020336A" w:rsidP="007A51A4">
            <w:pPr>
              <w:pStyle w:val="Tableaulignes"/>
              <w:jc w:val="center"/>
              <w:rPr>
                <w:sz w:val="20"/>
                <w:szCs w:val="20"/>
              </w:rPr>
            </w:pPr>
            <w:r w:rsidRPr="00D1113B">
              <w:rPr>
                <w:sz w:val="20"/>
                <w:szCs w:val="20"/>
              </w:rPr>
              <w:t>14/10/2020</w:t>
            </w:r>
          </w:p>
        </w:tc>
        <w:tc>
          <w:tcPr>
            <w:tcW w:w="7333" w:type="dxa"/>
            <w:tcBorders>
              <w:top w:val="single" w:sz="6" w:space="0" w:color="auto"/>
              <w:bottom w:val="single" w:sz="6" w:space="0" w:color="auto"/>
              <w:right w:val="single" w:sz="6" w:space="0" w:color="auto"/>
            </w:tcBorders>
            <w:vAlign w:val="center"/>
          </w:tcPr>
          <w:p w14:paraId="517225B3" w14:textId="77777777" w:rsidR="0020336A" w:rsidRPr="00D1113B" w:rsidRDefault="0020336A" w:rsidP="0020336A">
            <w:pPr>
              <w:pStyle w:val="Tableaulignes"/>
              <w:rPr>
                <w:sz w:val="20"/>
                <w:szCs w:val="20"/>
              </w:rPr>
            </w:pPr>
            <w:r w:rsidRPr="00D1113B">
              <w:rPr>
                <w:sz w:val="20"/>
                <w:szCs w:val="20"/>
              </w:rPr>
              <w:t xml:space="preserve">Ajout d’une fonction permettant de fusionner plusieurs objets en 1 seul. L’ancien menu Fusionner est remplacé par « Ajouter une </w:t>
            </w:r>
            <w:proofErr w:type="spellStart"/>
            <w:r w:rsidRPr="00D1113B">
              <w:rPr>
                <w:sz w:val="20"/>
                <w:szCs w:val="20"/>
              </w:rPr>
              <w:t>Bdd</w:t>
            </w:r>
            <w:proofErr w:type="spellEnd"/>
            <w:r w:rsidRPr="00D1113B">
              <w:rPr>
                <w:sz w:val="20"/>
                <w:szCs w:val="20"/>
              </w:rPr>
              <w:t> » plus conforme à ce qui est effectivement réalisé.</w:t>
            </w:r>
          </w:p>
        </w:tc>
      </w:tr>
      <w:tr w:rsidR="002C0A61" w:rsidRPr="00956E44" w14:paraId="0C2FB5AC" w14:textId="77777777" w:rsidTr="00956E44">
        <w:trPr>
          <w:cantSplit/>
          <w:trHeight w:val="454"/>
        </w:trPr>
        <w:tc>
          <w:tcPr>
            <w:tcW w:w="1066" w:type="dxa"/>
            <w:tcBorders>
              <w:top w:val="single" w:sz="6" w:space="0" w:color="auto"/>
              <w:left w:val="single" w:sz="6" w:space="0" w:color="auto"/>
              <w:bottom w:val="single" w:sz="6" w:space="0" w:color="auto"/>
            </w:tcBorders>
            <w:vAlign w:val="center"/>
          </w:tcPr>
          <w:p w14:paraId="2EDEC185" w14:textId="77777777" w:rsidR="002C0A61" w:rsidRPr="00D1113B" w:rsidRDefault="002C0A61" w:rsidP="00D43324">
            <w:pPr>
              <w:pStyle w:val="Tableaulignes"/>
              <w:jc w:val="center"/>
              <w:rPr>
                <w:sz w:val="20"/>
                <w:szCs w:val="20"/>
              </w:rPr>
            </w:pPr>
            <w:r w:rsidRPr="00D1113B">
              <w:rPr>
                <w:sz w:val="20"/>
                <w:szCs w:val="20"/>
              </w:rPr>
              <w:t>2.8</w:t>
            </w:r>
          </w:p>
        </w:tc>
        <w:tc>
          <w:tcPr>
            <w:tcW w:w="1594" w:type="dxa"/>
            <w:tcBorders>
              <w:top w:val="single" w:sz="6" w:space="0" w:color="auto"/>
              <w:bottom w:val="single" w:sz="6" w:space="0" w:color="auto"/>
            </w:tcBorders>
            <w:vAlign w:val="center"/>
          </w:tcPr>
          <w:p w14:paraId="32B2DE0A" w14:textId="77777777" w:rsidR="002C0A61" w:rsidRPr="00D1113B" w:rsidRDefault="002C0A61" w:rsidP="007A51A4">
            <w:pPr>
              <w:pStyle w:val="Tableaulignes"/>
              <w:jc w:val="center"/>
              <w:rPr>
                <w:sz w:val="20"/>
                <w:szCs w:val="20"/>
              </w:rPr>
            </w:pPr>
            <w:r w:rsidRPr="00D1113B">
              <w:rPr>
                <w:sz w:val="20"/>
                <w:szCs w:val="20"/>
              </w:rPr>
              <w:t>04/11/2020</w:t>
            </w:r>
          </w:p>
        </w:tc>
        <w:tc>
          <w:tcPr>
            <w:tcW w:w="7333" w:type="dxa"/>
            <w:tcBorders>
              <w:top w:val="single" w:sz="6" w:space="0" w:color="auto"/>
              <w:bottom w:val="single" w:sz="6" w:space="0" w:color="auto"/>
              <w:right w:val="single" w:sz="6" w:space="0" w:color="auto"/>
            </w:tcBorders>
            <w:vAlign w:val="center"/>
          </w:tcPr>
          <w:p w14:paraId="12FCED7E" w14:textId="77777777" w:rsidR="002C0A61" w:rsidRPr="00D1113B" w:rsidRDefault="002C0A61" w:rsidP="0020336A">
            <w:pPr>
              <w:pStyle w:val="Tableaulignes"/>
              <w:rPr>
                <w:sz w:val="20"/>
                <w:szCs w:val="20"/>
              </w:rPr>
            </w:pPr>
            <w:r w:rsidRPr="00D1113B">
              <w:rPr>
                <w:sz w:val="20"/>
                <w:szCs w:val="20"/>
              </w:rPr>
              <w:t xml:space="preserve">Ajout d’un support des fichiers </w:t>
            </w:r>
            <w:proofErr w:type="spellStart"/>
            <w:r w:rsidRPr="00D1113B">
              <w:rPr>
                <w:sz w:val="20"/>
                <w:szCs w:val="20"/>
              </w:rPr>
              <w:t>Bdd</w:t>
            </w:r>
            <w:proofErr w:type="spellEnd"/>
            <w:r w:rsidRPr="00D1113B">
              <w:rPr>
                <w:sz w:val="20"/>
                <w:szCs w:val="20"/>
              </w:rPr>
              <w:t xml:space="preserve"> texte encodés en utf-8 ou en </w:t>
            </w:r>
            <w:proofErr w:type="spellStart"/>
            <w:r w:rsidRPr="00D1113B">
              <w:rPr>
                <w:sz w:val="20"/>
                <w:szCs w:val="20"/>
              </w:rPr>
              <w:t>Ansi</w:t>
            </w:r>
            <w:proofErr w:type="spellEnd"/>
            <w:r w:rsidRPr="00D1113B">
              <w:rPr>
                <w:sz w:val="20"/>
                <w:szCs w:val="20"/>
              </w:rPr>
              <w:t xml:space="preserve">, du moins pour les formats SDM et </w:t>
            </w:r>
            <w:proofErr w:type="spellStart"/>
            <w:r w:rsidRPr="00D1113B">
              <w:rPr>
                <w:sz w:val="20"/>
                <w:szCs w:val="20"/>
              </w:rPr>
              <w:t>Wavefront</w:t>
            </w:r>
            <w:proofErr w:type="spellEnd"/>
            <w:r w:rsidRPr="00D1113B">
              <w:rPr>
                <w:sz w:val="20"/>
                <w:szCs w:val="20"/>
              </w:rPr>
              <w:t xml:space="preserve"> </w:t>
            </w:r>
            <w:proofErr w:type="spellStart"/>
            <w:r w:rsidRPr="00D1113B">
              <w:rPr>
                <w:sz w:val="20"/>
                <w:szCs w:val="20"/>
              </w:rPr>
              <w:t>obj</w:t>
            </w:r>
            <w:proofErr w:type="spellEnd"/>
            <w:r w:rsidRPr="00D1113B">
              <w:rPr>
                <w:sz w:val="20"/>
                <w:szCs w:val="20"/>
              </w:rPr>
              <w:t>.</w:t>
            </w:r>
          </w:p>
        </w:tc>
      </w:tr>
      <w:tr w:rsidR="00C820AD" w:rsidRPr="00956E44" w14:paraId="3A909A7B" w14:textId="77777777" w:rsidTr="00956E44">
        <w:trPr>
          <w:cantSplit/>
          <w:trHeight w:val="454"/>
        </w:trPr>
        <w:tc>
          <w:tcPr>
            <w:tcW w:w="1066" w:type="dxa"/>
            <w:tcBorders>
              <w:top w:val="single" w:sz="6" w:space="0" w:color="auto"/>
              <w:left w:val="single" w:sz="6" w:space="0" w:color="auto"/>
              <w:bottom w:val="single" w:sz="6" w:space="0" w:color="auto"/>
            </w:tcBorders>
            <w:vAlign w:val="center"/>
          </w:tcPr>
          <w:p w14:paraId="1D59321F" w14:textId="77777777" w:rsidR="00C820AD" w:rsidRPr="00D1113B" w:rsidRDefault="00C820AD" w:rsidP="00D43324">
            <w:pPr>
              <w:pStyle w:val="Tableaulignes"/>
              <w:jc w:val="center"/>
              <w:rPr>
                <w:sz w:val="20"/>
                <w:szCs w:val="20"/>
              </w:rPr>
            </w:pPr>
            <w:r w:rsidRPr="00D1113B">
              <w:rPr>
                <w:sz w:val="20"/>
                <w:szCs w:val="20"/>
              </w:rPr>
              <w:lastRenderedPageBreak/>
              <w:t>2.9</w:t>
            </w:r>
          </w:p>
        </w:tc>
        <w:tc>
          <w:tcPr>
            <w:tcW w:w="1594" w:type="dxa"/>
            <w:tcBorders>
              <w:top w:val="single" w:sz="6" w:space="0" w:color="auto"/>
              <w:bottom w:val="single" w:sz="6" w:space="0" w:color="auto"/>
            </w:tcBorders>
            <w:vAlign w:val="center"/>
          </w:tcPr>
          <w:p w14:paraId="01E4904E" w14:textId="77777777" w:rsidR="00C820AD" w:rsidRPr="00D1113B" w:rsidRDefault="00C820AD" w:rsidP="007A51A4">
            <w:pPr>
              <w:pStyle w:val="Tableaulignes"/>
              <w:jc w:val="center"/>
              <w:rPr>
                <w:sz w:val="20"/>
                <w:szCs w:val="20"/>
              </w:rPr>
            </w:pPr>
            <w:r w:rsidRPr="00D1113B">
              <w:rPr>
                <w:sz w:val="20"/>
                <w:szCs w:val="20"/>
              </w:rPr>
              <w:t>16/11/2020</w:t>
            </w:r>
          </w:p>
        </w:tc>
        <w:tc>
          <w:tcPr>
            <w:tcW w:w="7333" w:type="dxa"/>
            <w:tcBorders>
              <w:top w:val="single" w:sz="6" w:space="0" w:color="auto"/>
              <w:bottom w:val="single" w:sz="6" w:space="0" w:color="auto"/>
              <w:right w:val="single" w:sz="6" w:space="0" w:color="auto"/>
            </w:tcBorders>
            <w:vAlign w:val="center"/>
          </w:tcPr>
          <w:p w14:paraId="3880A6ED" w14:textId="77777777" w:rsidR="00C820AD" w:rsidRPr="00D1113B" w:rsidRDefault="00C820AD" w:rsidP="0020336A">
            <w:pPr>
              <w:pStyle w:val="Tableaulignes"/>
              <w:rPr>
                <w:sz w:val="20"/>
                <w:szCs w:val="20"/>
              </w:rPr>
            </w:pPr>
            <w:r w:rsidRPr="00D1113B">
              <w:rPr>
                <w:sz w:val="20"/>
                <w:szCs w:val="20"/>
              </w:rPr>
              <w:t>Mise à jour mineure : la création de facettes à partir de points de différents objets est possible depuis quelque temps déjà, mais la doc disait toujours que ce n’était pas encore possible !</w:t>
            </w:r>
          </w:p>
        </w:tc>
      </w:tr>
      <w:tr w:rsidR="008116DD" w:rsidRPr="00956E44" w14:paraId="07BE66EA" w14:textId="77777777" w:rsidTr="00956E44">
        <w:trPr>
          <w:cantSplit/>
          <w:trHeight w:val="454"/>
        </w:trPr>
        <w:tc>
          <w:tcPr>
            <w:tcW w:w="1066" w:type="dxa"/>
            <w:tcBorders>
              <w:top w:val="single" w:sz="6" w:space="0" w:color="auto"/>
              <w:left w:val="single" w:sz="6" w:space="0" w:color="auto"/>
              <w:bottom w:val="single" w:sz="6" w:space="0" w:color="auto"/>
            </w:tcBorders>
            <w:vAlign w:val="center"/>
          </w:tcPr>
          <w:p w14:paraId="58833CFE" w14:textId="77777777" w:rsidR="008116DD" w:rsidRPr="00D1113B" w:rsidRDefault="008116DD" w:rsidP="00D43324">
            <w:pPr>
              <w:pStyle w:val="Tableaulignes"/>
              <w:jc w:val="center"/>
              <w:rPr>
                <w:sz w:val="20"/>
                <w:szCs w:val="20"/>
              </w:rPr>
            </w:pPr>
            <w:r w:rsidRPr="00D1113B">
              <w:rPr>
                <w:sz w:val="20"/>
                <w:szCs w:val="20"/>
              </w:rPr>
              <w:t>2.10</w:t>
            </w:r>
          </w:p>
        </w:tc>
        <w:tc>
          <w:tcPr>
            <w:tcW w:w="1594" w:type="dxa"/>
            <w:tcBorders>
              <w:top w:val="single" w:sz="6" w:space="0" w:color="auto"/>
              <w:bottom w:val="single" w:sz="6" w:space="0" w:color="auto"/>
            </w:tcBorders>
            <w:vAlign w:val="center"/>
          </w:tcPr>
          <w:p w14:paraId="3DC7D416" w14:textId="77777777" w:rsidR="008116DD" w:rsidRPr="00D1113B" w:rsidRDefault="008116DD" w:rsidP="007A51A4">
            <w:pPr>
              <w:pStyle w:val="Tableaulignes"/>
              <w:jc w:val="center"/>
              <w:rPr>
                <w:sz w:val="20"/>
                <w:szCs w:val="20"/>
              </w:rPr>
            </w:pPr>
            <w:r w:rsidRPr="00D1113B">
              <w:rPr>
                <w:sz w:val="20"/>
                <w:szCs w:val="20"/>
              </w:rPr>
              <w:t>27/11/2020</w:t>
            </w:r>
          </w:p>
        </w:tc>
        <w:tc>
          <w:tcPr>
            <w:tcW w:w="7333" w:type="dxa"/>
            <w:tcBorders>
              <w:top w:val="single" w:sz="6" w:space="0" w:color="auto"/>
              <w:bottom w:val="single" w:sz="6" w:space="0" w:color="auto"/>
              <w:right w:val="single" w:sz="6" w:space="0" w:color="auto"/>
            </w:tcBorders>
            <w:vAlign w:val="center"/>
          </w:tcPr>
          <w:p w14:paraId="3620147A" w14:textId="77777777" w:rsidR="008116DD" w:rsidRPr="00D1113B" w:rsidRDefault="008116DD" w:rsidP="0020336A">
            <w:pPr>
              <w:pStyle w:val="Tableaulignes"/>
              <w:rPr>
                <w:sz w:val="20"/>
                <w:szCs w:val="20"/>
              </w:rPr>
            </w:pPr>
            <w:r w:rsidRPr="00D1113B">
              <w:rPr>
                <w:sz w:val="20"/>
                <w:szCs w:val="20"/>
              </w:rPr>
              <w:t>Améliorations du changement de sens de parcours des facettes</w:t>
            </w:r>
          </w:p>
        </w:tc>
      </w:tr>
      <w:tr w:rsidR="00986CD2" w:rsidRPr="00956E44" w14:paraId="01C89EDD" w14:textId="77777777" w:rsidTr="00956E44">
        <w:trPr>
          <w:cantSplit/>
          <w:trHeight w:val="454"/>
        </w:trPr>
        <w:tc>
          <w:tcPr>
            <w:tcW w:w="1066" w:type="dxa"/>
            <w:tcBorders>
              <w:top w:val="single" w:sz="6" w:space="0" w:color="auto"/>
              <w:left w:val="single" w:sz="6" w:space="0" w:color="auto"/>
              <w:bottom w:val="single" w:sz="6" w:space="0" w:color="auto"/>
            </w:tcBorders>
            <w:vAlign w:val="center"/>
          </w:tcPr>
          <w:p w14:paraId="2E7EC346" w14:textId="77777777" w:rsidR="00986CD2" w:rsidRPr="00D1113B" w:rsidRDefault="00986CD2" w:rsidP="00D43324">
            <w:pPr>
              <w:pStyle w:val="Tableaulignes"/>
              <w:jc w:val="center"/>
              <w:rPr>
                <w:sz w:val="20"/>
                <w:szCs w:val="20"/>
              </w:rPr>
            </w:pPr>
            <w:r w:rsidRPr="00D1113B">
              <w:rPr>
                <w:sz w:val="20"/>
                <w:szCs w:val="20"/>
              </w:rPr>
              <w:t>2.11</w:t>
            </w:r>
          </w:p>
        </w:tc>
        <w:tc>
          <w:tcPr>
            <w:tcW w:w="1594" w:type="dxa"/>
            <w:tcBorders>
              <w:top w:val="single" w:sz="6" w:space="0" w:color="auto"/>
              <w:bottom w:val="single" w:sz="6" w:space="0" w:color="auto"/>
            </w:tcBorders>
            <w:vAlign w:val="center"/>
          </w:tcPr>
          <w:p w14:paraId="50162AF9" w14:textId="77777777" w:rsidR="00986CD2" w:rsidRPr="00D1113B" w:rsidRDefault="00986CD2" w:rsidP="007A51A4">
            <w:pPr>
              <w:pStyle w:val="Tableaulignes"/>
              <w:jc w:val="center"/>
              <w:rPr>
                <w:sz w:val="20"/>
                <w:szCs w:val="20"/>
              </w:rPr>
            </w:pPr>
            <w:r w:rsidRPr="00D1113B">
              <w:rPr>
                <w:sz w:val="20"/>
                <w:szCs w:val="20"/>
              </w:rPr>
              <w:t>30/11/2020</w:t>
            </w:r>
          </w:p>
        </w:tc>
        <w:tc>
          <w:tcPr>
            <w:tcW w:w="7333" w:type="dxa"/>
            <w:tcBorders>
              <w:top w:val="single" w:sz="6" w:space="0" w:color="auto"/>
              <w:bottom w:val="single" w:sz="6" w:space="0" w:color="auto"/>
              <w:right w:val="single" w:sz="6" w:space="0" w:color="auto"/>
            </w:tcBorders>
            <w:vAlign w:val="center"/>
          </w:tcPr>
          <w:p w14:paraId="7D7B646D" w14:textId="77777777" w:rsidR="00986CD2" w:rsidRPr="00D1113B" w:rsidRDefault="00986CD2" w:rsidP="0020336A">
            <w:pPr>
              <w:pStyle w:val="Tableaulignes"/>
              <w:rPr>
                <w:sz w:val="20"/>
                <w:szCs w:val="20"/>
              </w:rPr>
            </w:pPr>
            <w:r w:rsidRPr="00D1113B">
              <w:rPr>
                <w:sz w:val="20"/>
                <w:szCs w:val="20"/>
              </w:rPr>
              <w:t>Amélioration de la gestion de la fenêtre de manipulation par translation</w:t>
            </w:r>
            <w:r w:rsidR="005D2ECE" w:rsidRPr="00D1113B">
              <w:rPr>
                <w:sz w:val="20"/>
                <w:szCs w:val="20"/>
              </w:rPr>
              <w:t>. Ajout des min et max sur les 3 axes dans les propriétés.</w:t>
            </w:r>
          </w:p>
        </w:tc>
      </w:tr>
      <w:tr w:rsidR="007F2CDF" w:rsidRPr="00956E44" w14:paraId="4420EDF6" w14:textId="77777777" w:rsidTr="00956E44">
        <w:trPr>
          <w:cantSplit/>
          <w:trHeight w:val="454"/>
        </w:trPr>
        <w:tc>
          <w:tcPr>
            <w:tcW w:w="1066" w:type="dxa"/>
            <w:tcBorders>
              <w:top w:val="single" w:sz="6" w:space="0" w:color="auto"/>
              <w:left w:val="single" w:sz="6" w:space="0" w:color="auto"/>
              <w:bottom w:val="single" w:sz="6" w:space="0" w:color="auto"/>
            </w:tcBorders>
            <w:vAlign w:val="center"/>
          </w:tcPr>
          <w:p w14:paraId="0883421B" w14:textId="77777777" w:rsidR="007F2CDF" w:rsidRPr="00D1113B" w:rsidRDefault="007F2CDF" w:rsidP="00D43324">
            <w:pPr>
              <w:pStyle w:val="Tableaulignes"/>
              <w:jc w:val="center"/>
              <w:rPr>
                <w:sz w:val="20"/>
                <w:szCs w:val="20"/>
              </w:rPr>
            </w:pPr>
            <w:r w:rsidRPr="00D1113B">
              <w:rPr>
                <w:sz w:val="20"/>
                <w:szCs w:val="20"/>
              </w:rPr>
              <w:t>2.12</w:t>
            </w:r>
          </w:p>
        </w:tc>
        <w:tc>
          <w:tcPr>
            <w:tcW w:w="1594" w:type="dxa"/>
            <w:tcBorders>
              <w:top w:val="single" w:sz="6" w:space="0" w:color="auto"/>
              <w:bottom w:val="single" w:sz="6" w:space="0" w:color="auto"/>
            </w:tcBorders>
            <w:vAlign w:val="center"/>
          </w:tcPr>
          <w:p w14:paraId="2E8BB3AB" w14:textId="77777777" w:rsidR="007F2CDF" w:rsidRPr="00D1113B" w:rsidRDefault="007F2CDF" w:rsidP="007A51A4">
            <w:pPr>
              <w:pStyle w:val="Tableaulignes"/>
              <w:jc w:val="center"/>
              <w:rPr>
                <w:sz w:val="20"/>
                <w:szCs w:val="20"/>
              </w:rPr>
            </w:pPr>
            <w:r w:rsidRPr="00D1113B">
              <w:rPr>
                <w:sz w:val="20"/>
                <w:szCs w:val="20"/>
              </w:rPr>
              <w:t>17/12/2020</w:t>
            </w:r>
          </w:p>
        </w:tc>
        <w:tc>
          <w:tcPr>
            <w:tcW w:w="7333" w:type="dxa"/>
            <w:tcBorders>
              <w:top w:val="single" w:sz="6" w:space="0" w:color="auto"/>
              <w:bottom w:val="single" w:sz="6" w:space="0" w:color="auto"/>
              <w:right w:val="single" w:sz="6" w:space="0" w:color="auto"/>
            </w:tcBorders>
            <w:vAlign w:val="center"/>
          </w:tcPr>
          <w:p w14:paraId="407877E2" w14:textId="77777777" w:rsidR="007F2CDF" w:rsidRPr="00D1113B" w:rsidRDefault="007F2CDF" w:rsidP="0020336A">
            <w:pPr>
              <w:pStyle w:val="Tableaulignes"/>
              <w:rPr>
                <w:sz w:val="20"/>
                <w:szCs w:val="20"/>
              </w:rPr>
            </w:pPr>
            <w:r w:rsidRPr="00D1113B">
              <w:rPr>
                <w:sz w:val="20"/>
                <w:szCs w:val="20"/>
              </w:rPr>
              <w:t>Manipulation par changement d’échelle : 3 chiffres décimaux au lieu de 2. Validation par la touche « Entrée » au clavier</w:t>
            </w:r>
          </w:p>
          <w:p w14:paraId="689C02B6" w14:textId="77777777" w:rsidR="00DD7298" w:rsidRPr="00D1113B" w:rsidRDefault="00DD7298" w:rsidP="0020336A">
            <w:pPr>
              <w:pStyle w:val="Tableaulignes"/>
              <w:rPr>
                <w:sz w:val="20"/>
                <w:szCs w:val="20"/>
              </w:rPr>
            </w:pPr>
            <w:r w:rsidRPr="00D1113B">
              <w:rPr>
                <w:sz w:val="20"/>
                <w:szCs w:val="20"/>
              </w:rPr>
              <w:t xml:space="preserve">Ajout d’un raccourci clavier « n » </w:t>
            </w:r>
            <w:r w:rsidRPr="00D1113B">
              <w:rPr>
                <w:sz w:val="20"/>
                <w:szCs w:val="20"/>
              </w:rPr>
              <w:sym w:font="Wingdings" w:char="F0F3"/>
            </w:r>
            <w:r w:rsidRPr="00D1113B">
              <w:rPr>
                <w:sz w:val="20"/>
                <w:szCs w:val="20"/>
              </w:rPr>
              <w:t xml:space="preserve"> Sens des normales</w:t>
            </w:r>
          </w:p>
        </w:tc>
      </w:tr>
      <w:tr w:rsidR="00865FE5" w:rsidRPr="00956E44" w14:paraId="11B87251" w14:textId="77777777" w:rsidTr="00956E44">
        <w:trPr>
          <w:cantSplit/>
          <w:trHeight w:val="454"/>
        </w:trPr>
        <w:tc>
          <w:tcPr>
            <w:tcW w:w="1066" w:type="dxa"/>
            <w:tcBorders>
              <w:top w:val="single" w:sz="6" w:space="0" w:color="auto"/>
              <w:left w:val="single" w:sz="6" w:space="0" w:color="auto"/>
              <w:bottom w:val="single" w:sz="6" w:space="0" w:color="auto"/>
            </w:tcBorders>
            <w:vAlign w:val="center"/>
          </w:tcPr>
          <w:p w14:paraId="3E55DB25" w14:textId="77777777" w:rsidR="00865FE5" w:rsidRPr="00D1113B" w:rsidRDefault="00865FE5" w:rsidP="00D43324">
            <w:pPr>
              <w:pStyle w:val="Tableaulignes"/>
              <w:jc w:val="center"/>
              <w:rPr>
                <w:sz w:val="20"/>
                <w:szCs w:val="20"/>
              </w:rPr>
            </w:pPr>
            <w:r w:rsidRPr="00D1113B">
              <w:rPr>
                <w:sz w:val="20"/>
                <w:szCs w:val="20"/>
              </w:rPr>
              <w:t>2.13</w:t>
            </w:r>
          </w:p>
        </w:tc>
        <w:tc>
          <w:tcPr>
            <w:tcW w:w="1594" w:type="dxa"/>
            <w:tcBorders>
              <w:top w:val="single" w:sz="6" w:space="0" w:color="auto"/>
              <w:bottom w:val="single" w:sz="6" w:space="0" w:color="auto"/>
            </w:tcBorders>
            <w:vAlign w:val="center"/>
          </w:tcPr>
          <w:p w14:paraId="7EC5000A" w14:textId="77777777" w:rsidR="00865FE5" w:rsidRPr="00D1113B" w:rsidRDefault="00944D33" w:rsidP="007A51A4">
            <w:pPr>
              <w:pStyle w:val="Tableaulignes"/>
              <w:jc w:val="center"/>
              <w:rPr>
                <w:sz w:val="20"/>
                <w:szCs w:val="20"/>
              </w:rPr>
            </w:pPr>
            <w:r w:rsidRPr="00D1113B">
              <w:rPr>
                <w:sz w:val="20"/>
                <w:szCs w:val="20"/>
              </w:rPr>
              <w:t>05</w:t>
            </w:r>
            <w:r w:rsidR="00865FE5" w:rsidRPr="00D1113B">
              <w:rPr>
                <w:sz w:val="20"/>
                <w:szCs w:val="20"/>
              </w:rPr>
              <w:t>/01/2021</w:t>
            </w:r>
          </w:p>
        </w:tc>
        <w:tc>
          <w:tcPr>
            <w:tcW w:w="7333" w:type="dxa"/>
            <w:tcBorders>
              <w:top w:val="single" w:sz="6" w:space="0" w:color="auto"/>
              <w:bottom w:val="single" w:sz="6" w:space="0" w:color="auto"/>
              <w:right w:val="single" w:sz="6" w:space="0" w:color="auto"/>
            </w:tcBorders>
            <w:vAlign w:val="center"/>
          </w:tcPr>
          <w:p w14:paraId="669F8B86" w14:textId="77777777" w:rsidR="00865FE5" w:rsidRPr="00D1113B" w:rsidRDefault="00865FE5" w:rsidP="0020336A">
            <w:pPr>
              <w:pStyle w:val="Tableaulignes"/>
              <w:rPr>
                <w:sz w:val="20"/>
                <w:szCs w:val="20"/>
              </w:rPr>
            </w:pPr>
            <w:r w:rsidRPr="00D1113B">
              <w:rPr>
                <w:sz w:val="20"/>
                <w:szCs w:val="20"/>
              </w:rPr>
              <w:t>Ajout du décodage et de la sauvegarde dans les formats .</w:t>
            </w:r>
            <w:proofErr w:type="spellStart"/>
            <w:r w:rsidRPr="00D1113B">
              <w:rPr>
                <w:sz w:val="20"/>
                <w:szCs w:val="20"/>
              </w:rPr>
              <w:t>stl</w:t>
            </w:r>
            <w:proofErr w:type="spellEnd"/>
            <w:r w:rsidRPr="00D1113B">
              <w:rPr>
                <w:sz w:val="20"/>
                <w:szCs w:val="20"/>
              </w:rPr>
              <w:t xml:space="preserve"> Ascii et binaires</w:t>
            </w:r>
          </w:p>
        </w:tc>
      </w:tr>
      <w:tr w:rsidR="00717ED7" w:rsidRPr="00956E44" w14:paraId="5F4EF2C4" w14:textId="77777777" w:rsidTr="00956E44">
        <w:trPr>
          <w:cantSplit/>
          <w:trHeight w:val="454"/>
        </w:trPr>
        <w:tc>
          <w:tcPr>
            <w:tcW w:w="1066" w:type="dxa"/>
            <w:tcBorders>
              <w:top w:val="single" w:sz="6" w:space="0" w:color="auto"/>
              <w:left w:val="single" w:sz="6" w:space="0" w:color="auto"/>
              <w:bottom w:val="single" w:sz="6" w:space="0" w:color="auto"/>
            </w:tcBorders>
            <w:vAlign w:val="center"/>
          </w:tcPr>
          <w:p w14:paraId="6C0650B6" w14:textId="77777777" w:rsidR="00717ED7" w:rsidRPr="00D1113B" w:rsidRDefault="00717ED7" w:rsidP="00D43324">
            <w:pPr>
              <w:pStyle w:val="Tableaulignes"/>
              <w:jc w:val="center"/>
              <w:rPr>
                <w:sz w:val="20"/>
                <w:szCs w:val="20"/>
              </w:rPr>
            </w:pPr>
            <w:r w:rsidRPr="00D1113B">
              <w:rPr>
                <w:sz w:val="20"/>
                <w:szCs w:val="20"/>
              </w:rPr>
              <w:t>2.14</w:t>
            </w:r>
          </w:p>
        </w:tc>
        <w:tc>
          <w:tcPr>
            <w:tcW w:w="1594" w:type="dxa"/>
            <w:tcBorders>
              <w:top w:val="single" w:sz="6" w:space="0" w:color="auto"/>
              <w:bottom w:val="single" w:sz="6" w:space="0" w:color="auto"/>
            </w:tcBorders>
            <w:vAlign w:val="center"/>
          </w:tcPr>
          <w:p w14:paraId="4953344D" w14:textId="77777777" w:rsidR="00717ED7" w:rsidRPr="00D1113B" w:rsidRDefault="00717ED7" w:rsidP="007A51A4">
            <w:pPr>
              <w:pStyle w:val="Tableaulignes"/>
              <w:jc w:val="center"/>
              <w:rPr>
                <w:sz w:val="20"/>
                <w:szCs w:val="20"/>
              </w:rPr>
            </w:pPr>
            <w:r w:rsidRPr="00D1113B">
              <w:rPr>
                <w:sz w:val="20"/>
                <w:szCs w:val="20"/>
              </w:rPr>
              <w:t>23/01/2021</w:t>
            </w:r>
          </w:p>
        </w:tc>
        <w:tc>
          <w:tcPr>
            <w:tcW w:w="7333" w:type="dxa"/>
            <w:tcBorders>
              <w:top w:val="single" w:sz="6" w:space="0" w:color="auto"/>
              <w:bottom w:val="single" w:sz="6" w:space="0" w:color="auto"/>
              <w:right w:val="single" w:sz="6" w:space="0" w:color="auto"/>
            </w:tcBorders>
            <w:vAlign w:val="center"/>
          </w:tcPr>
          <w:p w14:paraId="180A5441" w14:textId="77777777" w:rsidR="00717ED7" w:rsidRPr="00D1113B" w:rsidRDefault="00717ED7" w:rsidP="0020336A">
            <w:pPr>
              <w:pStyle w:val="Tableaulignes"/>
              <w:rPr>
                <w:sz w:val="20"/>
                <w:szCs w:val="20"/>
              </w:rPr>
            </w:pPr>
            <w:r w:rsidRPr="00D1113B">
              <w:rPr>
                <w:sz w:val="20"/>
                <w:szCs w:val="20"/>
              </w:rPr>
              <w:t xml:space="preserve">Ajout du décodage </w:t>
            </w:r>
            <w:r w:rsidR="00274DF6" w:rsidRPr="00D1113B">
              <w:rPr>
                <w:sz w:val="20"/>
                <w:szCs w:val="20"/>
              </w:rPr>
              <w:t xml:space="preserve">partiel </w:t>
            </w:r>
            <w:r w:rsidRPr="00D1113B">
              <w:rPr>
                <w:sz w:val="20"/>
                <w:szCs w:val="20"/>
              </w:rPr>
              <w:t>de f</w:t>
            </w:r>
            <w:r w:rsidR="003E645F" w:rsidRPr="00D1113B">
              <w:rPr>
                <w:sz w:val="20"/>
                <w:szCs w:val="20"/>
              </w:rPr>
              <w:t>ichiers polygones .</w:t>
            </w:r>
            <w:proofErr w:type="spellStart"/>
            <w:r w:rsidR="003E645F" w:rsidRPr="00D1113B">
              <w:rPr>
                <w:sz w:val="20"/>
                <w:szCs w:val="20"/>
              </w:rPr>
              <w:t>ply</w:t>
            </w:r>
            <w:proofErr w:type="spellEnd"/>
            <w:r w:rsidR="003E645F" w:rsidRPr="00D1113B">
              <w:rPr>
                <w:sz w:val="20"/>
                <w:szCs w:val="20"/>
              </w:rPr>
              <w:t xml:space="preserve"> (ou Stan</w:t>
            </w:r>
            <w:r w:rsidRPr="00D1113B">
              <w:rPr>
                <w:sz w:val="20"/>
                <w:szCs w:val="20"/>
              </w:rPr>
              <w:t xml:space="preserve">ford </w:t>
            </w:r>
            <w:proofErr w:type="spellStart"/>
            <w:r w:rsidRPr="00D1113B">
              <w:rPr>
                <w:sz w:val="20"/>
                <w:szCs w:val="20"/>
              </w:rPr>
              <w:t>Polygon</w:t>
            </w:r>
            <w:proofErr w:type="spellEnd"/>
            <w:r w:rsidRPr="00D1113B">
              <w:rPr>
                <w:sz w:val="20"/>
                <w:szCs w:val="20"/>
              </w:rPr>
              <w:t xml:space="preserve"> Format).</w:t>
            </w:r>
            <w:r w:rsidR="00274DF6" w:rsidRPr="00D1113B">
              <w:rPr>
                <w:sz w:val="20"/>
                <w:szCs w:val="20"/>
              </w:rPr>
              <w:t xml:space="preserve"> Formats Ascii et binaires (</w:t>
            </w:r>
            <w:proofErr w:type="spellStart"/>
            <w:r w:rsidR="00274DF6" w:rsidRPr="00D1113B">
              <w:rPr>
                <w:sz w:val="20"/>
                <w:szCs w:val="20"/>
              </w:rPr>
              <w:t>little</w:t>
            </w:r>
            <w:proofErr w:type="spellEnd"/>
            <w:r w:rsidR="00274DF6" w:rsidRPr="00D1113B">
              <w:rPr>
                <w:sz w:val="20"/>
                <w:szCs w:val="20"/>
              </w:rPr>
              <w:t xml:space="preserve"> et big </w:t>
            </w:r>
            <w:proofErr w:type="spellStart"/>
            <w:r w:rsidR="00274DF6" w:rsidRPr="00D1113B">
              <w:rPr>
                <w:sz w:val="20"/>
                <w:szCs w:val="20"/>
              </w:rPr>
              <w:t>Endian</w:t>
            </w:r>
            <w:proofErr w:type="spellEnd"/>
            <w:r w:rsidR="00274DF6" w:rsidRPr="00D1113B">
              <w:rPr>
                <w:sz w:val="20"/>
                <w:szCs w:val="20"/>
              </w:rPr>
              <w:t>).</w:t>
            </w:r>
          </w:p>
        </w:tc>
      </w:tr>
      <w:tr w:rsidR="005A5B29" w:rsidRPr="00956E44" w14:paraId="3D5252C7" w14:textId="77777777" w:rsidTr="00956E44">
        <w:trPr>
          <w:cantSplit/>
          <w:trHeight w:val="454"/>
        </w:trPr>
        <w:tc>
          <w:tcPr>
            <w:tcW w:w="1066" w:type="dxa"/>
            <w:tcBorders>
              <w:top w:val="single" w:sz="6" w:space="0" w:color="auto"/>
              <w:left w:val="single" w:sz="6" w:space="0" w:color="auto"/>
              <w:bottom w:val="single" w:sz="6" w:space="0" w:color="auto"/>
            </w:tcBorders>
            <w:vAlign w:val="center"/>
          </w:tcPr>
          <w:p w14:paraId="72C42909" w14:textId="77777777" w:rsidR="005A5B29" w:rsidRPr="00D1113B" w:rsidRDefault="005A5B29" w:rsidP="00D43324">
            <w:pPr>
              <w:pStyle w:val="Tableaulignes"/>
              <w:jc w:val="center"/>
              <w:rPr>
                <w:sz w:val="20"/>
                <w:szCs w:val="20"/>
              </w:rPr>
            </w:pPr>
            <w:r w:rsidRPr="00D1113B">
              <w:rPr>
                <w:sz w:val="20"/>
                <w:szCs w:val="20"/>
              </w:rPr>
              <w:t>2.15</w:t>
            </w:r>
          </w:p>
        </w:tc>
        <w:tc>
          <w:tcPr>
            <w:tcW w:w="1594" w:type="dxa"/>
            <w:tcBorders>
              <w:top w:val="single" w:sz="6" w:space="0" w:color="auto"/>
              <w:bottom w:val="single" w:sz="6" w:space="0" w:color="auto"/>
            </w:tcBorders>
            <w:vAlign w:val="center"/>
          </w:tcPr>
          <w:p w14:paraId="6A672452" w14:textId="77777777" w:rsidR="005A5B29" w:rsidRPr="00D1113B" w:rsidRDefault="005A5B29" w:rsidP="007A51A4">
            <w:pPr>
              <w:pStyle w:val="Tableaulignes"/>
              <w:jc w:val="center"/>
              <w:rPr>
                <w:sz w:val="20"/>
                <w:szCs w:val="20"/>
              </w:rPr>
            </w:pPr>
            <w:r w:rsidRPr="00D1113B">
              <w:rPr>
                <w:sz w:val="20"/>
                <w:szCs w:val="20"/>
              </w:rPr>
              <w:t>16/02/2021</w:t>
            </w:r>
          </w:p>
        </w:tc>
        <w:tc>
          <w:tcPr>
            <w:tcW w:w="7333" w:type="dxa"/>
            <w:tcBorders>
              <w:top w:val="single" w:sz="6" w:space="0" w:color="auto"/>
              <w:bottom w:val="single" w:sz="6" w:space="0" w:color="auto"/>
              <w:right w:val="single" w:sz="6" w:space="0" w:color="auto"/>
            </w:tcBorders>
            <w:vAlign w:val="center"/>
          </w:tcPr>
          <w:p w14:paraId="11E946EB" w14:textId="77777777" w:rsidR="005A5B29" w:rsidRPr="00D1113B" w:rsidRDefault="005A5B29" w:rsidP="0020336A">
            <w:pPr>
              <w:pStyle w:val="Tableaulignes"/>
              <w:rPr>
                <w:sz w:val="20"/>
                <w:szCs w:val="20"/>
              </w:rPr>
            </w:pPr>
            <w:r w:rsidRPr="00D1113B">
              <w:rPr>
                <w:sz w:val="20"/>
                <w:szCs w:val="20"/>
              </w:rPr>
              <w:t xml:space="preserve">Ajout de la reconnaissance des </w:t>
            </w:r>
            <w:proofErr w:type="spellStart"/>
            <w:r w:rsidRPr="00D1113B">
              <w:rPr>
                <w:sz w:val="20"/>
                <w:szCs w:val="20"/>
              </w:rPr>
              <w:t>tristrips</w:t>
            </w:r>
            <w:proofErr w:type="spellEnd"/>
            <w:r w:rsidRPr="00D1113B">
              <w:rPr>
                <w:sz w:val="20"/>
                <w:szCs w:val="20"/>
              </w:rPr>
              <w:t xml:space="preserve"> (données spécifiques de facettes en triangles) dans les </w:t>
            </w:r>
            <w:proofErr w:type="spellStart"/>
            <w:r w:rsidRPr="00D1113B">
              <w:rPr>
                <w:sz w:val="20"/>
                <w:szCs w:val="20"/>
              </w:rPr>
              <w:t>ply</w:t>
            </w:r>
            <w:proofErr w:type="spellEnd"/>
            <w:r w:rsidRPr="00D1113B">
              <w:rPr>
                <w:sz w:val="20"/>
                <w:szCs w:val="20"/>
              </w:rPr>
              <w:t xml:space="preserve"> binaires.</w:t>
            </w:r>
          </w:p>
        </w:tc>
      </w:tr>
      <w:tr w:rsidR="00283FD0" w:rsidRPr="00956E44" w14:paraId="190A01F9" w14:textId="77777777" w:rsidTr="00956E44">
        <w:trPr>
          <w:cantSplit/>
          <w:trHeight w:val="454"/>
        </w:trPr>
        <w:tc>
          <w:tcPr>
            <w:tcW w:w="1066" w:type="dxa"/>
            <w:tcBorders>
              <w:top w:val="single" w:sz="6" w:space="0" w:color="auto"/>
              <w:left w:val="single" w:sz="6" w:space="0" w:color="auto"/>
              <w:bottom w:val="single" w:sz="6" w:space="0" w:color="auto"/>
            </w:tcBorders>
            <w:vAlign w:val="center"/>
          </w:tcPr>
          <w:p w14:paraId="1A3E78FB" w14:textId="77777777" w:rsidR="00283FD0" w:rsidRPr="00D1113B" w:rsidRDefault="00283FD0" w:rsidP="00D43324">
            <w:pPr>
              <w:pStyle w:val="Tableaulignes"/>
              <w:jc w:val="center"/>
              <w:rPr>
                <w:sz w:val="20"/>
                <w:szCs w:val="20"/>
              </w:rPr>
            </w:pPr>
            <w:r w:rsidRPr="00D1113B">
              <w:rPr>
                <w:sz w:val="20"/>
                <w:szCs w:val="20"/>
              </w:rPr>
              <w:t>2.16</w:t>
            </w:r>
          </w:p>
        </w:tc>
        <w:tc>
          <w:tcPr>
            <w:tcW w:w="1594" w:type="dxa"/>
            <w:tcBorders>
              <w:top w:val="single" w:sz="6" w:space="0" w:color="auto"/>
              <w:bottom w:val="single" w:sz="6" w:space="0" w:color="auto"/>
            </w:tcBorders>
            <w:vAlign w:val="center"/>
          </w:tcPr>
          <w:p w14:paraId="69B4031B" w14:textId="77777777" w:rsidR="00283FD0" w:rsidRPr="00D1113B" w:rsidRDefault="00283FD0" w:rsidP="007A51A4">
            <w:pPr>
              <w:pStyle w:val="Tableaulignes"/>
              <w:jc w:val="center"/>
              <w:rPr>
                <w:sz w:val="20"/>
                <w:szCs w:val="20"/>
              </w:rPr>
            </w:pPr>
            <w:r w:rsidRPr="00D1113B">
              <w:rPr>
                <w:sz w:val="20"/>
                <w:szCs w:val="20"/>
              </w:rPr>
              <w:t>27/09/2021</w:t>
            </w:r>
          </w:p>
        </w:tc>
        <w:tc>
          <w:tcPr>
            <w:tcW w:w="7333" w:type="dxa"/>
            <w:tcBorders>
              <w:top w:val="single" w:sz="6" w:space="0" w:color="auto"/>
              <w:bottom w:val="single" w:sz="6" w:space="0" w:color="auto"/>
              <w:right w:val="single" w:sz="6" w:space="0" w:color="auto"/>
            </w:tcBorders>
            <w:vAlign w:val="center"/>
          </w:tcPr>
          <w:p w14:paraId="39E81F6A" w14:textId="77777777" w:rsidR="0045688E" w:rsidRPr="00D1113B" w:rsidRDefault="00283FD0" w:rsidP="0020336A">
            <w:pPr>
              <w:pStyle w:val="Tableaulignes"/>
              <w:rPr>
                <w:sz w:val="20"/>
                <w:szCs w:val="20"/>
              </w:rPr>
            </w:pPr>
            <w:r w:rsidRPr="00D1113B">
              <w:rPr>
                <w:sz w:val="20"/>
                <w:szCs w:val="20"/>
              </w:rPr>
              <w:t>Ajout d’une primitive Tore.</w:t>
            </w:r>
          </w:p>
        </w:tc>
      </w:tr>
      <w:tr w:rsidR="0045688E" w:rsidRPr="00956E44" w14:paraId="6ED80745" w14:textId="77777777" w:rsidTr="00956E44">
        <w:trPr>
          <w:cantSplit/>
          <w:trHeight w:val="454"/>
        </w:trPr>
        <w:tc>
          <w:tcPr>
            <w:tcW w:w="1066" w:type="dxa"/>
            <w:tcBorders>
              <w:top w:val="single" w:sz="6" w:space="0" w:color="auto"/>
              <w:left w:val="single" w:sz="6" w:space="0" w:color="auto"/>
              <w:bottom w:val="single" w:sz="6" w:space="0" w:color="auto"/>
            </w:tcBorders>
            <w:vAlign w:val="center"/>
          </w:tcPr>
          <w:p w14:paraId="2FFA667B" w14:textId="77777777" w:rsidR="0045688E" w:rsidRPr="00D1113B" w:rsidRDefault="0045688E" w:rsidP="00D43324">
            <w:pPr>
              <w:pStyle w:val="Tableaulignes"/>
              <w:jc w:val="center"/>
              <w:rPr>
                <w:sz w:val="20"/>
                <w:szCs w:val="20"/>
              </w:rPr>
            </w:pPr>
            <w:r w:rsidRPr="00D1113B">
              <w:rPr>
                <w:sz w:val="20"/>
                <w:szCs w:val="20"/>
              </w:rPr>
              <w:t>2.17</w:t>
            </w:r>
          </w:p>
        </w:tc>
        <w:tc>
          <w:tcPr>
            <w:tcW w:w="1594" w:type="dxa"/>
            <w:tcBorders>
              <w:top w:val="single" w:sz="6" w:space="0" w:color="auto"/>
              <w:bottom w:val="single" w:sz="6" w:space="0" w:color="auto"/>
            </w:tcBorders>
            <w:vAlign w:val="center"/>
          </w:tcPr>
          <w:p w14:paraId="343A38ED" w14:textId="77777777" w:rsidR="0045688E" w:rsidRPr="00D1113B" w:rsidRDefault="0045688E" w:rsidP="007A51A4">
            <w:pPr>
              <w:pStyle w:val="Tableaulignes"/>
              <w:jc w:val="center"/>
              <w:rPr>
                <w:sz w:val="20"/>
                <w:szCs w:val="20"/>
              </w:rPr>
            </w:pPr>
            <w:r w:rsidRPr="00D1113B">
              <w:rPr>
                <w:sz w:val="20"/>
                <w:szCs w:val="20"/>
              </w:rPr>
              <w:t>16/11/2021</w:t>
            </w:r>
          </w:p>
        </w:tc>
        <w:tc>
          <w:tcPr>
            <w:tcW w:w="7333" w:type="dxa"/>
            <w:tcBorders>
              <w:top w:val="single" w:sz="6" w:space="0" w:color="auto"/>
              <w:bottom w:val="single" w:sz="6" w:space="0" w:color="auto"/>
              <w:right w:val="single" w:sz="6" w:space="0" w:color="auto"/>
            </w:tcBorders>
            <w:vAlign w:val="center"/>
          </w:tcPr>
          <w:p w14:paraId="38A6B770" w14:textId="77777777" w:rsidR="0045688E" w:rsidRPr="00D1113B" w:rsidRDefault="0045688E" w:rsidP="0020336A">
            <w:pPr>
              <w:pStyle w:val="Tableaulignes"/>
              <w:rPr>
                <w:sz w:val="20"/>
                <w:szCs w:val="20"/>
              </w:rPr>
            </w:pPr>
            <w:r w:rsidRPr="00D1113B">
              <w:rPr>
                <w:sz w:val="20"/>
                <w:szCs w:val="20"/>
              </w:rPr>
              <w:t>Paramétrage du nombre de threads pour OpenMP</w:t>
            </w:r>
          </w:p>
        </w:tc>
      </w:tr>
      <w:tr w:rsidR="004D4A7C" w:rsidRPr="00956E44" w14:paraId="6CB52814" w14:textId="77777777" w:rsidTr="00956E44">
        <w:trPr>
          <w:cantSplit/>
          <w:trHeight w:val="454"/>
        </w:trPr>
        <w:tc>
          <w:tcPr>
            <w:tcW w:w="1066" w:type="dxa"/>
            <w:tcBorders>
              <w:top w:val="single" w:sz="6" w:space="0" w:color="auto"/>
              <w:left w:val="single" w:sz="6" w:space="0" w:color="auto"/>
              <w:bottom w:val="single" w:sz="6" w:space="0" w:color="auto"/>
            </w:tcBorders>
            <w:vAlign w:val="center"/>
          </w:tcPr>
          <w:p w14:paraId="709BDC1F" w14:textId="77777777" w:rsidR="004D4A7C" w:rsidRPr="00D1113B" w:rsidRDefault="004D4A7C" w:rsidP="00D43324">
            <w:pPr>
              <w:pStyle w:val="Tableaulignes"/>
              <w:jc w:val="center"/>
              <w:rPr>
                <w:sz w:val="20"/>
                <w:szCs w:val="20"/>
              </w:rPr>
            </w:pPr>
            <w:r w:rsidRPr="00D1113B">
              <w:rPr>
                <w:sz w:val="20"/>
                <w:szCs w:val="20"/>
              </w:rPr>
              <w:t>2.18</w:t>
            </w:r>
          </w:p>
        </w:tc>
        <w:tc>
          <w:tcPr>
            <w:tcW w:w="1594" w:type="dxa"/>
            <w:tcBorders>
              <w:top w:val="single" w:sz="6" w:space="0" w:color="auto"/>
              <w:bottom w:val="single" w:sz="6" w:space="0" w:color="auto"/>
            </w:tcBorders>
            <w:vAlign w:val="center"/>
          </w:tcPr>
          <w:p w14:paraId="26588D6B" w14:textId="77777777" w:rsidR="004D4A7C" w:rsidRPr="00D1113B" w:rsidRDefault="004D4A7C" w:rsidP="007A51A4">
            <w:pPr>
              <w:pStyle w:val="Tableaulignes"/>
              <w:jc w:val="center"/>
              <w:rPr>
                <w:sz w:val="20"/>
                <w:szCs w:val="20"/>
              </w:rPr>
            </w:pPr>
            <w:r w:rsidRPr="00D1113B">
              <w:rPr>
                <w:sz w:val="20"/>
                <w:szCs w:val="20"/>
              </w:rPr>
              <w:t>29/11/2021</w:t>
            </w:r>
          </w:p>
        </w:tc>
        <w:tc>
          <w:tcPr>
            <w:tcW w:w="7333" w:type="dxa"/>
            <w:tcBorders>
              <w:top w:val="single" w:sz="6" w:space="0" w:color="auto"/>
              <w:bottom w:val="single" w:sz="6" w:space="0" w:color="auto"/>
              <w:right w:val="single" w:sz="6" w:space="0" w:color="auto"/>
            </w:tcBorders>
            <w:vAlign w:val="center"/>
          </w:tcPr>
          <w:p w14:paraId="2E361AF6" w14:textId="77777777" w:rsidR="004D4A7C" w:rsidRPr="00D1113B" w:rsidRDefault="004D4A7C" w:rsidP="0020336A">
            <w:pPr>
              <w:pStyle w:val="Tableaulignes"/>
              <w:rPr>
                <w:sz w:val="20"/>
                <w:szCs w:val="20"/>
              </w:rPr>
            </w:pPr>
            <w:r w:rsidRPr="00D1113B">
              <w:rPr>
                <w:sz w:val="20"/>
                <w:szCs w:val="20"/>
              </w:rPr>
              <w:t>Paramétrage de la détection des doublons d’arêtes</w:t>
            </w:r>
          </w:p>
        </w:tc>
      </w:tr>
      <w:tr w:rsidR="00421F14" w:rsidRPr="00956E44" w14:paraId="07CBF133" w14:textId="77777777" w:rsidTr="00956E44">
        <w:trPr>
          <w:cantSplit/>
          <w:trHeight w:val="454"/>
        </w:trPr>
        <w:tc>
          <w:tcPr>
            <w:tcW w:w="1066" w:type="dxa"/>
            <w:tcBorders>
              <w:top w:val="single" w:sz="6" w:space="0" w:color="auto"/>
              <w:left w:val="single" w:sz="6" w:space="0" w:color="auto"/>
              <w:bottom w:val="single" w:sz="6" w:space="0" w:color="auto"/>
            </w:tcBorders>
            <w:vAlign w:val="center"/>
          </w:tcPr>
          <w:p w14:paraId="7CCF89DD" w14:textId="77777777" w:rsidR="00421F14" w:rsidRPr="00D1113B" w:rsidRDefault="00421F14" w:rsidP="00D43324">
            <w:pPr>
              <w:pStyle w:val="Tableaulignes"/>
              <w:jc w:val="center"/>
              <w:rPr>
                <w:sz w:val="20"/>
                <w:szCs w:val="20"/>
              </w:rPr>
            </w:pPr>
            <w:r w:rsidRPr="00D1113B">
              <w:rPr>
                <w:sz w:val="20"/>
                <w:szCs w:val="20"/>
              </w:rPr>
              <w:t>2.19</w:t>
            </w:r>
          </w:p>
        </w:tc>
        <w:tc>
          <w:tcPr>
            <w:tcW w:w="1594" w:type="dxa"/>
            <w:tcBorders>
              <w:top w:val="single" w:sz="6" w:space="0" w:color="auto"/>
              <w:bottom w:val="single" w:sz="6" w:space="0" w:color="auto"/>
            </w:tcBorders>
            <w:vAlign w:val="center"/>
          </w:tcPr>
          <w:p w14:paraId="40E8D434" w14:textId="77777777" w:rsidR="00421F14" w:rsidRPr="00D1113B" w:rsidRDefault="00421F14" w:rsidP="007A51A4">
            <w:pPr>
              <w:pStyle w:val="Tableaulignes"/>
              <w:jc w:val="center"/>
              <w:rPr>
                <w:sz w:val="20"/>
                <w:szCs w:val="20"/>
              </w:rPr>
            </w:pPr>
            <w:r w:rsidRPr="00D1113B">
              <w:rPr>
                <w:sz w:val="20"/>
                <w:szCs w:val="20"/>
              </w:rPr>
              <w:t>10/07/2022</w:t>
            </w:r>
          </w:p>
        </w:tc>
        <w:tc>
          <w:tcPr>
            <w:tcW w:w="7333" w:type="dxa"/>
            <w:tcBorders>
              <w:top w:val="single" w:sz="6" w:space="0" w:color="auto"/>
              <w:bottom w:val="single" w:sz="6" w:space="0" w:color="auto"/>
              <w:right w:val="single" w:sz="6" w:space="0" w:color="auto"/>
            </w:tcBorders>
            <w:vAlign w:val="center"/>
          </w:tcPr>
          <w:p w14:paraId="3F219E8A" w14:textId="77777777" w:rsidR="00421F14" w:rsidRPr="00D1113B" w:rsidRDefault="001A2091" w:rsidP="0020336A">
            <w:pPr>
              <w:pStyle w:val="Tableaulignes"/>
              <w:rPr>
                <w:sz w:val="20"/>
                <w:szCs w:val="20"/>
              </w:rPr>
            </w:pPr>
            <w:r w:rsidRPr="00D1113B">
              <w:rPr>
                <w:sz w:val="20"/>
                <w:szCs w:val="20"/>
              </w:rPr>
              <w:t>Références plutôt à la version wxWidgets 3.2.0</w:t>
            </w:r>
          </w:p>
        </w:tc>
      </w:tr>
      <w:tr w:rsidR="00CE54C9" w:rsidRPr="00956E44" w14:paraId="3B34F2ED" w14:textId="77777777" w:rsidTr="00956E44">
        <w:trPr>
          <w:cantSplit/>
          <w:trHeight w:val="454"/>
        </w:trPr>
        <w:tc>
          <w:tcPr>
            <w:tcW w:w="1066" w:type="dxa"/>
            <w:tcBorders>
              <w:top w:val="single" w:sz="6" w:space="0" w:color="auto"/>
              <w:left w:val="single" w:sz="6" w:space="0" w:color="auto"/>
              <w:bottom w:val="single" w:sz="6" w:space="0" w:color="auto"/>
            </w:tcBorders>
            <w:vAlign w:val="center"/>
          </w:tcPr>
          <w:p w14:paraId="35F0D592" w14:textId="77777777" w:rsidR="00CE54C9" w:rsidRPr="00D1113B" w:rsidRDefault="00CE54C9" w:rsidP="00D43324">
            <w:pPr>
              <w:pStyle w:val="Tableaulignes"/>
              <w:jc w:val="center"/>
              <w:rPr>
                <w:sz w:val="20"/>
                <w:szCs w:val="20"/>
              </w:rPr>
            </w:pPr>
            <w:r w:rsidRPr="00D1113B">
              <w:rPr>
                <w:sz w:val="20"/>
                <w:szCs w:val="20"/>
              </w:rPr>
              <w:t>2.20</w:t>
            </w:r>
          </w:p>
        </w:tc>
        <w:tc>
          <w:tcPr>
            <w:tcW w:w="1594" w:type="dxa"/>
            <w:tcBorders>
              <w:top w:val="single" w:sz="6" w:space="0" w:color="auto"/>
              <w:bottom w:val="single" w:sz="6" w:space="0" w:color="auto"/>
            </w:tcBorders>
            <w:vAlign w:val="center"/>
          </w:tcPr>
          <w:p w14:paraId="733E03AC" w14:textId="77777777" w:rsidR="00CE54C9" w:rsidRPr="00D1113B" w:rsidRDefault="00CE54C9" w:rsidP="007A51A4">
            <w:pPr>
              <w:pStyle w:val="Tableaulignes"/>
              <w:jc w:val="center"/>
              <w:rPr>
                <w:sz w:val="20"/>
                <w:szCs w:val="20"/>
              </w:rPr>
            </w:pPr>
            <w:r w:rsidRPr="00D1113B">
              <w:rPr>
                <w:sz w:val="20"/>
                <w:szCs w:val="20"/>
              </w:rPr>
              <w:t>20/09/2022</w:t>
            </w:r>
          </w:p>
        </w:tc>
        <w:tc>
          <w:tcPr>
            <w:tcW w:w="7333" w:type="dxa"/>
            <w:tcBorders>
              <w:top w:val="single" w:sz="6" w:space="0" w:color="auto"/>
              <w:bottom w:val="single" w:sz="6" w:space="0" w:color="auto"/>
              <w:right w:val="single" w:sz="6" w:space="0" w:color="auto"/>
            </w:tcBorders>
            <w:vAlign w:val="center"/>
          </w:tcPr>
          <w:p w14:paraId="2D1FE22F" w14:textId="77777777" w:rsidR="00CE54C9" w:rsidRPr="00D1113B" w:rsidRDefault="00CE54C9" w:rsidP="0020336A">
            <w:pPr>
              <w:pStyle w:val="Tableaulignes"/>
              <w:rPr>
                <w:sz w:val="20"/>
                <w:szCs w:val="20"/>
              </w:rPr>
            </w:pPr>
            <w:r w:rsidRPr="00D1113B">
              <w:rPr>
                <w:sz w:val="20"/>
                <w:szCs w:val="20"/>
              </w:rPr>
              <w:t>Ajout d’un choix de tailles d’icônes dans la barre d’outils</w:t>
            </w:r>
          </w:p>
        </w:tc>
      </w:tr>
      <w:tr w:rsidR="00622B99" w:rsidRPr="00956E44" w14:paraId="66E4D691" w14:textId="77777777" w:rsidTr="00956E44">
        <w:trPr>
          <w:cantSplit/>
          <w:trHeight w:val="454"/>
        </w:trPr>
        <w:tc>
          <w:tcPr>
            <w:tcW w:w="1066" w:type="dxa"/>
            <w:tcBorders>
              <w:top w:val="single" w:sz="6" w:space="0" w:color="auto"/>
              <w:left w:val="single" w:sz="6" w:space="0" w:color="auto"/>
              <w:bottom w:val="single" w:sz="6" w:space="0" w:color="auto"/>
            </w:tcBorders>
            <w:vAlign w:val="center"/>
          </w:tcPr>
          <w:p w14:paraId="79583D5E" w14:textId="77777777" w:rsidR="00622B99" w:rsidRPr="00D1113B" w:rsidRDefault="00622B99" w:rsidP="00D43324">
            <w:pPr>
              <w:pStyle w:val="Tableaulignes"/>
              <w:jc w:val="center"/>
              <w:rPr>
                <w:sz w:val="20"/>
                <w:szCs w:val="20"/>
              </w:rPr>
            </w:pPr>
            <w:r w:rsidRPr="00D1113B">
              <w:rPr>
                <w:sz w:val="20"/>
                <w:szCs w:val="20"/>
              </w:rPr>
              <w:t>2.21</w:t>
            </w:r>
          </w:p>
        </w:tc>
        <w:tc>
          <w:tcPr>
            <w:tcW w:w="1594" w:type="dxa"/>
            <w:tcBorders>
              <w:top w:val="single" w:sz="6" w:space="0" w:color="auto"/>
              <w:bottom w:val="single" w:sz="6" w:space="0" w:color="auto"/>
            </w:tcBorders>
            <w:vAlign w:val="center"/>
          </w:tcPr>
          <w:p w14:paraId="49374618" w14:textId="77777777" w:rsidR="00622B99" w:rsidRPr="00D1113B" w:rsidRDefault="00622B99" w:rsidP="007A51A4">
            <w:pPr>
              <w:pStyle w:val="Tableaulignes"/>
              <w:jc w:val="center"/>
              <w:rPr>
                <w:sz w:val="20"/>
                <w:szCs w:val="20"/>
              </w:rPr>
            </w:pPr>
            <w:r w:rsidRPr="00D1113B">
              <w:rPr>
                <w:sz w:val="20"/>
                <w:szCs w:val="20"/>
              </w:rPr>
              <w:t>10/10/2022</w:t>
            </w:r>
          </w:p>
        </w:tc>
        <w:tc>
          <w:tcPr>
            <w:tcW w:w="7333" w:type="dxa"/>
            <w:tcBorders>
              <w:top w:val="single" w:sz="6" w:space="0" w:color="auto"/>
              <w:bottom w:val="single" w:sz="6" w:space="0" w:color="auto"/>
              <w:right w:val="single" w:sz="6" w:space="0" w:color="auto"/>
            </w:tcBorders>
            <w:vAlign w:val="center"/>
          </w:tcPr>
          <w:p w14:paraId="6888E5CD" w14:textId="77777777" w:rsidR="00622B99" w:rsidRPr="00D1113B" w:rsidRDefault="00622B99" w:rsidP="003D739F">
            <w:pPr>
              <w:pStyle w:val="Tableaulignes"/>
              <w:rPr>
                <w:sz w:val="20"/>
                <w:szCs w:val="20"/>
              </w:rPr>
            </w:pPr>
            <w:r w:rsidRPr="00D1113B">
              <w:rPr>
                <w:sz w:val="20"/>
                <w:szCs w:val="20"/>
              </w:rPr>
              <w:t>Icônes au format .</w:t>
            </w:r>
            <w:proofErr w:type="spellStart"/>
            <w:r w:rsidRPr="00D1113B">
              <w:rPr>
                <w:sz w:val="20"/>
                <w:szCs w:val="20"/>
              </w:rPr>
              <w:t>svg</w:t>
            </w:r>
            <w:proofErr w:type="spellEnd"/>
            <w:r w:rsidRPr="00D1113B">
              <w:rPr>
                <w:sz w:val="20"/>
                <w:szCs w:val="20"/>
              </w:rPr>
              <w:t xml:space="preserve"> (scalable </w:t>
            </w:r>
            <w:proofErr w:type="spellStart"/>
            <w:r w:rsidRPr="00D1113B">
              <w:rPr>
                <w:sz w:val="20"/>
                <w:szCs w:val="20"/>
              </w:rPr>
              <w:t>vector</w:t>
            </w:r>
            <w:proofErr w:type="spellEnd"/>
            <w:r w:rsidRPr="00D1113B">
              <w:rPr>
                <w:sz w:val="20"/>
                <w:szCs w:val="20"/>
              </w:rPr>
              <w:t xml:space="preserve"> </w:t>
            </w:r>
            <w:proofErr w:type="spellStart"/>
            <w:r w:rsidRPr="00D1113B">
              <w:rPr>
                <w:sz w:val="20"/>
                <w:szCs w:val="20"/>
              </w:rPr>
              <w:t>graphics</w:t>
            </w:r>
            <w:proofErr w:type="spellEnd"/>
            <w:r w:rsidRPr="00D1113B">
              <w:rPr>
                <w:sz w:val="20"/>
                <w:szCs w:val="20"/>
              </w:rPr>
              <w:t xml:space="preserve">) : </w:t>
            </w:r>
            <w:r w:rsidR="003D739F" w:rsidRPr="00D1113B">
              <w:rPr>
                <w:sz w:val="20"/>
                <w:szCs w:val="20"/>
              </w:rPr>
              <w:t>format de</w:t>
            </w:r>
            <w:r w:rsidRPr="00D1113B">
              <w:rPr>
                <w:sz w:val="20"/>
                <w:szCs w:val="20"/>
              </w:rPr>
              <w:t xml:space="preserve"> fichier </w:t>
            </w:r>
            <w:r w:rsidR="003D739F" w:rsidRPr="00D1113B">
              <w:rPr>
                <w:sz w:val="20"/>
                <w:szCs w:val="20"/>
              </w:rPr>
              <w:t xml:space="preserve">indépendant de la taille </w:t>
            </w:r>
            <w:r w:rsidR="00E0218A" w:rsidRPr="00D1113B">
              <w:rPr>
                <w:sz w:val="20"/>
                <w:szCs w:val="20"/>
              </w:rPr>
              <w:t xml:space="preserve">des </w:t>
            </w:r>
            <w:r w:rsidR="003D739F" w:rsidRPr="00D1113B">
              <w:rPr>
                <w:sz w:val="20"/>
                <w:szCs w:val="20"/>
              </w:rPr>
              <w:t>icône</w:t>
            </w:r>
            <w:r w:rsidR="00E0218A" w:rsidRPr="00D1113B">
              <w:rPr>
                <w:sz w:val="20"/>
                <w:szCs w:val="20"/>
              </w:rPr>
              <w:t>s</w:t>
            </w:r>
          </w:p>
        </w:tc>
      </w:tr>
      <w:tr w:rsidR="00A0185A" w:rsidRPr="00956E44" w14:paraId="652AE895" w14:textId="77777777" w:rsidTr="00956E44">
        <w:trPr>
          <w:cantSplit/>
          <w:trHeight w:val="454"/>
        </w:trPr>
        <w:tc>
          <w:tcPr>
            <w:tcW w:w="1066" w:type="dxa"/>
            <w:tcBorders>
              <w:top w:val="single" w:sz="6" w:space="0" w:color="auto"/>
              <w:left w:val="single" w:sz="6" w:space="0" w:color="auto"/>
              <w:bottom w:val="single" w:sz="6" w:space="0" w:color="auto"/>
            </w:tcBorders>
            <w:vAlign w:val="center"/>
          </w:tcPr>
          <w:p w14:paraId="7408647F" w14:textId="77777777" w:rsidR="00A0185A" w:rsidRPr="00D1113B" w:rsidRDefault="00A0185A" w:rsidP="00D43324">
            <w:pPr>
              <w:pStyle w:val="Tableaulignes"/>
              <w:jc w:val="center"/>
              <w:rPr>
                <w:sz w:val="20"/>
                <w:szCs w:val="20"/>
              </w:rPr>
            </w:pPr>
            <w:r w:rsidRPr="00D1113B">
              <w:rPr>
                <w:sz w:val="20"/>
                <w:szCs w:val="20"/>
              </w:rPr>
              <w:t>2.22</w:t>
            </w:r>
          </w:p>
        </w:tc>
        <w:tc>
          <w:tcPr>
            <w:tcW w:w="1594" w:type="dxa"/>
            <w:tcBorders>
              <w:top w:val="single" w:sz="6" w:space="0" w:color="auto"/>
              <w:bottom w:val="single" w:sz="6" w:space="0" w:color="auto"/>
            </w:tcBorders>
            <w:vAlign w:val="center"/>
          </w:tcPr>
          <w:p w14:paraId="01044497" w14:textId="77777777" w:rsidR="00A0185A" w:rsidRPr="00D1113B" w:rsidRDefault="00A0185A" w:rsidP="007A51A4">
            <w:pPr>
              <w:pStyle w:val="Tableaulignes"/>
              <w:jc w:val="center"/>
              <w:rPr>
                <w:sz w:val="20"/>
                <w:szCs w:val="20"/>
              </w:rPr>
            </w:pPr>
            <w:r w:rsidRPr="00D1113B">
              <w:rPr>
                <w:sz w:val="20"/>
                <w:szCs w:val="20"/>
              </w:rPr>
              <w:t>03/01/2023</w:t>
            </w:r>
          </w:p>
        </w:tc>
        <w:tc>
          <w:tcPr>
            <w:tcW w:w="7333" w:type="dxa"/>
            <w:tcBorders>
              <w:top w:val="single" w:sz="6" w:space="0" w:color="auto"/>
              <w:bottom w:val="single" w:sz="6" w:space="0" w:color="auto"/>
              <w:right w:val="single" w:sz="6" w:space="0" w:color="auto"/>
            </w:tcBorders>
            <w:vAlign w:val="center"/>
          </w:tcPr>
          <w:p w14:paraId="1BC8106D" w14:textId="77777777" w:rsidR="00A0185A" w:rsidRPr="00D1113B" w:rsidRDefault="00A0185A" w:rsidP="003D739F">
            <w:pPr>
              <w:pStyle w:val="Tableaulignes"/>
              <w:rPr>
                <w:sz w:val="20"/>
                <w:szCs w:val="20"/>
              </w:rPr>
            </w:pPr>
            <w:r w:rsidRPr="00D1113B">
              <w:rPr>
                <w:sz w:val="20"/>
                <w:szCs w:val="20"/>
              </w:rPr>
              <w:t>Sélectionner les facettes complémentaires de celles déjà sélectionnées</w:t>
            </w:r>
            <w:r w:rsidR="00156AFC" w:rsidRPr="00D1113B">
              <w:rPr>
                <w:sz w:val="20"/>
                <w:szCs w:val="20"/>
              </w:rPr>
              <w:t xml:space="preserve"> dans un objet</w:t>
            </w:r>
            <w:r w:rsidRPr="00D1113B">
              <w:rPr>
                <w:sz w:val="20"/>
                <w:szCs w:val="20"/>
              </w:rPr>
              <w:t xml:space="preserve"> (raccourci clavier « k » ou menu popup)</w:t>
            </w:r>
            <w:r w:rsidR="00EA06E8" w:rsidRPr="00D1113B">
              <w:rPr>
                <w:sz w:val="20"/>
                <w:szCs w:val="20"/>
              </w:rPr>
              <w:t xml:space="preserve"> </w:t>
            </w:r>
            <w:r w:rsidR="00EA06E8" w:rsidRPr="00D1113B">
              <w:rPr>
                <w:sz w:val="20"/>
                <w:szCs w:val="20"/>
              </w:rPr>
              <w:sym w:font="Wingdings" w:char="F0F3"/>
            </w:r>
            <w:r w:rsidR="00EA06E8" w:rsidRPr="00D1113B">
              <w:rPr>
                <w:sz w:val="20"/>
                <w:szCs w:val="20"/>
              </w:rPr>
              <w:t xml:space="preserve"> inversion de sélection de facettes dans un objet</w:t>
            </w:r>
          </w:p>
        </w:tc>
      </w:tr>
      <w:tr w:rsidR="002F50C5" w:rsidRPr="00956E44" w14:paraId="36F99DAA" w14:textId="77777777" w:rsidTr="00956E44">
        <w:trPr>
          <w:cantSplit/>
          <w:trHeight w:val="454"/>
        </w:trPr>
        <w:tc>
          <w:tcPr>
            <w:tcW w:w="1066" w:type="dxa"/>
            <w:tcBorders>
              <w:top w:val="single" w:sz="6" w:space="0" w:color="auto"/>
              <w:left w:val="single" w:sz="6" w:space="0" w:color="auto"/>
              <w:bottom w:val="single" w:sz="6" w:space="0" w:color="auto"/>
            </w:tcBorders>
            <w:vAlign w:val="center"/>
          </w:tcPr>
          <w:p w14:paraId="3A29904E" w14:textId="77777777" w:rsidR="002F50C5" w:rsidRPr="00D1113B" w:rsidRDefault="002F50C5" w:rsidP="00D43324">
            <w:pPr>
              <w:pStyle w:val="Tableaulignes"/>
              <w:jc w:val="center"/>
              <w:rPr>
                <w:sz w:val="20"/>
                <w:szCs w:val="20"/>
              </w:rPr>
            </w:pPr>
            <w:r w:rsidRPr="00D1113B">
              <w:rPr>
                <w:sz w:val="20"/>
                <w:szCs w:val="20"/>
              </w:rPr>
              <w:t>2.23</w:t>
            </w:r>
          </w:p>
        </w:tc>
        <w:tc>
          <w:tcPr>
            <w:tcW w:w="1594" w:type="dxa"/>
            <w:tcBorders>
              <w:top w:val="single" w:sz="6" w:space="0" w:color="auto"/>
              <w:bottom w:val="single" w:sz="6" w:space="0" w:color="auto"/>
            </w:tcBorders>
            <w:vAlign w:val="center"/>
          </w:tcPr>
          <w:p w14:paraId="6791DF58" w14:textId="77777777" w:rsidR="002F50C5" w:rsidRPr="00D1113B" w:rsidRDefault="002F50C5" w:rsidP="007A51A4">
            <w:pPr>
              <w:pStyle w:val="Tableaulignes"/>
              <w:jc w:val="center"/>
              <w:rPr>
                <w:sz w:val="20"/>
                <w:szCs w:val="20"/>
              </w:rPr>
            </w:pPr>
            <w:r w:rsidRPr="00D1113B">
              <w:rPr>
                <w:sz w:val="20"/>
                <w:szCs w:val="20"/>
              </w:rPr>
              <w:t>28/01/2023</w:t>
            </w:r>
          </w:p>
        </w:tc>
        <w:tc>
          <w:tcPr>
            <w:tcW w:w="7333" w:type="dxa"/>
            <w:tcBorders>
              <w:top w:val="single" w:sz="6" w:space="0" w:color="auto"/>
              <w:bottom w:val="single" w:sz="6" w:space="0" w:color="auto"/>
              <w:right w:val="single" w:sz="6" w:space="0" w:color="auto"/>
            </w:tcBorders>
            <w:vAlign w:val="center"/>
          </w:tcPr>
          <w:p w14:paraId="62321918" w14:textId="77777777" w:rsidR="002F50C5" w:rsidRPr="00D1113B" w:rsidRDefault="002F50C5" w:rsidP="003D739F">
            <w:pPr>
              <w:pStyle w:val="Tableaulignes"/>
              <w:rPr>
                <w:sz w:val="20"/>
                <w:szCs w:val="20"/>
              </w:rPr>
            </w:pPr>
            <w:r w:rsidRPr="00D1113B">
              <w:rPr>
                <w:sz w:val="20"/>
                <w:szCs w:val="20"/>
              </w:rPr>
              <w:t>Ajout d’un raccourci clavier Ctrl-R pour forcer à redessiner la fenêtre 3D OpenGL</w:t>
            </w:r>
          </w:p>
        </w:tc>
      </w:tr>
      <w:tr w:rsidR="00B355FB" w:rsidRPr="00956E44" w14:paraId="2C4EB14D" w14:textId="77777777" w:rsidTr="00956E44">
        <w:trPr>
          <w:cantSplit/>
          <w:trHeight w:val="454"/>
        </w:trPr>
        <w:tc>
          <w:tcPr>
            <w:tcW w:w="1066" w:type="dxa"/>
            <w:tcBorders>
              <w:top w:val="single" w:sz="6" w:space="0" w:color="auto"/>
              <w:left w:val="single" w:sz="6" w:space="0" w:color="auto"/>
              <w:bottom w:val="single" w:sz="6" w:space="0" w:color="auto"/>
            </w:tcBorders>
            <w:vAlign w:val="center"/>
          </w:tcPr>
          <w:p w14:paraId="21224479" w14:textId="77777777" w:rsidR="00B355FB" w:rsidRPr="00D1113B" w:rsidRDefault="00B355FB" w:rsidP="00D43324">
            <w:pPr>
              <w:pStyle w:val="Tableaulignes"/>
              <w:jc w:val="center"/>
              <w:rPr>
                <w:sz w:val="20"/>
                <w:szCs w:val="20"/>
              </w:rPr>
            </w:pPr>
            <w:r w:rsidRPr="00D1113B">
              <w:rPr>
                <w:sz w:val="20"/>
                <w:szCs w:val="20"/>
              </w:rPr>
              <w:t>2.24</w:t>
            </w:r>
          </w:p>
        </w:tc>
        <w:tc>
          <w:tcPr>
            <w:tcW w:w="1594" w:type="dxa"/>
            <w:tcBorders>
              <w:top w:val="single" w:sz="6" w:space="0" w:color="auto"/>
              <w:bottom w:val="single" w:sz="6" w:space="0" w:color="auto"/>
            </w:tcBorders>
            <w:vAlign w:val="center"/>
          </w:tcPr>
          <w:p w14:paraId="3AA994E6" w14:textId="77777777" w:rsidR="00B355FB" w:rsidRPr="00D1113B" w:rsidRDefault="00B355FB" w:rsidP="007A51A4">
            <w:pPr>
              <w:pStyle w:val="Tableaulignes"/>
              <w:jc w:val="center"/>
              <w:rPr>
                <w:sz w:val="20"/>
                <w:szCs w:val="20"/>
              </w:rPr>
            </w:pPr>
            <w:r w:rsidRPr="00D1113B">
              <w:rPr>
                <w:sz w:val="20"/>
                <w:szCs w:val="20"/>
              </w:rPr>
              <w:t>21/03/2023</w:t>
            </w:r>
          </w:p>
        </w:tc>
        <w:tc>
          <w:tcPr>
            <w:tcW w:w="7333" w:type="dxa"/>
            <w:tcBorders>
              <w:top w:val="single" w:sz="6" w:space="0" w:color="auto"/>
              <w:bottom w:val="single" w:sz="6" w:space="0" w:color="auto"/>
              <w:right w:val="single" w:sz="6" w:space="0" w:color="auto"/>
            </w:tcBorders>
            <w:vAlign w:val="center"/>
          </w:tcPr>
          <w:p w14:paraId="16C20536" w14:textId="77777777" w:rsidR="00B355FB" w:rsidRPr="00D1113B" w:rsidRDefault="00B355FB" w:rsidP="001C73BF">
            <w:pPr>
              <w:pStyle w:val="Tableaulignes"/>
              <w:rPr>
                <w:sz w:val="20"/>
                <w:szCs w:val="20"/>
              </w:rPr>
            </w:pPr>
            <w:r w:rsidRPr="00D1113B">
              <w:rPr>
                <w:sz w:val="20"/>
                <w:szCs w:val="20"/>
              </w:rPr>
              <w:t xml:space="preserve">Ajout de la possibilité de modifier le nom d’un objet via le menu Repérage </w:t>
            </w:r>
            <w:r w:rsidR="001C73BF" w:rsidRPr="00D1113B">
              <w:rPr>
                <w:sz w:val="20"/>
                <w:szCs w:val="20"/>
              </w:rPr>
              <w:t>/ O</w:t>
            </w:r>
            <w:r w:rsidRPr="00D1113B">
              <w:rPr>
                <w:sz w:val="20"/>
                <w:szCs w:val="20"/>
              </w:rPr>
              <w:t>bjet.</w:t>
            </w:r>
            <w:r w:rsidR="00956E44" w:rsidRPr="00D1113B">
              <w:rPr>
                <w:sz w:val="20"/>
                <w:szCs w:val="20"/>
              </w:rPr>
              <w:t xml:space="preserve"> Dans les Repérages, les flèches haut/bas bouclent sur les objets.</w:t>
            </w:r>
          </w:p>
        </w:tc>
      </w:tr>
      <w:tr w:rsidR="00905705" w:rsidRPr="00956E44" w14:paraId="101D7BCC" w14:textId="77777777" w:rsidTr="00956E44">
        <w:trPr>
          <w:cantSplit/>
          <w:trHeight w:val="454"/>
        </w:trPr>
        <w:tc>
          <w:tcPr>
            <w:tcW w:w="1066" w:type="dxa"/>
            <w:tcBorders>
              <w:top w:val="single" w:sz="6" w:space="0" w:color="auto"/>
              <w:left w:val="single" w:sz="6" w:space="0" w:color="auto"/>
              <w:bottom w:val="single" w:sz="6" w:space="0" w:color="auto"/>
            </w:tcBorders>
            <w:vAlign w:val="center"/>
          </w:tcPr>
          <w:p w14:paraId="61F491CA" w14:textId="77777777" w:rsidR="00905705" w:rsidRPr="00D1113B" w:rsidRDefault="00905705" w:rsidP="00D43324">
            <w:pPr>
              <w:pStyle w:val="Tableaulignes"/>
              <w:jc w:val="center"/>
              <w:rPr>
                <w:sz w:val="20"/>
                <w:szCs w:val="20"/>
              </w:rPr>
            </w:pPr>
            <w:r w:rsidRPr="00D1113B">
              <w:rPr>
                <w:sz w:val="20"/>
                <w:szCs w:val="20"/>
              </w:rPr>
              <w:t>2.25</w:t>
            </w:r>
          </w:p>
        </w:tc>
        <w:tc>
          <w:tcPr>
            <w:tcW w:w="1594" w:type="dxa"/>
            <w:tcBorders>
              <w:top w:val="single" w:sz="6" w:space="0" w:color="auto"/>
              <w:bottom w:val="single" w:sz="6" w:space="0" w:color="auto"/>
            </w:tcBorders>
            <w:vAlign w:val="center"/>
          </w:tcPr>
          <w:p w14:paraId="7E89E2C6" w14:textId="77777777" w:rsidR="00905705" w:rsidRPr="00D1113B" w:rsidRDefault="00905705" w:rsidP="007A51A4">
            <w:pPr>
              <w:pStyle w:val="Tableaulignes"/>
              <w:jc w:val="center"/>
              <w:rPr>
                <w:sz w:val="20"/>
                <w:szCs w:val="20"/>
              </w:rPr>
            </w:pPr>
            <w:r w:rsidRPr="00D1113B">
              <w:rPr>
                <w:sz w:val="20"/>
                <w:szCs w:val="20"/>
              </w:rPr>
              <w:t>23/03/2023</w:t>
            </w:r>
          </w:p>
        </w:tc>
        <w:tc>
          <w:tcPr>
            <w:tcW w:w="7333" w:type="dxa"/>
            <w:tcBorders>
              <w:top w:val="single" w:sz="6" w:space="0" w:color="auto"/>
              <w:bottom w:val="single" w:sz="6" w:space="0" w:color="auto"/>
              <w:right w:val="single" w:sz="6" w:space="0" w:color="auto"/>
            </w:tcBorders>
            <w:vAlign w:val="center"/>
          </w:tcPr>
          <w:p w14:paraId="0ACDB175" w14:textId="77777777" w:rsidR="00905705" w:rsidRPr="00D1113B" w:rsidRDefault="00905705" w:rsidP="001C73BF">
            <w:pPr>
              <w:pStyle w:val="Tableaulignes"/>
              <w:rPr>
                <w:sz w:val="20"/>
                <w:szCs w:val="20"/>
              </w:rPr>
            </w:pPr>
            <w:r w:rsidRPr="00D1113B">
              <w:rPr>
                <w:sz w:val="20"/>
                <w:szCs w:val="20"/>
              </w:rPr>
              <w:t>Création d’un objet à partir de facettes sélectionnées</w:t>
            </w:r>
          </w:p>
        </w:tc>
      </w:tr>
      <w:tr w:rsidR="0095177C" w:rsidRPr="00956E44" w14:paraId="40DA0FAC" w14:textId="77777777" w:rsidTr="00956E44">
        <w:trPr>
          <w:cantSplit/>
          <w:trHeight w:val="454"/>
        </w:trPr>
        <w:tc>
          <w:tcPr>
            <w:tcW w:w="1066" w:type="dxa"/>
            <w:tcBorders>
              <w:top w:val="single" w:sz="6" w:space="0" w:color="auto"/>
              <w:left w:val="single" w:sz="6" w:space="0" w:color="auto"/>
              <w:bottom w:val="single" w:sz="6" w:space="0" w:color="auto"/>
            </w:tcBorders>
            <w:vAlign w:val="center"/>
          </w:tcPr>
          <w:p w14:paraId="5622ED9E" w14:textId="77777777" w:rsidR="0095177C" w:rsidRPr="00D1113B" w:rsidRDefault="0095177C" w:rsidP="00D43324">
            <w:pPr>
              <w:pStyle w:val="Tableaulignes"/>
              <w:jc w:val="center"/>
              <w:rPr>
                <w:sz w:val="20"/>
                <w:szCs w:val="20"/>
              </w:rPr>
            </w:pPr>
            <w:r w:rsidRPr="00D1113B">
              <w:rPr>
                <w:sz w:val="20"/>
                <w:szCs w:val="20"/>
              </w:rPr>
              <w:t>2.26</w:t>
            </w:r>
          </w:p>
        </w:tc>
        <w:tc>
          <w:tcPr>
            <w:tcW w:w="1594" w:type="dxa"/>
            <w:tcBorders>
              <w:top w:val="single" w:sz="6" w:space="0" w:color="auto"/>
              <w:bottom w:val="single" w:sz="6" w:space="0" w:color="auto"/>
            </w:tcBorders>
            <w:vAlign w:val="center"/>
          </w:tcPr>
          <w:p w14:paraId="15029C32" w14:textId="77777777" w:rsidR="0095177C" w:rsidRPr="00D1113B" w:rsidRDefault="00F52F67" w:rsidP="007A51A4">
            <w:pPr>
              <w:pStyle w:val="Tableaulignes"/>
              <w:jc w:val="center"/>
              <w:rPr>
                <w:sz w:val="20"/>
                <w:szCs w:val="20"/>
              </w:rPr>
            </w:pPr>
            <w:r w:rsidRPr="00D1113B">
              <w:rPr>
                <w:sz w:val="20"/>
                <w:szCs w:val="20"/>
              </w:rPr>
              <w:t>26</w:t>
            </w:r>
            <w:r w:rsidR="0095177C" w:rsidRPr="00D1113B">
              <w:rPr>
                <w:sz w:val="20"/>
                <w:szCs w:val="20"/>
              </w:rPr>
              <w:t>/09/2023</w:t>
            </w:r>
          </w:p>
        </w:tc>
        <w:tc>
          <w:tcPr>
            <w:tcW w:w="7333" w:type="dxa"/>
            <w:tcBorders>
              <w:top w:val="single" w:sz="6" w:space="0" w:color="auto"/>
              <w:bottom w:val="single" w:sz="6" w:space="0" w:color="auto"/>
              <w:right w:val="single" w:sz="6" w:space="0" w:color="auto"/>
            </w:tcBorders>
            <w:vAlign w:val="center"/>
          </w:tcPr>
          <w:p w14:paraId="202EDCD1" w14:textId="77777777" w:rsidR="0095177C" w:rsidRPr="00D1113B" w:rsidRDefault="0095177C" w:rsidP="001C73BF">
            <w:pPr>
              <w:pStyle w:val="Tableaulignes"/>
              <w:rPr>
                <w:sz w:val="20"/>
                <w:szCs w:val="20"/>
              </w:rPr>
            </w:pPr>
            <w:r w:rsidRPr="00D1113B">
              <w:rPr>
                <w:sz w:val="20"/>
                <w:szCs w:val="20"/>
              </w:rPr>
              <w:t>Amélioration du support des fichiers .</w:t>
            </w:r>
            <w:proofErr w:type="spellStart"/>
            <w:r w:rsidRPr="00D1113B">
              <w:rPr>
                <w:sz w:val="20"/>
                <w:szCs w:val="20"/>
              </w:rPr>
              <w:t>dxf</w:t>
            </w:r>
            <w:proofErr w:type="spellEnd"/>
            <w:r w:rsidR="00877C21" w:rsidRPr="00D1113B">
              <w:rPr>
                <w:sz w:val="20"/>
                <w:szCs w:val="20"/>
              </w:rPr>
              <w:t xml:space="preserve"> (</w:t>
            </w:r>
            <w:proofErr w:type="spellStart"/>
            <w:r w:rsidR="00877C21" w:rsidRPr="00D1113B">
              <w:rPr>
                <w:sz w:val="20"/>
                <w:szCs w:val="20"/>
              </w:rPr>
              <w:t>cf</w:t>
            </w:r>
            <w:proofErr w:type="spellEnd"/>
            <w:r w:rsidR="00877C21" w:rsidRPr="00D1113B">
              <w:rPr>
                <w:sz w:val="20"/>
                <w:szCs w:val="20"/>
              </w:rPr>
              <w:t xml:space="preserve"> Annexe A.12)</w:t>
            </w:r>
          </w:p>
        </w:tc>
      </w:tr>
      <w:tr w:rsidR="00517F82" w:rsidRPr="00956E44" w14:paraId="4096B5DD" w14:textId="77777777" w:rsidTr="00956E44">
        <w:trPr>
          <w:cantSplit/>
          <w:trHeight w:val="454"/>
        </w:trPr>
        <w:tc>
          <w:tcPr>
            <w:tcW w:w="1066" w:type="dxa"/>
            <w:tcBorders>
              <w:top w:val="single" w:sz="6" w:space="0" w:color="auto"/>
              <w:left w:val="single" w:sz="6" w:space="0" w:color="auto"/>
              <w:bottom w:val="single" w:sz="6" w:space="0" w:color="auto"/>
            </w:tcBorders>
            <w:vAlign w:val="center"/>
          </w:tcPr>
          <w:p w14:paraId="089819D9" w14:textId="77777777" w:rsidR="00517F82" w:rsidRPr="00D1113B" w:rsidRDefault="00517F82" w:rsidP="00D43324">
            <w:pPr>
              <w:pStyle w:val="Tableaulignes"/>
              <w:jc w:val="center"/>
              <w:rPr>
                <w:sz w:val="20"/>
                <w:szCs w:val="20"/>
              </w:rPr>
            </w:pPr>
            <w:r w:rsidRPr="00D1113B">
              <w:rPr>
                <w:sz w:val="20"/>
                <w:szCs w:val="20"/>
              </w:rPr>
              <w:t>2.27</w:t>
            </w:r>
          </w:p>
        </w:tc>
        <w:tc>
          <w:tcPr>
            <w:tcW w:w="1594" w:type="dxa"/>
            <w:tcBorders>
              <w:top w:val="single" w:sz="6" w:space="0" w:color="auto"/>
              <w:bottom w:val="single" w:sz="6" w:space="0" w:color="auto"/>
            </w:tcBorders>
            <w:vAlign w:val="center"/>
          </w:tcPr>
          <w:p w14:paraId="4E243D93" w14:textId="77777777" w:rsidR="00517F82" w:rsidRPr="00D1113B" w:rsidRDefault="00517F82" w:rsidP="007A51A4">
            <w:pPr>
              <w:pStyle w:val="Tableaulignes"/>
              <w:jc w:val="center"/>
              <w:rPr>
                <w:sz w:val="20"/>
                <w:szCs w:val="20"/>
              </w:rPr>
            </w:pPr>
            <w:r w:rsidRPr="00D1113B">
              <w:rPr>
                <w:sz w:val="20"/>
                <w:szCs w:val="20"/>
              </w:rPr>
              <w:t>04/10/2023</w:t>
            </w:r>
          </w:p>
        </w:tc>
        <w:tc>
          <w:tcPr>
            <w:tcW w:w="7333" w:type="dxa"/>
            <w:tcBorders>
              <w:top w:val="single" w:sz="6" w:space="0" w:color="auto"/>
              <w:bottom w:val="single" w:sz="6" w:space="0" w:color="auto"/>
              <w:right w:val="single" w:sz="6" w:space="0" w:color="auto"/>
            </w:tcBorders>
            <w:vAlign w:val="center"/>
          </w:tcPr>
          <w:p w14:paraId="5F5AFC87" w14:textId="77777777" w:rsidR="00517F82" w:rsidRPr="00D1113B" w:rsidRDefault="00517F82" w:rsidP="001C73BF">
            <w:pPr>
              <w:pStyle w:val="Tableaulignes"/>
              <w:rPr>
                <w:sz w:val="20"/>
                <w:szCs w:val="20"/>
              </w:rPr>
            </w:pPr>
            <w:r w:rsidRPr="00D1113B">
              <w:rPr>
                <w:sz w:val="20"/>
                <w:szCs w:val="20"/>
              </w:rPr>
              <w:t>Ajout d’explications sur le mode sombre (expérimental)</w:t>
            </w:r>
          </w:p>
        </w:tc>
      </w:tr>
      <w:tr w:rsidR="00A37113" w:rsidRPr="00956E44" w14:paraId="73370464" w14:textId="77777777" w:rsidTr="00956E44">
        <w:trPr>
          <w:cantSplit/>
          <w:trHeight w:val="454"/>
        </w:trPr>
        <w:tc>
          <w:tcPr>
            <w:tcW w:w="1066" w:type="dxa"/>
            <w:tcBorders>
              <w:top w:val="single" w:sz="6" w:space="0" w:color="auto"/>
              <w:left w:val="single" w:sz="6" w:space="0" w:color="auto"/>
              <w:bottom w:val="single" w:sz="6" w:space="0" w:color="auto"/>
            </w:tcBorders>
            <w:vAlign w:val="center"/>
          </w:tcPr>
          <w:p w14:paraId="70CBAB8F" w14:textId="77777777" w:rsidR="00A37113" w:rsidRPr="00D1113B" w:rsidRDefault="00A37113" w:rsidP="00D43324">
            <w:pPr>
              <w:pStyle w:val="Tableaulignes"/>
              <w:jc w:val="center"/>
              <w:rPr>
                <w:sz w:val="20"/>
                <w:szCs w:val="20"/>
              </w:rPr>
            </w:pPr>
            <w:r w:rsidRPr="00D1113B">
              <w:rPr>
                <w:sz w:val="20"/>
                <w:szCs w:val="20"/>
              </w:rPr>
              <w:t>2.28</w:t>
            </w:r>
          </w:p>
        </w:tc>
        <w:tc>
          <w:tcPr>
            <w:tcW w:w="1594" w:type="dxa"/>
            <w:tcBorders>
              <w:top w:val="single" w:sz="6" w:space="0" w:color="auto"/>
              <w:bottom w:val="single" w:sz="6" w:space="0" w:color="auto"/>
            </w:tcBorders>
            <w:vAlign w:val="center"/>
          </w:tcPr>
          <w:p w14:paraId="508189B4" w14:textId="77777777" w:rsidR="00A37113" w:rsidRPr="00D1113B" w:rsidRDefault="00A37113" w:rsidP="007A51A4">
            <w:pPr>
              <w:pStyle w:val="Tableaulignes"/>
              <w:jc w:val="center"/>
              <w:rPr>
                <w:sz w:val="20"/>
                <w:szCs w:val="20"/>
              </w:rPr>
            </w:pPr>
            <w:r w:rsidRPr="00D1113B">
              <w:rPr>
                <w:sz w:val="20"/>
                <w:szCs w:val="20"/>
              </w:rPr>
              <w:t>18/10/2023</w:t>
            </w:r>
          </w:p>
        </w:tc>
        <w:tc>
          <w:tcPr>
            <w:tcW w:w="7333" w:type="dxa"/>
            <w:tcBorders>
              <w:top w:val="single" w:sz="6" w:space="0" w:color="auto"/>
              <w:bottom w:val="single" w:sz="6" w:space="0" w:color="auto"/>
              <w:right w:val="single" w:sz="6" w:space="0" w:color="auto"/>
            </w:tcBorders>
            <w:vAlign w:val="center"/>
          </w:tcPr>
          <w:p w14:paraId="148CA8DE" w14:textId="77777777" w:rsidR="00A37113" w:rsidRPr="00D1113B" w:rsidRDefault="00A37113" w:rsidP="00D36BF3">
            <w:pPr>
              <w:pStyle w:val="Tableaulignes"/>
              <w:rPr>
                <w:sz w:val="20"/>
                <w:szCs w:val="20"/>
              </w:rPr>
            </w:pPr>
            <w:r w:rsidRPr="00D1113B">
              <w:rPr>
                <w:sz w:val="20"/>
                <w:szCs w:val="20"/>
              </w:rPr>
              <w:t xml:space="preserve">Enregistrement dans Ovni.ini de l’état du bouton d’affichage des </w:t>
            </w:r>
            <w:r w:rsidR="00D36BF3" w:rsidRPr="00D1113B">
              <w:rPr>
                <w:sz w:val="20"/>
                <w:szCs w:val="20"/>
              </w:rPr>
              <w:t>curseur</w:t>
            </w:r>
            <w:r w:rsidRPr="00D1113B">
              <w:rPr>
                <w:sz w:val="20"/>
                <w:szCs w:val="20"/>
              </w:rPr>
              <w:t xml:space="preserve">s </w:t>
            </w:r>
            <w:r w:rsidR="00D36BF3" w:rsidRPr="00D1113B">
              <w:rPr>
                <w:sz w:val="20"/>
                <w:szCs w:val="20"/>
              </w:rPr>
              <w:t xml:space="preserve">du bas de l’interface </w:t>
            </w:r>
            <w:r w:rsidRPr="00D1113B">
              <w:rPr>
                <w:sz w:val="20"/>
                <w:szCs w:val="20"/>
              </w:rPr>
              <w:t>pour pouvoir le</w:t>
            </w:r>
            <w:r w:rsidR="00D36BF3" w:rsidRPr="00D1113B">
              <w:rPr>
                <w:sz w:val="20"/>
                <w:szCs w:val="20"/>
              </w:rPr>
              <w:t>s</w:t>
            </w:r>
            <w:r w:rsidRPr="00D1113B">
              <w:rPr>
                <w:sz w:val="20"/>
                <w:szCs w:val="20"/>
              </w:rPr>
              <w:t xml:space="preserve"> restituer à l’exécution suivante.</w:t>
            </w:r>
          </w:p>
        </w:tc>
      </w:tr>
      <w:tr w:rsidR="00D1113B" w:rsidRPr="00956E44" w14:paraId="6836B7C5" w14:textId="77777777" w:rsidTr="00956E44">
        <w:trPr>
          <w:cantSplit/>
          <w:trHeight w:val="454"/>
        </w:trPr>
        <w:tc>
          <w:tcPr>
            <w:tcW w:w="1066" w:type="dxa"/>
            <w:tcBorders>
              <w:top w:val="single" w:sz="6" w:space="0" w:color="auto"/>
              <w:left w:val="single" w:sz="6" w:space="0" w:color="auto"/>
              <w:bottom w:val="single" w:sz="6" w:space="0" w:color="auto"/>
            </w:tcBorders>
            <w:vAlign w:val="center"/>
          </w:tcPr>
          <w:p w14:paraId="45227422" w14:textId="5CC254CB" w:rsidR="00D1113B" w:rsidRPr="00D1113B" w:rsidRDefault="00D1113B" w:rsidP="00D43324">
            <w:pPr>
              <w:pStyle w:val="Tableaulignes"/>
              <w:jc w:val="center"/>
              <w:rPr>
                <w:sz w:val="20"/>
                <w:szCs w:val="20"/>
              </w:rPr>
            </w:pPr>
            <w:r w:rsidRPr="00D1113B">
              <w:rPr>
                <w:sz w:val="20"/>
                <w:szCs w:val="20"/>
              </w:rPr>
              <w:t>2.29</w:t>
            </w:r>
          </w:p>
        </w:tc>
        <w:tc>
          <w:tcPr>
            <w:tcW w:w="1594" w:type="dxa"/>
            <w:tcBorders>
              <w:top w:val="single" w:sz="6" w:space="0" w:color="auto"/>
              <w:bottom w:val="single" w:sz="6" w:space="0" w:color="auto"/>
            </w:tcBorders>
            <w:vAlign w:val="center"/>
          </w:tcPr>
          <w:p w14:paraId="55CE1ECE" w14:textId="3D3DAD3F" w:rsidR="00D1113B" w:rsidRPr="00D1113B" w:rsidRDefault="00D1113B" w:rsidP="007A51A4">
            <w:pPr>
              <w:pStyle w:val="Tableaulignes"/>
              <w:jc w:val="center"/>
              <w:rPr>
                <w:sz w:val="20"/>
                <w:szCs w:val="20"/>
              </w:rPr>
            </w:pPr>
            <w:r w:rsidRPr="00D1113B">
              <w:rPr>
                <w:sz w:val="20"/>
                <w:szCs w:val="20"/>
              </w:rPr>
              <w:t>12/05/2024</w:t>
            </w:r>
          </w:p>
        </w:tc>
        <w:tc>
          <w:tcPr>
            <w:tcW w:w="7333" w:type="dxa"/>
            <w:tcBorders>
              <w:top w:val="single" w:sz="6" w:space="0" w:color="auto"/>
              <w:bottom w:val="single" w:sz="6" w:space="0" w:color="auto"/>
              <w:right w:val="single" w:sz="6" w:space="0" w:color="auto"/>
            </w:tcBorders>
            <w:vAlign w:val="center"/>
          </w:tcPr>
          <w:p w14:paraId="5F80B899" w14:textId="4AC571AA" w:rsidR="00D1113B" w:rsidRPr="00D1113B" w:rsidRDefault="00D1113B" w:rsidP="00D36BF3">
            <w:pPr>
              <w:pStyle w:val="Tableaulignes"/>
              <w:rPr>
                <w:sz w:val="20"/>
                <w:szCs w:val="20"/>
              </w:rPr>
            </w:pPr>
            <w:r w:rsidRPr="00D1113B">
              <w:rPr>
                <w:sz w:val="20"/>
                <w:szCs w:val="20"/>
              </w:rPr>
              <w:t>Modification éventuelle de la variable d’environnement PATH (</w:t>
            </w:r>
            <w:proofErr w:type="spellStart"/>
            <w:r w:rsidR="00CA1C9D">
              <w:rPr>
                <w:sz w:val="20"/>
                <w:szCs w:val="20"/>
              </w:rPr>
              <w:t>cf</w:t>
            </w:r>
            <w:proofErr w:type="spellEnd"/>
            <w:r w:rsidR="00CA1C9D">
              <w:rPr>
                <w:sz w:val="20"/>
                <w:szCs w:val="20"/>
              </w:rPr>
              <w:t xml:space="preserve"> § </w:t>
            </w:r>
            <w:r w:rsidRPr="00D1113B">
              <w:rPr>
                <w:sz w:val="20"/>
                <w:szCs w:val="20"/>
              </w:rPr>
              <w:fldChar w:fldCharType="begin"/>
            </w:r>
            <w:r w:rsidRPr="00D1113B">
              <w:rPr>
                <w:sz w:val="20"/>
                <w:szCs w:val="20"/>
              </w:rPr>
              <w:instrText xml:space="preserve"> REF _Ref166431199 \r \h </w:instrText>
            </w:r>
            <w:r>
              <w:rPr>
                <w:sz w:val="20"/>
                <w:szCs w:val="20"/>
              </w:rPr>
              <w:instrText xml:space="preserve"> \* MERGEFORMAT </w:instrText>
            </w:r>
            <w:r w:rsidRPr="00D1113B">
              <w:rPr>
                <w:sz w:val="20"/>
                <w:szCs w:val="20"/>
              </w:rPr>
            </w:r>
            <w:r w:rsidRPr="00D1113B">
              <w:rPr>
                <w:sz w:val="20"/>
                <w:szCs w:val="20"/>
              </w:rPr>
              <w:fldChar w:fldCharType="separate"/>
            </w:r>
            <w:r w:rsidRPr="00D1113B">
              <w:rPr>
                <w:sz w:val="20"/>
                <w:szCs w:val="20"/>
              </w:rPr>
              <w:t>6.1.3</w:t>
            </w:r>
            <w:r w:rsidRPr="00D1113B">
              <w:rPr>
                <w:sz w:val="20"/>
                <w:szCs w:val="20"/>
              </w:rPr>
              <w:fldChar w:fldCharType="end"/>
            </w:r>
            <w:r w:rsidRPr="00D1113B">
              <w:rPr>
                <w:sz w:val="20"/>
                <w:szCs w:val="20"/>
              </w:rPr>
              <w:t>)</w:t>
            </w:r>
          </w:p>
        </w:tc>
      </w:tr>
    </w:tbl>
    <w:p w14:paraId="3C4A2083" w14:textId="77777777" w:rsidR="00D1113B" w:rsidRDefault="00D1113B" w:rsidP="00D1113B">
      <w:pPr>
        <w:pStyle w:val="Corpsdetexte"/>
        <w:rPr>
          <w:u w:val="single"/>
        </w:rPr>
      </w:pPr>
      <w:r>
        <w:br w:type="page"/>
      </w:r>
    </w:p>
    <w:p w14:paraId="20B075ED" w14:textId="251BF31B" w:rsidR="004F1DAF" w:rsidRPr="00071D09" w:rsidRDefault="00B90E1D" w:rsidP="00956E44">
      <w:pPr>
        <w:pStyle w:val="Titrecentr"/>
      </w:pPr>
      <w:r w:rsidRPr="00071D09">
        <w:lastRenderedPageBreak/>
        <w:t>sommaire</w:t>
      </w:r>
    </w:p>
    <w:p w14:paraId="3B3660EB" w14:textId="2A007FE0" w:rsidR="004C1CD7" w:rsidRDefault="00190476">
      <w:pPr>
        <w:pStyle w:val="TM1"/>
        <w:rPr>
          <w:rFonts w:asciiTheme="minorHAnsi" w:eastAsiaTheme="minorEastAsia" w:hAnsiTheme="minorHAnsi" w:cstheme="minorBidi"/>
          <w:caps w:val="0"/>
          <w:noProof/>
          <w:kern w:val="2"/>
          <w14:ligatures w14:val="standardContextual"/>
        </w:rPr>
      </w:pPr>
      <w:r w:rsidRPr="004C1CD7">
        <w:rPr>
          <w:caps w:val="0"/>
          <w:sz w:val="16"/>
          <w:szCs w:val="18"/>
        </w:rPr>
        <w:fldChar w:fldCharType="begin"/>
      </w:r>
      <w:r w:rsidRPr="004C1CD7">
        <w:rPr>
          <w:caps w:val="0"/>
          <w:sz w:val="16"/>
          <w:szCs w:val="18"/>
        </w:rPr>
        <w:instrText xml:space="preserve"> TOC \o "1-4" \h \z \t "Annexe Titre niveau 2;2;AnnexeB_2;2;AnnexeC_2;2" </w:instrText>
      </w:r>
      <w:r w:rsidRPr="004C1CD7">
        <w:rPr>
          <w:caps w:val="0"/>
          <w:sz w:val="16"/>
          <w:szCs w:val="18"/>
        </w:rPr>
        <w:fldChar w:fldCharType="separate"/>
      </w:r>
      <w:hyperlink w:anchor="_Toc166431951" w:history="1">
        <w:r w:rsidR="004C1CD7" w:rsidRPr="006F016F">
          <w:rPr>
            <w:rStyle w:val="Lienhypertexte"/>
            <w:noProof/>
          </w:rPr>
          <w:t>1</w:t>
        </w:r>
        <w:r w:rsidR="004C1CD7">
          <w:rPr>
            <w:rFonts w:asciiTheme="minorHAnsi" w:eastAsiaTheme="minorEastAsia" w:hAnsiTheme="minorHAnsi" w:cstheme="minorBidi"/>
            <w:caps w:val="0"/>
            <w:noProof/>
            <w:kern w:val="2"/>
            <w14:ligatures w14:val="standardContextual"/>
          </w:rPr>
          <w:tab/>
        </w:r>
        <w:r w:rsidR="004C1CD7" w:rsidRPr="006F016F">
          <w:rPr>
            <w:rStyle w:val="Lienhypertexte"/>
            <w:noProof/>
          </w:rPr>
          <w:t>objet</w:t>
        </w:r>
        <w:r w:rsidR="004C1CD7">
          <w:rPr>
            <w:noProof/>
            <w:webHidden/>
          </w:rPr>
          <w:tab/>
        </w:r>
        <w:r w:rsidR="004C1CD7">
          <w:rPr>
            <w:noProof/>
            <w:webHidden/>
          </w:rPr>
          <w:fldChar w:fldCharType="begin"/>
        </w:r>
        <w:r w:rsidR="004C1CD7">
          <w:rPr>
            <w:noProof/>
            <w:webHidden/>
          </w:rPr>
          <w:instrText xml:space="preserve"> PAGEREF _Toc166431951 \h </w:instrText>
        </w:r>
        <w:r w:rsidR="004C1CD7">
          <w:rPr>
            <w:noProof/>
            <w:webHidden/>
          </w:rPr>
        </w:r>
        <w:r w:rsidR="004C1CD7">
          <w:rPr>
            <w:noProof/>
            <w:webHidden/>
          </w:rPr>
          <w:fldChar w:fldCharType="separate"/>
        </w:r>
        <w:r w:rsidR="004C1CD7">
          <w:rPr>
            <w:noProof/>
            <w:webHidden/>
          </w:rPr>
          <w:t>6</w:t>
        </w:r>
        <w:r w:rsidR="004C1CD7">
          <w:rPr>
            <w:noProof/>
            <w:webHidden/>
          </w:rPr>
          <w:fldChar w:fldCharType="end"/>
        </w:r>
      </w:hyperlink>
    </w:p>
    <w:p w14:paraId="3030ED64" w14:textId="07BA8DA5" w:rsidR="004C1CD7" w:rsidRDefault="004C1CD7">
      <w:pPr>
        <w:pStyle w:val="TM1"/>
        <w:rPr>
          <w:rFonts w:asciiTheme="minorHAnsi" w:eastAsiaTheme="minorEastAsia" w:hAnsiTheme="minorHAnsi" w:cstheme="minorBidi"/>
          <w:caps w:val="0"/>
          <w:noProof/>
          <w:kern w:val="2"/>
          <w14:ligatures w14:val="standardContextual"/>
        </w:rPr>
      </w:pPr>
      <w:hyperlink w:anchor="_Toc166431952" w:history="1">
        <w:r w:rsidRPr="006F016F">
          <w:rPr>
            <w:rStyle w:val="Lienhypertexte"/>
            <w:noProof/>
          </w:rPr>
          <w:t>2</w:t>
        </w:r>
        <w:r>
          <w:rPr>
            <w:rFonts w:asciiTheme="minorHAnsi" w:eastAsiaTheme="minorEastAsia" w:hAnsiTheme="minorHAnsi" w:cstheme="minorBidi"/>
            <w:caps w:val="0"/>
            <w:noProof/>
            <w:kern w:val="2"/>
            <w14:ligatures w14:val="standardContextual"/>
          </w:rPr>
          <w:tab/>
        </w:r>
        <w:r w:rsidRPr="006F016F">
          <w:rPr>
            <w:rStyle w:val="Lienhypertexte"/>
            <w:noProof/>
          </w:rPr>
          <w:t>domaine d’application</w:t>
        </w:r>
        <w:r>
          <w:rPr>
            <w:noProof/>
            <w:webHidden/>
          </w:rPr>
          <w:tab/>
        </w:r>
        <w:r>
          <w:rPr>
            <w:noProof/>
            <w:webHidden/>
          </w:rPr>
          <w:fldChar w:fldCharType="begin"/>
        </w:r>
        <w:r>
          <w:rPr>
            <w:noProof/>
            <w:webHidden/>
          </w:rPr>
          <w:instrText xml:space="preserve"> PAGEREF _Toc166431952 \h </w:instrText>
        </w:r>
        <w:r>
          <w:rPr>
            <w:noProof/>
            <w:webHidden/>
          </w:rPr>
        </w:r>
        <w:r>
          <w:rPr>
            <w:noProof/>
            <w:webHidden/>
          </w:rPr>
          <w:fldChar w:fldCharType="separate"/>
        </w:r>
        <w:r>
          <w:rPr>
            <w:noProof/>
            <w:webHidden/>
          </w:rPr>
          <w:t>7</w:t>
        </w:r>
        <w:r>
          <w:rPr>
            <w:noProof/>
            <w:webHidden/>
          </w:rPr>
          <w:fldChar w:fldCharType="end"/>
        </w:r>
      </w:hyperlink>
    </w:p>
    <w:p w14:paraId="600FDCE2" w14:textId="17EC89B2" w:rsidR="004C1CD7" w:rsidRDefault="004C1CD7">
      <w:pPr>
        <w:pStyle w:val="TM2"/>
        <w:rPr>
          <w:rFonts w:asciiTheme="minorHAnsi" w:eastAsiaTheme="minorEastAsia" w:hAnsiTheme="minorHAnsi" w:cstheme="minorBidi"/>
          <w:smallCaps w:val="0"/>
          <w:noProof/>
          <w:kern w:val="2"/>
          <w14:ligatures w14:val="standardContextual"/>
        </w:rPr>
      </w:pPr>
      <w:hyperlink w:anchor="_Toc166431953" w:history="1">
        <w:r w:rsidRPr="006F016F">
          <w:rPr>
            <w:rStyle w:val="Lienhypertexte"/>
            <w:noProof/>
          </w:rPr>
          <w:t>2.1</w:t>
        </w:r>
        <w:r>
          <w:rPr>
            <w:rFonts w:asciiTheme="minorHAnsi" w:eastAsiaTheme="minorEastAsia" w:hAnsiTheme="minorHAnsi" w:cstheme="minorBidi"/>
            <w:smallCaps w:val="0"/>
            <w:noProof/>
            <w:kern w:val="2"/>
            <w14:ligatures w14:val="standardContextual"/>
          </w:rPr>
          <w:tab/>
        </w:r>
        <w:r w:rsidRPr="006F016F">
          <w:rPr>
            <w:rStyle w:val="Lienhypertexte"/>
            <w:noProof/>
          </w:rPr>
          <w:t>Historique du développement.</w:t>
        </w:r>
        <w:r>
          <w:rPr>
            <w:noProof/>
            <w:webHidden/>
          </w:rPr>
          <w:tab/>
        </w:r>
        <w:r>
          <w:rPr>
            <w:noProof/>
            <w:webHidden/>
          </w:rPr>
          <w:fldChar w:fldCharType="begin"/>
        </w:r>
        <w:r>
          <w:rPr>
            <w:noProof/>
            <w:webHidden/>
          </w:rPr>
          <w:instrText xml:space="preserve"> PAGEREF _Toc166431953 \h </w:instrText>
        </w:r>
        <w:r>
          <w:rPr>
            <w:noProof/>
            <w:webHidden/>
          </w:rPr>
        </w:r>
        <w:r>
          <w:rPr>
            <w:noProof/>
            <w:webHidden/>
          </w:rPr>
          <w:fldChar w:fldCharType="separate"/>
        </w:r>
        <w:r>
          <w:rPr>
            <w:noProof/>
            <w:webHidden/>
          </w:rPr>
          <w:t>7</w:t>
        </w:r>
        <w:r>
          <w:rPr>
            <w:noProof/>
            <w:webHidden/>
          </w:rPr>
          <w:fldChar w:fldCharType="end"/>
        </w:r>
      </w:hyperlink>
    </w:p>
    <w:p w14:paraId="5B99B5D9" w14:textId="122CD878" w:rsidR="004C1CD7" w:rsidRDefault="004C1CD7">
      <w:pPr>
        <w:pStyle w:val="TM2"/>
        <w:rPr>
          <w:rFonts w:asciiTheme="minorHAnsi" w:eastAsiaTheme="minorEastAsia" w:hAnsiTheme="minorHAnsi" w:cstheme="minorBidi"/>
          <w:smallCaps w:val="0"/>
          <w:noProof/>
          <w:kern w:val="2"/>
          <w14:ligatures w14:val="standardContextual"/>
        </w:rPr>
      </w:pPr>
      <w:hyperlink w:anchor="_Toc166431954" w:history="1">
        <w:r w:rsidRPr="006F016F">
          <w:rPr>
            <w:rStyle w:val="Lienhypertexte"/>
            <w:noProof/>
          </w:rPr>
          <w:t>2.2</w:t>
        </w:r>
        <w:r>
          <w:rPr>
            <w:rFonts w:asciiTheme="minorHAnsi" w:eastAsiaTheme="minorEastAsia" w:hAnsiTheme="minorHAnsi" w:cstheme="minorBidi"/>
            <w:smallCaps w:val="0"/>
            <w:noProof/>
            <w:kern w:val="2"/>
            <w14:ligatures w14:val="standardContextual"/>
          </w:rPr>
          <w:tab/>
        </w:r>
        <w:r w:rsidRPr="006F016F">
          <w:rPr>
            <w:rStyle w:val="Lienhypertexte"/>
            <w:noProof/>
          </w:rPr>
          <w:t>Fonctionnalités principales du code</w:t>
        </w:r>
        <w:r>
          <w:rPr>
            <w:noProof/>
            <w:webHidden/>
          </w:rPr>
          <w:tab/>
        </w:r>
        <w:r>
          <w:rPr>
            <w:noProof/>
            <w:webHidden/>
          </w:rPr>
          <w:fldChar w:fldCharType="begin"/>
        </w:r>
        <w:r>
          <w:rPr>
            <w:noProof/>
            <w:webHidden/>
          </w:rPr>
          <w:instrText xml:space="preserve"> PAGEREF _Toc166431954 \h </w:instrText>
        </w:r>
        <w:r>
          <w:rPr>
            <w:noProof/>
            <w:webHidden/>
          </w:rPr>
        </w:r>
        <w:r>
          <w:rPr>
            <w:noProof/>
            <w:webHidden/>
          </w:rPr>
          <w:fldChar w:fldCharType="separate"/>
        </w:r>
        <w:r>
          <w:rPr>
            <w:noProof/>
            <w:webHidden/>
          </w:rPr>
          <w:t>9</w:t>
        </w:r>
        <w:r>
          <w:rPr>
            <w:noProof/>
            <w:webHidden/>
          </w:rPr>
          <w:fldChar w:fldCharType="end"/>
        </w:r>
      </w:hyperlink>
    </w:p>
    <w:p w14:paraId="32E22751" w14:textId="06E073BA" w:rsidR="004C1CD7" w:rsidRDefault="004C1CD7">
      <w:pPr>
        <w:pStyle w:val="TM1"/>
        <w:rPr>
          <w:rFonts w:asciiTheme="minorHAnsi" w:eastAsiaTheme="minorEastAsia" w:hAnsiTheme="minorHAnsi" w:cstheme="minorBidi"/>
          <w:caps w:val="0"/>
          <w:noProof/>
          <w:kern w:val="2"/>
          <w14:ligatures w14:val="standardContextual"/>
        </w:rPr>
      </w:pPr>
      <w:hyperlink w:anchor="_Toc166431955" w:history="1">
        <w:r w:rsidRPr="006F016F">
          <w:rPr>
            <w:rStyle w:val="Lienhypertexte"/>
            <w:noProof/>
          </w:rPr>
          <w:t>3</w:t>
        </w:r>
        <w:r>
          <w:rPr>
            <w:rFonts w:asciiTheme="minorHAnsi" w:eastAsiaTheme="minorEastAsia" w:hAnsiTheme="minorHAnsi" w:cstheme="minorBidi"/>
            <w:caps w:val="0"/>
            <w:noProof/>
            <w:kern w:val="2"/>
            <w14:ligatures w14:val="standardContextual"/>
          </w:rPr>
          <w:tab/>
        </w:r>
        <w:r w:rsidRPr="006F016F">
          <w:rPr>
            <w:rStyle w:val="Lienhypertexte"/>
            <w:noProof/>
          </w:rPr>
          <w:t>documents de r</w:t>
        </w:r>
        <w:r w:rsidRPr="006F016F">
          <w:rPr>
            <w:rStyle w:val="Lienhypertexte"/>
            <w:rFonts w:cs="Arial"/>
            <w:noProof/>
          </w:rPr>
          <w:t>É</w:t>
        </w:r>
        <w:r w:rsidRPr="006F016F">
          <w:rPr>
            <w:rStyle w:val="Lienhypertexte"/>
            <w:noProof/>
          </w:rPr>
          <w:t>f</w:t>
        </w:r>
        <w:r w:rsidRPr="006F016F">
          <w:rPr>
            <w:rStyle w:val="Lienhypertexte"/>
            <w:rFonts w:cs="Arial"/>
            <w:noProof/>
          </w:rPr>
          <w:t>É</w:t>
        </w:r>
        <w:r w:rsidRPr="006F016F">
          <w:rPr>
            <w:rStyle w:val="Lienhypertexte"/>
            <w:noProof/>
          </w:rPr>
          <w:t>rence</w:t>
        </w:r>
        <w:r>
          <w:rPr>
            <w:noProof/>
            <w:webHidden/>
          </w:rPr>
          <w:tab/>
        </w:r>
        <w:r>
          <w:rPr>
            <w:noProof/>
            <w:webHidden/>
          </w:rPr>
          <w:fldChar w:fldCharType="begin"/>
        </w:r>
        <w:r>
          <w:rPr>
            <w:noProof/>
            <w:webHidden/>
          </w:rPr>
          <w:instrText xml:space="preserve"> PAGEREF _Toc166431955 \h </w:instrText>
        </w:r>
        <w:r>
          <w:rPr>
            <w:noProof/>
            <w:webHidden/>
          </w:rPr>
        </w:r>
        <w:r>
          <w:rPr>
            <w:noProof/>
            <w:webHidden/>
          </w:rPr>
          <w:fldChar w:fldCharType="separate"/>
        </w:r>
        <w:r>
          <w:rPr>
            <w:noProof/>
            <w:webHidden/>
          </w:rPr>
          <w:t>11</w:t>
        </w:r>
        <w:r>
          <w:rPr>
            <w:noProof/>
            <w:webHidden/>
          </w:rPr>
          <w:fldChar w:fldCharType="end"/>
        </w:r>
      </w:hyperlink>
    </w:p>
    <w:p w14:paraId="290B0DF7" w14:textId="61DD75EC" w:rsidR="004C1CD7" w:rsidRDefault="004C1CD7">
      <w:pPr>
        <w:pStyle w:val="TM1"/>
        <w:rPr>
          <w:rFonts w:asciiTheme="minorHAnsi" w:eastAsiaTheme="minorEastAsia" w:hAnsiTheme="minorHAnsi" w:cstheme="minorBidi"/>
          <w:caps w:val="0"/>
          <w:noProof/>
          <w:kern w:val="2"/>
          <w14:ligatures w14:val="standardContextual"/>
        </w:rPr>
      </w:pPr>
      <w:hyperlink w:anchor="_Toc166431956" w:history="1">
        <w:r w:rsidRPr="006F016F">
          <w:rPr>
            <w:rStyle w:val="Lienhypertexte"/>
            <w:noProof/>
          </w:rPr>
          <w:t>4</w:t>
        </w:r>
        <w:r>
          <w:rPr>
            <w:rFonts w:asciiTheme="minorHAnsi" w:eastAsiaTheme="minorEastAsia" w:hAnsiTheme="minorHAnsi" w:cstheme="minorBidi"/>
            <w:caps w:val="0"/>
            <w:noProof/>
            <w:kern w:val="2"/>
            <w14:ligatures w14:val="standardContextual"/>
          </w:rPr>
          <w:tab/>
        </w:r>
        <w:r w:rsidRPr="006F016F">
          <w:rPr>
            <w:rStyle w:val="Lienhypertexte"/>
            <w:noProof/>
          </w:rPr>
          <w:t>d</w:t>
        </w:r>
        <w:r w:rsidRPr="006F016F">
          <w:rPr>
            <w:rStyle w:val="Lienhypertexte"/>
            <w:rFonts w:cs="Arial"/>
            <w:noProof/>
          </w:rPr>
          <w:t>É</w:t>
        </w:r>
        <w:r w:rsidRPr="006F016F">
          <w:rPr>
            <w:rStyle w:val="Lienhypertexte"/>
            <w:noProof/>
          </w:rPr>
          <w:t>finitions et abr</w:t>
        </w:r>
        <w:r w:rsidRPr="006F016F">
          <w:rPr>
            <w:rStyle w:val="Lienhypertexte"/>
            <w:rFonts w:cs="Arial"/>
            <w:noProof/>
          </w:rPr>
          <w:t>É</w:t>
        </w:r>
        <w:r w:rsidRPr="006F016F">
          <w:rPr>
            <w:rStyle w:val="Lienhypertexte"/>
            <w:noProof/>
          </w:rPr>
          <w:t>viations</w:t>
        </w:r>
        <w:r>
          <w:rPr>
            <w:noProof/>
            <w:webHidden/>
          </w:rPr>
          <w:tab/>
        </w:r>
        <w:r>
          <w:rPr>
            <w:noProof/>
            <w:webHidden/>
          </w:rPr>
          <w:fldChar w:fldCharType="begin"/>
        </w:r>
        <w:r>
          <w:rPr>
            <w:noProof/>
            <w:webHidden/>
          </w:rPr>
          <w:instrText xml:space="preserve"> PAGEREF _Toc166431956 \h </w:instrText>
        </w:r>
        <w:r>
          <w:rPr>
            <w:noProof/>
            <w:webHidden/>
          </w:rPr>
        </w:r>
        <w:r>
          <w:rPr>
            <w:noProof/>
            <w:webHidden/>
          </w:rPr>
          <w:fldChar w:fldCharType="separate"/>
        </w:r>
        <w:r>
          <w:rPr>
            <w:noProof/>
            <w:webHidden/>
          </w:rPr>
          <w:t>12</w:t>
        </w:r>
        <w:r>
          <w:rPr>
            <w:noProof/>
            <w:webHidden/>
          </w:rPr>
          <w:fldChar w:fldCharType="end"/>
        </w:r>
      </w:hyperlink>
    </w:p>
    <w:p w14:paraId="282397C5" w14:textId="7A6B51D1" w:rsidR="004C1CD7" w:rsidRDefault="004C1CD7">
      <w:pPr>
        <w:pStyle w:val="TM1"/>
        <w:rPr>
          <w:rFonts w:asciiTheme="minorHAnsi" w:eastAsiaTheme="minorEastAsia" w:hAnsiTheme="minorHAnsi" w:cstheme="minorBidi"/>
          <w:caps w:val="0"/>
          <w:noProof/>
          <w:kern w:val="2"/>
          <w14:ligatures w14:val="standardContextual"/>
        </w:rPr>
      </w:pPr>
      <w:hyperlink w:anchor="_Toc166431957" w:history="1">
        <w:r w:rsidRPr="006F016F">
          <w:rPr>
            <w:rStyle w:val="Lienhypertexte"/>
            <w:noProof/>
          </w:rPr>
          <w:t>5</w:t>
        </w:r>
        <w:r>
          <w:rPr>
            <w:rFonts w:asciiTheme="minorHAnsi" w:eastAsiaTheme="minorEastAsia" w:hAnsiTheme="minorHAnsi" w:cstheme="minorBidi"/>
            <w:caps w:val="0"/>
            <w:noProof/>
            <w:kern w:val="2"/>
            <w14:ligatures w14:val="standardContextual"/>
          </w:rPr>
          <w:tab/>
        </w:r>
        <w:r w:rsidRPr="006F016F">
          <w:rPr>
            <w:rStyle w:val="Lienhypertexte"/>
            <w:noProof/>
          </w:rPr>
          <w:t>Interface du logiciel OVNI</w:t>
        </w:r>
        <w:r>
          <w:rPr>
            <w:noProof/>
            <w:webHidden/>
          </w:rPr>
          <w:tab/>
        </w:r>
        <w:r>
          <w:rPr>
            <w:noProof/>
            <w:webHidden/>
          </w:rPr>
          <w:fldChar w:fldCharType="begin"/>
        </w:r>
        <w:r>
          <w:rPr>
            <w:noProof/>
            <w:webHidden/>
          </w:rPr>
          <w:instrText xml:space="preserve"> PAGEREF _Toc166431957 \h </w:instrText>
        </w:r>
        <w:r>
          <w:rPr>
            <w:noProof/>
            <w:webHidden/>
          </w:rPr>
        </w:r>
        <w:r>
          <w:rPr>
            <w:noProof/>
            <w:webHidden/>
          </w:rPr>
          <w:fldChar w:fldCharType="separate"/>
        </w:r>
        <w:r>
          <w:rPr>
            <w:noProof/>
            <w:webHidden/>
          </w:rPr>
          <w:t>12</w:t>
        </w:r>
        <w:r>
          <w:rPr>
            <w:noProof/>
            <w:webHidden/>
          </w:rPr>
          <w:fldChar w:fldCharType="end"/>
        </w:r>
      </w:hyperlink>
    </w:p>
    <w:p w14:paraId="78822EA3" w14:textId="69A10231" w:rsidR="004C1CD7" w:rsidRDefault="004C1CD7">
      <w:pPr>
        <w:pStyle w:val="TM2"/>
        <w:rPr>
          <w:rFonts w:asciiTheme="minorHAnsi" w:eastAsiaTheme="minorEastAsia" w:hAnsiTheme="minorHAnsi" w:cstheme="minorBidi"/>
          <w:smallCaps w:val="0"/>
          <w:noProof/>
          <w:kern w:val="2"/>
          <w14:ligatures w14:val="standardContextual"/>
        </w:rPr>
      </w:pPr>
      <w:hyperlink w:anchor="_Toc166431958" w:history="1">
        <w:r w:rsidRPr="006F016F">
          <w:rPr>
            <w:rStyle w:val="Lienhypertexte"/>
            <w:noProof/>
          </w:rPr>
          <w:t>5.1</w:t>
        </w:r>
        <w:r>
          <w:rPr>
            <w:rFonts w:asciiTheme="minorHAnsi" w:eastAsiaTheme="minorEastAsia" w:hAnsiTheme="minorHAnsi" w:cstheme="minorBidi"/>
            <w:smallCaps w:val="0"/>
            <w:noProof/>
            <w:kern w:val="2"/>
            <w14:ligatures w14:val="standardContextual"/>
          </w:rPr>
          <w:tab/>
        </w:r>
        <w:r w:rsidRPr="006F016F">
          <w:rPr>
            <w:rStyle w:val="Lienhypertexte"/>
            <w:noProof/>
          </w:rPr>
          <w:t>Fenêtre principale</w:t>
        </w:r>
        <w:r>
          <w:rPr>
            <w:noProof/>
            <w:webHidden/>
          </w:rPr>
          <w:tab/>
        </w:r>
        <w:r>
          <w:rPr>
            <w:noProof/>
            <w:webHidden/>
          </w:rPr>
          <w:fldChar w:fldCharType="begin"/>
        </w:r>
        <w:r>
          <w:rPr>
            <w:noProof/>
            <w:webHidden/>
          </w:rPr>
          <w:instrText xml:space="preserve"> PAGEREF _Toc166431958 \h </w:instrText>
        </w:r>
        <w:r>
          <w:rPr>
            <w:noProof/>
            <w:webHidden/>
          </w:rPr>
        </w:r>
        <w:r>
          <w:rPr>
            <w:noProof/>
            <w:webHidden/>
          </w:rPr>
          <w:fldChar w:fldCharType="separate"/>
        </w:r>
        <w:r>
          <w:rPr>
            <w:noProof/>
            <w:webHidden/>
          </w:rPr>
          <w:t>12</w:t>
        </w:r>
        <w:r>
          <w:rPr>
            <w:noProof/>
            <w:webHidden/>
          </w:rPr>
          <w:fldChar w:fldCharType="end"/>
        </w:r>
      </w:hyperlink>
    </w:p>
    <w:p w14:paraId="35442DC2" w14:textId="0308C1B2" w:rsidR="004C1CD7" w:rsidRDefault="004C1CD7">
      <w:pPr>
        <w:pStyle w:val="TM3"/>
        <w:rPr>
          <w:rFonts w:asciiTheme="minorHAnsi" w:eastAsiaTheme="minorEastAsia" w:hAnsiTheme="minorHAnsi" w:cstheme="minorBidi"/>
          <w:kern w:val="2"/>
          <w14:ligatures w14:val="standardContextual"/>
        </w:rPr>
      </w:pPr>
      <w:hyperlink w:anchor="_Toc166431959" w:history="1">
        <w:r w:rsidRPr="006F016F">
          <w:rPr>
            <w:rStyle w:val="Lienhypertexte"/>
          </w:rPr>
          <w:t>5.1.1</w:t>
        </w:r>
        <w:r>
          <w:rPr>
            <w:rFonts w:asciiTheme="minorHAnsi" w:eastAsiaTheme="minorEastAsia" w:hAnsiTheme="minorHAnsi" w:cstheme="minorBidi"/>
            <w:kern w:val="2"/>
            <w14:ligatures w14:val="standardContextual"/>
          </w:rPr>
          <w:tab/>
        </w:r>
        <w:r w:rsidRPr="006F016F">
          <w:rPr>
            <w:rStyle w:val="Lienhypertexte"/>
          </w:rPr>
          <w:t>Mouvements de base à la souris</w:t>
        </w:r>
        <w:r>
          <w:rPr>
            <w:webHidden/>
          </w:rPr>
          <w:tab/>
        </w:r>
        <w:r>
          <w:rPr>
            <w:webHidden/>
          </w:rPr>
          <w:fldChar w:fldCharType="begin"/>
        </w:r>
        <w:r>
          <w:rPr>
            <w:webHidden/>
          </w:rPr>
          <w:instrText xml:space="preserve"> PAGEREF _Toc166431959 \h </w:instrText>
        </w:r>
        <w:r>
          <w:rPr>
            <w:webHidden/>
          </w:rPr>
        </w:r>
        <w:r>
          <w:rPr>
            <w:webHidden/>
          </w:rPr>
          <w:fldChar w:fldCharType="separate"/>
        </w:r>
        <w:r>
          <w:rPr>
            <w:webHidden/>
          </w:rPr>
          <w:t>13</w:t>
        </w:r>
        <w:r>
          <w:rPr>
            <w:webHidden/>
          </w:rPr>
          <w:fldChar w:fldCharType="end"/>
        </w:r>
      </w:hyperlink>
    </w:p>
    <w:p w14:paraId="139C3FC6" w14:textId="273E2555" w:rsidR="004C1CD7" w:rsidRDefault="004C1CD7">
      <w:pPr>
        <w:pStyle w:val="TM3"/>
        <w:rPr>
          <w:rFonts w:asciiTheme="minorHAnsi" w:eastAsiaTheme="minorEastAsia" w:hAnsiTheme="minorHAnsi" w:cstheme="minorBidi"/>
          <w:kern w:val="2"/>
          <w14:ligatures w14:val="standardContextual"/>
        </w:rPr>
      </w:pPr>
      <w:hyperlink w:anchor="_Toc166431960" w:history="1">
        <w:r w:rsidRPr="006F016F">
          <w:rPr>
            <w:rStyle w:val="Lienhypertexte"/>
          </w:rPr>
          <w:t>5.1.2</w:t>
        </w:r>
        <w:r>
          <w:rPr>
            <w:rFonts w:asciiTheme="minorHAnsi" w:eastAsiaTheme="minorEastAsia" w:hAnsiTheme="minorHAnsi" w:cstheme="minorBidi"/>
            <w:kern w:val="2"/>
            <w14:ligatures w14:val="standardContextual"/>
          </w:rPr>
          <w:tab/>
        </w:r>
        <w:r w:rsidRPr="006F016F">
          <w:rPr>
            <w:rStyle w:val="Lienhypertexte"/>
          </w:rPr>
          <w:t>Mouvements de base au clavier</w:t>
        </w:r>
        <w:r>
          <w:rPr>
            <w:webHidden/>
          </w:rPr>
          <w:tab/>
        </w:r>
        <w:r>
          <w:rPr>
            <w:webHidden/>
          </w:rPr>
          <w:fldChar w:fldCharType="begin"/>
        </w:r>
        <w:r>
          <w:rPr>
            <w:webHidden/>
          </w:rPr>
          <w:instrText xml:space="preserve"> PAGEREF _Toc166431960 \h </w:instrText>
        </w:r>
        <w:r>
          <w:rPr>
            <w:webHidden/>
          </w:rPr>
        </w:r>
        <w:r>
          <w:rPr>
            <w:webHidden/>
          </w:rPr>
          <w:fldChar w:fldCharType="separate"/>
        </w:r>
        <w:r>
          <w:rPr>
            <w:webHidden/>
          </w:rPr>
          <w:t>14</w:t>
        </w:r>
        <w:r>
          <w:rPr>
            <w:webHidden/>
          </w:rPr>
          <w:fldChar w:fldCharType="end"/>
        </w:r>
      </w:hyperlink>
    </w:p>
    <w:p w14:paraId="6C474FAA" w14:textId="1853AE9D" w:rsidR="004C1CD7" w:rsidRDefault="004C1CD7">
      <w:pPr>
        <w:pStyle w:val="TM3"/>
        <w:rPr>
          <w:rFonts w:asciiTheme="minorHAnsi" w:eastAsiaTheme="minorEastAsia" w:hAnsiTheme="minorHAnsi" w:cstheme="minorBidi"/>
          <w:kern w:val="2"/>
          <w14:ligatures w14:val="standardContextual"/>
        </w:rPr>
      </w:pPr>
      <w:hyperlink w:anchor="_Toc166431961" w:history="1">
        <w:r w:rsidRPr="006F016F">
          <w:rPr>
            <w:rStyle w:val="Lienhypertexte"/>
          </w:rPr>
          <w:t>5.1.3</w:t>
        </w:r>
        <w:r>
          <w:rPr>
            <w:rFonts w:asciiTheme="minorHAnsi" w:eastAsiaTheme="minorEastAsia" w:hAnsiTheme="minorHAnsi" w:cstheme="minorBidi"/>
            <w:kern w:val="2"/>
            <w14:ligatures w14:val="standardContextual"/>
          </w:rPr>
          <w:tab/>
        </w:r>
        <w:r w:rsidRPr="006F016F">
          <w:rPr>
            <w:rStyle w:val="Lienhypertexte"/>
          </w:rPr>
          <w:t>Les menus</w:t>
        </w:r>
        <w:r>
          <w:rPr>
            <w:webHidden/>
          </w:rPr>
          <w:tab/>
        </w:r>
        <w:r>
          <w:rPr>
            <w:webHidden/>
          </w:rPr>
          <w:fldChar w:fldCharType="begin"/>
        </w:r>
        <w:r>
          <w:rPr>
            <w:webHidden/>
          </w:rPr>
          <w:instrText xml:space="preserve"> PAGEREF _Toc166431961 \h </w:instrText>
        </w:r>
        <w:r>
          <w:rPr>
            <w:webHidden/>
          </w:rPr>
        </w:r>
        <w:r>
          <w:rPr>
            <w:webHidden/>
          </w:rPr>
          <w:fldChar w:fldCharType="separate"/>
        </w:r>
        <w:r>
          <w:rPr>
            <w:webHidden/>
          </w:rPr>
          <w:t>15</w:t>
        </w:r>
        <w:r>
          <w:rPr>
            <w:webHidden/>
          </w:rPr>
          <w:fldChar w:fldCharType="end"/>
        </w:r>
      </w:hyperlink>
    </w:p>
    <w:p w14:paraId="06C82A91" w14:textId="781DC117" w:rsidR="004C1CD7" w:rsidRDefault="004C1CD7">
      <w:pPr>
        <w:pStyle w:val="TM4"/>
        <w:tabs>
          <w:tab w:val="left" w:pos="1744"/>
        </w:tabs>
        <w:rPr>
          <w:rFonts w:asciiTheme="minorHAnsi" w:eastAsiaTheme="minorEastAsia" w:hAnsiTheme="minorHAnsi" w:cstheme="minorBidi"/>
          <w:noProof/>
          <w:kern w:val="2"/>
          <w14:ligatures w14:val="standardContextual"/>
        </w:rPr>
      </w:pPr>
      <w:hyperlink w:anchor="_Toc166431962" w:history="1">
        <w:r w:rsidRPr="006F016F">
          <w:rPr>
            <w:rStyle w:val="Lienhypertexte"/>
            <w:noProof/>
          </w:rPr>
          <w:t>5.1.3.1</w:t>
        </w:r>
        <w:r>
          <w:rPr>
            <w:rFonts w:asciiTheme="minorHAnsi" w:eastAsiaTheme="minorEastAsia" w:hAnsiTheme="minorHAnsi" w:cstheme="minorBidi"/>
            <w:noProof/>
            <w:kern w:val="2"/>
            <w14:ligatures w14:val="standardContextual"/>
          </w:rPr>
          <w:tab/>
        </w:r>
        <w:r w:rsidRPr="006F016F">
          <w:rPr>
            <w:rStyle w:val="Lienhypertexte"/>
            <w:noProof/>
          </w:rPr>
          <w:t>Le menu Fichier</w:t>
        </w:r>
        <w:r>
          <w:rPr>
            <w:noProof/>
            <w:webHidden/>
          </w:rPr>
          <w:tab/>
        </w:r>
        <w:r>
          <w:rPr>
            <w:noProof/>
            <w:webHidden/>
          </w:rPr>
          <w:fldChar w:fldCharType="begin"/>
        </w:r>
        <w:r>
          <w:rPr>
            <w:noProof/>
            <w:webHidden/>
          </w:rPr>
          <w:instrText xml:space="preserve"> PAGEREF _Toc166431962 \h </w:instrText>
        </w:r>
        <w:r>
          <w:rPr>
            <w:noProof/>
            <w:webHidden/>
          </w:rPr>
        </w:r>
        <w:r>
          <w:rPr>
            <w:noProof/>
            <w:webHidden/>
          </w:rPr>
          <w:fldChar w:fldCharType="separate"/>
        </w:r>
        <w:r>
          <w:rPr>
            <w:noProof/>
            <w:webHidden/>
          </w:rPr>
          <w:t>16</w:t>
        </w:r>
        <w:r>
          <w:rPr>
            <w:noProof/>
            <w:webHidden/>
          </w:rPr>
          <w:fldChar w:fldCharType="end"/>
        </w:r>
      </w:hyperlink>
    </w:p>
    <w:p w14:paraId="4815AF41" w14:textId="559691C6" w:rsidR="004C1CD7" w:rsidRDefault="004C1CD7">
      <w:pPr>
        <w:pStyle w:val="TM4"/>
        <w:tabs>
          <w:tab w:val="left" w:pos="1744"/>
        </w:tabs>
        <w:rPr>
          <w:rFonts w:asciiTheme="minorHAnsi" w:eastAsiaTheme="minorEastAsia" w:hAnsiTheme="minorHAnsi" w:cstheme="minorBidi"/>
          <w:noProof/>
          <w:kern w:val="2"/>
          <w14:ligatures w14:val="standardContextual"/>
        </w:rPr>
      </w:pPr>
      <w:hyperlink w:anchor="_Toc166431963" w:history="1">
        <w:r w:rsidRPr="006F016F">
          <w:rPr>
            <w:rStyle w:val="Lienhypertexte"/>
            <w:noProof/>
          </w:rPr>
          <w:t>5.1.3.2</w:t>
        </w:r>
        <w:r>
          <w:rPr>
            <w:rFonts w:asciiTheme="minorHAnsi" w:eastAsiaTheme="minorEastAsia" w:hAnsiTheme="minorHAnsi" w:cstheme="minorBidi"/>
            <w:noProof/>
            <w:kern w:val="2"/>
            <w14:ligatures w14:val="standardContextual"/>
          </w:rPr>
          <w:tab/>
        </w:r>
        <w:r w:rsidRPr="006F016F">
          <w:rPr>
            <w:rStyle w:val="Lienhypertexte"/>
            <w:noProof/>
          </w:rPr>
          <w:t>Le menu Affichage</w:t>
        </w:r>
        <w:r>
          <w:rPr>
            <w:noProof/>
            <w:webHidden/>
          </w:rPr>
          <w:tab/>
        </w:r>
        <w:r>
          <w:rPr>
            <w:noProof/>
            <w:webHidden/>
          </w:rPr>
          <w:fldChar w:fldCharType="begin"/>
        </w:r>
        <w:r>
          <w:rPr>
            <w:noProof/>
            <w:webHidden/>
          </w:rPr>
          <w:instrText xml:space="preserve"> PAGEREF _Toc166431963 \h </w:instrText>
        </w:r>
        <w:r>
          <w:rPr>
            <w:noProof/>
            <w:webHidden/>
          </w:rPr>
        </w:r>
        <w:r>
          <w:rPr>
            <w:noProof/>
            <w:webHidden/>
          </w:rPr>
          <w:fldChar w:fldCharType="separate"/>
        </w:r>
        <w:r>
          <w:rPr>
            <w:noProof/>
            <w:webHidden/>
          </w:rPr>
          <w:t>22</w:t>
        </w:r>
        <w:r>
          <w:rPr>
            <w:noProof/>
            <w:webHidden/>
          </w:rPr>
          <w:fldChar w:fldCharType="end"/>
        </w:r>
      </w:hyperlink>
    </w:p>
    <w:p w14:paraId="02F11B65" w14:textId="726E4344" w:rsidR="004C1CD7" w:rsidRDefault="004C1CD7">
      <w:pPr>
        <w:pStyle w:val="TM4"/>
        <w:tabs>
          <w:tab w:val="left" w:pos="1744"/>
        </w:tabs>
        <w:rPr>
          <w:rFonts w:asciiTheme="minorHAnsi" w:eastAsiaTheme="minorEastAsia" w:hAnsiTheme="minorHAnsi" w:cstheme="minorBidi"/>
          <w:noProof/>
          <w:kern w:val="2"/>
          <w14:ligatures w14:val="standardContextual"/>
        </w:rPr>
      </w:pPr>
      <w:hyperlink w:anchor="_Toc166431964" w:history="1">
        <w:r w:rsidRPr="006F016F">
          <w:rPr>
            <w:rStyle w:val="Lienhypertexte"/>
            <w:noProof/>
          </w:rPr>
          <w:t>5.1.3.3</w:t>
        </w:r>
        <w:r>
          <w:rPr>
            <w:rFonts w:asciiTheme="minorHAnsi" w:eastAsiaTheme="minorEastAsia" w:hAnsiTheme="minorHAnsi" w:cstheme="minorBidi"/>
            <w:noProof/>
            <w:kern w:val="2"/>
            <w14:ligatures w14:val="standardContextual"/>
          </w:rPr>
          <w:tab/>
        </w:r>
        <w:r w:rsidRPr="006F016F">
          <w:rPr>
            <w:rStyle w:val="Lienhypertexte"/>
            <w:noProof/>
          </w:rPr>
          <w:t>Le menu Primitive</w:t>
        </w:r>
        <w:r>
          <w:rPr>
            <w:noProof/>
            <w:webHidden/>
          </w:rPr>
          <w:tab/>
        </w:r>
        <w:r>
          <w:rPr>
            <w:noProof/>
            <w:webHidden/>
          </w:rPr>
          <w:fldChar w:fldCharType="begin"/>
        </w:r>
        <w:r>
          <w:rPr>
            <w:noProof/>
            <w:webHidden/>
          </w:rPr>
          <w:instrText xml:space="preserve"> PAGEREF _Toc166431964 \h </w:instrText>
        </w:r>
        <w:r>
          <w:rPr>
            <w:noProof/>
            <w:webHidden/>
          </w:rPr>
        </w:r>
        <w:r>
          <w:rPr>
            <w:noProof/>
            <w:webHidden/>
          </w:rPr>
          <w:fldChar w:fldCharType="separate"/>
        </w:r>
        <w:r>
          <w:rPr>
            <w:noProof/>
            <w:webHidden/>
          </w:rPr>
          <w:t>23</w:t>
        </w:r>
        <w:r>
          <w:rPr>
            <w:noProof/>
            <w:webHidden/>
          </w:rPr>
          <w:fldChar w:fldCharType="end"/>
        </w:r>
      </w:hyperlink>
    </w:p>
    <w:p w14:paraId="76B4AFCE" w14:textId="31623852" w:rsidR="004C1CD7" w:rsidRDefault="004C1CD7">
      <w:pPr>
        <w:pStyle w:val="TM4"/>
        <w:tabs>
          <w:tab w:val="left" w:pos="1744"/>
        </w:tabs>
        <w:rPr>
          <w:rFonts w:asciiTheme="minorHAnsi" w:eastAsiaTheme="minorEastAsia" w:hAnsiTheme="minorHAnsi" w:cstheme="minorBidi"/>
          <w:noProof/>
          <w:kern w:val="2"/>
          <w14:ligatures w14:val="standardContextual"/>
        </w:rPr>
      </w:pPr>
      <w:hyperlink w:anchor="_Toc166431965" w:history="1">
        <w:r w:rsidRPr="006F016F">
          <w:rPr>
            <w:rStyle w:val="Lienhypertexte"/>
            <w:noProof/>
          </w:rPr>
          <w:t>5.1.3.4</w:t>
        </w:r>
        <w:r>
          <w:rPr>
            <w:rFonts w:asciiTheme="minorHAnsi" w:eastAsiaTheme="minorEastAsia" w:hAnsiTheme="minorHAnsi" w:cstheme="minorBidi"/>
            <w:noProof/>
            <w:kern w:val="2"/>
            <w14:ligatures w14:val="standardContextual"/>
          </w:rPr>
          <w:tab/>
        </w:r>
        <w:r w:rsidRPr="006F016F">
          <w:rPr>
            <w:rStyle w:val="Lienhypertexte"/>
            <w:noProof/>
          </w:rPr>
          <w:t>Le menu Repérage</w:t>
        </w:r>
        <w:r>
          <w:rPr>
            <w:noProof/>
            <w:webHidden/>
          </w:rPr>
          <w:tab/>
        </w:r>
        <w:r>
          <w:rPr>
            <w:noProof/>
            <w:webHidden/>
          </w:rPr>
          <w:fldChar w:fldCharType="begin"/>
        </w:r>
        <w:r>
          <w:rPr>
            <w:noProof/>
            <w:webHidden/>
          </w:rPr>
          <w:instrText xml:space="preserve"> PAGEREF _Toc166431965 \h </w:instrText>
        </w:r>
        <w:r>
          <w:rPr>
            <w:noProof/>
            <w:webHidden/>
          </w:rPr>
        </w:r>
        <w:r>
          <w:rPr>
            <w:noProof/>
            <w:webHidden/>
          </w:rPr>
          <w:fldChar w:fldCharType="separate"/>
        </w:r>
        <w:r>
          <w:rPr>
            <w:noProof/>
            <w:webHidden/>
          </w:rPr>
          <w:t>25</w:t>
        </w:r>
        <w:r>
          <w:rPr>
            <w:noProof/>
            <w:webHidden/>
          </w:rPr>
          <w:fldChar w:fldCharType="end"/>
        </w:r>
      </w:hyperlink>
    </w:p>
    <w:p w14:paraId="0CC961EF" w14:textId="54E586FE" w:rsidR="004C1CD7" w:rsidRDefault="004C1CD7">
      <w:pPr>
        <w:pStyle w:val="TM4"/>
        <w:tabs>
          <w:tab w:val="left" w:pos="1744"/>
        </w:tabs>
        <w:rPr>
          <w:rFonts w:asciiTheme="minorHAnsi" w:eastAsiaTheme="minorEastAsia" w:hAnsiTheme="minorHAnsi" w:cstheme="minorBidi"/>
          <w:noProof/>
          <w:kern w:val="2"/>
          <w14:ligatures w14:val="standardContextual"/>
        </w:rPr>
      </w:pPr>
      <w:hyperlink w:anchor="_Toc166431966" w:history="1">
        <w:r w:rsidRPr="006F016F">
          <w:rPr>
            <w:rStyle w:val="Lienhypertexte"/>
            <w:noProof/>
          </w:rPr>
          <w:t>5.1.3.5</w:t>
        </w:r>
        <w:r>
          <w:rPr>
            <w:rFonts w:asciiTheme="minorHAnsi" w:eastAsiaTheme="minorEastAsia" w:hAnsiTheme="minorHAnsi" w:cstheme="minorBidi"/>
            <w:noProof/>
            <w:kern w:val="2"/>
            <w14:ligatures w14:val="standardContextual"/>
          </w:rPr>
          <w:tab/>
        </w:r>
        <w:r w:rsidRPr="006F016F">
          <w:rPr>
            <w:rStyle w:val="Lienhypertexte"/>
            <w:noProof/>
          </w:rPr>
          <w:t>Le menu Image</w:t>
        </w:r>
        <w:r>
          <w:rPr>
            <w:noProof/>
            <w:webHidden/>
          </w:rPr>
          <w:tab/>
        </w:r>
        <w:r>
          <w:rPr>
            <w:noProof/>
            <w:webHidden/>
          </w:rPr>
          <w:fldChar w:fldCharType="begin"/>
        </w:r>
        <w:r>
          <w:rPr>
            <w:noProof/>
            <w:webHidden/>
          </w:rPr>
          <w:instrText xml:space="preserve"> PAGEREF _Toc166431966 \h </w:instrText>
        </w:r>
        <w:r>
          <w:rPr>
            <w:noProof/>
            <w:webHidden/>
          </w:rPr>
        </w:r>
        <w:r>
          <w:rPr>
            <w:noProof/>
            <w:webHidden/>
          </w:rPr>
          <w:fldChar w:fldCharType="separate"/>
        </w:r>
        <w:r>
          <w:rPr>
            <w:noProof/>
            <w:webHidden/>
          </w:rPr>
          <w:t>28</w:t>
        </w:r>
        <w:r>
          <w:rPr>
            <w:noProof/>
            <w:webHidden/>
          </w:rPr>
          <w:fldChar w:fldCharType="end"/>
        </w:r>
      </w:hyperlink>
    </w:p>
    <w:p w14:paraId="24BECE31" w14:textId="3679DA30" w:rsidR="004C1CD7" w:rsidRDefault="004C1CD7">
      <w:pPr>
        <w:pStyle w:val="TM4"/>
        <w:tabs>
          <w:tab w:val="left" w:pos="1744"/>
        </w:tabs>
        <w:rPr>
          <w:rFonts w:asciiTheme="minorHAnsi" w:eastAsiaTheme="minorEastAsia" w:hAnsiTheme="minorHAnsi" w:cstheme="minorBidi"/>
          <w:noProof/>
          <w:kern w:val="2"/>
          <w14:ligatures w14:val="standardContextual"/>
        </w:rPr>
      </w:pPr>
      <w:hyperlink w:anchor="_Toc166431967" w:history="1">
        <w:r w:rsidRPr="006F016F">
          <w:rPr>
            <w:rStyle w:val="Lienhypertexte"/>
            <w:noProof/>
          </w:rPr>
          <w:t>5.1.3.6</w:t>
        </w:r>
        <w:r>
          <w:rPr>
            <w:rFonts w:asciiTheme="minorHAnsi" w:eastAsiaTheme="minorEastAsia" w:hAnsiTheme="minorHAnsi" w:cstheme="minorBidi"/>
            <w:noProof/>
            <w:kern w:val="2"/>
            <w14:ligatures w14:val="standardContextual"/>
          </w:rPr>
          <w:tab/>
        </w:r>
        <w:r w:rsidRPr="006F016F">
          <w:rPr>
            <w:rStyle w:val="Lienhypertexte"/>
            <w:noProof/>
          </w:rPr>
          <w:t>Le menu Déplacement</w:t>
        </w:r>
        <w:r>
          <w:rPr>
            <w:noProof/>
            <w:webHidden/>
          </w:rPr>
          <w:tab/>
        </w:r>
        <w:r>
          <w:rPr>
            <w:noProof/>
            <w:webHidden/>
          </w:rPr>
          <w:fldChar w:fldCharType="begin"/>
        </w:r>
        <w:r>
          <w:rPr>
            <w:noProof/>
            <w:webHidden/>
          </w:rPr>
          <w:instrText xml:space="preserve"> PAGEREF _Toc166431967 \h </w:instrText>
        </w:r>
        <w:r>
          <w:rPr>
            <w:noProof/>
            <w:webHidden/>
          </w:rPr>
        </w:r>
        <w:r>
          <w:rPr>
            <w:noProof/>
            <w:webHidden/>
          </w:rPr>
          <w:fldChar w:fldCharType="separate"/>
        </w:r>
        <w:r>
          <w:rPr>
            <w:noProof/>
            <w:webHidden/>
          </w:rPr>
          <w:t>28</w:t>
        </w:r>
        <w:r>
          <w:rPr>
            <w:noProof/>
            <w:webHidden/>
          </w:rPr>
          <w:fldChar w:fldCharType="end"/>
        </w:r>
      </w:hyperlink>
    </w:p>
    <w:p w14:paraId="46F8E266" w14:textId="4DDC0B75" w:rsidR="004C1CD7" w:rsidRDefault="004C1CD7">
      <w:pPr>
        <w:pStyle w:val="TM4"/>
        <w:tabs>
          <w:tab w:val="left" w:pos="1744"/>
        </w:tabs>
        <w:rPr>
          <w:rFonts w:asciiTheme="minorHAnsi" w:eastAsiaTheme="minorEastAsia" w:hAnsiTheme="minorHAnsi" w:cstheme="minorBidi"/>
          <w:noProof/>
          <w:kern w:val="2"/>
          <w14:ligatures w14:val="standardContextual"/>
        </w:rPr>
      </w:pPr>
      <w:hyperlink w:anchor="_Toc166431968" w:history="1">
        <w:r w:rsidRPr="006F016F">
          <w:rPr>
            <w:rStyle w:val="Lienhypertexte"/>
            <w:noProof/>
          </w:rPr>
          <w:t>5.1.3.7</w:t>
        </w:r>
        <w:r>
          <w:rPr>
            <w:rFonts w:asciiTheme="minorHAnsi" w:eastAsiaTheme="minorEastAsia" w:hAnsiTheme="minorHAnsi" w:cstheme="minorBidi"/>
            <w:noProof/>
            <w:kern w:val="2"/>
            <w14:ligatures w14:val="standardContextual"/>
          </w:rPr>
          <w:tab/>
        </w:r>
        <w:r w:rsidRPr="006F016F">
          <w:rPr>
            <w:rStyle w:val="Lienhypertexte"/>
            <w:noProof/>
          </w:rPr>
          <w:t>Le menu Outils</w:t>
        </w:r>
        <w:r>
          <w:rPr>
            <w:noProof/>
            <w:webHidden/>
          </w:rPr>
          <w:tab/>
        </w:r>
        <w:r>
          <w:rPr>
            <w:noProof/>
            <w:webHidden/>
          </w:rPr>
          <w:fldChar w:fldCharType="begin"/>
        </w:r>
        <w:r>
          <w:rPr>
            <w:noProof/>
            <w:webHidden/>
          </w:rPr>
          <w:instrText xml:space="preserve"> PAGEREF _Toc166431968 \h </w:instrText>
        </w:r>
        <w:r>
          <w:rPr>
            <w:noProof/>
            <w:webHidden/>
          </w:rPr>
        </w:r>
        <w:r>
          <w:rPr>
            <w:noProof/>
            <w:webHidden/>
          </w:rPr>
          <w:fldChar w:fldCharType="separate"/>
        </w:r>
        <w:r>
          <w:rPr>
            <w:noProof/>
            <w:webHidden/>
          </w:rPr>
          <w:t>28</w:t>
        </w:r>
        <w:r>
          <w:rPr>
            <w:noProof/>
            <w:webHidden/>
          </w:rPr>
          <w:fldChar w:fldCharType="end"/>
        </w:r>
      </w:hyperlink>
    </w:p>
    <w:p w14:paraId="55125086" w14:textId="58DE9704" w:rsidR="004C1CD7" w:rsidRDefault="004C1CD7">
      <w:pPr>
        <w:pStyle w:val="TM4"/>
        <w:tabs>
          <w:tab w:val="left" w:pos="1744"/>
        </w:tabs>
        <w:rPr>
          <w:rFonts w:asciiTheme="minorHAnsi" w:eastAsiaTheme="minorEastAsia" w:hAnsiTheme="minorHAnsi" w:cstheme="minorBidi"/>
          <w:noProof/>
          <w:kern w:val="2"/>
          <w14:ligatures w14:val="standardContextual"/>
        </w:rPr>
      </w:pPr>
      <w:hyperlink w:anchor="_Toc166431969" w:history="1">
        <w:r w:rsidRPr="006F016F">
          <w:rPr>
            <w:rStyle w:val="Lienhypertexte"/>
            <w:noProof/>
          </w:rPr>
          <w:t>5.1.3.8</w:t>
        </w:r>
        <w:r>
          <w:rPr>
            <w:rFonts w:asciiTheme="minorHAnsi" w:eastAsiaTheme="minorEastAsia" w:hAnsiTheme="minorHAnsi" w:cstheme="minorBidi"/>
            <w:noProof/>
            <w:kern w:val="2"/>
            <w14:ligatures w14:val="standardContextual"/>
          </w:rPr>
          <w:tab/>
        </w:r>
        <w:r w:rsidRPr="006F016F">
          <w:rPr>
            <w:rStyle w:val="Lienhypertexte"/>
            <w:noProof/>
          </w:rPr>
          <w:t>Le menu Transformations</w:t>
        </w:r>
        <w:r>
          <w:rPr>
            <w:noProof/>
            <w:webHidden/>
          </w:rPr>
          <w:tab/>
        </w:r>
        <w:r>
          <w:rPr>
            <w:noProof/>
            <w:webHidden/>
          </w:rPr>
          <w:fldChar w:fldCharType="begin"/>
        </w:r>
        <w:r>
          <w:rPr>
            <w:noProof/>
            <w:webHidden/>
          </w:rPr>
          <w:instrText xml:space="preserve"> PAGEREF _Toc166431969 \h </w:instrText>
        </w:r>
        <w:r>
          <w:rPr>
            <w:noProof/>
            <w:webHidden/>
          </w:rPr>
        </w:r>
        <w:r>
          <w:rPr>
            <w:noProof/>
            <w:webHidden/>
          </w:rPr>
          <w:fldChar w:fldCharType="separate"/>
        </w:r>
        <w:r>
          <w:rPr>
            <w:noProof/>
            <w:webHidden/>
          </w:rPr>
          <w:t>40</w:t>
        </w:r>
        <w:r>
          <w:rPr>
            <w:noProof/>
            <w:webHidden/>
          </w:rPr>
          <w:fldChar w:fldCharType="end"/>
        </w:r>
      </w:hyperlink>
    </w:p>
    <w:p w14:paraId="3AA80CFB" w14:textId="4F4C7C1C" w:rsidR="004C1CD7" w:rsidRDefault="004C1CD7">
      <w:pPr>
        <w:pStyle w:val="TM4"/>
        <w:tabs>
          <w:tab w:val="left" w:pos="1744"/>
        </w:tabs>
        <w:rPr>
          <w:rFonts w:asciiTheme="minorHAnsi" w:eastAsiaTheme="minorEastAsia" w:hAnsiTheme="minorHAnsi" w:cstheme="minorBidi"/>
          <w:noProof/>
          <w:kern w:val="2"/>
          <w14:ligatures w14:val="standardContextual"/>
        </w:rPr>
      </w:pPr>
      <w:hyperlink w:anchor="_Toc166431970" w:history="1">
        <w:r w:rsidRPr="006F016F">
          <w:rPr>
            <w:rStyle w:val="Lienhypertexte"/>
            <w:noProof/>
          </w:rPr>
          <w:t>5.1.3.9</w:t>
        </w:r>
        <w:r>
          <w:rPr>
            <w:rFonts w:asciiTheme="minorHAnsi" w:eastAsiaTheme="minorEastAsia" w:hAnsiTheme="minorHAnsi" w:cstheme="minorBidi"/>
            <w:noProof/>
            <w:kern w:val="2"/>
            <w14:ligatures w14:val="standardContextual"/>
          </w:rPr>
          <w:tab/>
        </w:r>
        <w:r w:rsidRPr="006F016F">
          <w:rPr>
            <w:rStyle w:val="Lienhypertexte"/>
            <w:noProof/>
          </w:rPr>
          <w:t>Le menu Options</w:t>
        </w:r>
        <w:r>
          <w:rPr>
            <w:noProof/>
            <w:webHidden/>
          </w:rPr>
          <w:tab/>
        </w:r>
        <w:r>
          <w:rPr>
            <w:noProof/>
            <w:webHidden/>
          </w:rPr>
          <w:fldChar w:fldCharType="begin"/>
        </w:r>
        <w:r>
          <w:rPr>
            <w:noProof/>
            <w:webHidden/>
          </w:rPr>
          <w:instrText xml:space="preserve"> PAGEREF _Toc166431970 \h </w:instrText>
        </w:r>
        <w:r>
          <w:rPr>
            <w:noProof/>
            <w:webHidden/>
          </w:rPr>
        </w:r>
        <w:r>
          <w:rPr>
            <w:noProof/>
            <w:webHidden/>
          </w:rPr>
          <w:fldChar w:fldCharType="separate"/>
        </w:r>
        <w:r>
          <w:rPr>
            <w:noProof/>
            <w:webHidden/>
          </w:rPr>
          <w:t>41</w:t>
        </w:r>
        <w:r>
          <w:rPr>
            <w:noProof/>
            <w:webHidden/>
          </w:rPr>
          <w:fldChar w:fldCharType="end"/>
        </w:r>
      </w:hyperlink>
    </w:p>
    <w:p w14:paraId="5C06CD07" w14:textId="0B508CC8" w:rsidR="004C1CD7" w:rsidRDefault="004C1CD7">
      <w:pPr>
        <w:pStyle w:val="TM4"/>
        <w:tabs>
          <w:tab w:val="left" w:pos="1866"/>
        </w:tabs>
        <w:rPr>
          <w:rFonts w:asciiTheme="minorHAnsi" w:eastAsiaTheme="minorEastAsia" w:hAnsiTheme="minorHAnsi" w:cstheme="minorBidi"/>
          <w:noProof/>
          <w:kern w:val="2"/>
          <w14:ligatures w14:val="standardContextual"/>
        </w:rPr>
      </w:pPr>
      <w:hyperlink w:anchor="_Toc166431971" w:history="1">
        <w:r w:rsidRPr="006F016F">
          <w:rPr>
            <w:rStyle w:val="Lienhypertexte"/>
            <w:noProof/>
          </w:rPr>
          <w:t>5.1.3.10</w:t>
        </w:r>
        <w:r>
          <w:rPr>
            <w:rFonts w:asciiTheme="minorHAnsi" w:eastAsiaTheme="minorEastAsia" w:hAnsiTheme="minorHAnsi" w:cstheme="minorBidi"/>
            <w:noProof/>
            <w:kern w:val="2"/>
            <w14:ligatures w14:val="standardContextual"/>
          </w:rPr>
          <w:tab/>
        </w:r>
        <w:r w:rsidRPr="006F016F">
          <w:rPr>
            <w:rStyle w:val="Lienhypertexte"/>
            <w:noProof/>
          </w:rPr>
          <w:t>Le menu Aide</w:t>
        </w:r>
        <w:r>
          <w:rPr>
            <w:noProof/>
            <w:webHidden/>
          </w:rPr>
          <w:tab/>
        </w:r>
        <w:r>
          <w:rPr>
            <w:noProof/>
            <w:webHidden/>
          </w:rPr>
          <w:fldChar w:fldCharType="begin"/>
        </w:r>
        <w:r>
          <w:rPr>
            <w:noProof/>
            <w:webHidden/>
          </w:rPr>
          <w:instrText xml:space="preserve"> PAGEREF _Toc166431971 \h </w:instrText>
        </w:r>
        <w:r>
          <w:rPr>
            <w:noProof/>
            <w:webHidden/>
          </w:rPr>
        </w:r>
        <w:r>
          <w:rPr>
            <w:noProof/>
            <w:webHidden/>
          </w:rPr>
          <w:fldChar w:fldCharType="separate"/>
        </w:r>
        <w:r>
          <w:rPr>
            <w:noProof/>
            <w:webHidden/>
          </w:rPr>
          <w:t>41</w:t>
        </w:r>
        <w:r>
          <w:rPr>
            <w:noProof/>
            <w:webHidden/>
          </w:rPr>
          <w:fldChar w:fldCharType="end"/>
        </w:r>
      </w:hyperlink>
    </w:p>
    <w:p w14:paraId="0BF46933" w14:textId="43391540" w:rsidR="004C1CD7" w:rsidRDefault="004C1CD7">
      <w:pPr>
        <w:pStyle w:val="TM3"/>
        <w:rPr>
          <w:rFonts w:asciiTheme="minorHAnsi" w:eastAsiaTheme="minorEastAsia" w:hAnsiTheme="minorHAnsi" w:cstheme="minorBidi"/>
          <w:kern w:val="2"/>
          <w14:ligatures w14:val="standardContextual"/>
        </w:rPr>
      </w:pPr>
      <w:hyperlink w:anchor="_Toc166431972" w:history="1">
        <w:r w:rsidRPr="006F016F">
          <w:rPr>
            <w:rStyle w:val="Lienhypertexte"/>
          </w:rPr>
          <w:t>5.1.4</w:t>
        </w:r>
        <w:r>
          <w:rPr>
            <w:rFonts w:asciiTheme="minorHAnsi" w:eastAsiaTheme="minorEastAsia" w:hAnsiTheme="minorHAnsi" w:cstheme="minorBidi"/>
            <w:kern w:val="2"/>
            <w14:ligatures w14:val="standardContextual"/>
          </w:rPr>
          <w:tab/>
        </w:r>
        <w:r w:rsidRPr="006F016F">
          <w:rPr>
            <w:rStyle w:val="Lienhypertexte"/>
          </w:rPr>
          <w:t>Les boutons sous la barre de menus</w:t>
        </w:r>
        <w:r>
          <w:rPr>
            <w:webHidden/>
          </w:rPr>
          <w:tab/>
        </w:r>
        <w:r>
          <w:rPr>
            <w:webHidden/>
          </w:rPr>
          <w:fldChar w:fldCharType="begin"/>
        </w:r>
        <w:r>
          <w:rPr>
            <w:webHidden/>
          </w:rPr>
          <w:instrText xml:space="preserve"> PAGEREF _Toc166431972 \h </w:instrText>
        </w:r>
        <w:r>
          <w:rPr>
            <w:webHidden/>
          </w:rPr>
        </w:r>
        <w:r>
          <w:rPr>
            <w:webHidden/>
          </w:rPr>
          <w:fldChar w:fldCharType="separate"/>
        </w:r>
        <w:r>
          <w:rPr>
            <w:webHidden/>
          </w:rPr>
          <w:t>42</w:t>
        </w:r>
        <w:r>
          <w:rPr>
            <w:webHidden/>
          </w:rPr>
          <w:fldChar w:fldCharType="end"/>
        </w:r>
      </w:hyperlink>
    </w:p>
    <w:p w14:paraId="3A749355" w14:textId="5C18E965" w:rsidR="004C1CD7" w:rsidRDefault="004C1CD7">
      <w:pPr>
        <w:pStyle w:val="TM2"/>
        <w:rPr>
          <w:rFonts w:asciiTheme="minorHAnsi" w:eastAsiaTheme="minorEastAsia" w:hAnsiTheme="minorHAnsi" w:cstheme="minorBidi"/>
          <w:smallCaps w:val="0"/>
          <w:noProof/>
          <w:kern w:val="2"/>
          <w14:ligatures w14:val="standardContextual"/>
        </w:rPr>
      </w:pPr>
      <w:hyperlink w:anchor="_Toc166431973" w:history="1">
        <w:r w:rsidRPr="006F016F">
          <w:rPr>
            <w:rStyle w:val="Lienhypertexte"/>
            <w:noProof/>
          </w:rPr>
          <w:t>5.2</w:t>
        </w:r>
        <w:r>
          <w:rPr>
            <w:rFonts w:asciiTheme="minorHAnsi" w:eastAsiaTheme="minorEastAsia" w:hAnsiTheme="minorHAnsi" w:cstheme="minorBidi"/>
            <w:smallCaps w:val="0"/>
            <w:noProof/>
            <w:kern w:val="2"/>
            <w14:ligatures w14:val="standardContextual"/>
          </w:rPr>
          <w:tab/>
        </w:r>
        <w:r w:rsidRPr="006F016F">
          <w:rPr>
            <w:rStyle w:val="Lienhypertexte"/>
            <w:noProof/>
          </w:rPr>
          <w:t>Les raccourcis au clavier</w:t>
        </w:r>
        <w:r>
          <w:rPr>
            <w:noProof/>
            <w:webHidden/>
          </w:rPr>
          <w:tab/>
        </w:r>
        <w:r>
          <w:rPr>
            <w:noProof/>
            <w:webHidden/>
          </w:rPr>
          <w:fldChar w:fldCharType="begin"/>
        </w:r>
        <w:r>
          <w:rPr>
            <w:noProof/>
            <w:webHidden/>
          </w:rPr>
          <w:instrText xml:space="preserve"> PAGEREF _Toc166431973 \h </w:instrText>
        </w:r>
        <w:r>
          <w:rPr>
            <w:noProof/>
            <w:webHidden/>
          </w:rPr>
        </w:r>
        <w:r>
          <w:rPr>
            <w:noProof/>
            <w:webHidden/>
          </w:rPr>
          <w:fldChar w:fldCharType="separate"/>
        </w:r>
        <w:r>
          <w:rPr>
            <w:noProof/>
            <w:webHidden/>
          </w:rPr>
          <w:t>43</w:t>
        </w:r>
        <w:r>
          <w:rPr>
            <w:noProof/>
            <w:webHidden/>
          </w:rPr>
          <w:fldChar w:fldCharType="end"/>
        </w:r>
      </w:hyperlink>
    </w:p>
    <w:p w14:paraId="2544FA7F" w14:textId="3A5ECE67" w:rsidR="004C1CD7" w:rsidRDefault="004C1CD7">
      <w:pPr>
        <w:pStyle w:val="TM2"/>
        <w:rPr>
          <w:rFonts w:asciiTheme="minorHAnsi" w:eastAsiaTheme="minorEastAsia" w:hAnsiTheme="minorHAnsi" w:cstheme="minorBidi"/>
          <w:smallCaps w:val="0"/>
          <w:noProof/>
          <w:kern w:val="2"/>
          <w14:ligatures w14:val="standardContextual"/>
        </w:rPr>
      </w:pPr>
      <w:hyperlink w:anchor="_Toc166431974" w:history="1">
        <w:r w:rsidRPr="006F016F">
          <w:rPr>
            <w:rStyle w:val="Lienhypertexte"/>
            <w:noProof/>
          </w:rPr>
          <w:t>5.3</w:t>
        </w:r>
        <w:r>
          <w:rPr>
            <w:rFonts w:asciiTheme="minorHAnsi" w:eastAsiaTheme="minorEastAsia" w:hAnsiTheme="minorHAnsi" w:cstheme="minorBidi"/>
            <w:smallCaps w:val="0"/>
            <w:noProof/>
            <w:kern w:val="2"/>
            <w14:ligatures w14:val="standardContextual"/>
          </w:rPr>
          <w:tab/>
        </w:r>
        <w:r w:rsidRPr="006F016F">
          <w:rPr>
            <w:rStyle w:val="Lienhypertexte"/>
            <w:noProof/>
          </w:rPr>
          <w:t>Les menus contextuels</w:t>
        </w:r>
        <w:r>
          <w:rPr>
            <w:noProof/>
            <w:webHidden/>
          </w:rPr>
          <w:tab/>
        </w:r>
        <w:r>
          <w:rPr>
            <w:noProof/>
            <w:webHidden/>
          </w:rPr>
          <w:fldChar w:fldCharType="begin"/>
        </w:r>
        <w:r>
          <w:rPr>
            <w:noProof/>
            <w:webHidden/>
          </w:rPr>
          <w:instrText xml:space="preserve"> PAGEREF _Toc166431974 \h </w:instrText>
        </w:r>
        <w:r>
          <w:rPr>
            <w:noProof/>
            <w:webHidden/>
          </w:rPr>
        </w:r>
        <w:r>
          <w:rPr>
            <w:noProof/>
            <w:webHidden/>
          </w:rPr>
          <w:fldChar w:fldCharType="separate"/>
        </w:r>
        <w:r>
          <w:rPr>
            <w:noProof/>
            <w:webHidden/>
          </w:rPr>
          <w:t>45</w:t>
        </w:r>
        <w:r>
          <w:rPr>
            <w:noProof/>
            <w:webHidden/>
          </w:rPr>
          <w:fldChar w:fldCharType="end"/>
        </w:r>
      </w:hyperlink>
    </w:p>
    <w:p w14:paraId="624AB313" w14:textId="66BE794F" w:rsidR="004C1CD7" w:rsidRDefault="004C1CD7">
      <w:pPr>
        <w:pStyle w:val="TM1"/>
        <w:rPr>
          <w:rFonts w:asciiTheme="minorHAnsi" w:eastAsiaTheme="minorEastAsia" w:hAnsiTheme="minorHAnsi" w:cstheme="minorBidi"/>
          <w:caps w:val="0"/>
          <w:noProof/>
          <w:kern w:val="2"/>
          <w14:ligatures w14:val="standardContextual"/>
        </w:rPr>
      </w:pPr>
      <w:hyperlink w:anchor="_Toc166431975" w:history="1">
        <w:r w:rsidRPr="006F016F">
          <w:rPr>
            <w:rStyle w:val="Lienhypertexte"/>
            <w:noProof/>
          </w:rPr>
          <w:t>6</w:t>
        </w:r>
        <w:r>
          <w:rPr>
            <w:rFonts w:asciiTheme="minorHAnsi" w:eastAsiaTheme="minorEastAsia" w:hAnsiTheme="minorHAnsi" w:cstheme="minorBidi"/>
            <w:caps w:val="0"/>
            <w:noProof/>
            <w:kern w:val="2"/>
            <w14:ligatures w14:val="standardContextual"/>
          </w:rPr>
          <w:tab/>
        </w:r>
        <w:r w:rsidRPr="006F016F">
          <w:rPr>
            <w:rStyle w:val="Lienhypertexte"/>
            <w:noProof/>
          </w:rPr>
          <w:t>Installation</w:t>
        </w:r>
        <w:r>
          <w:rPr>
            <w:noProof/>
            <w:webHidden/>
          </w:rPr>
          <w:tab/>
        </w:r>
        <w:r>
          <w:rPr>
            <w:noProof/>
            <w:webHidden/>
          </w:rPr>
          <w:fldChar w:fldCharType="begin"/>
        </w:r>
        <w:r>
          <w:rPr>
            <w:noProof/>
            <w:webHidden/>
          </w:rPr>
          <w:instrText xml:space="preserve"> PAGEREF _Toc166431975 \h </w:instrText>
        </w:r>
        <w:r>
          <w:rPr>
            <w:noProof/>
            <w:webHidden/>
          </w:rPr>
        </w:r>
        <w:r>
          <w:rPr>
            <w:noProof/>
            <w:webHidden/>
          </w:rPr>
          <w:fldChar w:fldCharType="separate"/>
        </w:r>
        <w:r>
          <w:rPr>
            <w:noProof/>
            <w:webHidden/>
          </w:rPr>
          <w:t>46</w:t>
        </w:r>
        <w:r>
          <w:rPr>
            <w:noProof/>
            <w:webHidden/>
          </w:rPr>
          <w:fldChar w:fldCharType="end"/>
        </w:r>
      </w:hyperlink>
    </w:p>
    <w:p w14:paraId="66C4D10B" w14:textId="738DE950" w:rsidR="004C1CD7" w:rsidRDefault="004C1CD7">
      <w:pPr>
        <w:pStyle w:val="TM2"/>
        <w:rPr>
          <w:rFonts w:asciiTheme="minorHAnsi" w:eastAsiaTheme="minorEastAsia" w:hAnsiTheme="minorHAnsi" w:cstheme="minorBidi"/>
          <w:smallCaps w:val="0"/>
          <w:noProof/>
          <w:kern w:val="2"/>
          <w14:ligatures w14:val="standardContextual"/>
        </w:rPr>
      </w:pPr>
      <w:hyperlink w:anchor="_Toc166431976" w:history="1">
        <w:r w:rsidRPr="006F016F">
          <w:rPr>
            <w:rStyle w:val="Lienhypertexte"/>
            <w:noProof/>
          </w:rPr>
          <w:t>6.1</w:t>
        </w:r>
        <w:r>
          <w:rPr>
            <w:rFonts w:asciiTheme="minorHAnsi" w:eastAsiaTheme="minorEastAsia" w:hAnsiTheme="minorHAnsi" w:cstheme="minorBidi"/>
            <w:smallCaps w:val="0"/>
            <w:noProof/>
            <w:kern w:val="2"/>
            <w14:ligatures w14:val="standardContextual"/>
          </w:rPr>
          <w:tab/>
        </w:r>
        <w:r w:rsidRPr="006F016F">
          <w:rPr>
            <w:rStyle w:val="Lienhypertexte"/>
            <w:noProof/>
          </w:rPr>
          <w:t>Exécutable Windows</w:t>
        </w:r>
        <w:r>
          <w:rPr>
            <w:noProof/>
            <w:webHidden/>
          </w:rPr>
          <w:tab/>
        </w:r>
        <w:r>
          <w:rPr>
            <w:noProof/>
            <w:webHidden/>
          </w:rPr>
          <w:fldChar w:fldCharType="begin"/>
        </w:r>
        <w:r>
          <w:rPr>
            <w:noProof/>
            <w:webHidden/>
          </w:rPr>
          <w:instrText xml:space="preserve"> PAGEREF _Toc166431976 \h </w:instrText>
        </w:r>
        <w:r>
          <w:rPr>
            <w:noProof/>
            <w:webHidden/>
          </w:rPr>
        </w:r>
        <w:r>
          <w:rPr>
            <w:noProof/>
            <w:webHidden/>
          </w:rPr>
          <w:fldChar w:fldCharType="separate"/>
        </w:r>
        <w:r>
          <w:rPr>
            <w:noProof/>
            <w:webHidden/>
          </w:rPr>
          <w:t>46</w:t>
        </w:r>
        <w:r>
          <w:rPr>
            <w:noProof/>
            <w:webHidden/>
          </w:rPr>
          <w:fldChar w:fldCharType="end"/>
        </w:r>
      </w:hyperlink>
    </w:p>
    <w:p w14:paraId="2794777A" w14:textId="64D21878" w:rsidR="004C1CD7" w:rsidRDefault="004C1CD7">
      <w:pPr>
        <w:pStyle w:val="TM3"/>
        <w:rPr>
          <w:rFonts w:asciiTheme="minorHAnsi" w:eastAsiaTheme="minorEastAsia" w:hAnsiTheme="minorHAnsi" w:cstheme="minorBidi"/>
          <w:kern w:val="2"/>
          <w14:ligatures w14:val="standardContextual"/>
        </w:rPr>
      </w:pPr>
      <w:hyperlink w:anchor="_Toc166431977" w:history="1">
        <w:r w:rsidRPr="006F016F">
          <w:rPr>
            <w:rStyle w:val="Lienhypertexte"/>
          </w:rPr>
          <w:t>6.1.1</w:t>
        </w:r>
        <w:r>
          <w:rPr>
            <w:rFonts w:asciiTheme="minorHAnsi" w:eastAsiaTheme="minorEastAsia" w:hAnsiTheme="minorHAnsi" w:cstheme="minorBidi"/>
            <w:kern w:val="2"/>
            <w14:ligatures w14:val="standardContextual"/>
          </w:rPr>
          <w:tab/>
        </w:r>
        <w:r w:rsidRPr="006F016F">
          <w:rPr>
            <w:rStyle w:val="Lienhypertexte"/>
          </w:rPr>
          <w:t>Remarques 1</w:t>
        </w:r>
        <w:r>
          <w:rPr>
            <w:webHidden/>
          </w:rPr>
          <w:tab/>
        </w:r>
        <w:r>
          <w:rPr>
            <w:webHidden/>
          </w:rPr>
          <w:fldChar w:fldCharType="begin"/>
        </w:r>
        <w:r>
          <w:rPr>
            <w:webHidden/>
          </w:rPr>
          <w:instrText xml:space="preserve"> PAGEREF _Toc166431977 \h </w:instrText>
        </w:r>
        <w:r>
          <w:rPr>
            <w:webHidden/>
          </w:rPr>
        </w:r>
        <w:r>
          <w:rPr>
            <w:webHidden/>
          </w:rPr>
          <w:fldChar w:fldCharType="separate"/>
        </w:r>
        <w:r>
          <w:rPr>
            <w:webHidden/>
          </w:rPr>
          <w:t>47</w:t>
        </w:r>
        <w:r>
          <w:rPr>
            <w:webHidden/>
          </w:rPr>
          <w:fldChar w:fldCharType="end"/>
        </w:r>
      </w:hyperlink>
    </w:p>
    <w:p w14:paraId="05B84D0E" w14:textId="453458E1" w:rsidR="004C1CD7" w:rsidRDefault="004C1CD7">
      <w:pPr>
        <w:pStyle w:val="TM3"/>
        <w:rPr>
          <w:rFonts w:asciiTheme="minorHAnsi" w:eastAsiaTheme="minorEastAsia" w:hAnsiTheme="minorHAnsi" w:cstheme="minorBidi"/>
          <w:kern w:val="2"/>
          <w14:ligatures w14:val="standardContextual"/>
        </w:rPr>
      </w:pPr>
      <w:hyperlink w:anchor="_Toc166431978" w:history="1">
        <w:r w:rsidRPr="006F016F">
          <w:rPr>
            <w:rStyle w:val="Lienhypertexte"/>
          </w:rPr>
          <w:t>6.1.2</w:t>
        </w:r>
        <w:r>
          <w:rPr>
            <w:rFonts w:asciiTheme="minorHAnsi" w:eastAsiaTheme="minorEastAsia" w:hAnsiTheme="minorHAnsi" w:cstheme="minorBidi"/>
            <w:kern w:val="2"/>
            <w14:ligatures w14:val="standardContextual"/>
          </w:rPr>
          <w:tab/>
        </w:r>
        <w:r w:rsidRPr="006F016F">
          <w:rPr>
            <w:rStyle w:val="Lienhypertexte"/>
          </w:rPr>
          <w:t>Remarques 2</w:t>
        </w:r>
        <w:r>
          <w:rPr>
            <w:webHidden/>
          </w:rPr>
          <w:tab/>
        </w:r>
        <w:r>
          <w:rPr>
            <w:webHidden/>
          </w:rPr>
          <w:fldChar w:fldCharType="begin"/>
        </w:r>
        <w:r>
          <w:rPr>
            <w:webHidden/>
          </w:rPr>
          <w:instrText xml:space="preserve"> PAGEREF _Toc166431978 \h </w:instrText>
        </w:r>
        <w:r>
          <w:rPr>
            <w:webHidden/>
          </w:rPr>
        </w:r>
        <w:r>
          <w:rPr>
            <w:webHidden/>
          </w:rPr>
          <w:fldChar w:fldCharType="separate"/>
        </w:r>
        <w:r>
          <w:rPr>
            <w:webHidden/>
          </w:rPr>
          <w:t>47</w:t>
        </w:r>
        <w:r>
          <w:rPr>
            <w:webHidden/>
          </w:rPr>
          <w:fldChar w:fldCharType="end"/>
        </w:r>
      </w:hyperlink>
    </w:p>
    <w:p w14:paraId="0A70BB60" w14:textId="66E3881F" w:rsidR="004C1CD7" w:rsidRDefault="004C1CD7">
      <w:pPr>
        <w:pStyle w:val="TM3"/>
        <w:rPr>
          <w:rFonts w:asciiTheme="minorHAnsi" w:eastAsiaTheme="minorEastAsia" w:hAnsiTheme="minorHAnsi" w:cstheme="minorBidi"/>
          <w:kern w:val="2"/>
          <w14:ligatures w14:val="standardContextual"/>
        </w:rPr>
      </w:pPr>
      <w:hyperlink w:anchor="_Toc166431979" w:history="1">
        <w:r w:rsidRPr="006F016F">
          <w:rPr>
            <w:rStyle w:val="Lienhypertexte"/>
          </w:rPr>
          <w:t>6.1.3</w:t>
        </w:r>
        <w:r>
          <w:rPr>
            <w:rFonts w:asciiTheme="minorHAnsi" w:eastAsiaTheme="minorEastAsia" w:hAnsiTheme="minorHAnsi" w:cstheme="minorBidi"/>
            <w:kern w:val="2"/>
            <w14:ligatures w14:val="standardContextual"/>
          </w:rPr>
          <w:tab/>
        </w:r>
        <w:r w:rsidRPr="006F016F">
          <w:rPr>
            <w:rStyle w:val="Lienhypertexte"/>
          </w:rPr>
          <w:t>Remarques 3</w:t>
        </w:r>
        <w:r>
          <w:rPr>
            <w:webHidden/>
          </w:rPr>
          <w:tab/>
        </w:r>
        <w:r>
          <w:rPr>
            <w:webHidden/>
          </w:rPr>
          <w:fldChar w:fldCharType="begin"/>
        </w:r>
        <w:r>
          <w:rPr>
            <w:webHidden/>
          </w:rPr>
          <w:instrText xml:space="preserve"> PAGEREF _Toc166431979 \h </w:instrText>
        </w:r>
        <w:r>
          <w:rPr>
            <w:webHidden/>
          </w:rPr>
        </w:r>
        <w:r>
          <w:rPr>
            <w:webHidden/>
          </w:rPr>
          <w:fldChar w:fldCharType="separate"/>
        </w:r>
        <w:r>
          <w:rPr>
            <w:webHidden/>
          </w:rPr>
          <w:t>48</w:t>
        </w:r>
        <w:r>
          <w:rPr>
            <w:webHidden/>
          </w:rPr>
          <w:fldChar w:fldCharType="end"/>
        </w:r>
      </w:hyperlink>
    </w:p>
    <w:p w14:paraId="21D10893" w14:textId="4BCE577B" w:rsidR="004C1CD7" w:rsidRDefault="004C1CD7">
      <w:pPr>
        <w:pStyle w:val="TM2"/>
        <w:rPr>
          <w:rFonts w:asciiTheme="minorHAnsi" w:eastAsiaTheme="minorEastAsia" w:hAnsiTheme="minorHAnsi" w:cstheme="minorBidi"/>
          <w:smallCaps w:val="0"/>
          <w:noProof/>
          <w:kern w:val="2"/>
          <w14:ligatures w14:val="standardContextual"/>
        </w:rPr>
      </w:pPr>
      <w:hyperlink w:anchor="_Toc166431980" w:history="1">
        <w:r w:rsidRPr="006F016F">
          <w:rPr>
            <w:rStyle w:val="Lienhypertexte"/>
            <w:noProof/>
          </w:rPr>
          <w:t>6.2</w:t>
        </w:r>
        <w:r>
          <w:rPr>
            <w:rFonts w:asciiTheme="minorHAnsi" w:eastAsiaTheme="minorEastAsia" w:hAnsiTheme="minorHAnsi" w:cstheme="minorBidi"/>
            <w:smallCaps w:val="0"/>
            <w:noProof/>
            <w:kern w:val="2"/>
            <w14:ligatures w14:val="standardContextual"/>
          </w:rPr>
          <w:tab/>
        </w:r>
        <w:r w:rsidRPr="006F016F">
          <w:rPr>
            <w:rStyle w:val="Lienhypertexte"/>
            <w:noProof/>
          </w:rPr>
          <w:t>Librairies diverses</w:t>
        </w:r>
        <w:r>
          <w:rPr>
            <w:noProof/>
            <w:webHidden/>
          </w:rPr>
          <w:tab/>
        </w:r>
        <w:r>
          <w:rPr>
            <w:noProof/>
            <w:webHidden/>
          </w:rPr>
          <w:fldChar w:fldCharType="begin"/>
        </w:r>
        <w:r>
          <w:rPr>
            <w:noProof/>
            <w:webHidden/>
          </w:rPr>
          <w:instrText xml:space="preserve"> PAGEREF _Toc166431980 \h </w:instrText>
        </w:r>
        <w:r>
          <w:rPr>
            <w:noProof/>
            <w:webHidden/>
          </w:rPr>
        </w:r>
        <w:r>
          <w:rPr>
            <w:noProof/>
            <w:webHidden/>
          </w:rPr>
          <w:fldChar w:fldCharType="separate"/>
        </w:r>
        <w:r>
          <w:rPr>
            <w:noProof/>
            <w:webHidden/>
          </w:rPr>
          <w:t>48</w:t>
        </w:r>
        <w:r>
          <w:rPr>
            <w:noProof/>
            <w:webHidden/>
          </w:rPr>
          <w:fldChar w:fldCharType="end"/>
        </w:r>
      </w:hyperlink>
    </w:p>
    <w:p w14:paraId="6B42B9CE" w14:textId="7AFEF3FB" w:rsidR="004C1CD7" w:rsidRDefault="004C1CD7">
      <w:pPr>
        <w:pStyle w:val="TM3"/>
        <w:rPr>
          <w:rFonts w:asciiTheme="minorHAnsi" w:eastAsiaTheme="minorEastAsia" w:hAnsiTheme="minorHAnsi" w:cstheme="minorBidi"/>
          <w:kern w:val="2"/>
          <w14:ligatures w14:val="standardContextual"/>
        </w:rPr>
      </w:pPr>
      <w:hyperlink w:anchor="_Toc166431981" w:history="1">
        <w:r w:rsidRPr="006F016F">
          <w:rPr>
            <w:rStyle w:val="Lienhypertexte"/>
          </w:rPr>
          <w:t>6.2.1</w:t>
        </w:r>
        <w:r>
          <w:rPr>
            <w:rFonts w:asciiTheme="minorHAnsi" w:eastAsiaTheme="minorEastAsia" w:hAnsiTheme="minorHAnsi" w:cstheme="minorBidi"/>
            <w:kern w:val="2"/>
            <w14:ligatures w14:val="standardContextual"/>
          </w:rPr>
          <w:tab/>
        </w:r>
        <w:r w:rsidRPr="006F016F">
          <w:rPr>
            <w:rStyle w:val="Lienhypertexte"/>
          </w:rPr>
          <w:t>OpenGL</w:t>
        </w:r>
        <w:r>
          <w:rPr>
            <w:webHidden/>
          </w:rPr>
          <w:tab/>
        </w:r>
        <w:r>
          <w:rPr>
            <w:webHidden/>
          </w:rPr>
          <w:fldChar w:fldCharType="begin"/>
        </w:r>
        <w:r>
          <w:rPr>
            <w:webHidden/>
          </w:rPr>
          <w:instrText xml:space="preserve"> PAGEREF _Toc166431981 \h </w:instrText>
        </w:r>
        <w:r>
          <w:rPr>
            <w:webHidden/>
          </w:rPr>
        </w:r>
        <w:r>
          <w:rPr>
            <w:webHidden/>
          </w:rPr>
          <w:fldChar w:fldCharType="separate"/>
        </w:r>
        <w:r>
          <w:rPr>
            <w:webHidden/>
          </w:rPr>
          <w:t>48</w:t>
        </w:r>
        <w:r>
          <w:rPr>
            <w:webHidden/>
          </w:rPr>
          <w:fldChar w:fldCharType="end"/>
        </w:r>
      </w:hyperlink>
    </w:p>
    <w:p w14:paraId="79DEFBD5" w14:textId="199A50E0" w:rsidR="004C1CD7" w:rsidRDefault="004C1CD7">
      <w:pPr>
        <w:pStyle w:val="TM3"/>
        <w:rPr>
          <w:rFonts w:asciiTheme="minorHAnsi" w:eastAsiaTheme="minorEastAsia" w:hAnsiTheme="minorHAnsi" w:cstheme="minorBidi"/>
          <w:kern w:val="2"/>
          <w14:ligatures w14:val="standardContextual"/>
        </w:rPr>
      </w:pPr>
      <w:hyperlink w:anchor="_Toc166431982" w:history="1">
        <w:r w:rsidRPr="006F016F">
          <w:rPr>
            <w:rStyle w:val="Lienhypertexte"/>
          </w:rPr>
          <w:t>6.2.2</w:t>
        </w:r>
        <w:r>
          <w:rPr>
            <w:rFonts w:asciiTheme="minorHAnsi" w:eastAsiaTheme="minorEastAsia" w:hAnsiTheme="minorHAnsi" w:cstheme="minorBidi"/>
            <w:kern w:val="2"/>
            <w14:ligatures w14:val="standardContextual"/>
          </w:rPr>
          <w:tab/>
        </w:r>
        <w:r w:rsidRPr="006F016F">
          <w:rPr>
            <w:rStyle w:val="Lienhypertexte"/>
          </w:rPr>
          <w:t>Glut</w:t>
        </w:r>
        <w:r>
          <w:rPr>
            <w:webHidden/>
          </w:rPr>
          <w:tab/>
        </w:r>
        <w:r>
          <w:rPr>
            <w:webHidden/>
          </w:rPr>
          <w:fldChar w:fldCharType="begin"/>
        </w:r>
        <w:r>
          <w:rPr>
            <w:webHidden/>
          </w:rPr>
          <w:instrText xml:space="preserve"> PAGEREF _Toc166431982 \h </w:instrText>
        </w:r>
        <w:r>
          <w:rPr>
            <w:webHidden/>
          </w:rPr>
        </w:r>
        <w:r>
          <w:rPr>
            <w:webHidden/>
          </w:rPr>
          <w:fldChar w:fldCharType="separate"/>
        </w:r>
        <w:r>
          <w:rPr>
            <w:webHidden/>
          </w:rPr>
          <w:t>48</w:t>
        </w:r>
        <w:r>
          <w:rPr>
            <w:webHidden/>
          </w:rPr>
          <w:fldChar w:fldCharType="end"/>
        </w:r>
      </w:hyperlink>
    </w:p>
    <w:p w14:paraId="7A701F13" w14:textId="3B91020C" w:rsidR="004C1CD7" w:rsidRDefault="004C1CD7">
      <w:pPr>
        <w:pStyle w:val="TM3"/>
        <w:rPr>
          <w:rFonts w:asciiTheme="minorHAnsi" w:eastAsiaTheme="minorEastAsia" w:hAnsiTheme="minorHAnsi" w:cstheme="minorBidi"/>
          <w:kern w:val="2"/>
          <w14:ligatures w14:val="standardContextual"/>
        </w:rPr>
      </w:pPr>
      <w:hyperlink w:anchor="_Toc166431983" w:history="1">
        <w:r w:rsidRPr="006F016F">
          <w:rPr>
            <w:rStyle w:val="Lienhypertexte"/>
          </w:rPr>
          <w:t>6.2.3</w:t>
        </w:r>
        <w:r>
          <w:rPr>
            <w:rFonts w:asciiTheme="minorHAnsi" w:eastAsiaTheme="minorEastAsia" w:hAnsiTheme="minorHAnsi" w:cstheme="minorBidi"/>
            <w:kern w:val="2"/>
            <w14:ligatures w14:val="standardContextual"/>
          </w:rPr>
          <w:tab/>
        </w:r>
        <w:r w:rsidRPr="006F016F">
          <w:rPr>
            <w:rStyle w:val="Lienhypertexte"/>
          </w:rPr>
          <w:t>Lib3ds</w:t>
        </w:r>
        <w:r>
          <w:rPr>
            <w:webHidden/>
          </w:rPr>
          <w:tab/>
        </w:r>
        <w:r>
          <w:rPr>
            <w:webHidden/>
          </w:rPr>
          <w:fldChar w:fldCharType="begin"/>
        </w:r>
        <w:r>
          <w:rPr>
            <w:webHidden/>
          </w:rPr>
          <w:instrText xml:space="preserve"> PAGEREF _Toc166431983 \h </w:instrText>
        </w:r>
        <w:r>
          <w:rPr>
            <w:webHidden/>
          </w:rPr>
        </w:r>
        <w:r>
          <w:rPr>
            <w:webHidden/>
          </w:rPr>
          <w:fldChar w:fldCharType="separate"/>
        </w:r>
        <w:r>
          <w:rPr>
            <w:webHidden/>
          </w:rPr>
          <w:t>48</w:t>
        </w:r>
        <w:r>
          <w:rPr>
            <w:webHidden/>
          </w:rPr>
          <w:fldChar w:fldCharType="end"/>
        </w:r>
      </w:hyperlink>
    </w:p>
    <w:p w14:paraId="3A65101E" w14:textId="7F4282DF" w:rsidR="004C1CD7" w:rsidRDefault="004C1CD7">
      <w:pPr>
        <w:pStyle w:val="TM3"/>
        <w:rPr>
          <w:rFonts w:asciiTheme="minorHAnsi" w:eastAsiaTheme="minorEastAsia" w:hAnsiTheme="minorHAnsi" w:cstheme="minorBidi"/>
          <w:kern w:val="2"/>
          <w14:ligatures w14:val="standardContextual"/>
        </w:rPr>
      </w:pPr>
      <w:hyperlink w:anchor="_Toc166431984" w:history="1">
        <w:r w:rsidRPr="006F016F">
          <w:rPr>
            <w:rStyle w:val="Lienhypertexte"/>
          </w:rPr>
          <w:t>6.2.4</w:t>
        </w:r>
        <w:r>
          <w:rPr>
            <w:rFonts w:asciiTheme="minorHAnsi" w:eastAsiaTheme="minorEastAsia" w:hAnsiTheme="minorHAnsi" w:cstheme="minorBidi"/>
            <w:kern w:val="2"/>
            <w14:ligatures w14:val="standardContextual"/>
          </w:rPr>
          <w:tab/>
        </w:r>
        <w:r w:rsidRPr="006F016F">
          <w:rPr>
            <w:rStyle w:val="Lienhypertexte"/>
          </w:rPr>
          <w:t>Expat</w:t>
        </w:r>
        <w:r>
          <w:rPr>
            <w:webHidden/>
          </w:rPr>
          <w:tab/>
        </w:r>
        <w:r>
          <w:rPr>
            <w:webHidden/>
          </w:rPr>
          <w:fldChar w:fldCharType="begin"/>
        </w:r>
        <w:r>
          <w:rPr>
            <w:webHidden/>
          </w:rPr>
          <w:instrText xml:space="preserve"> PAGEREF _Toc166431984 \h </w:instrText>
        </w:r>
        <w:r>
          <w:rPr>
            <w:webHidden/>
          </w:rPr>
        </w:r>
        <w:r>
          <w:rPr>
            <w:webHidden/>
          </w:rPr>
          <w:fldChar w:fldCharType="separate"/>
        </w:r>
        <w:r>
          <w:rPr>
            <w:webHidden/>
          </w:rPr>
          <w:t>49</w:t>
        </w:r>
        <w:r>
          <w:rPr>
            <w:webHidden/>
          </w:rPr>
          <w:fldChar w:fldCharType="end"/>
        </w:r>
      </w:hyperlink>
    </w:p>
    <w:p w14:paraId="52281E3F" w14:textId="2F54916C" w:rsidR="004C1CD7" w:rsidRDefault="004C1CD7">
      <w:pPr>
        <w:pStyle w:val="TM1"/>
        <w:rPr>
          <w:rFonts w:asciiTheme="minorHAnsi" w:eastAsiaTheme="minorEastAsia" w:hAnsiTheme="minorHAnsi" w:cstheme="minorBidi"/>
          <w:caps w:val="0"/>
          <w:noProof/>
          <w:kern w:val="2"/>
          <w14:ligatures w14:val="standardContextual"/>
        </w:rPr>
      </w:pPr>
      <w:hyperlink w:anchor="_Toc166431985" w:history="1">
        <w:r w:rsidRPr="006F016F">
          <w:rPr>
            <w:rStyle w:val="Lienhypertexte"/>
            <w:noProof/>
          </w:rPr>
          <w:t>7</w:t>
        </w:r>
        <w:r>
          <w:rPr>
            <w:rFonts w:asciiTheme="minorHAnsi" w:eastAsiaTheme="minorEastAsia" w:hAnsiTheme="minorHAnsi" w:cstheme="minorBidi"/>
            <w:caps w:val="0"/>
            <w:noProof/>
            <w:kern w:val="2"/>
            <w14:ligatures w14:val="standardContextual"/>
          </w:rPr>
          <w:tab/>
        </w:r>
        <w:r w:rsidRPr="006F016F">
          <w:rPr>
            <w:rStyle w:val="Lienhypertexte"/>
            <w:noProof/>
          </w:rPr>
          <w:t>Compilation d’OVNI</w:t>
        </w:r>
        <w:r>
          <w:rPr>
            <w:noProof/>
            <w:webHidden/>
          </w:rPr>
          <w:tab/>
        </w:r>
        <w:r>
          <w:rPr>
            <w:noProof/>
            <w:webHidden/>
          </w:rPr>
          <w:fldChar w:fldCharType="begin"/>
        </w:r>
        <w:r>
          <w:rPr>
            <w:noProof/>
            <w:webHidden/>
          </w:rPr>
          <w:instrText xml:space="preserve"> PAGEREF _Toc166431985 \h </w:instrText>
        </w:r>
        <w:r>
          <w:rPr>
            <w:noProof/>
            <w:webHidden/>
          </w:rPr>
        </w:r>
        <w:r>
          <w:rPr>
            <w:noProof/>
            <w:webHidden/>
          </w:rPr>
          <w:fldChar w:fldCharType="separate"/>
        </w:r>
        <w:r>
          <w:rPr>
            <w:noProof/>
            <w:webHidden/>
          </w:rPr>
          <w:t>49</w:t>
        </w:r>
        <w:r>
          <w:rPr>
            <w:noProof/>
            <w:webHidden/>
          </w:rPr>
          <w:fldChar w:fldCharType="end"/>
        </w:r>
      </w:hyperlink>
    </w:p>
    <w:p w14:paraId="681D3E6F" w14:textId="3C495343" w:rsidR="004C1CD7" w:rsidRDefault="004C1CD7">
      <w:pPr>
        <w:pStyle w:val="TM1"/>
        <w:rPr>
          <w:rFonts w:asciiTheme="minorHAnsi" w:eastAsiaTheme="minorEastAsia" w:hAnsiTheme="minorHAnsi" w:cstheme="minorBidi"/>
          <w:caps w:val="0"/>
          <w:noProof/>
          <w:kern w:val="2"/>
          <w14:ligatures w14:val="standardContextual"/>
        </w:rPr>
      </w:pPr>
      <w:hyperlink w:anchor="_Toc166431986" w:history="1">
        <w:r w:rsidRPr="006F016F">
          <w:rPr>
            <w:rStyle w:val="Lienhypertexte"/>
            <w:noProof/>
          </w:rPr>
          <w:t>Annexe A - Format des fichiers 3D</w:t>
        </w:r>
        <w:r>
          <w:rPr>
            <w:noProof/>
            <w:webHidden/>
          </w:rPr>
          <w:tab/>
        </w:r>
        <w:r>
          <w:rPr>
            <w:noProof/>
            <w:webHidden/>
          </w:rPr>
          <w:fldChar w:fldCharType="begin"/>
        </w:r>
        <w:r>
          <w:rPr>
            <w:noProof/>
            <w:webHidden/>
          </w:rPr>
          <w:instrText xml:space="preserve"> PAGEREF _Toc166431986 \h </w:instrText>
        </w:r>
        <w:r>
          <w:rPr>
            <w:noProof/>
            <w:webHidden/>
          </w:rPr>
        </w:r>
        <w:r>
          <w:rPr>
            <w:noProof/>
            <w:webHidden/>
          </w:rPr>
          <w:fldChar w:fldCharType="separate"/>
        </w:r>
        <w:r>
          <w:rPr>
            <w:noProof/>
            <w:webHidden/>
          </w:rPr>
          <w:t>52</w:t>
        </w:r>
        <w:r>
          <w:rPr>
            <w:noProof/>
            <w:webHidden/>
          </w:rPr>
          <w:fldChar w:fldCharType="end"/>
        </w:r>
      </w:hyperlink>
    </w:p>
    <w:p w14:paraId="44F12993" w14:textId="677B2148" w:rsidR="004C1CD7" w:rsidRDefault="004C1CD7">
      <w:pPr>
        <w:pStyle w:val="TM2"/>
        <w:rPr>
          <w:rFonts w:asciiTheme="minorHAnsi" w:eastAsiaTheme="minorEastAsia" w:hAnsiTheme="minorHAnsi" w:cstheme="minorBidi"/>
          <w:smallCaps w:val="0"/>
          <w:noProof/>
          <w:kern w:val="2"/>
          <w14:ligatures w14:val="standardContextual"/>
        </w:rPr>
      </w:pPr>
      <w:hyperlink w:anchor="_Toc166431987" w:history="1">
        <w:r w:rsidRPr="006F016F">
          <w:rPr>
            <w:rStyle w:val="Lienhypertexte"/>
            <w:noProof/>
          </w:rPr>
          <w:t>A.1 -  Généralités</w:t>
        </w:r>
        <w:r>
          <w:rPr>
            <w:noProof/>
            <w:webHidden/>
          </w:rPr>
          <w:tab/>
        </w:r>
        <w:r>
          <w:rPr>
            <w:noProof/>
            <w:webHidden/>
          </w:rPr>
          <w:fldChar w:fldCharType="begin"/>
        </w:r>
        <w:r>
          <w:rPr>
            <w:noProof/>
            <w:webHidden/>
          </w:rPr>
          <w:instrText xml:space="preserve"> PAGEREF _Toc166431987 \h </w:instrText>
        </w:r>
        <w:r>
          <w:rPr>
            <w:noProof/>
            <w:webHidden/>
          </w:rPr>
        </w:r>
        <w:r>
          <w:rPr>
            <w:noProof/>
            <w:webHidden/>
          </w:rPr>
          <w:fldChar w:fldCharType="separate"/>
        </w:r>
        <w:r>
          <w:rPr>
            <w:noProof/>
            <w:webHidden/>
          </w:rPr>
          <w:t>52</w:t>
        </w:r>
        <w:r>
          <w:rPr>
            <w:noProof/>
            <w:webHidden/>
          </w:rPr>
          <w:fldChar w:fldCharType="end"/>
        </w:r>
      </w:hyperlink>
    </w:p>
    <w:p w14:paraId="72D4D2E7" w14:textId="1207DFB2" w:rsidR="004C1CD7" w:rsidRDefault="004C1CD7">
      <w:pPr>
        <w:pStyle w:val="TM2"/>
        <w:rPr>
          <w:rFonts w:asciiTheme="minorHAnsi" w:eastAsiaTheme="minorEastAsia" w:hAnsiTheme="minorHAnsi" w:cstheme="minorBidi"/>
          <w:smallCaps w:val="0"/>
          <w:noProof/>
          <w:kern w:val="2"/>
          <w14:ligatures w14:val="standardContextual"/>
        </w:rPr>
      </w:pPr>
      <w:hyperlink w:anchor="_Toc166431988" w:history="1">
        <w:r w:rsidRPr="006F016F">
          <w:rPr>
            <w:rStyle w:val="Lienhypertexte"/>
            <w:noProof/>
          </w:rPr>
          <w:t>A.2 -  Fichiers SDM Oktal-SE (.bdd)</w:t>
        </w:r>
        <w:r>
          <w:rPr>
            <w:noProof/>
            <w:webHidden/>
          </w:rPr>
          <w:tab/>
        </w:r>
        <w:r>
          <w:rPr>
            <w:noProof/>
            <w:webHidden/>
          </w:rPr>
          <w:fldChar w:fldCharType="begin"/>
        </w:r>
        <w:r>
          <w:rPr>
            <w:noProof/>
            <w:webHidden/>
          </w:rPr>
          <w:instrText xml:space="preserve"> PAGEREF _Toc166431988 \h </w:instrText>
        </w:r>
        <w:r>
          <w:rPr>
            <w:noProof/>
            <w:webHidden/>
          </w:rPr>
        </w:r>
        <w:r>
          <w:rPr>
            <w:noProof/>
            <w:webHidden/>
          </w:rPr>
          <w:fldChar w:fldCharType="separate"/>
        </w:r>
        <w:r>
          <w:rPr>
            <w:noProof/>
            <w:webHidden/>
          </w:rPr>
          <w:t>53</w:t>
        </w:r>
        <w:r>
          <w:rPr>
            <w:noProof/>
            <w:webHidden/>
          </w:rPr>
          <w:fldChar w:fldCharType="end"/>
        </w:r>
      </w:hyperlink>
    </w:p>
    <w:p w14:paraId="69ABD456" w14:textId="67CAEFF1" w:rsidR="004C1CD7" w:rsidRDefault="004C1CD7">
      <w:pPr>
        <w:pStyle w:val="TM2"/>
        <w:rPr>
          <w:rFonts w:asciiTheme="minorHAnsi" w:eastAsiaTheme="minorEastAsia" w:hAnsiTheme="minorHAnsi" w:cstheme="minorBidi"/>
          <w:smallCaps w:val="0"/>
          <w:noProof/>
          <w:kern w:val="2"/>
          <w14:ligatures w14:val="standardContextual"/>
        </w:rPr>
      </w:pPr>
      <w:hyperlink w:anchor="_Toc166431989" w:history="1">
        <w:r w:rsidRPr="006F016F">
          <w:rPr>
            <w:rStyle w:val="Lienhypertexte"/>
            <w:noProof/>
          </w:rPr>
          <w:t>A.3 -  Fichiers Object File Format (.off)</w:t>
        </w:r>
        <w:r>
          <w:rPr>
            <w:noProof/>
            <w:webHidden/>
          </w:rPr>
          <w:tab/>
        </w:r>
        <w:r>
          <w:rPr>
            <w:noProof/>
            <w:webHidden/>
          </w:rPr>
          <w:fldChar w:fldCharType="begin"/>
        </w:r>
        <w:r>
          <w:rPr>
            <w:noProof/>
            <w:webHidden/>
          </w:rPr>
          <w:instrText xml:space="preserve"> PAGEREF _Toc166431989 \h </w:instrText>
        </w:r>
        <w:r>
          <w:rPr>
            <w:noProof/>
            <w:webHidden/>
          </w:rPr>
        </w:r>
        <w:r>
          <w:rPr>
            <w:noProof/>
            <w:webHidden/>
          </w:rPr>
          <w:fldChar w:fldCharType="separate"/>
        </w:r>
        <w:r>
          <w:rPr>
            <w:noProof/>
            <w:webHidden/>
          </w:rPr>
          <w:t>56</w:t>
        </w:r>
        <w:r>
          <w:rPr>
            <w:noProof/>
            <w:webHidden/>
          </w:rPr>
          <w:fldChar w:fldCharType="end"/>
        </w:r>
      </w:hyperlink>
    </w:p>
    <w:p w14:paraId="7FFDE126" w14:textId="53EE3B7D" w:rsidR="004C1CD7" w:rsidRDefault="004C1CD7">
      <w:pPr>
        <w:pStyle w:val="TM2"/>
        <w:rPr>
          <w:rFonts w:asciiTheme="minorHAnsi" w:eastAsiaTheme="minorEastAsia" w:hAnsiTheme="minorHAnsi" w:cstheme="minorBidi"/>
          <w:smallCaps w:val="0"/>
          <w:noProof/>
          <w:kern w:val="2"/>
          <w14:ligatures w14:val="standardContextual"/>
        </w:rPr>
      </w:pPr>
      <w:hyperlink w:anchor="_Toc166431990" w:history="1">
        <w:r w:rsidRPr="006F016F">
          <w:rPr>
            <w:rStyle w:val="Lienhypertexte"/>
            <w:noProof/>
          </w:rPr>
          <w:t>A.4 -  Fichiers Wavefront Obj (.obj)</w:t>
        </w:r>
        <w:r>
          <w:rPr>
            <w:noProof/>
            <w:webHidden/>
          </w:rPr>
          <w:tab/>
        </w:r>
        <w:r>
          <w:rPr>
            <w:noProof/>
            <w:webHidden/>
          </w:rPr>
          <w:fldChar w:fldCharType="begin"/>
        </w:r>
        <w:r>
          <w:rPr>
            <w:noProof/>
            <w:webHidden/>
          </w:rPr>
          <w:instrText xml:space="preserve"> PAGEREF _Toc166431990 \h </w:instrText>
        </w:r>
        <w:r>
          <w:rPr>
            <w:noProof/>
            <w:webHidden/>
          </w:rPr>
        </w:r>
        <w:r>
          <w:rPr>
            <w:noProof/>
            <w:webHidden/>
          </w:rPr>
          <w:fldChar w:fldCharType="separate"/>
        </w:r>
        <w:r>
          <w:rPr>
            <w:noProof/>
            <w:webHidden/>
          </w:rPr>
          <w:t>57</w:t>
        </w:r>
        <w:r>
          <w:rPr>
            <w:noProof/>
            <w:webHidden/>
          </w:rPr>
          <w:fldChar w:fldCharType="end"/>
        </w:r>
      </w:hyperlink>
    </w:p>
    <w:p w14:paraId="49B35CF3" w14:textId="2AF35782" w:rsidR="004C1CD7" w:rsidRDefault="004C1CD7">
      <w:pPr>
        <w:pStyle w:val="TM2"/>
        <w:rPr>
          <w:rFonts w:asciiTheme="minorHAnsi" w:eastAsiaTheme="minorEastAsia" w:hAnsiTheme="minorHAnsi" w:cstheme="minorBidi"/>
          <w:smallCaps w:val="0"/>
          <w:noProof/>
          <w:kern w:val="2"/>
          <w14:ligatures w14:val="standardContextual"/>
        </w:rPr>
      </w:pPr>
      <w:hyperlink w:anchor="_Toc166431991" w:history="1">
        <w:r w:rsidRPr="006F016F">
          <w:rPr>
            <w:rStyle w:val="Lienhypertexte"/>
            <w:noProof/>
          </w:rPr>
          <w:t>A.5 -  Fichiers Autodesk (.3ds)</w:t>
        </w:r>
        <w:r>
          <w:rPr>
            <w:noProof/>
            <w:webHidden/>
          </w:rPr>
          <w:tab/>
        </w:r>
        <w:r>
          <w:rPr>
            <w:noProof/>
            <w:webHidden/>
          </w:rPr>
          <w:fldChar w:fldCharType="begin"/>
        </w:r>
        <w:r>
          <w:rPr>
            <w:noProof/>
            <w:webHidden/>
          </w:rPr>
          <w:instrText xml:space="preserve"> PAGEREF _Toc166431991 \h </w:instrText>
        </w:r>
        <w:r>
          <w:rPr>
            <w:noProof/>
            <w:webHidden/>
          </w:rPr>
        </w:r>
        <w:r>
          <w:rPr>
            <w:noProof/>
            <w:webHidden/>
          </w:rPr>
          <w:fldChar w:fldCharType="separate"/>
        </w:r>
        <w:r>
          <w:rPr>
            <w:noProof/>
            <w:webHidden/>
          </w:rPr>
          <w:t>59</w:t>
        </w:r>
        <w:r>
          <w:rPr>
            <w:noProof/>
            <w:webHidden/>
          </w:rPr>
          <w:fldChar w:fldCharType="end"/>
        </w:r>
      </w:hyperlink>
    </w:p>
    <w:p w14:paraId="0101B0B8" w14:textId="2D5A095D" w:rsidR="004C1CD7" w:rsidRDefault="004C1CD7">
      <w:pPr>
        <w:pStyle w:val="TM2"/>
        <w:rPr>
          <w:rFonts w:asciiTheme="minorHAnsi" w:eastAsiaTheme="minorEastAsia" w:hAnsiTheme="minorHAnsi" w:cstheme="minorBidi"/>
          <w:smallCaps w:val="0"/>
          <w:noProof/>
          <w:kern w:val="2"/>
          <w14:ligatures w14:val="standardContextual"/>
        </w:rPr>
      </w:pPr>
      <w:hyperlink w:anchor="_Toc166431992" w:history="1">
        <w:r w:rsidRPr="006F016F">
          <w:rPr>
            <w:rStyle w:val="Lienhypertexte"/>
            <w:noProof/>
          </w:rPr>
          <w:t>A.6 -  Fichiers Polygon Files de Niratam (.ply)</w:t>
        </w:r>
        <w:r>
          <w:rPr>
            <w:noProof/>
            <w:webHidden/>
          </w:rPr>
          <w:tab/>
        </w:r>
        <w:r>
          <w:rPr>
            <w:noProof/>
            <w:webHidden/>
          </w:rPr>
          <w:fldChar w:fldCharType="begin"/>
        </w:r>
        <w:r>
          <w:rPr>
            <w:noProof/>
            <w:webHidden/>
          </w:rPr>
          <w:instrText xml:space="preserve"> PAGEREF _Toc166431992 \h </w:instrText>
        </w:r>
        <w:r>
          <w:rPr>
            <w:noProof/>
            <w:webHidden/>
          </w:rPr>
        </w:r>
        <w:r>
          <w:rPr>
            <w:noProof/>
            <w:webHidden/>
          </w:rPr>
          <w:fldChar w:fldCharType="separate"/>
        </w:r>
        <w:r>
          <w:rPr>
            <w:noProof/>
            <w:webHidden/>
          </w:rPr>
          <w:t>60</w:t>
        </w:r>
        <w:r>
          <w:rPr>
            <w:noProof/>
            <w:webHidden/>
          </w:rPr>
          <w:fldChar w:fldCharType="end"/>
        </w:r>
      </w:hyperlink>
    </w:p>
    <w:p w14:paraId="38E53F89" w14:textId="1E32664D" w:rsidR="004C1CD7" w:rsidRDefault="004C1CD7">
      <w:pPr>
        <w:pStyle w:val="TM2"/>
        <w:rPr>
          <w:rFonts w:asciiTheme="minorHAnsi" w:eastAsiaTheme="minorEastAsia" w:hAnsiTheme="minorHAnsi" w:cstheme="minorBidi"/>
          <w:smallCaps w:val="0"/>
          <w:noProof/>
          <w:kern w:val="2"/>
          <w14:ligatures w14:val="standardContextual"/>
        </w:rPr>
      </w:pPr>
      <w:hyperlink w:anchor="_Toc166431993" w:history="1">
        <w:r w:rsidRPr="006F016F">
          <w:rPr>
            <w:rStyle w:val="Lienhypertexte"/>
            <w:noProof/>
          </w:rPr>
          <w:t>A.7 -  Fichiers Polygon Files de l’université de Stanford (.ply)</w:t>
        </w:r>
        <w:r>
          <w:rPr>
            <w:noProof/>
            <w:webHidden/>
          </w:rPr>
          <w:tab/>
        </w:r>
        <w:r>
          <w:rPr>
            <w:noProof/>
            <w:webHidden/>
          </w:rPr>
          <w:fldChar w:fldCharType="begin"/>
        </w:r>
        <w:r>
          <w:rPr>
            <w:noProof/>
            <w:webHidden/>
          </w:rPr>
          <w:instrText xml:space="preserve"> PAGEREF _Toc166431993 \h </w:instrText>
        </w:r>
        <w:r>
          <w:rPr>
            <w:noProof/>
            <w:webHidden/>
          </w:rPr>
        </w:r>
        <w:r>
          <w:rPr>
            <w:noProof/>
            <w:webHidden/>
          </w:rPr>
          <w:fldChar w:fldCharType="separate"/>
        </w:r>
        <w:r>
          <w:rPr>
            <w:noProof/>
            <w:webHidden/>
          </w:rPr>
          <w:t>61</w:t>
        </w:r>
        <w:r>
          <w:rPr>
            <w:noProof/>
            <w:webHidden/>
          </w:rPr>
          <w:fldChar w:fldCharType="end"/>
        </w:r>
      </w:hyperlink>
    </w:p>
    <w:p w14:paraId="4DC3498E" w14:textId="32B298A3" w:rsidR="004C1CD7" w:rsidRDefault="004C1CD7">
      <w:pPr>
        <w:pStyle w:val="TM2"/>
        <w:rPr>
          <w:rFonts w:asciiTheme="minorHAnsi" w:eastAsiaTheme="minorEastAsia" w:hAnsiTheme="minorHAnsi" w:cstheme="minorBidi"/>
          <w:smallCaps w:val="0"/>
          <w:noProof/>
          <w:kern w:val="2"/>
          <w14:ligatures w14:val="standardContextual"/>
        </w:rPr>
      </w:pPr>
      <w:hyperlink w:anchor="_Toc166431994" w:history="1">
        <w:r w:rsidRPr="006F016F">
          <w:rPr>
            <w:rStyle w:val="Lienhypertexte"/>
            <w:noProof/>
          </w:rPr>
          <w:t>A.8 -  Fichiers Milkshape 3D (.m3d)</w:t>
        </w:r>
        <w:r>
          <w:rPr>
            <w:noProof/>
            <w:webHidden/>
          </w:rPr>
          <w:tab/>
        </w:r>
        <w:r>
          <w:rPr>
            <w:noProof/>
            <w:webHidden/>
          </w:rPr>
          <w:fldChar w:fldCharType="begin"/>
        </w:r>
        <w:r>
          <w:rPr>
            <w:noProof/>
            <w:webHidden/>
          </w:rPr>
          <w:instrText xml:space="preserve"> PAGEREF _Toc166431994 \h </w:instrText>
        </w:r>
        <w:r>
          <w:rPr>
            <w:noProof/>
            <w:webHidden/>
          </w:rPr>
        </w:r>
        <w:r>
          <w:rPr>
            <w:noProof/>
            <w:webHidden/>
          </w:rPr>
          <w:fldChar w:fldCharType="separate"/>
        </w:r>
        <w:r>
          <w:rPr>
            <w:noProof/>
            <w:webHidden/>
          </w:rPr>
          <w:t>63</w:t>
        </w:r>
        <w:r>
          <w:rPr>
            <w:noProof/>
            <w:webHidden/>
          </w:rPr>
          <w:fldChar w:fldCharType="end"/>
        </w:r>
      </w:hyperlink>
    </w:p>
    <w:p w14:paraId="57E9A945" w14:textId="1E46ED14" w:rsidR="004C1CD7" w:rsidRDefault="004C1CD7">
      <w:pPr>
        <w:pStyle w:val="TM2"/>
        <w:rPr>
          <w:rFonts w:asciiTheme="minorHAnsi" w:eastAsiaTheme="minorEastAsia" w:hAnsiTheme="minorHAnsi" w:cstheme="minorBidi"/>
          <w:smallCaps w:val="0"/>
          <w:noProof/>
          <w:kern w:val="2"/>
          <w14:ligatures w14:val="standardContextual"/>
        </w:rPr>
      </w:pPr>
      <w:hyperlink w:anchor="_Toc166431995" w:history="1">
        <w:r w:rsidRPr="006F016F">
          <w:rPr>
            <w:rStyle w:val="Lienhypertexte"/>
            <w:noProof/>
          </w:rPr>
          <w:t>A.9 -  Fichiers du Groupe 3D (.g3d)</w:t>
        </w:r>
        <w:r>
          <w:rPr>
            <w:noProof/>
            <w:webHidden/>
          </w:rPr>
          <w:tab/>
        </w:r>
        <w:r>
          <w:rPr>
            <w:noProof/>
            <w:webHidden/>
          </w:rPr>
          <w:fldChar w:fldCharType="begin"/>
        </w:r>
        <w:r>
          <w:rPr>
            <w:noProof/>
            <w:webHidden/>
          </w:rPr>
          <w:instrText xml:space="preserve"> PAGEREF _Toc166431995 \h </w:instrText>
        </w:r>
        <w:r>
          <w:rPr>
            <w:noProof/>
            <w:webHidden/>
          </w:rPr>
        </w:r>
        <w:r>
          <w:rPr>
            <w:noProof/>
            <w:webHidden/>
          </w:rPr>
          <w:fldChar w:fldCharType="separate"/>
        </w:r>
        <w:r>
          <w:rPr>
            <w:noProof/>
            <w:webHidden/>
          </w:rPr>
          <w:t>63</w:t>
        </w:r>
        <w:r>
          <w:rPr>
            <w:noProof/>
            <w:webHidden/>
          </w:rPr>
          <w:fldChar w:fldCharType="end"/>
        </w:r>
      </w:hyperlink>
    </w:p>
    <w:p w14:paraId="3A0FB05B" w14:textId="48726F1B" w:rsidR="004C1CD7" w:rsidRDefault="004C1CD7">
      <w:pPr>
        <w:pStyle w:val="TM2"/>
        <w:rPr>
          <w:rFonts w:asciiTheme="minorHAnsi" w:eastAsiaTheme="minorEastAsia" w:hAnsiTheme="minorHAnsi" w:cstheme="minorBidi"/>
          <w:smallCaps w:val="0"/>
          <w:noProof/>
          <w:kern w:val="2"/>
          <w14:ligatures w14:val="standardContextual"/>
        </w:rPr>
      </w:pPr>
      <w:hyperlink w:anchor="_Toc166431996" w:history="1">
        <w:r w:rsidRPr="006F016F">
          <w:rPr>
            <w:rStyle w:val="Lienhypertexte"/>
            <w:noProof/>
          </w:rPr>
          <w:t>A.10 -  Fichier .STL</w:t>
        </w:r>
        <w:r>
          <w:rPr>
            <w:noProof/>
            <w:webHidden/>
          </w:rPr>
          <w:tab/>
        </w:r>
        <w:r>
          <w:rPr>
            <w:noProof/>
            <w:webHidden/>
          </w:rPr>
          <w:fldChar w:fldCharType="begin"/>
        </w:r>
        <w:r>
          <w:rPr>
            <w:noProof/>
            <w:webHidden/>
          </w:rPr>
          <w:instrText xml:space="preserve"> PAGEREF _Toc166431996 \h </w:instrText>
        </w:r>
        <w:r>
          <w:rPr>
            <w:noProof/>
            <w:webHidden/>
          </w:rPr>
        </w:r>
        <w:r>
          <w:rPr>
            <w:noProof/>
            <w:webHidden/>
          </w:rPr>
          <w:fldChar w:fldCharType="separate"/>
        </w:r>
        <w:r>
          <w:rPr>
            <w:noProof/>
            <w:webHidden/>
          </w:rPr>
          <w:t>65</w:t>
        </w:r>
        <w:r>
          <w:rPr>
            <w:noProof/>
            <w:webHidden/>
          </w:rPr>
          <w:fldChar w:fldCharType="end"/>
        </w:r>
      </w:hyperlink>
    </w:p>
    <w:p w14:paraId="06ED694E" w14:textId="2022E464" w:rsidR="004C1CD7" w:rsidRDefault="004C1CD7">
      <w:pPr>
        <w:pStyle w:val="TM2"/>
        <w:rPr>
          <w:rFonts w:asciiTheme="minorHAnsi" w:eastAsiaTheme="minorEastAsia" w:hAnsiTheme="minorHAnsi" w:cstheme="minorBidi"/>
          <w:smallCaps w:val="0"/>
          <w:noProof/>
          <w:kern w:val="2"/>
          <w14:ligatures w14:val="standardContextual"/>
        </w:rPr>
      </w:pPr>
      <w:hyperlink w:anchor="_Toc166431997" w:history="1">
        <w:r w:rsidRPr="006F016F">
          <w:rPr>
            <w:rStyle w:val="Lienhypertexte"/>
            <w:noProof/>
          </w:rPr>
          <w:t>A.11 -  Tableau comparatif des contenus des fichiers 3D</w:t>
        </w:r>
        <w:r>
          <w:rPr>
            <w:noProof/>
            <w:webHidden/>
          </w:rPr>
          <w:tab/>
        </w:r>
        <w:r>
          <w:rPr>
            <w:noProof/>
            <w:webHidden/>
          </w:rPr>
          <w:fldChar w:fldCharType="begin"/>
        </w:r>
        <w:r>
          <w:rPr>
            <w:noProof/>
            <w:webHidden/>
          </w:rPr>
          <w:instrText xml:space="preserve"> PAGEREF _Toc166431997 \h </w:instrText>
        </w:r>
        <w:r>
          <w:rPr>
            <w:noProof/>
            <w:webHidden/>
          </w:rPr>
        </w:r>
        <w:r>
          <w:rPr>
            <w:noProof/>
            <w:webHidden/>
          </w:rPr>
          <w:fldChar w:fldCharType="separate"/>
        </w:r>
        <w:r>
          <w:rPr>
            <w:noProof/>
            <w:webHidden/>
          </w:rPr>
          <w:t>68</w:t>
        </w:r>
        <w:r>
          <w:rPr>
            <w:noProof/>
            <w:webHidden/>
          </w:rPr>
          <w:fldChar w:fldCharType="end"/>
        </w:r>
      </w:hyperlink>
    </w:p>
    <w:p w14:paraId="5CED8B6F" w14:textId="5527E698" w:rsidR="004C1CD7" w:rsidRDefault="004C1CD7">
      <w:pPr>
        <w:pStyle w:val="TM2"/>
        <w:rPr>
          <w:rFonts w:asciiTheme="minorHAnsi" w:eastAsiaTheme="minorEastAsia" w:hAnsiTheme="minorHAnsi" w:cstheme="minorBidi"/>
          <w:smallCaps w:val="0"/>
          <w:noProof/>
          <w:kern w:val="2"/>
          <w14:ligatures w14:val="standardContextual"/>
        </w:rPr>
      </w:pPr>
      <w:hyperlink w:anchor="_Toc166431998" w:history="1">
        <w:r w:rsidRPr="006F016F">
          <w:rPr>
            <w:rStyle w:val="Lienhypertexte"/>
            <w:noProof/>
          </w:rPr>
          <w:t>A.12 -  Support partiel des fichiers .DXF</w:t>
        </w:r>
        <w:r>
          <w:rPr>
            <w:noProof/>
            <w:webHidden/>
          </w:rPr>
          <w:tab/>
        </w:r>
        <w:r>
          <w:rPr>
            <w:noProof/>
            <w:webHidden/>
          </w:rPr>
          <w:fldChar w:fldCharType="begin"/>
        </w:r>
        <w:r>
          <w:rPr>
            <w:noProof/>
            <w:webHidden/>
          </w:rPr>
          <w:instrText xml:space="preserve"> PAGEREF _Toc166431998 \h </w:instrText>
        </w:r>
        <w:r>
          <w:rPr>
            <w:noProof/>
            <w:webHidden/>
          </w:rPr>
        </w:r>
        <w:r>
          <w:rPr>
            <w:noProof/>
            <w:webHidden/>
          </w:rPr>
          <w:fldChar w:fldCharType="separate"/>
        </w:r>
        <w:r>
          <w:rPr>
            <w:noProof/>
            <w:webHidden/>
          </w:rPr>
          <w:t>68</w:t>
        </w:r>
        <w:r>
          <w:rPr>
            <w:noProof/>
            <w:webHidden/>
          </w:rPr>
          <w:fldChar w:fldCharType="end"/>
        </w:r>
      </w:hyperlink>
    </w:p>
    <w:p w14:paraId="200B00B6" w14:textId="534B77F6" w:rsidR="004C1CD7" w:rsidRDefault="004C1CD7">
      <w:pPr>
        <w:pStyle w:val="TM1"/>
        <w:rPr>
          <w:rFonts w:asciiTheme="minorHAnsi" w:eastAsiaTheme="minorEastAsia" w:hAnsiTheme="minorHAnsi" w:cstheme="minorBidi"/>
          <w:caps w:val="0"/>
          <w:noProof/>
          <w:kern w:val="2"/>
          <w14:ligatures w14:val="standardContextual"/>
        </w:rPr>
      </w:pPr>
      <w:hyperlink w:anchor="_Toc166431999" w:history="1">
        <w:r w:rsidRPr="006F016F">
          <w:rPr>
            <w:rStyle w:val="Lienhypertexte"/>
            <w:noProof/>
          </w:rPr>
          <w:t>Annexe B - Calcul des normales dans OVNI</w:t>
        </w:r>
        <w:r>
          <w:rPr>
            <w:noProof/>
            <w:webHidden/>
          </w:rPr>
          <w:tab/>
        </w:r>
        <w:r>
          <w:rPr>
            <w:noProof/>
            <w:webHidden/>
          </w:rPr>
          <w:fldChar w:fldCharType="begin"/>
        </w:r>
        <w:r>
          <w:rPr>
            <w:noProof/>
            <w:webHidden/>
          </w:rPr>
          <w:instrText xml:space="preserve"> PAGEREF _Toc166431999 \h </w:instrText>
        </w:r>
        <w:r>
          <w:rPr>
            <w:noProof/>
            <w:webHidden/>
          </w:rPr>
        </w:r>
        <w:r>
          <w:rPr>
            <w:noProof/>
            <w:webHidden/>
          </w:rPr>
          <w:fldChar w:fldCharType="separate"/>
        </w:r>
        <w:r>
          <w:rPr>
            <w:noProof/>
            <w:webHidden/>
          </w:rPr>
          <w:t>70</w:t>
        </w:r>
        <w:r>
          <w:rPr>
            <w:noProof/>
            <w:webHidden/>
          </w:rPr>
          <w:fldChar w:fldCharType="end"/>
        </w:r>
      </w:hyperlink>
    </w:p>
    <w:p w14:paraId="6127025C" w14:textId="26AEAE71" w:rsidR="004C1CD7" w:rsidRDefault="004C1CD7">
      <w:pPr>
        <w:pStyle w:val="TM2"/>
        <w:rPr>
          <w:rFonts w:asciiTheme="minorHAnsi" w:eastAsiaTheme="minorEastAsia" w:hAnsiTheme="minorHAnsi" w:cstheme="minorBidi"/>
          <w:smallCaps w:val="0"/>
          <w:noProof/>
          <w:kern w:val="2"/>
          <w14:ligatures w14:val="standardContextual"/>
        </w:rPr>
      </w:pPr>
      <w:hyperlink w:anchor="_Toc166432000" w:history="1">
        <w:r w:rsidRPr="006F016F">
          <w:rPr>
            <w:rStyle w:val="Lienhypertexte"/>
            <w:noProof/>
          </w:rPr>
          <w:t>B.1 -  Calcul des normales au barycentre des facettes</w:t>
        </w:r>
        <w:r>
          <w:rPr>
            <w:noProof/>
            <w:webHidden/>
          </w:rPr>
          <w:tab/>
        </w:r>
        <w:r>
          <w:rPr>
            <w:noProof/>
            <w:webHidden/>
          </w:rPr>
          <w:fldChar w:fldCharType="begin"/>
        </w:r>
        <w:r>
          <w:rPr>
            <w:noProof/>
            <w:webHidden/>
          </w:rPr>
          <w:instrText xml:space="preserve"> PAGEREF _Toc166432000 \h </w:instrText>
        </w:r>
        <w:r>
          <w:rPr>
            <w:noProof/>
            <w:webHidden/>
          </w:rPr>
        </w:r>
        <w:r>
          <w:rPr>
            <w:noProof/>
            <w:webHidden/>
          </w:rPr>
          <w:fldChar w:fldCharType="separate"/>
        </w:r>
        <w:r>
          <w:rPr>
            <w:noProof/>
            <w:webHidden/>
          </w:rPr>
          <w:t>70</w:t>
        </w:r>
        <w:r>
          <w:rPr>
            <w:noProof/>
            <w:webHidden/>
          </w:rPr>
          <w:fldChar w:fldCharType="end"/>
        </w:r>
      </w:hyperlink>
    </w:p>
    <w:p w14:paraId="30925EC3" w14:textId="2B390D99" w:rsidR="004C1CD7" w:rsidRDefault="004C1CD7">
      <w:pPr>
        <w:pStyle w:val="TM2"/>
        <w:rPr>
          <w:rFonts w:asciiTheme="minorHAnsi" w:eastAsiaTheme="minorEastAsia" w:hAnsiTheme="minorHAnsi" w:cstheme="minorBidi"/>
          <w:smallCaps w:val="0"/>
          <w:noProof/>
          <w:kern w:val="2"/>
          <w14:ligatures w14:val="standardContextual"/>
        </w:rPr>
      </w:pPr>
      <w:hyperlink w:anchor="_Toc166432001" w:history="1">
        <w:r w:rsidRPr="006F016F">
          <w:rPr>
            <w:rStyle w:val="Lienhypertexte"/>
            <w:noProof/>
          </w:rPr>
          <w:t>B.2 -  Calcul des normales aux sommets des facettes</w:t>
        </w:r>
        <w:r>
          <w:rPr>
            <w:noProof/>
            <w:webHidden/>
          </w:rPr>
          <w:tab/>
        </w:r>
        <w:r>
          <w:rPr>
            <w:noProof/>
            <w:webHidden/>
          </w:rPr>
          <w:fldChar w:fldCharType="begin"/>
        </w:r>
        <w:r>
          <w:rPr>
            <w:noProof/>
            <w:webHidden/>
          </w:rPr>
          <w:instrText xml:space="preserve"> PAGEREF _Toc166432001 \h </w:instrText>
        </w:r>
        <w:r>
          <w:rPr>
            <w:noProof/>
            <w:webHidden/>
          </w:rPr>
        </w:r>
        <w:r>
          <w:rPr>
            <w:noProof/>
            <w:webHidden/>
          </w:rPr>
          <w:fldChar w:fldCharType="separate"/>
        </w:r>
        <w:r>
          <w:rPr>
            <w:noProof/>
            <w:webHidden/>
          </w:rPr>
          <w:t>70</w:t>
        </w:r>
        <w:r>
          <w:rPr>
            <w:noProof/>
            <w:webHidden/>
          </w:rPr>
          <w:fldChar w:fldCharType="end"/>
        </w:r>
      </w:hyperlink>
    </w:p>
    <w:p w14:paraId="7A4A226C" w14:textId="5D059337" w:rsidR="004C1CD7" w:rsidRDefault="004C1CD7">
      <w:pPr>
        <w:pStyle w:val="TM1"/>
        <w:rPr>
          <w:rFonts w:asciiTheme="minorHAnsi" w:eastAsiaTheme="minorEastAsia" w:hAnsiTheme="minorHAnsi" w:cstheme="minorBidi"/>
          <w:caps w:val="0"/>
          <w:noProof/>
          <w:kern w:val="2"/>
          <w14:ligatures w14:val="standardContextual"/>
        </w:rPr>
      </w:pPr>
      <w:hyperlink w:anchor="_Toc166432002" w:history="1">
        <w:r w:rsidRPr="006F016F">
          <w:rPr>
            <w:rStyle w:val="Lienhypertexte"/>
            <w:noProof/>
          </w:rPr>
          <w:t>Annexe C - Création d’un nouveau panneau sous wxSmith</w:t>
        </w:r>
        <w:r>
          <w:rPr>
            <w:noProof/>
            <w:webHidden/>
          </w:rPr>
          <w:tab/>
        </w:r>
        <w:r>
          <w:rPr>
            <w:noProof/>
            <w:webHidden/>
          </w:rPr>
          <w:fldChar w:fldCharType="begin"/>
        </w:r>
        <w:r>
          <w:rPr>
            <w:noProof/>
            <w:webHidden/>
          </w:rPr>
          <w:instrText xml:space="preserve"> PAGEREF _Toc166432002 \h </w:instrText>
        </w:r>
        <w:r>
          <w:rPr>
            <w:noProof/>
            <w:webHidden/>
          </w:rPr>
        </w:r>
        <w:r>
          <w:rPr>
            <w:noProof/>
            <w:webHidden/>
          </w:rPr>
          <w:fldChar w:fldCharType="separate"/>
        </w:r>
        <w:r>
          <w:rPr>
            <w:noProof/>
            <w:webHidden/>
          </w:rPr>
          <w:t>78</w:t>
        </w:r>
        <w:r>
          <w:rPr>
            <w:noProof/>
            <w:webHidden/>
          </w:rPr>
          <w:fldChar w:fldCharType="end"/>
        </w:r>
      </w:hyperlink>
    </w:p>
    <w:p w14:paraId="0917834C" w14:textId="0BE92073" w:rsidR="004C1CD7" w:rsidRDefault="004C1CD7">
      <w:pPr>
        <w:pStyle w:val="TM1"/>
        <w:rPr>
          <w:rFonts w:asciiTheme="minorHAnsi" w:eastAsiaTheme="minorEastAsia" w:hAnsiTheme="minorHAnsi" w:cstheme="minorBidi"/>
          <w:caps w:val="0"/>
          <w:noProof/>
          <w:kern w:val="2"/>
          <w14:ligatures w14:val="standardContextual"/>
        </w:rPr>
      </w:pPr>
      <w:hyperlink w:anchor="_Toc166432003" w:history="1">
        <w:r w:rsidRPr="006F016F">
          <w:rPr>
            <w:rStyle w:val="Lienhypertexte"/>
            <w:noProof/>
          </w:rPr>
          <w:t>Annexe D - Compilation de wxWidgets</w:t>
        </w:r>
        <w:r>
          <w:rPr>
            <w:noProof/>
            <w:webHidden/>
          </w:rPr>
          <w:tab/>
        </w:r>
        <w:r>
          <w:rPr>
            <w:noProof/>
            <w:webHidden/>
          </w:rPr>
          <w:fldChar w:fldCharType="begin"/>
        </w:r>
        <w:r>
          <w:rPr>
            <w:noProof/>
            <w:webHidden/>
          </w:rPr>
          <w:instrText xml:space="preserve"> PAGEREF _Toc166432003 \h </w:instrText>
        </w:r>
        <w:r>
          <w:rPr>
            <w:noProof/>
            <w:webHidden/>
          </w:rPr>
        </w:r>
        <w:r>
          <w:rPr>
            <w:noProof/>
            <w:webHidden/>
          </w:rPr>
          <w:fldChar w:fldCharType="separate"/>
        </w:r>
        <w:r>
          <w:rPr>
            <w:noProof/>
            <w:webHidden/>
          </w:rPr>
          <w:t>80</w:t>
        </w:r>
        <w:r>
          <w:rPr>
            <w:noProof/>
            <w:webHidden/>
          </w:rPr>
          <w:fldChar w:fldCharType="end"/>
        </w:r>
      </w:hyperlink>
    </w:p>
    <w:p w14:paraId="6614AA09" w14:textId="50E3B84C" w:rsidR="004C1CD7" w:rsidRDefault="004C1CD7">
      <w:pPr>
        <w:pStyle w:val="TM1"/>
        <w:rPr>
          <w:rFonts w:asciiTheme="minorHAnsi" w:eastAsiaTheme="minorEastAsia" w:hAnsiTheme="minorHAnsi" w:cstheme="minorBidi"/>
          <w:caps w:val="0"/>
          <w:noProof/>
          <w:kern w:val="2"/>
          <w14:ligatures w14:val="standardContextual"/>
        </w:rPr>
      </w:pPr>
      <w:hyperlink w:anchor="_Toc166432004" w:history="1">
        <w:r w:rsidRPr="006F016F">
          <w:rPr>
            <w:rStyle w:val="Lienhypertexte"/>
            <w:noProof/>
          </w:rPr>
          <w:t>Annexe E - Modification du code généré par wxSmith</w:t>
        </w:r>
        <w:r>
          <w:rPr>
            <w:noProof/>
            <w:webHidden/>
          </w:rPr>
          <w:tab/>
        </w:r>
        <w:r>
          <w:rPr>
            <w:noProof/>
            <w:webHidden/>
          </w:rPr>
          <w:fldChar w:fldCharType="begin"/>
        </w:r>
        <w:r>
          <w:rPr>
            <w:noProof/>
            <w:webHidden/>
          </w:rPr>
          <w:instrText xml:space="preserve"> PAGEREF _Toc166432004 \h </w:instrText>
        </w:r>
        <w:r>
          <w:rPr>
            <w:noProof/>
            <w:webHidden/>
          </w:rPr>
        </w:r>
        <w:r>
          <w:rPr>
            <w:noProof/>
            <w:webHidden/>
          </w:rPr>
          <w:fldChar w:fldCharType="separate"/>
        </w:r>
        <w:r>
          <w:rPr>
            <w:noProof/>
            <w:webHidden/>
          </w:rPr>
          <w:t>82</w:t>
        </w:r>
        <w:r>
          <w:rPr>
            <w:noProof/>
            <w:webHidden/>
          </w:rPr>
          <w:fldChar w:fldCharType="end"/>
        </w:r>
      </w:hyperlink>
    </w:p>
    <w:p w14:paraId="2619EAD4" w14:textId="41CC1AA6" w:rsidR="00907A57" w:rsidRPr="00071D09" w:rsidRDefault="00190476" w:rsidP="00190476">
      <w:pPr>
        <w:pStyle w:val="Corpsdetextesansinterlignesup"/>
        <w:rPr>
          <w:sz w:val="18"/>
          <w:szCs w:val="20"/>
        </w:rPr>
      </w:pPr>
      <w:r w:rsidRPr="004C1CD7">
        <w:rPr>
          <w:caps/>
          <w:sz w:val="16"/>
          <w:szCs w:val="18"/>
        </w:rPr>
        <w:fldChar w:fldCharType="end"/>
      </w:r>
    </w:p>
    <w:p w14:paraId="4B529743" w14:textId="77777777" w:rsidR="00877C21" w:rsidRDefault="00877C21">
      <w:pPr>
        <w:jc w:val="left"/>
        <w:rPr>
          <w:b/>
          <w:i/>
          <w:iCs/>
          <w:caps/>
          <w:color w:val="0000FF"/>
          <w:kern w:val="28"/>
          <w:szCs w:val="24"/>
          <w:highlight w:val="lightGray"/>
        </w:rPr>
      </w:pPr>
      <w:bookmarkStart w:id="0" w:name="_Toc278286051"/>
      <w:bookmarkStart w:id="1" w:name="_Ref292122754"/>
      <w:r>
        <w:rPr>
          <w:szCs w:val="24"/>
          <w:highlight w:val="lightGray"/>
        </w:rPr>
        <w:br w:type="page"/>
      </w:r>
    </w:p>
    <w:p w14:paraId="3A81D3C9" w14:textId="77777777" w:rsidR="00E01EEC" w:rsidRPr="0005192C" w:rsidRDefault="00E01EEC" w:rsidP="00877C21">
      <w:pPr>
        <w:pStyle w:val="Titre1"/>
        <w:numPr>
          <w:ilvl w:val="0"/>
          <w:numId w:val="1"/>
        </w:numPr>
        <w:jc w:val="both"/>
        <w:rPr>
          <w:sz w:val="24"/>
          <w:szCs w:val="24"/>
        </w:rPr>
      </w:pPr>
      <w:bookmarkStart w:id="2" w:name="_Toc166431951"/>
      <w:r w:rsidRPr="0005192C">
        <w:rPr>
          <w:sz w:val="24"/>
          <w:szCs w:val="24"/>
        </w:rPr>
        <w:lastRenderedPageBreak/>
        <w:t>objet</w:t>
      </w:r>
      <w:bookmarkEnd w:id="0"/>
      <w:bookmarkEnd w:id="1"/>
      <w:bookmarkEnd w:id="2"/>
    </w:p>
    <w:p w14:paraId="21A695D2" w14:textId="77777777" w:rsidR="00E01EEC" w:rsidRPr="0005192C" w:rsidRDefault="00E01EEC" w:rsidP="00E01EEC">
      <w:pPr>
        <w:pStyle w:val="Retraitcorpsdetexte21"/>
        <w:jc w:val="both"/>
        <w:rPr>
          <w:szCs w:val="24"/>
        </w:rPr>
      </w:pPr>
      <w:r w:rsidRPr="0005192C">
        <w:rPr>
          <w:szCs w:val="24"/>
        </w:rPr>
        <w:t xml:space="preserve">Ce document décrit le mode d’utilisation et d’installation du code </w:t>
      </w:r>
      <w:r w:rsidRPr="0005192C">
        <w:rPr>
          <w:b/>
          <w:szCs w:val="24"/>
        </w:rPr>
        <w:t>OVNI</w:t>
      </w:r>
      <w:r w:rsidRPr="0005192C">
        <w:rPr>
          <w:szCs w:val="24"/>
        </w:rPr>
        <w:t xml:space="preserve"> (</w:t>
      </w:r>
      <w:r w:rsidRPr="0005192C">
        <w:rPr>
          <w:b/>
          <w:szCs w:val="24"/>
        </w:rPr>
        <w:t>O</w:t>
      </w:r>
      <w:r w:rsidRPr="0005192C">
        <w:rPr>
          <w:szCs w:val="24"/>
        </w:rPr>
        <w:t xml:space="preserve">util de </w:t>
      </w:r>
      <w:r w:rsidRPr="0005192C">
        <w:rPr>
          <w:b/>
          <w:szCs w:val="24"/>
        </w:rPr>
        <w:t>V</w:t>
      </w:r>
      <w:r w:rsidRPr="0005192C">
        <w:rPr>
          <w:szCs w:val="24"/>
        </w:rPr>
        <w:t xml:space="preserve">isualisation et de </w:t>
      </w:r>
      <w:proofErr w:type="spellStart"/>
      <w:r w:rsidRPr="0005192C">
        <w:rPr>
          <w:szCs w:val="24"/>
        </w:rPr>
        <w:t>modificatio</w:t>
      </w:r>
      <w:r w:rsidRPr="0005192C">
        <w:rPr>
          <w:b/>
          <w:szCs w:val="24"/>
        </w:rPr>
        <w:t>N</w:t>
      </w:r>
      <w:proofErr w:type="spellEnd"/>
      <w:r w:rsidRPr="0005192C">
        <w:rPr>
          <w:szCs w:val="24"/>
        </w:rPr>
        <w:t xml:space="preserve"> </w:t>
      </w:r>
      <w:r w:rsidRPr="0005192C">
        <w:rPr>
          <w:b/>
          <w:szCs w:val="24"/>
        </w:rPr>
        <w:t>I</w:t>
      </w:r>
      <w:r w:rsidR="00512CF4" w:rsidRPr="0005192C">
        <w:rPr>
          <w:szCs w:val="24"/>
        </w:rPr>
        <w:t>nteractif) dans la version V</w:t>
      </w:r>
      <w:r w:rsidR="007360EA" w:rsidRPr="0005192C">
        <w:rPr>
          <w:szCs w:val="24"/>
        </w:rPr>
        <w:t>5</w:t>
      </w:r>
      <w:r w:rsidR="00512CF4" w:rsidRPr="0005192C">
        <w:rPr>
          <w:szCs w:val="24"/>
        </w:rPr>
        <w:t xml:space="preserve">.0 datée du </w:t>
      </w:r>
      <w:r w:rsidR="007360EA" w:rsidRPr="0005192C">
        <w:rPr>
          <w:szCs w:val="24"/>
        </w:rPr>
        <w:t>10/04/2019</w:t>
      </w:r>
      <w:r w:rsidRPr="0005192C">
        <w:rPr>
          <w:szCs w:val="24"/>
        </w:rPr>
        <w:t xml:space="preserve">. Ce code est utilisé afin de visualiser, et adapter à une utilisation dans </w:t>
      </w:r>
      <w:r w:rsidR="009204DC" w:rsidRPr="0005192C">
        <w:rPr>
          <w:szCs w:val="24"/>
        </w:rPr>
        <w:t xml:space="preserve">le logiciel </w:t>
      </w:r>
      <w:proofErr w:type="spellStart"/>
      <w:r w:rsidR="009204DC" w:rsidRPr="0005192C">
        <w:rPr>
          <w:szCs w:val="24"/>
        </w:rPr>
        <w:t>Onera</w:t>
      </w:r>
      <w:proofErr w:type="spellEnd"/>
      <w:r w:rsidR="009204DC" w:rsidRPr="0005192C">
        <w:rPr>
          <w:szCs w:val="24"/>
        </w:rPr>
        <w:t xml:space="preserve"> </w:t>
      </w:r>
      <w:proofErr w:type="spellStart"/>
      <w:r w:rsidRPr="0005192C">
        <w:rPr>
          <w:szCs w:val="24"/>
        </w:rPr>
        <w:t>Crira</w:t>
      </w:r>
      <w:proofErr w:type="spellEnd"/>
      <w:r w:rsidR="009204DC" w:rsidRPr="0005192C">
        <w:rPr>
          <w:szCs w:val="24"/>
        </w:rPr>
        <w:t xml:space="preserve"> (</w:t>
      </w:r>
      <w:r w:rsidR="009204DC" w:rsidRPr="0005192C">
        <w:rPr>
          <w:b/>
          <w:szCs w:val="24"/>
        </w:rPr>
        <w:t>C</w:t>
      </w:r>
      <w:r w:rsidR="009204DC" w:rsidRPr="0005192C">
        <w:rPr>
          <w:szCs w:val="24"/>
        </w:rPr>
        <w:t xml:space="preserve">alcul du </w:t>
      </w:r>
      <w:r w:rsidR="009204DC" w:rsidRPr="0005192C">
        <w:rPr>
          <w:b/>
          <w:szCs w:val="24"/>
        </w:rPr>
        <w:t>R</w:t>
      </w:r>
      <w:r w:rsidR="009204DC" w:rsidRPr="0005192C">
        <w:rPr>
          <w:szCs w:val="24"/>
        </w:rPr>
        <w:t xml:space="preserve">ayonnement </w:t>
      </w:r>
      <w:proofErr w:type="spellStart"/>
      <w:r w:rsidR="009204DC" w:rsidRPr="0005192C">
        <w:rPr>
          <w:b/>
          <w:szCs w:val="24"/>
        </w:rPr>
        <w:t>I</w:t>
      </w:r>
      <w:r w:rsidR="009204DC" w:rsidRPr="0005192C">
        <w:rPr>
          <w:szCs w:val="24"/>
        </w:rPr>
        <w:t>nfra</w:t>
      </w:r>
      <w:r w:rsidR="009204DC" w:rsidRPr="0005192C">
        <w:rPr>
          <w:b/>
          <w:szCs w:val="24"/>
        </w:rPr>
        <w:t>R</w:t>
      </w:r>
      <w:r w:rsidR="009204DC" w:rsidRPr="0005192C">
        <w:rPr>
          <w:szCs w:val="24"/>
        </w:rPr>
        <w:t>ouge</w:t>
      </w:r>
      <w:proofErr w:type="spellEnd"/>
      <w:r w:rsidR="009204DC" w:rsidRPr="0005192C">
        <w:rPr>
          <w:szCs w:val="24"/>
        </w:rPr>
        <w:t xml:space="preserve"> des </w:t>
      </w:r>
      <w:r w:rsidR="009204DC" w:rsidRPr="0005192C">
        <w:rPr>
          <w:b/>
          <w:szCs w:val="24"/>
        </w:rPr>
        <w:t>A</w:t>
      </w:r>
      <w:r w:rsidR="009204DC" w:rsidRPr="0005192C">
        <w:rPr>
          <w:szCs w:val="24"/>
        </w:rPr>
        <w:t>vions)</w:t>
      </w:r>
      <w:r w:rsidRPr="0005192C">
        <w:rPr>
          <w:szCs w:val="24"/>
        </w:rPr>
        <w:t xml:space="preserve">, des avions 3D au format </w:t>
      </w:r>
      <w:proofErr w:type="spellStart"/>
      <w:r w:rsidRPr="0005192C">
        <w:rPr>
          <w:szCs w:val="24"/>
        </w:rPr>
        <w:t>Oktal</w:t>
      </w:r>
      <w:proofErr w:type="spellEnd"/>
      <w:r w:rsidRPr="0005192C">
        <w:rPr>
          <w:szCs w:val="24"/>
        </w:rPr>
        <w:t xml:space="preserve"> SDM (extension de fichier .</w:t>
      </w:r>
      <w:proofErr w:type="spellStart"/>
      <w:r w:rsidRPr="0005192C">
        <w:rPr>
          <w:szCs w:val="24"/>
        </w:rPr>
        <w:t>bdd</w:t>
      </w:r>
      <w:proofErr w:type="spellEnd"/>
      <w:r w:rsidRPr="0005192C">
        <w:rPr>
          <w:szCs w:val="24"/>
        </w:rPr>
        <w:t xml:space="preserve">). Ce code est également capable d’importer des objets 3D sous d’autres formats, comme </w:t>
      </w:r>
      <w:proofErr w:type="spellStart"/>
      <w:r w:rsidRPr="0005192C">
        <w:rPr>
          <w:szCs w:val="24"/>
        </w:rPr>
        <w:t>Wavefront</w:t>
      </w:r>
      <w:proofErr w:type="spellEnd"/>
      <w:r w:rsidRPr="0005192C">
        <w:rPr>
          <w:szCs w:val="24"/>
        </w:rPr>
        <w:t xml:space="preserve"> </w:t>
      </w:r>
      <w:proofErr w:type="spellStart"/>
      <w:r w:rsidRPr="0005192C">
        <w:rPr>
          <w:szCs w:val="24"/>
        </w:rPr>
        <w:t>obj</w:t>
      </w:r>
      <w:proofErr w:type="spellEnd"/>
      <w:r w:rsidRPr="0005192C">
        <w:rPr>
          <w:szCs w:val="24"/>
        </w:rPr>
        <w:t xml:space="preserve"> (.</w:t>
      </w:r>
      <w:proofErr w:type="spellStart"/>
      <w:r w:rsidRPr="0005192C">
        <w:rPr>
          <w:szCs w:val="24"/>
        </w:rPr>
        <w:t>obj</w:t>
      </w:r>
      <w:proofErr w:type="spellEnd"/>
      <w:r w:rsidRPr="0005192C">
        <w:rPr>
          <w:szCs w:val="24"/>
        </w:rPr>
        <w:t xml:space="preserve">), Autodesk (.3ds), </w:t>
      </w:r>
      <w:proofErr w:type="spellStart"/>
      <w:r w:rsidRPr="0005192C">
        <w:rPr>
          <w:szCs w:val="24"/>
        </w:rPr>
        <w:t>Milkshape</w:t>
      </w:r>
      <w:proofErr w:type="spellEnd"/>
      <w:r w:rsidRPr="0005192C">
        <w:rPr>
          <w:szCs w:val="24"/>
        </w:rPr>
        <w:t xml:space="preserve"> 3D texte (.m3d), </w:t>
      </w:r>
      <w:proofErr w:type="spellStart"/>
      <w:r w:rsidRPr="0005192C">
        <w:rPr>
          <w:szCs w:val="24"/>
        </w:rPr>
        <w:t>Polygon</w:t>
      </w:r>
      <w:proofErr w:type="spellEnd"/>
      <w:r w:rsidRPr="0005192C">
        <w:rPr>
          <w:szCs w:val="24"/>
        </w:rPr>
        <w:t xml:space="preserve"> File de </w:t>
      </w:r>
      <w:proofErr w:type="spellStart"/>
      <w:r w:rsidRPr="0005192C">
        <w:rPr>
          <w:szCs w:val="24"/>
        </w:rPr>
        <w:t>Niratam</w:t>
      </w:r>
      <w:proofErr w:type="spellEnd"/>
      <w:r w:rsidRPr="0005192C">
        <w:rPr>
          <w:szCs w:val="24"/>
        </w:rPr>
        <w:t xml:space="preserve"> (.</w:t>
      </w:r>
      <w:proofErr w:type="spellStart"/>
      <w:r w:rsidRPr="0005192C">
        <w:rPr>
          <w:szCs w:val="24"/>
        </w:rPr>
        <w:t>ply</w:t>
      </w:r>
      <w:proofErr w:type="spellEnd"/>
      <w:r w:rsidR="005B6756">
        <w:rPr>
          <w:szCs w:val="24"/>
        </w:rPr>
        <w:t>),</w:t>
      </w:r>
      <w:r w:rsidR="00717ED7">
        <w:rPr>
          <w:szCs w:val="24"/>
        </w:rPr>
        <w:t xml:space="preserve"> </w:t>
      </w:r>
      <w:proofErr w:type="spellStart"/>
      <w:r w:rsidR="00717ED7" w:rsidRPr="0005192C">
        <w:rPr>
          <w:szCs w:val="24"/>
        </w:rPr>
        <w:t>Polygon</w:t>
      </w:r>
      <w:proofErr w:type="spellEnd"/>
      <w:r w:rsidR="00717ED7" w:rsidRPr="0005192C">
        <w:rPr>
          <w:szCs w:val="24"/>
        </w:rPr>
        <w:t xml:space="preserve"> File de</w:t>
      </w:r>
      <w:r w:rsidR="003E645F">
        <w:rPr>
          <w:szCs w:val="24"/>
        </w:rPr>
        <w:t xml:space="preserve"> </w:t>
      </w:r>
      <w:r w:rsidR="007A6A47">
        <w:rPr>
          <w:szCs w:val="24"/>
        </w:rPr>
        <w:t xml:space="preserve">l’université de </w:t>
      </w:r>
      <w:r w:rsidR="003E645F">
        <w:rPr>
          <w:szCs w:val="24"/>
        </w:rPr>
        <w:t>Stan</w:t>
      </w:r>
      <w:r w:rsidR="00717ED7">
        <w:rPr>
          <w:szCs w:val="24"/>
        </w:rPr>
        <w:t>ford (</w:t>
      </w:r>
      <w:r w:rsidR="003E645F">
        <w:rPr>
          <w:szCs w:val="24"/>
        </w:rPr>
        <w:t xml:space="preserve">extension </w:t>
      </w:r>
      <w:r w:rsidR="00717ED7">
        <w:rPr>
          <w:szCs w:val="24"/>
        </w:rPr>
        <w:t>.</w:t>
      </w:r>
      <w:proofErr w:type="spellStart"/>
      <w:r w:rsidR="00717ED7">
        <w:rPr>
          <w:szCs w:val="24"/>
        </w:rPr>
        <w:t>ply</w:t>
      </w:r>
      <w:proofErr w:type="spellEnd"/>
      <w:r w:rsidR="00717ED7">
        <w:rPr>
          <w:szCs w:val="24"/>
        </w:rPr>
        <w:t xml:space="preserve"> également),</w:t>
      </w:r>
      <w:r w:rsidR="005B6756">
        <w:rPr>
          <w:szCs w:val="24"/>
        </w:rPr>
        <w:t xml:space="preserve"> Object File Format (.off), </w:t>
      </w:r>
      <w:r w:rsidRPr="0005192C">
        <w:rPr>
          <w:szCs w:val="24"/>
        </w:rPr>
        <w:t>Groupe 3D (.g3d)</w:t>
      </w:r>
      <w:r w:rsidR="005B6756">
        <w:rPr>
          <w:szCs w:val="24"/>
        </w:rPr>
        <w:t xml:space="preserve">, </w:t>
      </w:r>
      <w:proofErr w:type="spellStart"/>
      <w:r w:rsidR="005B6756">
        <w:rPr>
          <w:szCs w:val="24"/>
        </w:rPr>
        <w:t>Stéréolithographique</w:t>
      </w:r>
      <w:proofErr w:type="spellEnd"/>
      <w:r w:rsidR="005B6756">
        <w:rPr>
          <w:szCs w:val="24"/>
        </w:rPr>
        <w:t xml:space="preserve"> (*.</w:t>
      </w:r>
      <w:proofErr w:type="spellStart"/>
      <w:r w:rsidR="005B6756">
        <w:rPr>
          <w:szCs w:val="24"/>
        </w:rPr>
        <w:t>stl</w:t>
      </w:r>
      <w:proofErr w:type="spellEnd"/>
      <w:r w:rsidR="005B6756">
        <w:rPr>
          <w:szCs w:val="24"/>
        </w:rPr>
        <w:t>) dans ses 2 variantes, Ascii et binaire</w:t>
      </w:r>
      <w:r w:rsidRPr="0005192C">
        <w:rPr>
          <w:szCs w:val="24"/>
        </w:rPr>
        <w:t>.</w:t>
      </w:r>
    </w:p>
    <w:p w14:paraId="0ECE5DED" w14:textId="77777777" w:rsidR="00E01EEC" w:rsidRPr="0005192C" w:rsidRDefault="00E01EEC" w:rsidP="00E01EEC">
      <w:pPr>
        <w:pStyle w:val="Retraitcorpsdetexte21"/>
        <w:jc w:val="both"/>
        <w:rPr>
          <w:szCs w:val="24"/>
        </w:rPr>
      </w:pPr>
    </w:p>
    <w:p w14:paraId="1DF60F43" w14:textId="77777777" w:rsidR="00E01EEC" w:rsidRPr="0005192C" w:rsidRDefault="009204DC" w:rsidP="00E01EEC">
      <w:pPr>
        <w:pStyle w:val="Retraitcorpsdetexte21"/>
        <w:jc w:val="both"/>
        <w:rPr>
          <w:szCs w:val="24"/>
          <w:u w:val="single"/>
        </w:rPr>
      </w:pPr>
      <w:r w:rsidRPr="0005192C">
        <w:rPr>
          <w:szCs w:val="24"/>
          <w:u w:val="single"/>
        </w:rPr>
        <w:t>Préambule</w:t>
      </w:r>
      <w:r w:rsidR="00E01EEC" w:rsidRPr="0005192C">
        <w:rPr>
          <w:szCs w:val="24"/>
          <w:u w:val="single"/>
        </w:rPr>
        <w:t> :</w:t>
      </w:r>
    </w:p>
    <w:p w14:paraId="03B43FBB" w14:textId="77777777" w:rsidR="00E01EEC" w:rsidRPr="0005192C" w:rsidRDefault="007360EA" w:rsidP="00E01EEC">
      <w:pPr>
        <w:pStyle w:val="Retraitcorpsdetexte21"/>
        <w:jc w:val="both"/>
        <w:rPr>
          <w:szCs w:val="24"/>
        </w:rPr>
      </w:pPr>
      <w:r w:rsidRPr="0005192C">
        <w:rPr>
          <w:szCs w:val="24"/>
        </w:rPr>
        <w:t>Jusqu’à la version 4, OVNI s’appuyait</w:t>
      </w:r>
      <w:r w:rsidR="00E01EEC" w:rsidRPr="0005192C">
        <w:rPr>
          <w:szCs w:val="24"/>
        </w:rPr>
        <w:t xml:space="preserve"> sur </w:t>
      </w:r>
      <w:proofErr w:type="spellStart"/>
      <w:r w:rsidR="00E01EEC" w:rsidRPr="0005192C">
        <w:rPr>
          <w:szCs w:val="24"/>
        </w:rPr>
        <w:t>Tcl</w:t>
      </w:r>
      <w:proofErr w:type="spellEnd"/>
      <w:r w:rsidR="00E01EEC" w:rsidRPr="0005192C">
        <w:rPr>
          <w:szCs w:val="24"/>
        </w:rPr>
        <w:t>/</w:t>
      </w:r>
      <w:proofErr w:type="spellStart"/>
      <w:r w:rsidR="00E01EEC" w:rsidRPr="0005192C">
        <w:rPr>
          <w:szCs w:val="24"/>
        </w:rPr>
        <w:t>Tk</w:t>
      </w:r>
      <w:proofErr w:type="spellEnd"/>
      <w:r w:rsidR="00E01EEC" w:rsidRPr="0005192C">
        <w:rPr>
          <w:szCs w:val="24"/>
        </w:rPr>
        <w:t xml:space="preserve">, un langage de scripts, afin de créer et gérer l’interface graphique. </w:t>
      </w:r>
      <w:proofErr w:type="spellStart"/>
      <w:r w:rsidR="00E01EEC" w:rsidRPr="0005192C">
        <w:rPr>
          <w:szCs w:val="24"/>
        </w:rPr>
        <w:t>Tcl</w:t>
      </w:r>
      <w:proofErr w:type="spellEnd"/>
      <w:r w:rsidR="00E01EEC" w:rsidRPr="0005192C">
        <w:rPr>
          <w:szCs w:val="24"/>
        </w:rPr>
        <w:t>/</w:t>
      </w:r>
      <w:proofErr w:type="spellStart"/>
      <w:r w:rsidR="00E01EEC" w:rsidRPr="0005192C">
        <w:rPr>
          <w:szCs w:val="24"/>
        </w:rPr>
        <w:t>Tk</w:t>
      </w:r>
      <w:proofErr w:type="spellEnd"/>
      <w:r w:rsidR="00E01EEC" w:rsidRPr="0005192C">
        <w:rPr>
          <w:szCs w:val="24"/>
        </w:rPr>
        <w:t xml:space="preserve"> est disponible sur de nombreuses plates-formes, dont Windows, Linux, Sun Solaris, sur lesquelles OVNI a été implanté et testé à l’</w:t>
      </w:r>
      <w:proofErr w:type="spellStart"/>
      <w:r w:rsidR="00E01EEC" w:rsidRPr="0005192C">
        <w:rPr>
          <w:szCs w:val="24"/>
        </w:rPr>
        <w:t>Onera</w:t>
      </w:r>
      <w:proofErr w:type="spellEnd"/>
      <w:r w:rsidR="00E01EEC" w:rsidRPr="0005192C">
        <w:rPr>
          <w:szCs w:val="24"/>
        </w:rPr>
        <w:t xml:space="preserve">. Pour une simple utilisation d’OVNI, les éléments indispensables de </w:t>
      </w:r>
      <w:proofErr w:type="spellStart"/>
      <w:r w:rsidR="00E01EEC" w:rsidRPr="0005192C">
        <w:rPr>
          <w:szCs w:val="24"/>
        </w:rPr>
        <w:t>Tcl</w:t>
      </w:r>
      <w:proofErr w:type="spellEnd"/>
      <w:r w:rsidR="00E01EEC" w:rsidRPr="0005192C">
        <w:rPr>
          <w:szCs w:val="24"/>
        </w:rPr>
        <w:t>/</w:t>
      </w:r>
      <w:proofErr w:type="spellStart"/>
      <w:r w:rsidR="00E01EEC" w:rsidRPr="0005192C">
        <w:rPr>
          <w:szCs w:val="24"/>
        </w:rPr>
        <w:t>Tk</w:t>
      </w:r>
      <w:proofErr w:type="spellEnd"/>
      <w:r w:rsidR="00E01EEC" w:rsidRPr="0005192C">
        <w:rPr>
          <w:szCs w:val="24"/>
        </w:rPr>
        <w:t xml:space="preserve"> </w:t>
      </w:r>
      <w:r w:rsidRPr="0005192C">
        <w:rPr>
          <w:szCs w:val="24"/>
        </w:rPr>
        <w:t>étaien</w:t>
      </w:r>
      <w:r w:rsidR="00E01EEC" w:rsidRPr="0005192C">
        <w:rPr>
          <w:szCs w:val="24"/>
        </w:rPr>
        <w:t xml:space="preserve">t fournis. Au cas où l’utilisateur veut pouvoir modifier le code, il </w:t>
      </w:r>
      <w:r w:rsidR="009E1352" w:rsidRPr="0005192C">
        <w:rPr>
          <w:szCs w:val="24"/>
        </w:rPr>
        <w:t xml:space="preserve">lui </w:t>
      </w:r>
      <w:r w:rsidR="00E01EEC" w:rsidRPr="0005192C">
        <w:rPr>
          <w:szCs w:val="24"/>
        </w:rPr>
        <w:t>fa</w:t>
      </w:r>
      <w:r w:rsidRPr="0005192C">
        <w:rPr>
          <w:szCs w:val="24"/>
        </w:rPr>
        <w:t>llait</w:t>
      </w:r>
      <w:r w:rsidR="00E01EEC" w:rsidRPr="0005192C">
        <w:rPr>
          <w:szCs w:val="24"/>
        </w:rPr>
        <w:t xml:space="preserve"> alors installer une versi</w:t>
      </w:r>
      <w:r w:rsidR="009204DC" w:rsidRPr="0005192C">
        <w:rPr>
          <w:szCs w:val="24"/>
        </w:rPr>
        <w:t xml:space="preserve">on complète de </w:t>
      </w:r>
      <w:proofErr w:type="spellStart"/>
      <w:r w:rsidR="009204DC" w:rsidRPr="0005192C">
        <w:rPr>
          <w:szCs w:val="24"/>
        </w:rPr>
        <w:t>Tcl</w:t>
      </w:r>
      <w:proofErr w:type="spellEnd"/>
      <w:r w:rsidR="009204DC" w:rsidRPr="0005192C">
        <w:rPr>
          <w:szCs w:val="24"/>
        </w:rPr>
        <w:t>/</w:t>
      </w:r>
      <w:proofErr w:type="spellStart"/>
      <w:r w:rsidR="009204DC" w:rsidRPr="0005192C">
        <w:rPr>
          <w:szCs w:val="24"/>
        </w:rPr>
        <w:t>Tk</w:t>
      </w:r>
      <w:proofErr w:type="spellEnd"/>
      <w:r w:rsidR="009204DC" w:rsidRPr="0005192C">
        <w:rPr>
          <w:szCs w:val="24"/>
        </w:rPr>
        <w:t xml:space="preserve">, gratuite, ainsi que des librairies annexes (lecture de fichiers 3ds, </w:t>
      </w:r>
      <w:r w:rsidR="00FF1467" w:rsidRPr="0005192C">
        <w:rPr>
          <w:szCs w:val="24"/>
        </w:rPr>
        <w:t xml:space="preserve">lecture de fichier g3d, intégration d’une fenêtre OpenGL dans </w:t>
      </w:r>
      <w:proofErr w:type="spellStart"/>
      <w:r w:rsidR="00FF1467" w:rsidRPr="0005192C">
        <w:rPr>
          <w:szCs w:val="24"/>
        </w:rPr>
        <w:t>Tcl</w:t>
      </w:r>
      <w:proofErr w:type="spellEnd"/>
      <w:r w:rsidR="00FF1467" w:rsidRPr="0005192C">
        <w:rPr>
          <w:szCs w:val="24"/>
        </w:rPr>
        <w:t>/</w:t>
      </w:r>
      <w:proofErr w:type="spellStart"/>
      <w:r w:rsidR="00FF1467" w:rsidRPr="0005192C">
        <w:rPr>
          <w:szCs w:val="24"/>
        </w:rPr>
        <w:t>Tk</w:t>
      </w:r>
      <w:proofErr w:type="spellEnd"/>
      <w:r w:rsidR="00FF1467" w:rsidRPr="0005192C">
        <w:rPr>
          <w:szCs w:val="24"/>
        </w:rPr>
        <w:t>)</w:t>
      </w:r>
      <w:r w:rsidR="009204DC" w:rsidRPr="0005192C">
        <w:rPr>
          <w:szCs w:val="24"/>
        </w:rPr>
        <w:t>.</w:t>
      </w:r>
    </w:p>
    <w:p w14:paraId="34FD99DD" w14:textId="77777777" w:rsidR="00651799" w:rsidRPr="0005192C" w:rsidRDefault="00651799" w:rsidP="00E01EEC">
      <w:pPr>
        <w:pStyle w:val="Retraitcorpsdetexte21"/>
        <w:jc w:val="both"/>
        <w:rPr>
          <w:szCs w:val="24"/>
        </w:rPr>
      </w:pPr>
      <w:r w:rsidRPr="0005192C">
        <w:rPr>
          <w:szCs w:val="24"/>
        </w:rPr>
        <w:t xml:space="preserve">En standard, un script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se lance via un utilitaire de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qui s’appelle </w:t>
      </w:r>
      <w:proofErr w:type="spellStart"/>
      <w:r w:rsidRPr="0005192C">
        <w:rPr>
          <w:szCs w:val="24"/>
        </w:rPr>
        <w:t>wish</w:t>
      </w:r>
      <w:proofErr w:type="spellEnd"/>
      <w:r w:rsidRPr="0005192C">
        <w:rPr>
          <w:szCs w:val="24"/>
        </w:rPr>
        <w:t xml:space="preserve">. </w:t>
      </w:r>
      <w:proofErr w:type="spellStart"/>
      <w:r w:rsidRPr="0005192C">
        <w:rPr>
          <w:szCs w:val="24"/>
        </w:rPr>
        <w:t>Wish</w:t>
      </w:r>
      <w:proofErr w:type="spellEnd"/>
      <w:r w:rsidRPr="0005192C">
        <w:rPr>
          <w:szCs w:val="24"/>
        </w:rPr>
        <w:t xml:space="preserve"> interprète les scripts et si une fonction n’existe pas en standard dans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ou n’a pas été intégrée dans les scripts</w:t>
      </w:r>
      <w:r w:rsidR="009204DC" w:rsidRPr="0005192C">
        <w:rPr>
          <w:szCs w:val="24"/>
        </w:rPr>
        <w:t>, notamment pour des raisons de performances</w:t>
      </w:r>
      <w:r w:rsidRPr="0005192C">
        <w:rPr>
          <w:szCs w:val="24"/>
        </w:rPr>
        <w:t>, l’utilisateur doit fournir une librairie dynamique (fichier .dll sous Windows ou .</w:t>
      </w:r>
      <w:proofErr w:type="spellStart"/>
      <w:r w:rsidRPr="0005192C">
        <w:rPr>
          <w:szCs w:val="24"/>
        </w:rPr>
        <w:t>so</w:t>
      </w:r>
      <w:proofErr w:type="spellEnd"/>
      <w:r w:rsidRPr="0005192C">
        <w:rPr>
          <w:szCs w:val="24"/>
        </w:rPr>
        <w:t xml:space="preserve"> sous Linux). C’est via cette librairie que peuvent être exécutées les extensions. Dans ce cas, l’utilisateur doit écrire et  compi</w:t>
      </w:r>
      <w:r w:rsidR="009204DC" w:rsidRPr="0005192C">
        <w:rPr>
          <w:szCs w:val="24"/>
        </w:rPr>
        <w:t xml:space="preserve">ler le code de cette librairie : </w:t>
      </w:r>
      <w:r w:rsidRPr="0005192C">
        <w:rPr>
          <w:szCs w:val="24"/>
        </w:rPr>
        <w:t>c’est ce qui a été fait jusqu’à la version 4 d’Ovni, à partir d’un code écrit en C.</w:t>
      </w:r>
      <w:r w:rsidR="008447BC" w:rsidRPr="0005192C">
        <w:rPr>
          <w:szCs w:val="24"/>
        </w:rPr>
        <w:t xml:space="preserve"> Un utilitaire annexe, </w:t>
      </w:r>
      <w:proofErr w:type="spellStart"/>
      <w:r w:rsidR="008447BC" w:rsidRPr="0005192C">
        <w:rPr>
          <w:szCs w:val="24"/>
        </w:rPr>
        <w:t>mktclapp</w:t>
      </w:r>
      <w:proofErr w:type="spellEnd"/>
      <w:r w:rsidR="008447BC" w:rsidRPr="0005192C">
        <w:rPr>
          <w:szCs w:val="24"/>
        </w:rPr>
        <w:t xml:space="preserve">, encapsulait les scripts et la librairie </w:t>
      </w:r>
      <w:r w:rsidR="00FF1467" w:rsidRPr="0005192C">
        <w:rPr>
          <w:szCs w:val="24"/>
        </w:rPr>
        <w:t xml:space="preserve">Ovni </w:t>
      </w:r>
      <w:r w:rsidR="008447BC" w:rsidRPr="0005192C">
        <w:rPr>
          <w:szCs w:val="24"/>
        </w:rPr>
        <w:t xml:space="preserve">dans un fichier exécutable (.exe sous Windows). L’intérêt pour l’utilisateur final était de s’affranchir d’une installation complète de </w:t>
      </w:r>
      <w:proofErr w:type="spellStart"/>
      <w:r w:rsidR="008447BC" w:rsidRPr="0005192C">
        <w:rPr>
          <w:szCs w:val="24"/>
        </w:rPr>
        <w:t>Tcl</w:t>
      </w:r>
      <w:proofErr w:type="spellEnd"/>
      <w:r w:rsidR="008447BC" w:rsidRPr="0005192C">
        <w:rPr>
          <w:szCs w:val="24"/>
        </w:rPr>
        <w:t>/</w:t>
      </w:r>
      <w:proofErr w:type="spellStart"/>
      <w:r w:rsidR="008447BC" w:rsidRPr="0005192C">
        <w:rPr>
          <w:szCs w:val="24"/>
        </w:rPr>
        <w:t>Tk</w:t>
      </w:r>
      <w:proofErr w:type="spellEnd"/>
      <w:r w:rsidR="008447BC" w:rsidRPr="0005192C">
        <w:rPr>
          <w:szCs w:val="24"/>
        </w:rPr>
        <w:t xml:space="preserve">. Comme rappelé précédemment, les éléments indispensables de </w:t>
      </w:r>
      <w:proofErr w:type="spellStart"/>
      <w:r w:rsidR="008447BC" w:rsidRPr="0005192C">
        <w:rPr>
          <w:szCs w:val="24"/>
        </w:rPr>
        <w:t>Tcl</w:t>
      </w:r>
      <w:proofErr w:type="spellEnd"/>
      <w:r w:rsidR="008447BC" w:rsidRPr="0005192C">
        <w:rPr>
          <w:szCs w:val="24"/>
        </w:rPr>
        <w:t>/</w:t>
      </w:r>
      <w:proofErr w:type="spellStart"/>
      <w:r w:rsidR="008447BC" w:rsidRPr="0005192C">
        <w:rPr>
          <w:szCs w:val="24"/>
        </w:rPr>
        <w:t>Tk</w:t>
      </w:r>
      <w:proofErr w:type="spellEnd"/>
      <w:r w:rsidR="008447BC" w:rsidRPr="0005192C">
        <w:rPr>
          <w:szCs w:val="24"/>
        </w:rPr>
        <w:t xml:space="preserve"> étaient fournis avec l’exécutable, dans </w:t>
      </w:r>
      <w:r w:rsidR="00FF1467" w:rsidRPr="0005192C">
        <w:rPr>
          <w:szCs w:val="24"/>
        </w:rPr>
        <w:t>des</w:t>
      </w:r>
      <w:r w:rsidR="008447BC" w:rsidRPr="0005192C">
        <w:rPr>
          <w:szCs w:val="24"/>
        </w:rPr>
        <w:t xml:space="preserve"> sous-répertoire</w:t>
      </w:r>
      <w:r w:rsidR="00FF1467" w:rsidRPr="0005192C">
        <w:rPr>
          <w:szCs w:val="24"/>
        </w:rPr>
        <w:t>s</w:t>
      </w:r>
      <w:r w:rsidR="008447BC" w:rsidRPr="0005192C">
        <w:rPr>
          <w:szCs w:val="24"/>
        </w:rPr>
        <w:t xml:space="preserve"> séparé</w:t>
      </w:r>
      <w:r w:rsidR="00FF1467" w:rsidRPr="0005192C">
        <w:rPr>
          <w:szCs w:val="24"/>
        </w:rPr>
        <w:t>s</w:t>
      </w:r>
      <w:r w:rsidR="008447BC" w:rsidRPr="0005192C">
        <w:rPr>
          <w:szCs w:val="24"/>
        </w:rPr>
        <w:t xml:space="preserve">, </w:t>
      </w:r>
      <w:r w:rsidR="00FF1467" w:rsidRPr="0005192C">
        <w:rPr>
          <w:szCs w:val="24"/>
        </w:rPr>
        <w:t xml:space="preserve">conjointement aux </w:t>
      </w:r>
      <w:r w:rsidR="009204DC" w:rsidRPr="0005192C">
        <w:rPr>
          <w:szCs w:val="24"/>
        </w:rPr>
        <w:t xml:space="preserve">autres librairies annexes, </w:t>
      </w:r>
      <w:r w:rsidR="008447BC" w:rsidRPr="0005192C">
        <w:rPr>
          <w:szCs w:val="24"/>
        </w:rPr>
        <w:t>et de ce fait, l’utilisateur n’avait qu’à lancer cet exécutable sans se soucier de l’infra</w:t>
      </w:r>
      <w:r w:rsidR="00FF1467" w:rsidRPr="0005192C">
        <w:rPr>
          <w:szCs w:val="24"/>
        </w:rPr>
        <w:t>structure sous-jacente</w:t>
      </w:r>
      <w:r w:rsidR="008447BC" w:rsidRPr="0005192C">
        <w:rPr>
          <w:szCs w:val="24"/>
        </w:rPr>
        <w:t>.</w:t>
      </w:r>
    </w:p>
    <w:p w14:paraId="00047E38" w14:textId="77777777" w:rsidR="007A69F3" w:rsidRPr="0005192C" w:rsidRDefault="007A69F3" w:rsidP="00E01EEC">
      <w:pPr>
        <w:pStyle w:val="Retraitcorpsdetexte21"/>
        <w:jc w:val="both"/>
        <w:rPr>
          <w:szCs w:val="24"/>
        </w:rPr>
      </w:pPr>
      <w:r w:rsidRPr="0005192C">
        <w:rPr>
          <w:szCs w:val="24"/>
        </w:rPr>
        <w:t xml:space="preserve">Depuis la version 3.32, il </w:t>
      </w:r>
      <w:r w:rsidR="007360EA" w:rsidRPr="0005192C">
        <w:rPr>
          <w:szCs w:val="24"/>
        </w:rPr>
        <w:t>était</w:t>
      </w:r>
      <w:r w:rsidRPr="0005192C">
        <w:rPr>
          <w:szCs w:val="24"/>
        </w:rPr>
        <w:t xml:space="preserve"> possible de se passer d’une installation même partielle de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du moins sous Windows et Linux</w:t>
      </w:r>
      <w:r w:rsidR="00C2315C" w:rsidRPr="0005192C">
        <w:rPr>
          <w:szCs w:val="24"/>
        </w:rPr>
        <w:t>. Les exécutables</w:t>
      </w:r>
      <w:r w:rsidRPr="0005192C">
        <w:rPr>
          <w:szCs w:val="24"/>
        </w:rPr>
        <w:t xml:space="preserve"> spécifiques comport</w:t>
      </w:r>
      <w:r w:rsidR="007360EA" w:rsidRPr="0005192C">
        <w:rPr>
          <w:szCs w:val="24"/>
        </w:rPr>
        <w:t>ai</w:t>
      </w:r>
      <w:r w:rsidRPr="0005192C">
        <w:rPr>
          <w:szCs w:val="24"/>
        </w:rPr>
        <w:t xml:space="preserve">ent en interne tous les composants nécessaires, à l’exception </w:t>
      </w:r>
      <w:r w:rsidR="00A95B46" w:rsidRPr="0005192C">
        <w:rPr>
          <w:szCs w:val="24"/>
        </w:rPr>
        <w:t xml:space="preserve">d’une librairie dynamique (Togl20.dll </w:t>
      </w:r>
      <w:r w:rsidRPr="0005192C">
        <w:rPr>
          <w:szCs w:val="24"/>
        </w:rPr>
        <w:t>sous Windows</w:t>
      </w:r>
      <w:r w:rsidR="00A95B46" w:rsidRPr="0005192C">
        <w:rPr>
          <w:szCs w:val="24"/>
        </w:rPr>
        <w:t xml:space="preserve"> et Togl20.so sous Unix/Linux)</w:t>
      </w:r>
      <w:r w:rsidRPr="0005192C">
        <w:rPr>
          <w:szCs w:val="24"/>
        </w:rPr>
        <w:t xml:space="preserve">. </w:t>
      </w:r>
      <w:r w:rsidR="009204DC" w:rsidRPr="0005192C">
        <w:rPr>
          <w:szCs w:val="24"/>
        </w:rPr>
        <w:t xml:space="preserve">C’est cette librairie qui fournit une interface vers OpenGL à </w:t>
      </w:r>
      <w:proofErr w:type="spellStart"/>
      <w:r w:rsidR="009204DC" w:rsidRPr="0005192C">
        <w:rPr>
          <w:szCs w:val="24"/>
        </w:rPr>
        <w:t>Tcl</w:t>
      </w:r>
      <w:proofErr w:type="spellEnd"/>
      <w:r w:rsidR="009204DC" w:rsidRPr="0005192C">
        <w:rPr>
          <w:szCs w:val="24"/>
        </w:rPr>
        <w:t>/</w:t>
      </w:r>
      <w:proofErr w:type="spellStart"/>
      <w:r w:rsidR="009204DC" w:rsidRPr="0005192C">
        <w:rPr>
          <w:szCs w:val="24"/>
        </w:rPr>
        <w:t>Tk</w:t>
      </w:r>
      <w:proofErr w:type="spellEnd"/>
      <w:r w:rsidR="009204DC" w:rsidRPr="0005192C">
        <w:rPr>
          <w:szCs w:val="24"/>
        </w:rPr>
        <w:t xml:space="preserve">. </w:t>
      </w:r>
      <w:r w:rsidRPr="0005192C">
        <w:rPr>
          <w:szCs w:val="24"/>
        </w:rPr>
        <w:t xml:space="preserve">L’inconvénient de ces exécutables, construits par </w:t>
      </w:r>
      <w:proofErr w:type="spellStart"/>
      <w:r w:rsidRPr="0005192C">
        <w:rPr>
          <w:szCs w:val="24"/>
        </w:rPr>
        <w:t>tclkit</w:t>
      </w:r>
      <w:proofErr w:type="spellEnd"/>
      <w:r w:rsidRPr="0005192C">
        <w:rPr>
          <w:szCs w:val="24"/>
        </w:rPr>
        <w:t xml:space="preserve">, est qu’ils </w:t>
      </w:r>
      <w:r w:rsidR="007360EA" w:rsidRPr="0005192C">
        <w:rPr>
          <w:szCs w:val="24"/>
        </w:rPr>
        <w:t>étaient</w:t>
      </w:r>
      <w:r w:rsidRPr="0005192C">
        <w:rPr>
          <w:szCs w:val="24"/>
        </w:rPr>
        <w:t xml:space="preserve"> beaucoup plus gros que ceux s’appuyant sur une installation de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mais </w:t>
      </w:r>
      <w:r w:rsidR="00512CF4" w:rsidRPr="0005192C">
        <w:rPr>
          <w:szCs w:val="24"/>
        </w:rPr>
        <w:t>leur gros avantage est qu’</w:t>
      </w:r>
      <w:r w:rsidRPr="0005192C">
        <w:rPr>
          <w:szCs w:val="24"/>
        </w:rPr>
        <w:t>ils sont aut</w:t>
      </w:r>
      <w:r w:rsidR="007360EA" w:rsidRPr="0005192C">
        <w:rPr>
          <w:szCs w:val="24"/>
        </w:rPr>
        <w:t>onomes</w:t>
      </w:r>
      <w:r w:rsidRPr="0005192C">
        <w:rPr>
          <w:szCs w:val="24"/>
        </w:rPr>
        <w:t xml:space="preserve">. </w:t>
      </w:r>
      <w:r w:rsidR="00512CF4" w:rsidRPr="0005192C">
        <w:rPr>
          <w:szCs w:val="24"/>
        </w:rPr>
        <w:t>La version 4 n’</w:t>
      </w:r>
      <w:r w:rsidR="007360EA" w:rsidRPr="0005192C">
        <w:rPr>
          <w:szCs w:val="24"/>
        </w:rPr>
        <w:t>était</w:t>
      </w:r>
      <w:r w:rsidR="00512CF4" w:rsidRPr="0005192C">
        <w:rPr>
          <w:szCs w:val="24"/>
        </w:rPr>
        <w:t xml:space="preserve"> pas fonctionnellement différente de la version 3.32, mais la structure des répertoires, en particulier ceux utilisés pour générer les exécutables, a</w:t>
      </w:r>
      <w:r w:rsidR="007360EA" w:rsidRPr="0005192C">
        <w:rPr>
          <w:szCs w:val="24"/>
        </w:rPr>
        <w:t>vait</w:t>
      </w:r>
      <w:r w:rsidR="00512CF4" w:rsidRPr="0005192C">
        <w:rPr>
          <w:szCs w:val="24"/>
        </w:rPr>
        <w:t xml:space="preserve"> été revue complètement.</w:t>
      </w:r>
    </w:p>
    <w:p w14:paraId="476AD008" w14:textId="77777777" w:rsidR="007360EA" w:rsidRPr="0005192C" w:rsidRDefault="007360EA" w:rsidP="00E01EEC">
      <w:pPr>
        <w:pStyle w:val="Retraitcorpsdetexte21"/>
        <w:jc w:val="both"/>
        <w:rPr>
          <w:szCs w:val="24"/>
        </w:rPr>
      </w:pPr>
      <w:r w:rsidRPr="0005192C">
        <w:rPr>
          <w:szCs w:val="24"/>
        </w:rPr>
        <w:t xml:space="preserve">Depuis la version 8.5 de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(distribution </w:t>
      </w:r>
      <w:proofErr w:type="spellStart"/>
      <w:r w:rsidRPr="0005192C">
        <w:rPr>
          <w:szCs w:val="24"/>
        </w:rPr>
        <w:t>ActiveTcl</w:t>
      </w:r>
      <w:proofErr w:type="spellEnd"/>
      <w:r w:rsidRPr="0005192C">
        <w:rPr>
          <w:szCs w:val="24"/>
        </w:rPr>
        <w:t>), et d’avantage avec la version 8.6, des incompatibilités sont apparues</w:t>
      </w:r>
      <w:r w:rsidR="00651799" w:rsidRPr="0005192C">
        <w:rPr>
          <w:szCs w:val="24"/>
        </w:rPr>
        <w:t xml:space="preserve">, en particulier avec </w:t>
      </w:r>
      <w:r w:rsidR="008447BC" w:rsidRPr="0005192C">
        <w:rPr>
          <w:szCs w:val="24"/>
        </w:rPr>
        <w:t>le</w:t>
      </w:r>
      <w:r w:rsidR="00651799" w:rsidRPr="0005192C">
        <w:rPr>
          <w:szCs w:val="24"/>
        </w:rPr>
        <w:t xml:space="preserve"> logiciel intermédiaire, </w:t>
      </w:r>
      <w:proofErr w:type="spellStart"/>
      <w:r w:rsidR="00651799" w:rsidRPr="0005192C">
        <w:rPr>
          <w:szCs w:val="24"/>
        </w:rPr>
        <w:t>mktclapp</w:t>
      </w:r>
      <w:proofErr w:type="spellEnd"/>
      <w:r w:rsidR="00651799" w:rsidRPr="0005192C">
        <w:rPr>
          <w:szCs w:val="24"/>
        </w:rPr>
        <w:t xml:space="preserve">, qui permettait </w:t>
      </w:r>
      <w:r w:rsidR="00FF1467" w:rsidRPr="0005192C">
        <w:rPr>
          <w:szCs w:val="24"/>
        </w:rPr>
        <w:t>d’encapsuler</w:t>
      </w:r>
      <w:r w:rsidR="00651799" w:rsidRPr="0005192C">
        <w:rPr>
          <w:szCs w:val="24"/>
        </w:rPr>
        <w:t xml:space="preserve"> un exécutable Windows (ou Linux)</w:t>
      </w:r>
      <w:r w:rsidR="008447BC" w:rsidRPr="0005192C">
        <w:rPr>
          <w:szCs w:val="24"/>
        </w:rPr>
        <w:t xml:space="preserve">. Ce logiciel utilise des fonctions déclarées obsolètes dans </w:t>
      </w:r>
      <w:r w:rsidR="00A54E84" w:rsidRPr="0005192C">
        <w:rPr>
          <w:szCs w:val="24"/>
        </w:rPr>
        <w:t>les dernières versions</w:t>
      </w:r>
      <w:r w:rsidR="008447BC" w:rsidRPr="0005192C">
        <w:rPr>
          <w:szCs w:val="24"/>
        </w:rPr>
        <w:t xml:space="preserve"> de </w:t>
      </w:r>
      <w:proofErr w:type="spellStart"/>
      <w:r w:rsidR="008447BC" w:rsidRPr="0005192C">
        <w:rPr>
          <w:szCs w:val="24"/>
        </w:rPr>
        <w:t>Tcl</w:t>
      </w:r>
      <w:proofErr w:type="spellEnd"/>
      <w:r w:rsidR="008447BC" w:rsidRPr="0005192C">
        <w:rPr>
          <w:szCs w:val="24"/>
        </w:rPr>
        <w:t>/</w:t>
      </w:r>
      <w:proofErr w:type="spellStart"/>
      <w:r w:rsidR="008447BC" w:rsidRPr="0005192C">
        <w:rPr>
          <w:szCs w:val="24"/>
        </w:rPr>
        <w:t>Tk</w:t>
      </w:r>
      <w:proofErr w:type="spellEnd"/>
      <w:r w:rsidR="008447BC" w:rsidRPr="0005192C">
        <w:rPr>
          <w:szCs w:val="24"/>
        </w:rPr>
        <w:t xml:space="preserve"> et surtout, n’est plus maintenu par son auteur</w:t>
      </w:r>
      <w:r w:rsidR="00FF1467" w:rsidRPr="0005192C">
        <w:rPr>
          <w:szCs w:val="24"/>
        </w:rPr>
        <w:t xml:space="preserve"> depuis plusieurs années</w:t>
      </w:r>
      <w:r w:rsidR="008447BC" w:rsidRPr="0005192C">
        <w:rPr>
          <w:szCs w:val="24"/>
        </w:rPr>
        <w:t xml:space="preserve">. </w:t>
      </w:r>
      <w:r w:rsidR="00FF1467" w:rsidRPr="0005192C">
        <w:rPr>
          <w:szCs w:val="24"/>
        </w:rPr>
        <w:t>D’autre part</w:t>
      </w:r>
      <w:r w:rsidR="008447BC" w:rsidRPr="0005192C">
        <w:rPr>
          <w:szCs w:val="24"/>
        </w:rPr>
        <w:t xml:space="preserve">, l’utilisation de </w:t>
      </w:r>
      <w:proofErr w:type="spellStart"/>
      <w:r w:rsidR="008447BC" w:rsidRPr="0005192C">
        <w:rPr>
          <w:szCs w:val="24"/>
        </w:rPr>
        <w:t>tclkit</w:t>
      </w:r>
      <w:proofErr w:type="spellEnd"/>
      <w:r w:rsidR="008447BC" w:rsidRPr="0005192C">
        <w:rPr>
          <w:szCs w:val="24"/>
        </w:rPr>
        <w:t xml:space="preserve">, qui n’a pas besoin de </w:t>
      </w:r>
      <w:proofErr w:type="spellStart"/>
      <w:r w:rsidR="008447BC" w:rsidRPr="0005192C">
        <w:rPr>
          <w:szCs w:val="24"/>
        </w:rPr>
        <w:t>mktclapp</w:t>
      </w:r>
      <w:proofErr w:type="spellEnd"/>
      <w:r w:rsidR="008447BC" w:rsidRPr="0005192C">
        <w:rPr>
          <w:szCs w:val="24"/>
        </w:rPr>
        <w:t>, et qui aurait été une alternative</w:t>
      </w:r>
      <w:r w:rsidR="00FF1467" w:rsidRPr="0005192C">
        <w:rPr>
          <w:szCs w:val="24"/>
        </w:rPr>
        <w:t xml:space="preserve"> intéressante</w:t>
      </w:r>
      <w:r w:rsidR="008447BC" w:rsidRPr="0005192C">
        <w:rPr>
          <w:szCs w:val="24"/>
        </w:rPr>
        <w:t>, s’avère un peu délicate, pas toujours très stable</w:t>
      </w:r>
      <w:r w:rsidR="00FF1467" w:rsidRPr="0005192C">
        <w:rPr>
          <w:szCs w:val="24"/>
        </w:rPr>
        <w:t> :</w:t>
      </w:r>
      <w:r w:rsidR="00A54E84" w:rsidRPr="0005192C">
        <w:rPr>
          <w:szCs w:val="24"/>
        </w:rPr>
        <w:t xml:space="preserve"> en particulier on a pu constater des différences de comportement entre 2 machines, a priori au même niveau d’operating system et de mises à jour : plutôt gênant, même si à chaque fois, une parade a été trouvée.</w:t>
      </w:r>
    </w:p>
    <w:p w14:paraId="67BBAAC2" w14:textId="77777777" w:rsidR="00FF1467" w:rsidRPr="0005192C" w:rsidRDefault="00FF1467" w:rsidP="00E01EEC">
      <w:pPr>
        <w:pStyle w:val="Retraitcorpsdetexte21"/>
        <w:jc w:val="both"/>
        <w:rPr>
          <w:szCs w:val="24"/>
        </w:rPr>
      </w:pPr>
      <w:r w:rsidRPr="0005192C">
        <w:rPr>
          <w:szCs w:val="24"/>
        </w:rPr>
        <w:lastRenderedPageBreak/>
        <w:t xml:space="preserve">Ainsi, en 2014, on s’est posé la question de revoir complètement la partie interface en s’affranchissant de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Le choix s’est porté vers la librairie wxWidgets</w:t>
      </w:r>
      <w:r w:rsidR="006453AA" w:rsidRPr="0005192C">
        <w:rPr>
          <w:szCs w:val="24"/>
        </w:rPr>
        <w:t xml:space="preserve"> (version 2.</w:t>
      </w:r>
      <w:r w:rsidR="009E2E17" w:rsidRPr="0005192C">
        <w:rPr>
          <w:szCs w:val="24"/>
        </w:rPr>
        <w:t>8 au départ du projet)</w:t>
      </w:r>
      <w:r w:rsidRPr="0005192C">
        <w:rPr>
          <w:szCs w:val="24"/>
        </w:rPr>
        <w:t xml:space="preserve">. C’est une librairie comportant tous les éléments qui intéressent Ovni, </w:t>
      </w:r>
      <w:r w:rsidR="00A84074" w:rsidRPr="0005192C">
        <w:rPr>
          <w:szCs w:val="24"/>
        </w:rPr>
        <w:t xml:space="preserve">et </w:t>
      </w:r>
      <w:r w:rsidRPr="0005192C">
        <w:rPr>
          <w:szCs w:val="24"/>
        </w:rPr>
        <w:t>dont le développe</w:t>
      </w:r>
      <w:r w:rsidR="00A84074" w:rsidRPr="0005192C">
        <w:rPr>
          <w:szCs w:val="24"/>
        </w:rPr>
        <w:t xml:space="preserve">ment est toujours très actif. Elle </w:t>
      </w:r>
      <w:r w:rsidRPr="0005192C">
        <w:rPr>
          <w:szCs w:val="24"/>
        </w:rPr>
        <w:t>est très utilisée dans le monde des logiciels libres et même commerciaux. Elle est aussi utilisée en interne de l’environnement de développement Code::Blocks</w:t>
      </w:r>
      <w:r w:rsidR="00A84074" w:rsidRPr="0005192C">
        <w:rPr>
          <w:szCs w:val="24"/>
        </w:rPr>
        <w:t xml:space="preserve">, alternative gratuite de la suite Visual de Microsoft. Code::Blocks est maintenant disponible sur de nombreux environnements, dont Windows, Linux, </w:t>
      </w:r>
      <w:proofErr w:type="spellStart"/>
      <w:r w:rsidR="00A84074" w:rsidRPr="0005192C">
        <w:rPr>
          <w:szCs w:val="24"/>
        </w:rPr>
        <w:t>MacOS</w:t>
      </w:r>
      <w:proofErr w:type="spellEnd"/>
      <w:r w:rsidR="00A84074" w:rsidRPr="0005192C">
        <w:rPr>
          <w:szCs w:val="24"/>
        </w:rPr>
        <w:t xml:space="preserve"> et installé depuis peu, en standard, sur les machines Linux à l’</w:t>
      </w:r>
      <w:proofErr w:type="spellStart"/>
      <w:r w:rsidR="00A84074" w:rsidRPr="0005192C">
        <w:rPr>
          <w:szCs w:val="24"/>
        </w:rPr>
        <w:t>Onera</w:t>
      </w:r>
      <w:proofErr w:type="spellEnd"/>
      <w:r w:rsidR="00A84074" w:rsidRPr="0005192C">
        <w:rPr>
          <w:szCs w:val="24"/>
        </w:rPr>
        <w:t>. L’avantage de Code::Blocks par rapport à Eclipse, logiciel de développement gratuit également, est qu’il intègre un outil de développement d’interface graphique, wxSmith, qui a été utilisé ici pour développer l’interface d’Ovni.</w:t>
      </w:r>
    </w:p>
    <w:p w14:paraId="2592B2BD" w14:textId="77777777" w:rsidR="001132F6" w:rsidRPr="0005192C" w:rsidRDefault="000B5E7A" w:rsidP="00E01EEC">
      <w:pPr>
        <w:pStyle w:val="Retraitcorpsdetexte21"/>
        <w:jc w:val="both"/>
        <w:rPr>
          <w:szCs w:val="24"/>
        </w:rPr>
      </w:pPr>
      <w:r w:rsidRPr="0005192C">
        <w:rPr>
          <w:szCs w:val="24"/>
        </w:rPr>
        <w:t>Une</w:t>
      </w:r>
      <w:r w:rsidR="00A84074" w:rsidRPr="0005192C">
        <w:rPr>
          <w:szCs w:val="24"/>
        </w:rPr>
        <w:t xml:space="preserve"> première maquette de faisabilité a été développée fin 2014 à partir d’un exemple de démonstration intégré à la distribution de </w:t>
      </w:r>
      <w:proofErr w:type="spellStart"/>
      <w:r w:rsidR="00A84074" w:rsidRPr="0005192C">
        <w:rPr>
          <w:szCs w:val="24"/>
        </w:rPr>
        <w:t>wxWidgets</w:t>
      </w:r>
      <w:proofErr w:type="spellEnd"/>
      <w:r w:rsidRPr="0005192C">
        <w:rPr>
          <w:szCs w:val="24"/>
        </w:rPr>
        <w:t xml:space="preserve"> (« </w:t>
      </w:r>
      <w:proofErr w:type="spellStart"/>
      <w:r w:rsidRPr="0005192C">
        <w:rPr>
          <w:szCs w:val="24"/>
        </w:rPr>
        <w:t>penguin</w:t>
      </w:r>
      <w:proofErr w:type="spellEnd"/>
      <w:r w:rsidRPr="0005192C">
        <w:rPr>
          <w:szCs w:val="24"/>
        </w:rPr>
        <w:t xml:space="preserve"> ») et permettant de mouvoir à l’aide de la souris un objet 3D dans une fenêtre OpenGL. Cette maquette a permis notamment des tester la construction d’interface via wxSmith et d’intégrer quelques premiers éléments repris d’Ovni. </w:t>
      </w:r>
    </w:p>
    <w:p w14:paraId="07DFC379" w14:textId="77777777" w:rsidR="00A84074" w:rsidRPr="0005192C" w:rsidRDefault="000B5E7A" w:rsidP="00E01EEC">
      <w:pPr>
        <w:pStyle w:val="Retraitcorpsdetexte21"/>
        <w:jc w:val="both"/>
        <w:rPr>
          <w:szCs w:val="24"/>
        </w:rPr>
      </w:pPr>
      <w:r w:rsidRPr="0005192C">
        <w:rPr>
          <w:szCs w:val="24"/>
        </w:rPr>
        <w:t>A partir d’Avril 2015, la réécriture d’Ovni a été confiée à un stagiaire</w:t>
      </w:r>
      <w:r w:rsidR="001132F6" w:rsidRPr="0005192C">
        <w:rPr>
          <w:szCs w:val="24"/>
        </w:rPr>
        <w:t xml:space="preserve"> d’une école d’ingénieur, l’ECE Paris, sur une durée de 3 mois. L’objectif premier du stage était la réécriture de la partie interface graphique. Toutefois, wxWidgets s’interface plutôt avec C++ et le stagiaire s’est vite tourné vers une réécriture plus profonde du code pour pouvoir d’avantage bénéficier des possibilités de C++. Ce faisant, le travail à réaliser étant très important, le travail était loin d’être terminé en fin de stage. Un autre stage a été proposé pour 2016, mais n’a pas été pourvu faute de candidat adéquat.</w:t>
      </w:r>
      <w:r w:rsidR="006453AA" w:rsidRPr="0005192C">
        <w:rPr>
          <w:szCs w:val="24"/>
        </w:rPr>
        <w:t xml:space="preserve"> Ce n’est donc qu’à partir du début 2018 que le développement a été repris (Home </w:t>
      </w:r>
      <w:proofErr w:type="spellStart"/>
      <w:r w:rsidR="006453AA" w:rsidRPr="0005192C">
        <w:rPr>
          <w:szCs w:val="24"/>
        </w:rPr>
        <w:t>work</w:t>
      </w:r>
      <w:proofErr w:type="spellEnd"/>
      <w:r w:rsidR="006453AA" w:rsidRPr="0005192C">
        <w:rPr>
          <w:szCs w:val="24"/>
        </w:rPr>
        <w:t xml:space="preserve"> de Gérard DURAND en retraite !) : corrections de bugs laissé par le stagiaire, améliorations diverses et transposition de fonctions de la version 4 d’Ovni vers la version 5.</w:t>
      </w:r>
    </w:p>
    <w:p w14:paraId="2E5A9F06" w14:textId="77777777" w:rsidR="006453AA" w:rsidRPr="0005192C" w:rsidRDefault="006453AA" w:rsidP="00E01EEC">
      <w:pPr>
        <w:pStyle w:val="Retraitcorpsdetexte21"/>
        <w:jc w:val="both"/>
        <w:rPr>
          <w:szCs w:val="24"/>
        </w:rPr>
      </w:pPr>
      <w:r w:rsidRPr="0005192C">
        <w:rPr>
          <w:szCs w:val="24"/>
        </w:rPr>
        <w:t xml:space="preserve">La version 4 d’Ovni était, sous Windows, une application 32 bits. La réécriture et l’adoption de wxWidgets </w:t>
      </w:r>
      <w:r w:rsidR="00421F14">
        <w:rPr>
          <w:szCs w:val="24"/>
        </w:rPr>
        <w:t>(actuellement en version 3.</w:t>
      </w:r>
      <w:r w:rsidR="009E2E17" w:rsidRPr="0005192C">
        <w:rPr>
          <w:szCs w:val="24"/>
        </w:rPr>
        <w:t>2</w:t>
      </w:r>
      <w:r w:rsidR="00421F14">
        <w:rPr>
          <w:szCs w:val="24"/>
        </w:rPr>
        <w:t>.0</w:t>
      </w:r>
      <w:r w:rsidR="009E2E17" w:rsidRPr="0005192C">
        <w:rPr>
          <w:szCs w:val="24"/>
        </w:rPr>
        <w:t xml:space="preserve">) a permis d’en faire une application 64 bits. Autre point très intéressant : il est maintenant possible d’utiliser le débuggeur gdb, intégré dans Code::Blocks pour traquer les erreurs du code : avec </w:t>
      </w:r>
      <w:proofErr w:type="spellStart"/>
      <w:r w:rsidR="009E2E17" w:rsidRPr="0005192C">
        <w:rPr>
          <w:szCs w:val="24"/>
        </w:rPr>
        <w:t>Tcl</w:t>
      </w:r>
      <w:proofErr w:type="spellEnd"/>
      <w:r w:rsidR="009E2E17" w:rsidRPr="0005192C">
        <w:rPr>
          <w:szCs w:val="24"/>
        </w:rPr>
        <w:t>/</w:t>
      </w:r>
      <w:proofErr w:type="spellStart"/>
      <w:r w:rsidR="009E2E17" w:rsidRPr="0005192C">
        <w:rPr>
          <w:szCs w:val="24"/>
        </w:rPr>
        <w:t>Tk</w:t>
      </w:r>
      <w:proofErr w:type="spellEnd"/>
      <w:r w:rsidR="009E2E17" w:rsidRPr="0005192C">
        <w:rPr>
          <w:szCs w:val="24"/>
        </w:rPr>
        <w:t xml:space="preserve">, ce n’était pas possible car, </w:t>
      </w:r>
      <w:proofErr w:type="spellStart"/>
      <w:r w:rsidR="009E2E17" w:rsidRPr="0005192C">
        <w:rPr>
          <w:szCs w:val="24"/>
        </w:rPr>
        <w:t>Tcl</w:t>
      </w:r>
      <w:proofErr w:type="spellEnd"/>
      <w:r w:rsidR="009E2E17" w:rsidRPr="0005192C">
        <w:rPr>
          <w:szCs w:val="24"/>
        </w:rPr>
        <w:t>/</w:t>
      </w:r>
      <w:proofErr w:type="spellStart"/>
      <w:r w:rsidR="009E2E17" w:rsidRPr="0005192C">
        <w:rPr>
          <w:szCs w:val="24"/>
        </w:rPr>
        <w:t>Tk</w:t>
      </w:r>
      <w:proofErr w:type="spellEnd"/>
      <w:r w:rsidR="009E2E17" w:rsidRPr="0005192C">
        <w:rPr>
          <w:szCs w:val="24"/>
        </w:rPr>
        <w:t xml:space="preserve"> ayant la main sur le code, seul le débogage à « l’ancienne », via des printf disséminés un peu partout était faisable !</w:t>
      </w:r>
    </w:p>
    <w:p w14:paraId="65936725" w14:textId="77777777" w:rsidR="009E2E17" w:rsidRPr="0005192C" w:rsidRDefault="009E2E17" w:rsidP="00E01EEC">
      <w:pPr>
        <w:pStyle w:val="Retraitcorpsdetexte21"/>
        <w:jc w:val="both"/>
        <w:rPr>
          <w:szCs w:val="24"/>
        </w:rPr>
      </w:pPr>
      <w:r w:rsidRPr="0005192C">
        <w:rPr>
          <w:szCs w:val="24"/>
        </w:rPr>
        <w:t xml:space="preserve">Ovni est actuellement compilé avec la version </w:t>
      </w:r>
      <w:r w:rsidR="0095177C">
        <w:rPr>
          <w:szCs w:val="24"/>
        </w:rPr>
        <w:t>13.2</w:t>
      </w:r>
      <w:r w:rsidRPr="0005192C">
        <w:rPr>
          <w:szCs w:val="24"/>
        </w:rPr>
        <w:t xml:space="preserve"> de </w:t>
      </w:r>
      <w:proofErr w:type="spellStart"/>
      <w:r w:rsidRPr="0005192C">
        <w:rPr>
          <w:szCs w:val="24"/>
        </w:rPr>
        <w:t>gcc</w:t>
      </w:r>
      <w:proofErr w:type="spellEnd"/>
      <w:r w:rsidRPr="0005192C">
        <w:rPr>
          <w:szCs w:val="24"/>
        </w:rPr>
        <w:t xml:space="preserve">/g++ alors qu’on se contentait de la version 4.9 dans </w:t>
      </w:r>
      <w:r w:rsidR="00A1345B" w:rsidRPr="0005192C">
        <w:rPr>
          <w:szCs w:val="24"/>
        </w:rPr>
        <w:t>les dernières versions</w:t>
      </w:r>
      <w:r w:rsidRPr="0005192C">
        <w:rPr>
          <w:szCs w:val="24"/>
        </w:rPr>
        <w:t xml:space="preserve"> avec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w:t>
      </w:r>
    </w:p>
    <w:p w14:paraId="62E8D898" w14:textId="77777777" w:rsidR="00A1345B" w:rsidRPr="0005192C" w:rsidRDefault="00A1345B" w:rsidP="00E01EEC">
      <w:pPr>
        <w:pStyle w:val="Retraitcorpsdetexte21"/>
        <w:jc w:val="both"/>
        <w:rPr>
          <w:szCs w:val="24"/>
        </w:rPr>
      </w:pPr>
      <w:r w:rsidRPr="0005192C">
        <w:rPr>
          <w:szCs w:val="24"/>
        </w:rPr>
        <w:t xml:space="preserve">D’un point de vue pratique, on s’est attaché à ce que l’apparence de l’interface graphique réalisée avec wxWidgets reste proche </w:t>
      </w:r>
      <w:r w:rsidR="00185EC9" w:rsidRPr="0005192C">
        <w:rPr>
          <w:szCs w:val="24"/>
        </w:rPr>
        <w:t>de</w:t>
      </w:r>
      <w:r w:rsidRPr="0005192C">
        <w:rPr>
          <w:szCs w:val="24"/>
        </w:rPr>
        <w:t xml:space="preserve"> celle de la version précédente, sous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w:t>
      </w:r>
      <w:r w:rsidR="00185EC9" w:rsidRPr="0005192C">
        <w:rPr>
          <w:szCs w:val="24"/>
        </w:rPr>
        <w:t xml:space="preserve">Ainsi, la documentation de la V5 est souvent très proche de la V4. </w:t>
      </w:r>
      <w:r w:rsidRPr="0005192C">
        <w:rPr>
          <w:szCs w:val="24"/>
        </w:rPr>
        <w:t xml:space="preserve">Quelques différences </w:t>
      </w:r>
      <w:r w:rsidR="00185EC9" w:rsidRPr="0005192C">
        <w:rPr>
          <w:szCs w:val="24"/>
        </w:rPr>
        <w:t xml:space="preserve">de comportement et fonctionnalités </w:t>
      </w:r>
      <w:r w:rsidRPr="0005192C">
        <w:rPr>
          <w:szCs w:val="24"/>
        </w:rPr>
        <w:t>apparaissent toutefois</w:t>
      </w:r>
      <w:r w:rsidR="00185EC9" w:rsidRPr="0005192C">
        <w:rPr>
          <w:szCs w:val="24"/>
        </w:rPr>
        <w:t>, motivées par l’usage, et demanderont éventuellement un petit temps d’adaptation à l’utilisateur.</w:t>
      </w:r>
    </w:p>
    <w:p w14:paraId="19CA3D7A" w14:textId="77777777" w:rsidR="00A54E84" w:rsidRPr="0005192C" w:rsidRDefault="00A54E84" w:rsidP="00E01EEC">
      <w:pPr>
        <w:pStyle w:val="Retraitcorpsdetexte21"/>
        <w:jc w:val="both"/>
        <w:rPr>
          <w:szCs w:val="24"/>
        </w:rPr>
      </w:pPr>
    </w:p>
    <w:p w14:paraId="7EA52744" w14:textId="77777777" w:rsidR="00E01EEC" w:rsidRPr="0005192C" w:rsidRDefault="00E01EEC" w:rsidP="00E01EEC">
      <w:pPr>
        <w:pStyle w:val="Corpsdetexte"/>
        <w:jc w:val="both"/>
        <w:rPr>
          <w:sz w:val="24"/>
          <w:szCs w:val="24"/>
        </w:rPr>
      </w:pPr>
    </w:p>
    <w:p w14:paraId="20E05384" w14:textId="77777777" w:rsidR="00E01EEC" w:rsidRPr="0005192C" w:rsidRDefault="00E01EEC" w:rsidP="00E01EEC">
      <w:pPr>
        <w:pStyle w:val="Titre1"/>
        <w:numPr>
          <w:ilvl w:val="0"/>
          <w:numId w:val="1"/>
        </w:numPr>
        <w:jc w:val="both"/>
        <w:rPr>
          <w:sz w:val="24"/>
          <w:szCs w:val="24"/>
        </w:rPr>
      </w:pPr>
      <w:bookmarkStart w:id="3" w:name="_Toc278286052"/>
      <w:bookmarkStart w:id="4" w:name="_Toc166431952"/>
      <w:r w:rsidRPr="0005192C">
        <w:rPr>
          <w:sz w:val="24"/>
          <w:szCs w:val="24"/>
        </w:rPr>
        <w:t>domaine d’application</w:t>
      </w:r>
      <w:bookmarkEnd w:id="3"/>
      <w:bookmarkEnd w:id="4"/>
    </w:p>
    <w:p w14:paraId="58F0B383" w14:textId="77777777" w:rsidR="00E01EEC" w:rsidRPr="0005192C" w:rsidRDefault="00E01EEC" w:rsidP="00E01EEC">
      <w:pPr>
        <w:pStyle w:val="Titre2"/>
        <w:numPr>
          <w:ilvl w:val="1"/>
          <w:numId w:val="1"/>
        </w:numPr>
        <w:jc w:val="both"/>
        <w:rPr>
          <w:sz w:val="24"/>
          <w:szCs w:val="24"/>
        </w:rPr>
      </w:pPr>
      <w:bookmarkStart w:id="5" w:name="_Toc278275730"/>
      <w:bookmarkStart w:id="6" w:name="_Toc278286053"/>
      <w:bookmarkStart w:id="7" w:name="_Toc166431953"/>
      <w:r w:rsidRPr="0005192C">
        <w:rPr>
          <w:sz w:val="24"/>
          <w:szCs w:val="24"/>
        </w:rPr>
        <w:t>Historique du développement.</w:t>
      </w:r>
      <w:bookmarkEnd w:id="5"/>
      <w:bookmarkEnd w:id="6"/>
      <w:bookmarkEnd w:id="7"/>
    </w:p>
    <w:p w14:paraId="25238A26" w14:textId="77777777" w:rsidR="00E01EEC" w:rsidRPr="0005192C" w:rsidRDefault="00E01EEC" w:rsidP="00E01EEC">
      <w:pPr>
        <w:pStyle w:val="Retraitcorpsdetexte21"/>
        <w:jc w:val="both"/>
        <w:rPr>
          <w:szCs w:val="24"/>
        </w:rPr>
      </w:pPr>
      <w:r w:rsidRPr="0005192C">
        <w:rPr>
          <w:szCs w:val="24"/>
        </w:rPr>
        <w:t xml:space="preserve">Le logiciel de Calcul du Rayonnement </w:t>
      </w:r>
      <w:proofErr w:type="spellStart"/>
      <w:r w:rsidRPr="0005192C">
        <w:rPr>
          <w:szCs w:val="24"/>
        </w:rPr>
        <w:t>InfraRouge</w:t>
      </w:r>
      <w:proofErr w:type="spellEnd"/>
      <w:r w:rsidRPr="0005192C">
        <w:rPr>
          <w:szCs w:val="24"/>
        </w:rPr>
        <w:t xml:space="preserve"> des Avions, développé à l’</w:t>
      </w:r>
      <w:proofErr w:type="spellStart"/>
      <w:r w:rsidRPr="0005192C">
        <w:rPr>
          <w:szCs w:val="24"/>
        </w:rPr>
        <w:t>Onera</w:t>
      </w:r>
      <w:proofErr w:type="spellEnd"/>
      <w:r w:rsidRPr="0005192C">
        <w:rPr>
          <w:szCs w:val="24"/>
        </w:rPr>
        <w:t xml:space="preserve"> depuis plusieurs années, utilise des bases de données géométriques 3D d’avions.</w:t>
      </w:r>
    </w:p>
    <w:p w14:paraId="5F779A50" w14:textId="77777777" w:rsidR="00E01EEC" w:rsidRPr="0005192C" w:rsidRDefault="00E01EEC" w:rsidP="00E01EEC">
      <w:pPr>
        <w:pStyle w:val="Retraitcorpsdetexte21"/>
        <w:jc w:val="both"/>
        <w:rPr>
          <w:szCs w:val="24"/>
        </w:rPr>
      </w:pPr>
      <w:r w:rsidRPr="0005192C">
        <w:rPr>
          <w:szCs w:val="24"/>
        </w:rPr>
        <w:t xml:space="preserve">Historiquement, la géométrie 3D des avions a d’abord été introduite dans </w:t>
      </w:r>
      <w:proofErr w:type="spellStart"/>
      <w:r w:rsidRPr="0005192C">
        <w:rPr>
          <w:szCs w:val="24"/>
        </w:rPr>
        <w:t>Crira</w:t>
      </w:r>
      <w:proofErr w:type="spellEnd"/>
      <w:r w:rsidRPr="0005192C">
        <w:rPr>
          <w:szCs w:val="24"/>
        </w:rPr>
        <w:t xml:space="preserve"> par une interface avec le logiciel de CAO Euclid, puis a migré vers </w:t>
      </w:r>
      <w:proofErr w:type="spellStart"/>
      <w:r w:rsidRPr="0005192C">
        <w:rPr>
          <w:szCs w:val="24"/>
        </w:rPr>
        <w:t>Infovision</w:t>
      </w:r>
      <w:proofErr w:type="spellEnd"/>
      <w:r w:rsidRPr="0005192C">
        <w:rPr>
          <w:szCs w:val="24"/>
        </w:rPr>
        <w:t xml:space="preserve">, compatible </w:t>
      </w:r>
      <w:r w:rsidRPr="0005192C">
        <w:rPr>
          <w:szCs w:val="24"/>
        </w:rPr>
        <w:lastRenderedPageBreak/>
        <w:t xml:space="preserve">d’Euclid. L’un des inconvénients de cette approche est qu’un utilisateur de </w:t>
      </w:r>
      <w:proofErr w:type="spellStart"/>
      <w:r w:rsidRPr="0005192C">
        <w:rPr>
          <w:szCs w:val="24"/>
        </w:rPr>
        <w:t>Crira</w:t>
      </w:r>
      <w:proofErr w:type="spellEnd"/>
      <w:r w:rsidRPr="0005192C">
        <w:rPr>
          <w:szCs w:val="24"/>
        </w:rPr>
        <w:t xml:space="preserve"> devait posséder un de ces progiciels, lourds et coûteux. De plus, dans l’utilisation qui en était faite dans </w:t>
      </w:r>
      <w:proofErr w:type="spellStart"/>
      <w:r w:rsidRPr="0005192C">
        <w:rPr>
          <w:szCs w:val="24"/>
        </w:rPr>
        <w:t>Crira</w:t>
      </w:r>
      <w:proofErr w:type="spellEnd"/>
      <w:r w:rsidRPr="0005192C">
        <w:rPr>
          <w:szCs w:val="24"/>
        </w:rPr>
        <w:t xml:space="preserve">, il n’y avait que très peu de fonctionnalités de ces logiciels qui étaient utilisées. De plus, l’avion était reconstruit à chaque exécution de </w:t>
      </w:r>
      <w:proofErr w:type="spellStart"/>
      <w:r w:rsidRPr="0005192C">
        <w:rPr>
          <w:szCs w:val="24"/>
        </w:rPr>
        <w:t>Crira</w:t>
      </w:r>
      <w:proofErr w:type="spellEnd"/>
      <w:r w:rsidRPr="0005192C">
        <w:rPr>
          <w:szCs w:val="24"/>
        </w:rPr>
        <w:t xml:space="preserve">, ce qui n’était pas optimal. Suite à un rapprochement avec </w:t>
      </w:r>
      <w:proofErr w:type="spellStart"/>
      <w:r w:rsidRPr="0005192C">
        <w:rPr>
          <w:szCs w:val="24"/>
        </w:rPr>
        <w:t>Oktal</w:t>
      </w:r>
      <w:proofErr w:type="spellEnd"/>
      <w:r w:rsidRPr="0005192C">
        <w:rPr>
          <w:szCs w:val="24"/>
        </w:rPr>
        <w:t>-SE, l’utilisation du format de base de données SDM, format propriétaire d’</w:t>
      </w:r>
      <w:proofErr w:type="spellStart"/>
      <w:r w:rsidRPr="0005192C">
        <w:rPr>
          <w:szCs w:val="24"/>
        </w:rPr>
        <w:t>Oktal</w:t>
      </w:r>
      <w:proofErr w:type="spellEnd"/>
      <w:r w:rsidRPr="0005192C">
        <w:rPr>
          <w:szCs w:val="24"/>
        </w:rPr>
        <w:t xml:space="preserve">-SE, a été introduite dans </w:t>
      </w:r>
      <w:proofErr w:type="spellStart"/>
      <w:r w:rsidRPr="0005192C">
        <w:rPr>
          <w:szCs w:val="24"/>
        </w:rPr>
        <w:t>Crira</w:t>
      </w:r>
      <w:proofErr w:type="spellEnd"/>
      <w:r w:rsidRPr="0005192C">
        <w:rPr>
          <w:szCs w:val="24"/>
        </w:rPr>
        <w:t>. C’est un format assez répandu au sein des utilisations de géométrie 3D liés à la DGA. Toutefois, la lecture et l’exploitation des fichiers 3D d’avions étaient toujours gérées par une interface avec des outils d’</w:t>
      </w:r>
      <w:proofErr w:type="spellStart"/>
      <w:r w:rsidRPr="0005192C">
        <w:rPr>
          <w:szCs w:val="24"/>
        </w:rPr>
        <w:t>Oktal</w:t>
      </w:r>
      <w:proofErr w:type="spellEnd"/>
      <w:r w:rsidRPr="0005192C">
        <w:rPr>
          <w:szCs w:val="24"/>
        </w:rPr>
        <w:t xml:space="preserve">, imposant à l’utilisateur l’achat d’une licence. Dans la version 6 de </w:t>
      </w:r>
      <w:proofErr w:type="spellStart"/>
      <w:r w:rsidRPr="0005192C">
        <w:rPr>
          <w:szCs w:val="24"/>
        </w:rPr>
        <w:t>Crira</w:t>
      </w:r>
      <w:proofErr w:type="spellEnd"/>
      <w:r w:rsidRPr="0005192C">
        <w:rPr>
          <w:szCs w:val="24"/>
        </w:rPr>
        <w:t xml:space="preserve"> nous avons introduit des outils de manipulation et de gestion des objets 3D, en partie issus des études Matisse, ce qui a permis d’obtenir une version de </w:t>
      </w:r>
      <w:proofErr w:type="spellStart"/>
      <w:r w:rsidRPr="0005192C">
        <w:rPr>
          <w:szCs w:val="24"/>
        </w:rPr>
        <w:t>Crira</w:t>
      </w:r>
      <w:proofErr w:type="spellEnd"/>
      <w:r w:rsidRPr="0005192C">
        <w:rPr>
          <w:szCs w:val="24"/>
        </w:rPr>
        <w:t xml:space="preserve"> totalement autonome, c'est-à-dire ne nécessitant plus l’acquisition d’outils externes par l’utilisateur. Afin de se dégager au maximum des outils propriétaires d’</w:t>
      </w:r>
      <w:proofErr w:type="spellStart"/>
      <w:r w:rsidRPr="0005192C">
        <w:rPr>
          <w:szCs w:val="24"/>
        </w:rPr>
        <w:t>Oktal</w:t>
      </w:r>
      <w:proofErr w:type="spellEnd"/>
      <w:r w:rsidRPr="0005192C">
        <w:rPr>
          <w:szCs w:val="24"/>
        </w:rPr>
        <w:t xml:space="preserve">, il nous fallait également avoir un logiciel capable de lire les fichiers au format SDM pour d’abord les visualiser, mais également pour y apporter un certain nombre de modifications et d’adaptations, nécessaires à une utilisation par </w:t>
      </w:r>
      <w:proofErr w:type="spellStart"/>
      <w:r w:rsidRPr="0005192C">
        <w:rPr>
          <w:szCs w:val="24"/>
        </w:rPr>
        <w:t>Crira</w:t>
      </w:r>
      <w:proofErr w:type="spellEnd"/>
      <w:r w:rsidRPr="0005192C">
        <w:rPr>
          <w:szCs w:val="24"/>
        </w:rPr>
        <w:t>. C’est la raison du développement d’OVNI.</w:t>
      </w:r>
    </w:p>
    <w:p w14:paraId="0A67C5FC" w14:textId="77777777" w:rsidR="00E01EEC" w:rsidRPr="0005192C" w:rsidRDefault="00E01EEC" w:rsidP="00E01EEC">
      <w:pPr>
        <w:pStyle w:val="Retraitcorpsdetexte21"/>
        <w:jc w:val="both"/>
        <w:rPr>
          <w:szCs w:val="24"/>
        </w:rPr>
      </w:pPr>
      <w:r w:rsidRPr="0005192C">
        <w:rPr>
          <w:szCs w:val="24"/>
        </w:rPr>
        <w:t xml:space="preserve">Le développement a commencé sous la forme d’un projet tuteuré par des élèves de l’IUT informatique d’Arles en 2004. Le but de ce stage était surtout de bâtir un projet de logiciel en identifiant les besoins des utilisateurs et de proposer des solutions logicielles adaptées </w:t>
      </w:r>
      <w:r w:rsidRPr="0005192C">
        <w:rPr>
          <w:szCs w:val="24"/>
        </w:rPr>
        <w:fldChar w:fldCharType="begin"/>
      </w:r>
      <w:r w:rsidRPr="0005192C">
        <w:rPr>
          <w:szCs w:val="24"/>
        </w:rPr>
        <w:instrText xml:space="preserve"> REF _Ref277330321 \r \h  \* MERGEFORMAT </w:instrText>
      </w:r>
      <w:r w:rsidRPr="0005192C">
        <w:rPr>
          <w:szCs w:val="24"/>
        </w:rPr>
      </w:r>
      <w:r w:rsidRPr="0005192C">
        <w:rPr>
          <w:szCs w:val="24"/>
        </w:rPr>
        <w:fldChar w:fldCharType="separate"/>
      </w:r>
      <w:r w:rsidR="004F7BE8">
        <w:rPr>
          <w:szCs w:val="24"/>
        </w:rPr>
        <w:t>[DR1]</w:t>
      </w:r>
      <w:r w:rsidRPr="0005192C">
        <w:rPr>
          <w:szCs w:val="24"/>
        </w:rPr>
        <w:fldChar w:fldCharType="end"/>
      </w:r>
      <w:r w:rsidRPr="0005192C">
        <w:rPr>
          <w:szCs w:val="24"/>
        </w:rPr>
        <w:t xml:space="preserve">. A l’issue du stage, une préversion de logiciel a été fournie. Le </w:t>
      </w:r>
      <w:r w:rsidR="008B4557" w:rsidRPr="0005192C">
        <w:rPr>
          <w:szCs w:val="24"/>
        </w:rPr>
        <w:t>cœur</w:t>
      </w:r>
      <w:r w:rsidRPr="0005192C">
        <w:rPr>
          <w:szCs w:val="24"/>
        </w:rPr>
        <w:t xml:space="preserve"> du logiciel est développé en langage C, s’appuie sur un rendu OpenGL des objets 3D et utilise une bibliothèque logicielle Glut. C’est lors d’un stage de l’année suivante qu’ont été réellement développées les premières versions. La seule bibliothèque Glut ne permettant pas de gérer facilement une interface avec les boutons, des menus, des fenêtres d’entrée/sortie, c’est dans cette phase qu’a été introduite d’abord GTK, interface très utilisée dans le monde Unix. Mais, suite à des difficultés d’implantation et de compatibilité avec l’existant </w:t>
      </w:r>
      <w:proofErr w:type="spellStart"/>
      <w:r w:rsidRPr="0005192C">
        <w:rPr>
          <w:szCs w:val="24"/>
        </w:rPr>
        <w:t>Onera</w:t>
      </w:r>
      <w:proofErr w:type="spellEnd"/>
      <w:r w:rsidRPr="0005192C">
        <w:rPr>
          <w:szCs w:val="24"/>
        </w:rPr>
        <w:t xml:space="preserve">, c’est ensuite vers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que le choix s’est porté.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est toujours utilisé actuellement. C’est un langage de scripts permettant de créer et gérer facilement des éléments d’interface graphique comme des boutons, des cases à cocher, des menus déroulants, etc.… Il possède en natif de nombreuses fonctions directement exploitables. Pour celles nécessitant des développements spécifiques, une interface vers des fonctions écrites en langage C est disponible. A l’issue de ce second stage </w:t>
      </w:r>
      <w:r w:rsidRPr="0005192C">
        <w:rPr>
          <w:szCs w:val="24"/>
        </w:rPr>
        <w:fldChar w:fldCharType="begin"/>
      </w:r>
      <w:r w:rsidRPr="0005192C">
        <w:rPr>
          <w:szCs w:val="24"/>
        </w:rPr>
        <w:instrText xml:space="preserve"> REF _Ref277330789 \r \h  \* MERGEFORMAT </w:instrText>
      </w:r>
      <w:r w:rsidRPr="0005192C">
        <w:rPr>
          <w:szCs w:val="24"/>
        </w:rPr>
      </w:r>
      <w:r w:rsidRPr="0005192C">
        <w:rPr>
          <w:szCs w:val="24"/>
        </w:rPr>
        <w:fldChar w:fldCharType="separate"/>
      </w:r>
      <w:r w:rsidR="004F7BE8">
        <w:rPr>
          <w:szCs w:val="24"/>
        </w:rPr>
        <w:t>[DR2]</w:t>
      </w:r>
      <w:r w:rsidRPr="0005192C">
        <w:rPr>
          <w:szCs w:val="24"/>
        </w:rPr>
        <w:fldChar w:fldCharType="end"/>
      </w:r>
      <w:r w:rsidRPr="0005192C">
        <w:rPr>
          <w:szCs w:val="24"/>
        </w:rPr>
        <w:t>, nous disposions d’une version d’OVNI possédant déjà certaines des fonctionnalités définies dans le projet et une interface préfigurant celle disponible actuellement. Le projet avait été développé sur Linux à l’IUT et fonctionnait sur Sun Solaris à l’</w:t>
      </w:r>
      <w:proofErr w:type="spellStart"/>
      <w:r w:rsidRPr="0005192C">
        <w:rPr>
          <w:szCs w:val="24"/>
        </w:rPr>
        <w:t>Onera</w:t>
      </w:r>
      <w:proofErr w:type="spellEnd"/>
      <w:r w:rsidRPr="0005192C">
        <w:rPr>
          <w:szCs w:val="24"/>
        </w:rPr>
        <w:t xml:space="preserve">. Certaines des fonctions développées pour OVNI sont réutilisées dans </w:t>
      </w:r>
      <w:proofErr w:type="spellStart"/>
      <w:r w:rsidRPr="0005192C">
        <w:rPr>
          <w:szCs w:val="24"/>
        </w:rPr>
        <w:t>Crira</w:t>
      </w:r>
      <w:proofErr w:type="spellEnd"/>
      <w:r w:rsidRPr="0005192C">
        <w:rPr>
          <w:szCs w:val="24"/>
        </w:rPr>
        <w:t>.</w:t>
      </w:r>
    </w:p>
    <w:p w14:paraId="4A22FCA2" w14:textId="77777777" w:rsidR="00E01EEC" w:rsidRPr="0005192C" w:rsidRDefault="00E01EEC" w:rsidP="00E01EEC">
      <w:pPr>
        <w:pStyle w:val="Retraitcorpsdetexte21"/>
        <w:jc w:val="both"/>
        <w:rPr>
          <w:szCs w:val="24"/>
        </w:rPr>
      </w:pPr>
      <w:r w:rsidRPr="0005192C">
        <w:rPr>
          <w:szCs w:val="24"/>
        </w:rPr>
        <w:t>Suite à ce stage, le développement a été repris à Palaiseau afin d’implanter des fonctionnalités utiles mais encore manquantes. Certaines nouvelles fonctions, non prévues à l’origine, ont été introduites comme par exemple l’importation d’autres formats 3D. De plus, un portage vers Windows a été réalisé à ce moment.</w:t>
      </w:r>
    </w:p>
    <w:p w14:paraId="3B42B382" w14:textId="77777777" w:rsidR="00E01EEC" w:rsidRPr="0005192C" w:rsidRDefault="00E01EEC" w:rsidP="00E01EEC">
      <w:pPr>
        <w:pStyle w:val="Retraitcorpsdetexte21"/>
        <w:jc w:val="both"/>
        <w:rPr>
          <w:szCs w:val="24"/>
        </w:rPr>
      </w:pPr>
      <w:r w:rsidRPr="0005192C">
        <w:rPr>
          <w:szCs w:val="24"/>
        </w:rPr>
        <w:t xml:space="preserve">Un troisième stage, effectué en 2006, est reparti des développements introduits à Palaiseau et étendu les fonctionnalités </w:t>
      </w:r>
      <w:r w:rsidRPr="0005192C">
        <w:rPr>
          <w:szCs w:val="24"/>
        </w:rPr>
        <w:fldChar w:fldCharType="begin"/>
      </w:r>
      <w:r w:rsidRPr="0005192C">
        <w:rPr>
          <w:szCs w:val="24"/>
        </w:rPr>
        <w:instrText xml:space="preserve"> REF _Ref277332230 \r \h  \* MERGEFORMAT </w:instrText>
      </w:r>
      <w:r w:rsidRPr="0005192C">
        <w:rPr>
          <w:szCs w:val="24"/>
        </w:rPr>
      </w:r>
      <w:r w:rsidRPr="0005192C">
        <w:rPr>
          <w:szCs w:val="24"/>
        </w:rPr>
        <w:fldChar w:fldCharType="separate"/>
      </w:r>
      <w:r w:rsidR="004F7BE8">
        <w:rPr>
          <w:szCs w:val="24"/>
        </w:rPr>
        <w:t>[DR3]</w:t>
      </w:r>
      <w:r w:rsidRPr="0005192C">
        <w:rPr>
          <w:szCs w:val="24"/>
        </w:rPr>
        <w:fldChar w:fldCharType="end"/>
      </w:r>
      <w:r w:rsidRPr="0005192C">
        <w:rPr>
          <w:szCs w:val="24"/>
        </w:rPr>
        <w:t>.</w:t>
      </w:r>
    </w:p>
    <w:p w14:paraId="08ED6835" w14:textId="77777777" w:rsidR="00E01EEC" w:rsidRPr="0005192C" w:rsidRDefault="00E01EEC" w:rsidP="00E01EEC">
      <w:pPr>
        <w:pStyle w:val="Retraitcorpsdetexte21"/>
        <w:jc w:val="both"/>
        <w:rPr>
          <w:szCs w:val="24"/>
        </w:rPr>
      </w:pPr>
      <w:r w:rsidRPr="0005192C">
        <w:rPr>
          <w:szCs w:val="24"/>
        </w:rPr>
        <w:t>Depuis ce stage, le développement d’OVNI a de nouveau été repris à Palaiseau. Il a tout d’abord fallu corriger un certain nombre de bugs restés à l’issue de ce troisième stage, bugs qui causaient des plantages aléatoires sous Windows, mais sans incidence sous Sun Solaris apparemment. Au fur et à mesure des utilisations, notamment dans le cadre d’un PEA (Gabarits), de nouvelles fonctionnalités ont été introduites.</w:t>
      </w:r>
    </w:p>
    <w:p w14:paraId="16C374E6" w14:textId="77777777" w:rsidR="00E01EEC" w:rsidRPr="0005192C" w:rsidRDefault="00E01EEC" w:rsidP="00E01EEC">
      <w:pPr>
        <w:pStyle w:val="Retraitcorpsdetexte21"/>
        <w:jc w:val="both"/>
        <w:rPr>
          <w:szCs w:val="24"/>
        </w:rPr>
      </w:pPr>
      <w:r w:rsidRPr="0005192C">
        <w:rPr>
          <w:szCs w:val="24"/>
        </w:rPr>
        <w:t xml:space="preserve">Le format de base des fichiers 3D utilisés dans </w:t>
      </w:r>
      <w:proofErr w:type="spellStart"/>
      <w:r w:rsidRPr="0005192C">
        <w:rPr>
          <w:szCs w:val="24"/>
        </w:rPr>
        <w:t>Crira</w:t>
      </w:r>
      <w:proofErr w:type="spellEnd"/>
      <w:r w:rsidRPr="0005192C">
        <w:rPr>
          <w:szCs w:val="24"/>
        </w:rPr>
        <w:t xml:space="preserve"> est toujours le format SDM d’</w:t>
      </w:r>
      <w:proofErr w:type="spellStart"/>
      <w:r w:rsidRPr="0005192C">
        <w:rPr>
          <w:szCs w:val="24"/>
        </w:rPr>
        <w:t>Oktal</w:t>
      </w:r>
      <w:proofErr w:type="spellEnd"/>
      <w:r w:rsidRPr="0005192C">
        <w:rPr>
          <w:szCs w:val="24"/>
        </w:rPr>
        <w:t xml:space="preserve">. C’est la raison pour laquelle c’est ce format qui est utilisé comme base dans OVNI en lecture et en écriture. Il est envisagé d’utiliser dans </w:t>
      </w:r>
      <w:proofErr w:type="spellStart"/>
      <w:r w:rsidRPr="0005192C">
        <w:rPr>
          <w:szCs w:val="24"/>
        </w:rPr>
        <w:t>Crira</w:t>
      </w:r>
      <w:proofErr w:type="spellEnd"/>
      <w:r w:rsidRPr="0005192C">
        <w:rPr>
          <w:szCs w:val="24"/>
        </w:rPr>
        <w:t xml:space="preserve"> un autre format, issu des travaux </w:t>
      </w:r>
      <w:r w:rsidRPr="0005192C">
        <w:rPr>
          <w:szCs w:val="24"/>
        </w:rPr>
        <w:lastRenderedPageBreak/>
        <w:t>du groupe 3D interne à l’</w:t>
      </w:r>
      <w:proofErr w:type="spellStart"/>
      <w:r w:rsidRPr="0005192C">
        <w:rPr>
          <w:szCs w:val="24"/>
        </w:rPr>
        <w:t>Onera</w:t>
      </w:r>
      <w:proofErr w:type="spellEnd"/>
      <w:r w:rsidRPr="0005192C">
        <w:rPr>
          <w:szCs w:val="24"/>
        </w:rPr>
        <w:t xml:space="preserve">/Dota (g3d). OVNI pourrait facilement migrer vers ce format, mais un outil équivalent est en cours de développement pour g3d. Actuellement, OVNI est en avance sur cet outil g3d, mais ce ne sera pas toujours le cas. Tout dépend de l’avenir de ce groupe de travail et des fonctionnalités supportées par le </w:t>
      </w:r>
      <w:proofErr w:type="spellStart"/>
      <w:r w:rsidRPr="0005192C">
        <w:rPr>
          <w:szCs w:val="24"/>
        </w:rPr>
        <w:t>visualiseur</w:t>
      </w:r>
      <w:proofErr w:type="spellEnd"/>
      <w:r w:rsidRPr="0005192C">
        <w:rPr>
          <w:szCs w:val="24"/>
        </w:rPr>
        <w:t xml:space="preserve"> g3d.</w:t>
      </w:r>
    </w:p>
    <w:p w14:paraId="63686582" w14:textId="77777777" w:rsidR="00F74A08" w:rsidRPr="0005192C" w:rsidRDefault="00F74A08" w:rsidP="00E01EEC">
      <w:pPr>
        <w:pStyle w:val="Retraitcorpsdetexte21"/>
        <w:jc w:val="both"/>
        <w:rPr>
          <w:szCs w:val="24"/>
        </w:rPr>
      </w:pPr>
      <w:r w:rsidRPr="0005192C">
        <w:rPr>
          <w:szCs w:val="24"/>
        </w:rPr>
        <w:t xml:space="preserve">Jusqu’à la version 3.31 d’Ovni, on utilisait un programme </w:t>
      </w:r>
      <w:proofErr w:type="spellStart"/>
      <w:r w:rsidRPr="0005192C">
        <w:rPr>
          <w:szCs w:val="24"/>
        </w:rPr>
        <w:t>mktclapp</w:t>
      </w:r>
      <w:proofErr w:type="spellEnd"/>
      <w:r w:rsidRPr="0005192C">
        <w:rPr>
          <w:szCs w:val="24"/>
        </w:rPr>
        <w:t xml:space="preserve"> permettant de mélanger du code en C et des scripts en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w:t>
      </w:r>
      <w:proofErr w:type="spellStart"/>
      <w:r w:rsidRPr="0005192C">
        <w:rPr>
          <w:szCs w:val="24"/>
        </w:rPr>
        <w:t>Mktclapp</w:t>
      </w:r>
      <w:proofErr w:type="spellEnd"/>
      <w:r w:rsidRPr="0005192C">
        <w:rPr>
          <w:szCs w:val="24"/>
        </w:rPr>
        <w:t xml:space="preserve"> est assez ancien et n’est plus développé par son auteur. </w:t>
      </w:r>
      <w:proofErr w:type="spellStart"/>
      <w:r w:rsidR="004422F5" w:rsidRPr="0005192C">
        <w:rPr>
          <w:szCs w:val="24"/>
        </w:rPr>
        <w:t>Mktclapp</w:t>
      </w:r>
      <w:proofErr w:type="spellEnd"/>
      <w:r w:rsidR="004422F5" w:rsidRPr="0005192C">
        <w:rPr>
          <w:szCs w:val="24"/>
        </w:rPr>
        <w:t xml:space="preserve"> est fourni sous forme d’exécutable pour Windows, Linux/</w:t>
      </w:r>
      <w:proofErr w:type="spellStart"/>
      <w:r w:rsidR="004422F5" w:rsidRPr="0005192C">
        <w:rPr>
          <w:szCs w:val="24"/>
        </w:rPr>
        <w:t>Redhat</w:t>
      </w:r>
      <w:proofErr w:type="spellEnd"/>
      <w:r w:rsidR="004422F5" w:rsidRPr="0005192C">
        <w:rPr>
          <w:szCs w:val="24"/>
        </w:rPr>
        <w:t xml:space="preserve">/CentOS (et éventuellement Solaris). </w:t>
      </w:r>
      <w:r w:rsidRPr="0005192C">
        <w:rPr>
          <w:szCs w:val="24"/>
        </w:rPr>
        <w:t xml:space="preserve">Le code source en C de </w:t>
      </w:r>
      <w:proofErr w:type="spellStart"/>
      <w:r w:rsidRPr="0005192C">
        <w:rPr>
          <w:szCs w:val="24"/>
        </w:rPr>
        <w:t>mktclapp</w:t>
      </w:r>
      <w:proofErr w:type="spellEnd"/>
      <w:r w:rsidRPr="0005192C">
        <w:rPr>
          <w:szCs w:val="24"/>
        </w:rPr>
        <w:t xml:space="preserve"> est fourni avec les sources d’Ovni. Il est utilisable jusqu’aux version</w:t>
      </w:r>
      <w:r w:rsidR="004422F5" w:rsidRPr="0005192C">
        <w:rPr>
          <w:szCs w:val="24"/>
        </w:rPr>
        <w:t xml:space="preserve">s 8.4 de </w:t>
      </w:r>
      <w:proofErr w:type="spellStart"/>
      <w:r w:rsidR="004422F5" w:rsidRPr="0005192C">
        <w:rPr>
          <w:szCs w:val="24"/>
        </w:rPr>
        <w:t>Tcl</w:t>
      </w:r>
      <w:proofErr w:type="spellEnd"/>
      <w:r w:rsidR="004422F5" w:rsidRPr="0005192C">
        <w:rPr>
          <w:szCs w:val="24"/>
        </w:rPr>
        <w:t>/</w:t>
      </w:r>
      <w:proofErr w:type="spellStart"/>
      <w:r w:rsidR="004422F5" w:rsidRPr="0005192C">
        <w:rPr>
          <w:szCs w:val="24"/>
        </w:rPr>
        <w:t>Tk</w:t>
      </w:r>
      <w:proofErr w:type="spellEnd"/>
      <w:r w:rsidR="004422F5" w:rsidRPr="0005192C">
        <w:rPr>
          <w:szCs w:val="24"/>
        </w:rPr>
        <w:t xml:space="preserve">. Certains de </w:t>
      </w:r>
      <w:r w:rsidR="00647DE4" w:rsidRPr="0005192C">
        <w:rPr>
          <w:szCs w:val="24"/>
        </w:rPr>
        <w:t>d</w:t>
      </w:r>
      <w:r w:rsidRPr="0005192C">
        <w:rPr>
          <w:szCs w:val="24"/>
        </w:rPr>
        <w:t xml:space="preserve">es appels à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w:t>
      </w:r>
      <w:r w:rsidR="00647DE4" w:rsidRPr="0005192C">
        <w:rPr>
          <w:szCs w:val="24"/>
        </w:rPr>
        <w:t xml:space="preserve">générés par </w:t>
      </w:r>
      <w:proofErr w:type="spellStart"/>
      <w:r w:rsidR="00647DE4" w:rsidRPr="0005192C">
        <w:rPr>
          <w:szCs w:val="24"/>
        </w:rPr>
        <w:t>mktclapp</w:t>
      </w:r>
      <w:proofErr w:type="spellEnd"/>
      <w:r w:rsidR="00647DE4" w:rsidRPr="0005192C">
        <w:rPr>
          <w:szCs w:val="24"/>
        </w:rPr>
        <w:t xml:space="preserve"> </w:t>
      </w:r>
      <w:r w:rsidRPr="0005192C">
        <w:rPr>
          <w:szCs w:val="24"/>
        </w:rPr>
        <w:t xml:space="preserve">ne sont plus supportés depuis les versions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8.5. </w:t>
      </w:r>
      <w:r w:rsidR="004422F5" w:rsidRPr="0005192C">
        <w:rPr>
          <w:szCs w:val="24"/>
        </w:rPr>
        <w:t>On construit alors Ovni sous la forme d’une librairie dynamique (dll sous Windows, fichier .</w:t>
      </w:r>
      <w:proofErr w:type="spellStart"/>
      <w:r w:rsidR="004422F5" w:rsidRPr="0005192C">
        <w:rPr>
          <w:szCs w:val="24"/>
        </w:rPr>
        <w:t>so</w:t>
      </w:r>
      <w:proofErr w:type="spellEnd"/>
      <w:r w:rsidR="004422F5" w:rsidRPr="0005192C">
        <w:rPr>
          <w:szCs w:val="24"/>
        </w:rPr>
        <w:t xml:space="preserve"> sous Linux) appelable depuis un code </w:t>
      </w:r>
      <w:proofErr w:type="spellStart"/>
      <w:r w:rsidR="004422F5" w:rsidRPr="0005192C">
        <w:rPr>
          <w:szCs w:val="24"/>
        </w:rPr>
        <w:t>Tcl</w:t>
      </w:r>
      <w:proofErr w:type="spellEnd"/>
      <w:r w:rsidR="004422F5" w:rsidRPr="0005192C">
        <w:rPr>
          <w:szCs w:val="24"/>
        </w:rPr>
        <w:t>/</w:t>
      </w:r>
      <w:proofErr w:type="spellStart"/>
      <w:r w:rsidR="004422F5" w:rsidRPr="0005192C">
        <w:rPr>
          <w:szCs w:val="24"/>
        </w:rPr>
        <w:t>Tk</w:t>
      </w:r>
      <w:proofErr w:type="spellEnd"/>
      <w:r w:rsidR="004422F5" w:rsidRPr="0005192C">
        <w:rPr>
          <w:szCs w:val="24"/>
        </w:rPr>
        <w:t>.</w:t>
      </w:r>
      <w:r w:rsidR="00647DE4" w:rsidRPr="0005192C">
        <w:rPr>
          <w:szCs w:val="24"/>
        </w:rPr>
        <w:t xml:space="preserve"> Cette librairie peut être utilisée comme telle ou intégrée dans un exécutable autonome généré par </w:t>
      </w:r>
      <w:proofErr w:type="spellStart"/>
      <w:r w:rsidR="00647DE4" w:rsidRPr="0005192C">
        <w:rPr>
          <w:szCs w:val="24"/>
        </w:rPr>
        <w:t>Tclkit</w:t>
      </w:r>
      <w:proofErr w:type="spellEnd"/>
      <w:r w:rsidR="00647DE4" w:rsidRPr="0005192C">
        <w:rPr>
          <w:szCs w:val="24"/>
        </w:rPr>
        <w:t>.</w:t>
      </w:r>
    </w:p>
    <w:p w14:paraId="370B10C8" w14:textId="77777777" w:rsidR="00A1345B" w:rsidRPr="0005192C" w:rsidRDefault="00A1345B" w:rsidP="00E01EEC">
      <w:pPr>
        <w:pStyle w:val="Retraitcorpsdetexte21"/>
        <w:jc w:val="both"/>
        <w:rPr>
          <w:szCs w:val="24"/>
        </w:rPr>
      </w:pPr>
      <w:r w:rsidRPr="0005192C">
        <w:rPr>
          <w:szCs w:val="24"/>
        </w:rPr>
        <w:t>Comme décrit dans le préambule du paragraphe précédent, il est devenu évident que le logiciel ne pourrait plus être développé efficacement en raison de l’obsolescence de certains logiciels/bibliothèques intermédiaires. C’est pourquoi, il a été décidé de cha</w:t>
      </w:r>
      <w:r w:rsidR="00185EC9" w:rsidRPr="0005192C">
        <w:rPr>
          <w:szCs w:val="24"/>
        </w:rPr>
        <w:t>nger de bibliothèque graphique e</w:t>
      </w:r>
      <w:r w:rsidRPr="0005192C">
        <w:rPr>
          <w:szCs w:val="24"/>
        </w:rPr>
        <w:t>t de passer à wxWidgets. D’autres choix auraient été possibles, mais c’est notamment parce que Code::Blocks, interface de développement utilisée par l’auteur</w:t>
      </w:r>
      <w:r w:rsidR="00185EC9" w:rsidRPr="0005192C">
        <w:rPr>
          <w:szCs w:val="24"/>
        </w:rPr>
        <w:t>,</w:t>
      </w:r>
      <w:r w:rsidRPr="0005192C">
        <w:rPr>
          <w:szCs w:val="24"/>
        </w:rPr>
        <w:t xml:space="preserve"> est bâti autour de cette librairie et intègre des outils de développement graphique comme wxSmith, que ce choix a été favorisé.</w:t>
      </w:r>
    </w:p>
    <w:p w14:paraId="3E8F995B" w14:textId="77777777" w:rsidR="00E01EEC" w:rsidRPr="0005192C" w:rsidRDefault="00E01EEC" w:rsidP="00E01EEC">
      <w:pPr>
        <w:pStyle w:val="Retraitcorpsdetexte21"/>
        <w:jc w:val="both"/>
        <w:rPr>
          <w:szCs w:val="24"/>
        </w:rPr>
      </w:pPr>
    </w:p>
    <w:p w14:paraId="25FB0397" w14:textId="77777777" w:rsidR="00E01EEC" w:rsidRPr="0005192C" w:rsidRDefault="00E01EEC" w:rsidP="00E01EEC">
      <w:pPr>
        <w:pStyle w:val="Titre2"/>
        <w:numPr>
          <w:ilvl w:val="1"/>
          <w:numId w:val="1"/>
        </w:numPr>
        <w:jc w:val="both"/>
        <w:rPr>
          <w:sz w:val="24"/>
          <w:szCs w:val="24"/>
        </w:rPr>
      </w:pPr>
      <w:bookmarkStart w:id="8" w:name="_Toc278275731"/>
      <w:bookmarkStart w:id="9" w:name="_Toc278286054"/>
      <w:bookmarkStart w:id="10" w:name="_Toc166431954"/>
      <w:r w:rsidRPr="0005192C">
        <w:rPr>
          <w:sz w:val="24"/>
          <w:szCs w:val="24"/>
        </w:rPr>
        <w:t>Fonctionnalités principales du code</w:t>
      </w:r>
      <w:bookmarkEnd w:id="8"/>
      <w:bookmarkEnd w:id="9"/>
      <w:bookmarkEnd w:id="10"/>
    </w:p>
    <w:p w14:paraId="29C56EEE" w14:textId="77777777" w:rsidR="00E01EEC" w:rsidRPr="0005192C" w:rsidRDefault="00E01EEC" w:rsidP="00E01EEC">
      <w:pPr>
        <w:pStyle w:val="Retraitcorpsdetexte21"/>
        <w:jc w:val="both"/>
        <w:rPr>
          <w:szCs w:val="24"/>
        </w:rPr>
      </w:pPr>
      <w:r w:rsidRPr="0005192C">
        <w:rPr>
          <w:szCs w:val="24"/>
        </w:rPr>
        <w:t>Les fonctionnalités principales du code qui seront détaillées dans ce document sont les suivantes :</w:t>
      </w:r>
    </w:p>
    <w:p w14:paraId="163D6759" w14:textId="77777777" w:rsidR="00E01EEC" w:rsidRPr="0005192C" w:rsidRDefault="00E01EEC" w:rsidP="007A749A">
      <w:pPr>
        <w:pStyle w:val="Retraitcorpsdetexte21"/>
        <w:numPr>
          <w:ilvl w:val="0"/>
          <w:numId w:val="26"/>
        </w:numPr>
        <w:jc w:val="both"/>
        <w:rPr>
          <w:szCs w:val="24"/>
        </w:rPr>
      </w:pPr>
      <w:r w:rsidRPr="0005192C">
        <w:rPr>
          <w:szCs w:val="24"/>
        </w:rPr>
        <w:t>Lecture de fichiers 3D au format SDM d’</w:t>
      </w:r>
      <w:proofErr w:type="spellStart"/>
      <w:r w:rsidRPr="0005192C">
        <w:rPr>
          <w:szCs w:val="24"/>
        </w:rPr>
        <w:t>Oktal</w:t>
      </w:r>
      <w:proofErr w:type="spellEnd"/>
      <w:r w:rsidRPr="0005192C">
        <w:rPr>
          <w:szCs w:val="24"/>
        </w:rPr>
        <w:t>-SE (fichiers .</w:t>
      </w:r>
      <w:proofErr w:type="spellStart"/>
      <w:r w:rsidRPr="0005192C">
        <w:rPr>
          <w:szCs w:val="24"/>
        </w:rPr>
        <w:t>bdd</w:t>
      </w:r>
      <w:proofErr w:type="spellEnd"/>
      <w:r w:rsidRPr="0005192C">
        <w:rPr>
          <w:szCs w:val="24"/>
        </w:rPr>
        <w:t>) ;</w:t>
      </w:r>
    </w:p>
    <w:p w14:paraId="4CB26E5D" w14:textId="77777777" w:rsidR="00E01EEC" w:rsidRPr="0005192C" w:rsidRDefault="00E01EEC" w:rsidP="007A749A">
      <w:pPr>
        <w:pStyle w:val="Retraitcorpsdetexte21"/>
        <w:numPr>
          <w:ilvl w:val="0"/>
          <w:numId w:val="26"/>
        </w:numPr>
        <w:jc w:val="both"/>
        <w:rPr>
          <w:szCs w:val="24"/>
        </w:rPr>
      </w:pPr>
      <w:r w:rsidRPr="0005192C">
        <w:rPr>
          <w:szCs w:val="24"/>
        </w:rPr>
        <w:t>Affichage dans une fenêtre OpenGL des objets lus : objet plein, avec ou sans les points des sommets, avec ou sans les arêtes des facettes ;</w:t>
      </w:r>
    </w:p>
    <w:p w14:paraId="7440C5FD" w14:textId="77777777" w:rsidR="00E01EEC" w:rsidRPr="0005192C" w:rsidRDefault="00E01EEC" w:rsidP="007A749A">
      <w:pPr>
        <w:pStyle w:val="Retraitcorpsdetexte21"/>
        <w:numPr>
          <w:ilvl w:val="0"/>
          <w:numId w:val="26"/>
        </w:numPr>
        <w:jc w:val="both"/>
        <w:rPr>
          <w:szCs w:val="24"/>
        </w:rPr>
      </w:pPr>
      <w:r w:rsidRPr="0005192C">
        <w:rPr>
          <w:szCs w:val="24"/>
        </w:rPr>
        <w:t>Manipulation des objets 3D : rotations, translations, zoom avec la souris ou à l’aide de touche du clavier ;</w:t>
      </w:r>
    </w:p>
    <w:p w14:paraId="73F883CD" w14:textId="77777777" w:rsidR="00E01EEC" w:rsidRPr="0005192C" w:rsidRDefault="00E01EEC" w:rsidP="007A749A">
      <w:pPr>
        <w:pStyle w:val="Retraitcorpsdetexte21"/>
        <w:numPr>
          <w:ilvl w:val="0"/>
          <w:numId w:val="26"/>
        </w:numPr>
        <w:jc w:val="both"/>
        <w:rPr>
          <w:szCs w:val="24"/>
        </w:rPr>
      </w:pPr>
      <w:r w:rsidRPr="0005192C">
        <w:rPr>
          <w:szCs w:val="24"/>
        </w:rPr>
        <w:t>Repérage d’éléments particuliers comme des points, des facettes, des objets : sélection manuelle par menu ou par clic de souris ;</w:t>
      </w:r>
    </w:p>
    <w:p w14:paraId="1FE54A48" w14:textId="77777777" w:rsidR="00E01EEC" w:rsidRPr="0005192C" w:rsidRDefault="00E01EEC" w:rsidP="007A749A">
      <w:pPr>
        <w:pStyle w:val="Retraitcorpsdetexte21"/>
        <w:numPr>
          <w:ilvl w:val="0"/>
          <w:numId w:val="26"/>
        </w:numPr>
        <w:jc w:val="both"/>
        <w:rPr>
          <w:szCs w:val="24"/>
        </w:rPr>
      </w:pPr>
      <w:r w:rsidRPr="0005192C">
        <w:rPr>
          <w:szCs w:val="24"/>
        </w:rPr>
        <w:t>Ajout de formes génériques simples : sphère ou ellipsoïde, cylindre, cube ou parallélépipède, cône, facette isolée</w:t>
      </w:r>
      <w:r w:rsidR="00185EC9" w:rsidRPr="0005192C">
        <w:rPr>
          <w:szCs w:val="24"/>
        </w:rPr>
        <w:t>, icosaèdre (nouveauté de la V5 qui peut permettre, par itération, de générer un autre type de sphère)</w:t>
      </w:r>
      <w:r w:rsidRPr="0005192C">
        <w:rPr>
          <w:szCs w:val="24"/>
        </w:rPr>
        <w:t> ;</w:t>
      </w:r>
    </w:p>
    <w:p w14:paraId="3A5F7AE8" w14:textId="77777777" w:rsidR="00E01EEC" w:rsidRPr="0005192C" w:rsidRDefault="00E01EEC" w:rsidP="007A749A">
      <w:pPr>
        <w:pStyle w:val="Retraitcorpsdetexte21"/>
        <w:numPr>
          <w:ilvl w:val="0"/>
          <w:numId w:val="26"/>
        </w:numPr>
        <w:jc w:val="both"/>
        <w:rPr>
          <w:szCs w:val="24"/>
        </w:rPr>
      </w:pPr>
      <w:r w:rsidRPr="0005192C">
        <w:rPr>
          <w:szCs w:val="24"/>
        </w:rPr>
        <w:t>Ajout de points, de facettes : fonctions utiles pour corriger des bases de données avec des erreurs, des trous ;</w:t>
      </w:r>
    </w:p>
    <w:p w14:paraId="7BFAEC72" w14:textId="77777777" w:rsidR="00E01EEC" w:rsidRPr="0005192C" w:rsidRDefault="00E01EEC" w:rsidP="007A749A">
      <w:pPr>
        <w:pStyle w:val="Retraitcorpsdetexte21"/>
        <w:numPr>
          <w:ilvl w:val="0"/>
          <w:numId w:val="26"/>
        </w:numPr>
        <w:jc w:val="both"/>
        <w:rPr>
          <w:szCs w:val="24"/>
        </w:rPr>
      </w:pPr>
      <w:r w:rsidRPr="0005192C">
        <w:rPr>
          <w:szCs w:val="24"/>
        </w:rPr>
        <w:t xml:space="preserve">Modifications de coordonnées de points (correction de </w:t>
      </w:r>
      <w:proofErr w:type="spellStart"/>
      <w:r w:rsidRPr="0005192C">
        <w:rPr>
          <w:szCs w:val="24"/>
        </w:rPr>
        <w:t>bdd</w:t>
      </w:r>
      <w:proofErr w:type="spellEnd"/>
      <w:r w:rsidRPr="0005192C">
        <w:rPr>
          <w:szCs w:val="24"/>
        </w:rPr>
        <w:t>) ;</w:t>
      </w:r>
    </w:p>
    <w:p w14:paraId="644DCD45" w14:textId="77777777" w:rsidR="00E01EEC" w:rsidRPr="0005192C" w:rsidRDefault="00E01EEC" w:rsidP="007A749A">
      <w:pPr>
        <w:pStyle w:val="Retraitcorpsdetexte21"/>
        <w:numPr>
          <w:ilvl w:val="0"/>
          <w:numId w:val="26"/>
        </w:numPr>
        <w:jc w:val="both"/>
        <w:rPr>
          <w:szCs w:val="24"/>
        </w:rPr>
      </w:pPr>
      <w:r w:rsidRPr="0005192C">
        <w:rPr>
          <w:szCs w:val="24"/>
        </w:rPr>
        <w:t>Rotations globales, symétries globales, changement de signes sur certains des axes des bases de données, permutation d’axes ;</w:t>
      </w:r>
    </w:p>
    <w:p w14:paraId="17C8B3A6" w14:textId="77777777" w:rsidR="00E01EEC" w:rsidRPr="0005192C" w:rsidRDefault="00E01EEC" w:rsidP="007A749A">
      <w:pPr>
        <w:pStyle w:val="Retraitcorpsdetexte21"/>
        <w:numPr>
          <w:ilvl w:val="0"/>
          <w:numId w:val="26"/>
        </w:numPr>
        <w:jc w:val="both"/>
        <w:rPr>
          <w:szCs w:val="24"/>
        </w:rPr>
      </w:pPr>
      <w:r w:rsidRPr="0005192C">
        <w:rPr>
          <w:szCs w:val="24"/>
        </w:rPr>
        <w:t xml:space="preserve">Identification ou entrée de numéro de groupe (fonction indispensable pour </w:t>
      </w:r>
      <w:proofErr w:type="spellStart"/>
      <w:r w:rsidRPr="0005192C">
        <w:rPr>
          <w:szCs w:val="24"/>
        </w:rPr>
        <w:t>Crira</w:t>
      </w:r>
      <w:proofErr w:type="spellEnd"/>
      <w:r w:rsidRPr="0005192C">
        <w:rPr>
          <w:szCs w:val="24"/>
        </w:rPr>
        <w:t>) ;</w:t>
      </w:r>
    </w:p>
    <w:p w14:paraId="09A0AA25" w14:textId="77777777" w:rsidR="00E01EEC" w:rsidRPr="0005192C" w:rsidRDefault="00E01EEC" w:rsidP="007A749A">
      <w:pPr>
        <w:pStyle w:val="Retraitcorpsdetexte21"/>
        <w:numPr>
          <w:ilvl w:val="0"/>
          <w:numId w:val="26"/>
        </w:numPr>
        <w:jc w:val="both"/>
        <w:rPr>
          <w:szCs w:val="24"/>
        </w:rPr>
      </w:pPr>
      <w:r w:rsidRPr="0005192C">
        <w:rPr>
          <w:szCs w:val="24"/>
        </w:rPr>
        <w:t>Identification ou entrée de numéro de matériau</w:t>
      </w:r>
    </w:p>
    <w:p w14:paraId="73AC01D0" w14:textId="77777777" w:rsidR="00E01EEC" w:rsidRPr="0005192C" w:rsidRDefault="00E01EEC" w:rsidP="007A749A">
      <w:pPr>
        <w:pStyle w:val="Retraitcorpsdetexte21"/>
        <w:numPr>
          <w:ilvl w:val="0"/>
          <w:numId w:val="26"/>
        </w:numPr>
        <w:jc w:val="both"/>
        <w:rPr>
          <w:szCs w:val="24"/>
        </w:rPr>
      </w:pPr>
      <w:r w:rsidRPr="0005192C">
        <w:rPr>
          <w:szCs w:val="24"/>
        </w:rPr>
        <w:t>Modification et stockage de la palette de couleurs à affecter aux groupes et/ou aux matériaux ;</w:t>
      </w:r>
    </w:p>
    <w:p w14:paraId="28CE877E" w14:textId="77777777" w:rsidR="00E01EEC" w:rsidRPr="0005192C" w:rsidRDefault="00E01EEC" w:rsidP="007A749A">
      <w:pPr>
        <w:pStyle w:val="Retraitcorpsdetexte21"/>
        <w:numPr>
          <w:ilvl w:val="0"/>
          <w:numId w:val="26"/>
        </w:numPr>
        <w:jc w:val="both"/>
        <w:rPr>
          <w:szCs w:val="24"/>
        </w:rPr>
      </w:pPr>
      <w:r w:rsidRPr="0005192C">
        <w:rPr>
          <w:szCs w:val="24"/>
        </w:rPr>
        <w:t>Identification du sens des normales (fonction indispensable pour vérifier si elles sont correctement orientées en vue des calculs de réflexion sur les différentes parties d’avions) ;</w:t>
      </w:r>
    </w:p>
    <w:p w14:paraId="1630BB3A" w14:textId="77777777" w:rsidR="00E01EEC" w:rsidRPr="0005192C" w:rsidRDefault="00E01EEC" w:rsidP="007A749A">
      <w:pPr>
        <w:pStyle w:val="Retraitcorpsdetexte21"/>
        <w:numPr>
          <w:ilvl w:val="0"/>
          <w:numId w:val="26"/>
        </w:numPr>
        <w:jc w:val="both"/>
        <w:rPr>
          <w:szCs w:val="24"/>
        </w:rPr>
      </w:pPr>
      <w:r w:rsidRPr="0005192C">
        <w:rPr>
          <w:szCs w:val="24"/>
        </w:rPr>
        <w:t>Modification du sens des normales ;</w:t>
      </w:r>
    </w:p>
    <w:p w14:paraId="668B5A5D" w14:textId="77777777" w:rsidR="00185EC9" w:rsidRPr="0005192C" w:rsidRDefault="00185EC9" w:rsidP="007A749A">
      <w:pPr>
        <w:pStyle w:val="Retraitcorpsdetexte21"/>
        <w:numPr>
          <w:ilvl w:val="0"/>
          <w:numId w:val="26"/>
        </w:numPr>
        <w:jc w:val="both"/>
        <w:rPr>
          <w:szCs w:val="24"/>
        </w:rPr>
      </w:pPr>
      <w:r w:rsidRPr="0005192C">
        <w:rPr>
          <w:szCs w:val="24"/>
        </w:rPr>
        <w:lastRenderedPageBreak/>
        <w:t>Modification du sens de parcours des facettes (fonction proche de la précédente mais qui peut maintenant être distincte) ;</w:t>
      </w:r>
    </w:p>
    <w:p w14:paraId="0B1687C4" w14:textId="77777777" w:rsidR="00E01EEC" w:rsidRPr="0005192C" w:rsidRDefault="00E01EEC" w:rsidP="007A749A">
      <w:pPr>
        <w:pStyle w:val="Retraitcorpsdetexte21"/>
        <w:numPr>
          <w:ilvl w:val="0"/>
          <w:numId w:val="26"/>
        </w:numPr>
        <w:jc w:val="both"/>
        <w:rPr>
          <w:szCs w:val="24"/>
        </w:rPr>
      </w:pPr>
      <w:r w:rsidRPr="0005192C">
        <w:rPr>
          <w:szCs w:val="24"/>
        </w:rPr>
        <w:t>Recalcul des normales ;</w:t>
      </w:r>
    </w:p>
    <w:p w14:paraId="7A6325D8" w14:textId="77777777" w:rsidR="00E01EEC" w:rsidRPr="0005192C" w:rsidRDefault="00E01EEC" w:rsidP="007A749A">
      <w:pPr>
        <w:pStyle w:val="Retraitcorpsdetexte21"/>
        <w:numPr>
          <w:ilvl w:val="0"/>
          <w:numId w:val="26"/>
        </w:numPr>
        <w:jc w:val="both"/>
        <w:rPr>
          <w:szCs w:val="24"/>
        </w:rPr>
      </w:pPr>
      <w:r w:rsidRPr="0005192C">
        <w:rPr>
          <w:szCs w:val="24"/>
        </w:rPr>
        <w:t>Stockage d’une capture d’écran dans un fichier graphique</w:t>
      </w:r>
    </w:p>
    <w:p w14:paraId="48AFBFC9" w14:textId="77777777" w:rsidR="00E01EEC" w:rsidRPr="0005192C" w:rsidRDefault="00E01EEC" w:rsidP="007A749A">
      <w:pPr>
        <w:pStyle w:val="Retraitcorpsdetexte21"/>
        <w:numPr>
          <w:ilvl w:val="0"/>
          <w:numId w:val="26"/>
        </w:numPr>
        <w:jc w:val="both"/>
        <w:rPr>
          <w:szCs w:val="24"/>
        </w:rPr>
      </w:pPr>
      <w:r w:rsidRPr="0005192C">
        <w:rPr>
          <w:szCs w:val="24"/>
        </w:rPr>
        <w:t>Masquage temporaire d’objets, suppression d’objets ;</w:t>
      </w:r>
    </w:p>
    <w:p w14:paraId="195D66A7" w14:textId="77777777" w:rsidR="00E01EEC" w:rsidRPr="0005192C" w:rsidRDefault="00E01EEC" w:rsidP="007A749A">
      <w:pPr>
        <w:pStyle w:val="Retraitcorpsdetexte21"/>
        <w:numPr>
          <w:ilvl w:val="0"/>
          <w:numId w:val="26"/>
        </w:numPr>
        <w:jc w:val="both"/>
        <w:rPr>
          <w:szCs w:val="24"/>
        </w:rPr>
      </w:pPr>
      <w:r w:rsidRPr="0005192C">
        <w:rPr>
          <w:szCs w:val="24"/>
        </w:rPr>
        <w:t>Masquage temporaire de facettes, suppression de facettes ou de points ;</w:t>
      </w:r>
    </w:p>
    <w:p w14:paraId="2F37C5F9" w14:textId="77777777" w:rsidR="00E01EEC" w:rsidRPr="0005192C" w:rsidRDefault="00E01EEC" w:rsidP="007A749A">
      <w:pPr>
        <w:pStyle w:val="Retraitcorpsdetexte21"/>
        <w:numPr>
          <w:ilvl w:val="0"/>
          <w:numId w:val="26"/>
        </w:numPr>
        <w:jc w:val="both"/>
        <w:rPr>
          <w:szCs w:val="24"/>
        </w:rPr>
      </w:pPr>
      <w:r w:rsidRPr="0005192C">
        <w:rPr>
          <w:szCs w:val="24"/>
        </w:rPr>
        <w:t>Création d’objets par symétrie ou translation d’objets existants ;</w:t>
      </w:r>
    </w:p>
    <w:p w14:paraId="09B2A8DE" w14:textId="77777777" w:rsidR="00E01EEC" w:rsidRPr="0005192C" w:rsidRDefault="00E01EEC" w:rsidP="007A749A">
      <w:pPr>
        <w:pStyle w:val="Retraitcorpsdetexte21"/>
        <w:numPr>
          <w:ilvl w:val="0"/>
          <w:numId w:val="26"/>
        </w:numPr>
        <w:jc w:val="both"/>
        <w:rPr>
          <w:szCs w:val="24"/>
        </w:rPr>
      </w:pPr>
      <w:r w:rsidRPr="0005192C">
        <w:rPr>
          <w:szCs w:val="24"/>
        </w:rPr>
        <w:t>Modification d’échelle de la base de donnée, translation de la base de donnée (fonctions utiles pour convertir des millimètres en mètres, des pouces en mètres, déplacer l’origine par exemple) ;</w:t>
      </w:r>
    </w:p>
    <w:p w14:paraId="26050419" w14:textId="77777777" w:rsidR="00E01EEC" w:rsidRPr="0005192C" w:rsidRDefault="00E01EEC" w:rsidP="007A749A">
      <w:pPr>
        <w:pStyle w:val="Retraitcorpsdetexte21"/>
        <w:numPr>
          <w:ilvl w:val="0"/>
          <w:numId w:val="26"/>
        </w:numPr>
        <w:jc w:val="both"/>
        <w:rPr>
          <w:szCs w:val="24"/>
        </w:rPr>
      </w:pPr>
      <w:r w:rsidRPr="0005192C">
        <w:rPr>
          <w:szCs w:val="24"/>
        </w:rPr>
        <w:t>Importation de formats de fichiers autres : .</w:t>
      </w:r>
      <w:proofErr w:type="spellStart"/>
      <w:r w:rsidRPr="0005192C">
        <w:rPr>
          <w:szCs w:val="24"/>
        </w:rPr>
        <w:t>obj</w:t>
      </w:r>
      <w:proofErr w:type="spellEnd"/>
      <w:r w:rsidRPr="0005192C">
        <w:rPr>
          <w:szCs w:val="24"/>
        </w:rPr>
        <w:t>, .3ds, .</w:t>
      </w:r>
      <w:proofErr w:type="spellStart"/>
      <w:r w:rsidRPr="0005192C">
        <w:rPr>
          <w:szCs w:val="24"/>
        </w:rPr>
        <w:t>ply</w:t>
      </w:r>
      <w:proofErr w:type="spellEnd"/>
      <w:r w:rsidRPr="0005192C">
        <w:rPr>
          <w:szCs w:val="24"/>
        </w:rPr>
        <w:t>, .m3d, .g3d, .off</w:t>
      </w:r>
      <w:r w:rsidR="005B6756">
        <w:rPr>
          <w:szCs w:val="24"/>
        </w:rPr>
        <w:t>, .</w:t>
      </w:r>
      <w:proofErr w:type="spellStart"/>
      <w:r w:rsidR="005B6756">
        <w:rPr>
          <w:szCs w:val="24"/>
        </w:rPr>
        <w:t>stl</w:t>
      </w:r>
      <w:proofErr w:type="spellEnd"/>
      <w:r w:rsidRPr="0005192C">
        <w:rPr>
          <w:szCs w:val="24"/>
        </w:rPr>
        <w:t> ;</w:t>
      </w:r>
    </w:p>
    <w:p w14:paraId="297AF672" w14:textId="77777777" w:rsidR="00E01EEC" w:rsidRPr="0005192C" w:rsidRDefault="00E01EEC" w:rsidP="007A749A">
      <w:pPr>
        <w:pStyle w:val="Retraitcorpsdetexte21"/>
        <w:numPr>
          <w:ilvl w:val="0"/>
          <w:numId w:val="26"/>
        </w:numPr>
        <w:jc w:val="both"/>
        <w:rPr>
          <w:szCs w:val="24"/>
        </w:rPr>
      </w:pPr>
      <w:r w:rsidRPr="0005192C">
        <w:rPr>
          <w:szCs w:val="24"/>
        </w:rPr>
        <w:t>Fusion de bases de données, éventuellement de formats différents ;</w:t>
      </w:r>
    </w:p>
    <w:p w14:paraId="6D4D3234" w14:textId="77777777" w:rsidR="00E01EEC" w:rsidRPr="0005192C" w:rsidRDefault="00E01EEC" w:rsidP="007A749A">
      <w:pPr>
        <w:pStyle w:val="Retraitcorpsdetexte21"/>
        <w:numPr>
          <w:ilvl w:val="0"/>
          <w:numId w:val="26"/>
        </w:numPr>
        <w:jc w:val="both"/>
        <w:rPr>
          <w:szCs w:val="24"/>
        </w:rPr>
      </w:pPr>
      <w:r w:rsidRPr="0005192C">
        <w:rPr>
          <w:szCs w:val="24"/>
        </w:rPr>
        <w:t xml:space="preserve">Enregistrement des fichiers : format SDM </w:t>
      </w:r>
      <w:proofErr w:type="spellStart"/>
      <w:r w:rsidRPr="0005192C">
        <w:rPr>
          <w:szCs w:val="24"/>
        </w:rPr>
        <w:t>Oktal</w:t>
      </w:r>
      <w:proofErr w:type="spellEnd"/>
      <w:r w:rsidRPr="0005192C">
        <w:rPr>
          <w:szCs w:val="24"/>
        </w:rPr>
        <w:t xml:space="preserve"> .</w:t>
      </w:r>
      <w:proofErr w:type="spellStart"/>
      <w:r w:rsidRPr="0005192C">
        <w:rPr>
          <w:szCs w:val="24"/>
        </w:rPr>
        <w:t>bdd</w:t>
      </w:r>
      <w:proofErr w:type="spellEnd"/>
      <w:r w:rsidRPr="0005192C">
        <w:rPr>
          <w:szCs w:val="24"/>
        </w:rPr>
        <w:t xml:space="preserve"> </w:t>
      </w:r>
      <w:r w:rsidR="00455D38" w:rsidRPr="0005192C">
        <w:rPr>
          <w:szCs w:val="24"/>
        </w:rPr>
        <w:t>(</w:t>
      </w:r>
      <w:r w:rsidRPr="0005192C">
        <w:rPr>
          <w:szCs w:val="24"/>
        </w:rPr>
        <w:t>par défaut</w:t>
      </w:r>
      <w:r w:rsidR="005B6756">
        <w:rPr>
          <w:szCs w:val="24"/>
        </w:rPr>
        <w:t>)</w:t>
      </w:r>
      <w:r w:rsidRPr="0005192C">
        <w:rPr>
          <w:szCs w:val="24"/>
        </w:rPr>
        <w:t xml:space="preserve">, possibilité d’enregistrer </w:t>
      </w:r>
      <w:r w:rsidR="005B6756">
        <w:rPr>
          <w:szCs w:val="24"/>
        </w:rPr>
        <w:t>dans les</w:t>
      </w:r>
      <w:r w:rsidRPr="0005192C">
        <w:rPr>
          <w:szCs w:val="24"/>
        </w:rPr>
        <w:t xml:space="preserve"> format</w:t>
      </w:r>
      <w:r w:rsidR="005B6756">
        <w:rPr>
          <w:szCs w:val="24"/>
        </w:rPr>
        <w:t>s</w:t>
      </w:r>
      <w:r w:rsidRPr="0005192C">
        <w:rPr>
          <w:szCs w:val="24"/>
        </w:rPr>
        <w:t xml:space="preserve"> </w:t>
      </w:r>
      <w:r w:rsidR="005B6756">
        <w:rPr>
          <w:szCs w:val="24"/>
        </w:rPr>
        <w:t>.</w:t>
      </w:r>
      <w:proofErr w:type="spellStart"/>
      <w:r w:rsidR="005B6756">
        <w:rPr>
          <w:szCs w:val="24"/>
        </w:rPr>
        <w:t>obj</w:t>
      </w:r>
      <w:proofErr w:type="spellEnd"/>
      <w:r w:rsidR="005B6756">
        <w:rPr>
          <w:szCs w:val="24"/>
        </w:rPr>
        <w:t xml:space="preserve">, </w:t>
      </w:r>
      <w:r w:rsidRPr="0005192C">
        <w:rPr>
          <w:szCs w:val="24"/>
        </w:rPr>
        <w:t>.off</w:t>
      </w:r>
      <w:r w:rsidR="005B6756">
        <w:rPr>
          <w:szCs w:val="24"/>
        </w:rPr>
        <w:t>, .g3d, .</w:t>
      </w:r>
      <w:proofErr w:type="spellStart"/>
      <w:r w:rsidR="005B6756">
        <w:rPr>
          <w:szCs w:val="24"/>
        </w:rPr>
        <w:t>stl</w:t>
      </w:r>
      <w:proofErr w:type="spellEnd"/>
      <w:r w:rsidR="00455D38" w:rsidRPr="0005192C">
        <w:rPr>
          <w:szCs w:val="24"/>
        </w:rPr>
        <w:t xml:space="preserve"> </w:t>
      </w:r>
      <w:r w:rsidRPr="0005192C">
        <w:rPr>
          <w:szCs w:val="24"/>
        </w:rPr>
        <w:t>;</w:t>
      </w:r>
    </w:p>
    <w:p w14:paraId="458BD6F9" w14:textId="77777777" w:rsidR="00E01EEC" w:rsidRPr="0005192C" w:rsidRDefault="00E01EEC" w:rsidP="007A749A">
      <w:pPr>
        <w:pStyle w:val="Retraitcorpsdetexte21"/>
        <w:numPr>
          <w:ilvl w:val="0"/>
          <w:numId w:val="26"/>
        </w:numPr>
        <w:jc w:val="both"/>
        <w:rPr>
          <w:szCs w:val="24"/>
        </w:rPr>
      </w:pPr>
      <w:r w:rsidRPr="0005192C">
        <w:rPr>
          <w:szCs w:val="24"/>
        </w:rPr>
        <w:t>Aide en ligne.</w:t>
      </w:r>
    </w:p>
    <w:p w14:paraId="20C2DF75" w14:textId="77777777" w:rsidR="00E01EEC" w:rsidRPr="0005192C" w:rsidRDefault="00E01EEC" w:rsidP="00E01EEC">
      <w:pPr>
        <w:pStyle w:val="Retraitcorpsdetexte21"/>
        <w:ind w:left="349" w:firstLine="0"/>
        <w:jc w:val="both"/>
        <w:rPr>
          <w:szCs w:val="24"/>
        </w:rPr>
      </w:pPr>
    </w:p>
    <w:p w14:paraId="6F034C8A" w14:textId="77777777" w:rsidR="00E01EEC" w:rsidRPr="0005192C" w:rsidRDefault="00E01EEC" w:rsidP="00E01EEC">
      <w:pPr>
        <w:pStyle w:val="Retraitcorpsdetexte21"/>
        <w:jc w:val="both"/>
        <w:rPr>
          <w:szCs w:val="24"/>
        </w:rPr>
      </w:pPr>
      <w:r w:rsidRPr="0005192C">
        <w:rPr>
          <w:szCs w:val="24"/>
        </w:rPr>
        <w:t xml:space="preserve">OVNI ne remplace pas un modeleur, mais possède certaines des fonctions de ce type de logiciels, du moins celles permettant de modifier un avion existant et l’adapter à un usage dans </w:t>
      </w:r>
      <w:proofErr w:type="spellStart"/>
      <w:r w:rsidRPr="0005192C">
        <w:rPr>
          <w:szCs w:val="24"/>
        </w:rPr>
        <w:t>Crira</w:t>
      </w:r>
      <w:proofErr w:type="spellEnd"/>
      <w:r w:rsidRPr="0005192C">
        <w:rPr>
          <w:szCs w:val="24"/>
        </w:rPr>
        <w:t>, notamment par l’ajout des numéros de groupes. Cette notion de groupe, voisine mais différente de celle de matériaux, permet de regrouper des facettes d’avion qui ont un comportement optique et/ou thermique identiques. Par exemple, on distingue 3 groupes sur une aile d’avion : les bords d’attaque (partie avant), l’intrados ou l’extrados de l’aile (partie médiane) et les bords de fuite (partie arrière, typiquement les ailerons). Les peintures et donc les matériaux de surface peuvent être les mêmes, mais le comportement thermique différent du fait de la position de la facette par rapport à l’écoulement de l’air : un bord d’attaque peut être légèrement plus chaud que la partie médiane de l’aile, elle-même plus chaude qu’un bord de fuite. Notons que la notion de groupe existe en natif dans le format SDM, existe aussi dans le format g3d, mais est absente de tous les autres formats connus et/ou supportés.</w:t>
      </w:r>
    </w:p>
    <w:p w14:paraId="6C9C3D72" w14:textId="77777777" w:rsidR="00E01EEC" w:rsidRPr="0005192C" w:rsidRDefault="00E01EEC" w:rsidP="00E01EEC">
      <w:pPr>
        <w:pStyle w:val="Retraitcorpsdetexte21"/>
        <w:jc w:val="both"/>
        <w:rPr>
          <w:szCs w:val="24"/>
        </w:rPr>
      </w:pPr>
      <w:r w:rsidRPr="0005192C">
        <w:rPr>
          <w:szCs w:val="24"/>
        </w:rPr>
        <w:t>Le format SDM est un format basé sur l’utilisation de facettes. Les facettes sont regroupées au sein d’objets. Une base de données peut ne comporter qu’un seul objet. Chaque facette est composée d’un certain nombre de sommets repérés par un numéro de points. Le nombre de sommets d’une facette peut être quelconque. Le tableau des points utilisés par chaque objet comporte les coordonnées en X, Y et Z de chacun d’eux. La p</w:t>
      </w:r>
      <w:r w:rsidR="00455D38" w:rsidRPr="0005192C">
        <w:rPr>
          <w:szCs w:val="24"/>
        </w:rPr>
        <w:t xml:space="preserve">osition </w:t>
      </w:r>
      <w:r w:rsidRPr="0005192C">
        <w:rPr>
          <w:szCs w:val="24"/>
        </w:rPr>
        <w:t xml:space="preserve">correspond au numéro du point utilisé dans les facettes. </w:t>
      </w:r>
      <w:r w:rsidR="00455D38" w:rsidRPr="0005192C">
        <w:rPr>
          <w:szCs w:val="24"/>
        </w:rPr>
        <w:t xml:space="preserve">En version </w:t>
      </w:r>
      <w:proofErr w:type="spellStart"/>
      <w:r w:rsidR="00455D38" w:rsidRPr="0005192C">
        <w:rPr>
          <w:szCs w:val="24"/>
        </w:rPr>
        <w:t>Tcl</w:t>
      </w:r>
      <w:proofErr w:type="spellEnd"/>
      <w:r w:rsidR="00455D38" w:rsidRPr="0005192C">
        <w:rPr>
          <w:szCs w:val="24"/>
        </w:rPr>
        <w:t>/</w:t>
      </w:r>
      <w:proofErr w:type="spellStart"/>
      <w:r w:rsidR="00455D38" w:rsidRPr="0005192C">
        <w:rPr>
          <w:szCs w:val="24"/>
        </w:rPr>
        <w:t>tk</w:t>
      </w:r>
      <w:proofErr w:type="spellEnd"/>
      <w:r w:rsidR="00455D38" w:rsidRPr="0005192C">
        <w:rPr>
          <w:szCs w:val="24"/>
        </w:rPr>
        <w:t xml:space="preserve"> d’Ovni, l’indice 0 </w:t>
      </w:r>
      <w:r w:rsidR="00F934F4" w:rsidRPr="0005192C">
        <w:rPr>
          <w:szCs w:val="24"/>
        </w:rPr>
        <w:t>servait</w:t>
      </w:r>
      <w:r w:rsidR="00455D38" w:rsidRPr="0005192C">
        <w:rPr>
          <w:szCs w:val="24"/>
        </w:rPr>
        <w:t xml:space="preserve"> à stocker éventuellement quelques informations. Ainsi, numéro de points et indice dans le tableau concordaient dans tous les cas. Cette façon de faire n’a pas été reconduite lors de la réécriture en C++. Une des raisons à cela, est qu’on utilise la classe de vecteur en C++ et cette classe comporte en natif des outils bien plus complets et évolués que ce qu’on pouvait faire à l’aide de l’indice 0 en C. Du coup, on a maintenant un décalage d’une unité entre l’indice et le numéro d’un point, d’une facette (gare aux bugs !). </w:t>
      </w:r>
      <w:r w:rsidRPr="0005192C">
        <w:rPr>
          <w:szCs w:val="24"/>
        </w:rPr>
        <w:t xml:space="preserve">Une facette comporte au minimum 3 points, mais peut donc en comporter davantage. Une facette à 3 points est forcément plane. Dans ce cas, la normale au barycentre de la facette est bien définie. Une facette à plus de 3 sommets peut être plane, mais peut aussi être gauche. La normale au barycentre peut alors ne pas être bien définie, surtout si on la calcule à partir de 3 sommets seulement. Dans </w:t>
      </w:r>
      <w:proofErr w:type="spellStart"/>
      <w:r w:rsidRPr="0005192C">
        <w:rPr>
          <w:szCs w:val="24"/>
        </w:rPr>
        <w:t>Crira</w:t>
      </w:r>
      <w:proofErr w:type="spellEnd"/>
      <w:r w:rsidRPr="0005192C">
        <w:rPr>
          <w:szCs w:val="24"/>
        </w:rPr>
        <w:t xml:space="preserve">, on utilisera uniquement des facettes à 3 sommets, bien que ce ne soit pas une contrainte de ce format SDM ni même une contrainte d’OpenGL. Par contre, cela le devient pour le moteur de rendu interne de </w:t>
      </w:r>
      <w:proofErr w:type="spellStart"/>
      <w:r w:rsidRPr="0005192C">
        <w:rPr>
          <w:szCs w:val="24"/>
        </w:rPr>
        <w:t>Crira</w:t>
      </w:r>
      <w:proofErr w:type="spellEnd"/>
      <w:r w:rsidRPr="0005192C">
        <w:rPr>
          <w:szCs w:val="24"/>
        </w:rPr>
        <w:t>.</w:t>
      </w:r>
    </w:p>
    <w:p w14:paraId="40EE2D3C" w14:textId="77777777" w:rsidR="00E01EEC" w:rsidRPr="0005192C" w:rsidRDefault="00E01EEC" w:rsidP="00E01EEC">
      <w:pPr>
        <w:pStyle w:val="Retraitcorpsdetexte21"/>
        <w:jc w:val="both"/>
        <w:rPr>
          <w:szCs w:val="24"/>
        </w:rPr>
      </w:pPr>
      <w:r w:rsidRPr="0005192C">
        <w:rPr>
          <w:szCs w:val="24"/>
        </w:rPr>
        <w:lastRenderedPageBreak/>
        <w:t xml:space="preserve">Pour les calculs de rendu, les calculs de réflexion sur les facettes, </w:t>
      </w:r>
      <w:proofErr w:type="spellStart"/>
      <w:r w:rsidRPr="0005192C">
        <w:rPr>
          <w:szCs w:val="24"/>
        </w:rPr>
        <w:t>Crira</w:t>
      </w:r>
      <w:proofErr w:type="spellEnd"/>
      <w:r w:rsidRPr="0005192C">
        <w:rPr>
          <w:szCs w:val="24"/>
        </w:rPr>
        <w:t xml:space="preserve"> a besoin de connaître les normales au barycentre de chaque facette, mais également les normales aux sommets des facettes. La normale au barycentre permet de connaître l’orientation générale d’une facette. Les normales aux sommets sont utilisées par le lissage de Gouraud qui, par interpolation à partir de la connaissance de ces normales, recrée une apparence de surface continue en éliminant les discontinuités entre facettes. C’est une approximation qui permet de traiter </w:t>
      </w:r>
      <w:r w:rsidR="00C222F5" w:rsidRPr="0005192C">
        <w:rPr>
          <w:szCs w:val="24"/>
        </w:rPr>
        <w:t>assez correctement la visualisation</w:t>
      </w:r>
      <w:r w:rsidRPr="0005192C">
        <w:rPr>
          <w:szCs w:val="24"/>
        </w:rPr>
        <w:t xml:space="preserve"> </w:t>
      </w:r>
      <w:r w:rsidR="00C222F5" w:rsidRPr="0005192C">
        <w:rPr>
          <w:szCs w:val="24"/>
        </w:rPr>
        <w:t>de</w:t>
      </w:r>
      <w:r w:rsidRPr="0005192C">
        <w:rPr>
          <w:szCs w:val="24"/>
        </w:rPr>
        <w:t xml:space="preserve"> surfaces </w:t>
      </w:r>
      <w:r w:rsidR="00C222F5" w:rsidRPr="0005192C">
        <w:rPr>
          <w:szCs w:val="24"/>
        </w:rPr>
        <w:t xml:space="preserve">lisses </w:t>
      </w:r>
      <w:r w:rsidRPr="0005192C">
        <w:rPr>
          <w:szCs w:val="24"/>
        </w:rPr>
        <w:t>de l’objet</w:t>
      </w:r>
      <w:r w:rsidR="00C222F5" w:rsidRPr="0005192C">
        <w:rPr>
          <w:szCs w:val="24"/>
        </w:rPr>
        <w:t xml:space="preserve"> en passant par une décomposition des objets en facettes planes</w:t>
      </w:r>
      <w:r w:rsidRPr="0005192C">
        <w:rPr>
          <w:szCs w:val="24"/>
        </w:rPr>
        <w:t xml:space="preserve"> sans avoir besoin d’une modélisation en 3D des surfaces, utilisant par</w:t>
      </w:r>
      <w:r w:rsidR="00C222F5" w:rsidRPr="0005192C">
        <w:rPr>
          <w:szCs w:val="24"/>
        </w:rPr>
        <w:t xml:space="preserve"> exemple des surfaces de Bézier</w:t>
      </w:r>
      <w:r w:rsidRPr="0005192C">
        <w:rPr>
          <w:szCs w:val="24"/>
        </w:rPr>
        <w:t>, comme ce qui est fait avec d’autres formats de fichiers</w:t>
      </w:r>
      <w:r w:rsidR="00DB7219" w:rsidRPr="0005192C">
        <w:rPr>
          <w:szCs w:val="24"/>
        </w:rPr>
        <w:t xml:space="preserve"> (par exemple les formats utilisés dans Catia, logiciel Dassault)</w:t>
      </w:r>
      <w:r w:rsidRPr="0005192C">
        <w:rPr>
          <w:szCs w:val="24"/>
        </w:rPr>
        <w:t>.</w:t>
      </w:r>
    </w:p>
    <w:p w14:paraId="0C4A2327" w14:textId="77777777" w:rsidR="00E01EEC" w:rsidRPr="0005192C" w:rsidRDefault="00E01EEC" w:rsidP="00E01EEC">
      <w:pPr>
        <w:pStyle w:val="Retraitcorpsdetexte21"/>
        <w:jc w:val="both"/>
        <w:rPr>
          <w:szCs w:val="24"/>
        </w:rPr>
      </w:pPr>
      <w:r w:rsidRPr="0005192C">
        <w:rPr>
          <w:szCs w:val="24"/>
        </w:rPr>
        <w:t xml:space="preserve">La plupart des formats de bases de données permettent de donner une couleur à des facettes ou encore d’y attacher des textures. Ces fonctionnalités n’ont pas été implémentées dans OVNI car ces informations ne sont pas utilisées par </w:t>
      </w:r>
      <w:proofErr w:type="spellStart"/>
      <w:r w:rsidRPr="0005192C">
        <w:rPr>
          <w:szCs w:val="24"/>
        </w:rPr>
        <w:t>Crira</w:t>
      </w:r>
      <w:proofErr w:type="spellEnd"/>
      <w:r w:rsidRPr="0005192C">
        <w:rPr>
          <w:szCs w:val="24"/>
        </w:rPr>
        <w:t> : les propriétés infrarouge n’ont pas souvent de rapport direct avec les couleurs et les textures. La colorisation de facettes ne sera faite dans OVNI que pour caractériser les différents groupes</w:t>
      </w:r>
      <w:r w:rsidR="00C222F5" w:rsidRPr="0005192C">
        <w:rPr>
          <w:szCs w:val="24"/>
        </w:rPr>
        <w:t xml:space="preserve"> (au sens de </w:t>
      </w:r>
      <w:proofErr w:type="spellStart"/>
      <w:r w:rsidR="00C222F5" w:rsidRPr="0005192C">
        <w:rPr>
          <w:szCs w:val="24"/>
        </w:rPr>
        <w:t>Crira</w:t>
      </w:r>
      <w:proofErr w:type="spellEnd"/>
      <w:r w:rsidR="00C222F5" w:rsidRPr="0005192C">
        <w:rPr>
          <w:szCs w:val="24"/>
        </w:rPr>
        <w:t>)</w:t>
      </w:r>
      <w:r w:rsidRPr="0005192C">
        <w:rPr>
          <w:szCs w:val="24"/>
        </w:rPr>
        <w:t>, matériaux, objets ou facettes.</w:t>
      </w:r>
    </w:p>
    <w:p w14:paraId="1333462B" w14:textId="77777777" w:rsidR="00E01EEC" w:rsidRPr="0005192C" w:rsidRDefault="00E01EEC" w:rsidP="00E01EEC">
      <w:pPr>
        <w:pStyle w:val="Retraitcorpsdetexte21"/>
        <w:jc w:val="both"/>
        <w:rPr>
          <w:szCs w:val="24"/>
        </w:rPr>
      </w:pPr>
      <w:r w:rsidRPr="0005192C">
        <w:rPr>
          <w:szCs w:val="24"/>
        </w:rPr>
        <w:t>OVNI supporte en entrée un certain nombre de formats de bases de données d’objets. Seul un sous-ensemble des diverses possibilités de chaque format est supporté. Ainsi, il se peut que sur certaines bases de données le résultat ne soit pas celui escompté : objet manquant, mal placé, ... OVNI a été testé sur près de 3000 bases de données différentes, mais même ainsi, toutes les fonctionnalités de tous les formats n’ont pas été explorées. Au fur et à mesure de l’usage, les fonctions manquantes seront ajoutées dans OVNI.</w:t>
      </w:r>
    </w:p>
    <w:p w14:paraId="31179F89" w14:textId="77777777" w:rsidR="00E01EEC" w:rsidRPr="0005192C" w:rsidRDefault="00E01EEC" w:rsidP="00E01EEC">
      <w:pPr>
        <w:pStyle w:val="Corpsdetexte"/>
        <w:jc w:val="both"/>
        <w:rPr>
          <w:sz w:val="24"/>
          <w:szCs w:val="24"/>
        </w:rPr>
      </w:pPr>
    </w:p>
    <w:p w14:paraId="72502248" w14:textId="77777777" w:rsidR="00E01EEC" w:rsidRPr="0005192C" w:rsidRDefault="00E01EEC" w:rsidP="00E01EEC">
      <w:pPr>
        <w:pStyle w:val="Titre1"/>
        <w:numPr>
          <w:ilvl w:val="0"/>
          <w:numId w:val="1"/>
        </w:numPr>
        <w:jc w:val="both"/>
        <w:rPr>
          <w:sz w:val="24"/>
          <w:szCs w:val="24"/>
        </w:rPr>
      </w:pPr>
      <w:bookmarkStart w:id="11" w:name="_Toc278286055"/>
      <w:bookmarkStart w:id="12" w:name="_Toc166431955"/>
      <w:r w:rsidRPr="0005192C">
        <w:rPr>
          <w:sz w:val="24"/>
          <w:szCs w:val="24"/>
        </w:rPr>
        <w:t>documents de r</w:t>
      </w:r>
      <w:r w:rsidRPr="0005192C">
        <w:rPr>
          <w:rFonts w:cs="Arial"/>
          <w:sz w:val="24"/>
          <w:szCs w:val="24"/>
        </w:rPr>
        <w:t>É</w:t>
      </w:r>
      <w:r w:rsidRPr="0005192C">
        <w:rPr>
          <w:sz w:val="24"/>
          <w:szCs w:val="24"/>
        </w:rPr>
        <w:t>f</w:t>
      </w:r>
      <w:r w:rsidRPr="0005192C">
        <w:rPr>
          <w:rFonts w:cs="Arial"/>
          <w:sz w:val="24"/>
          <w:szCs w:val="24"/>
        </w:rPr>
        <w:t>É</w:t>
      </w:r>
      <w:r w:rsidRPr="0005192C">
        <w:rPr>
          <w:sz w:val="24"/>
          <w:szCs w:val="24"/>
        </w:rPr>
        <w:t>rence</w:t>
      </w:r>
      <w:bookmarkEnd w:id="11"/>
      <w:bookmarkEnd w:id="12"/>
    </w:p>
    <w:p w14:paraId="07402A5B" w14:textId="77777777" w:rsidR="00E01EEC" w:rsidRPr="0005192C" w:rsidRDefault="00E01EEC" w:rsidP="00E01EEC">
      <w:pPr>
        <w:pStyle w:val="Corpsdetexte"/>
        <w:jc w:val="both"/>
        <w:rPr>
          <w:i/>
          <w:vanish/>
          <w:color w:val="FF0000"/>
          <w:sz w:val="24"/>
          <w:szCs w:val="24"/>
        </w:rPr>
      </w:pPr>
      <w:r w:rsidRPr="0005192C">
        <w:rPr>
          <w:i/>
          <w:vanish/>
          <w:color w:val="FF0000"/>
          <w:sz w:val="24"/>
          <w:szCs w:val="24"/>
        </w:rPr>
        <w:t>Citer une seule fois leur référence ci-dessous. Les appeler dans le texte ensuite seulement par leur numéro dans la liste :</w:t>
      </w:r>
    </w:p>
    <w:p w14:paraId="43A5A4D3" w14:textId="77777777" w:rsidR="00E01EEC" w:rsidRPr="0005192C" w:rsidRDefault="00E01EEC" w:rsidP="00E01EEC">
      <w:pPr>
        <w:rPr>
          <w:sz w:val="24"/>
          <w:szCs w:val="24"/>
        </w:rPr>
      </w:pPr>
    </w:p>
    <w:p w14:paraId="44B0FC3B" w14:textId="77777777" w:rsidR="00E01EEC" w:rsidRPr="0005192C" w:rsidRDefault="00E01EEC" w:rsidP="00E01EEC">
      <w:pPr>
        <w:pStyle w:val="Corpsdetexte"/>
        <w:jc w:val="both"/>
        <w:rPr>
          <w:b/>
          <w:sz w:val="24"/>
          <w:szCs w:val="24"/>
        </w:rPr>
      </w:pPr>
      <w:r w:rsidRPr="0005192C">
        <w:rPr>
          <w:b/>
          <w:sz w:val="24"/>
          <w:szCs w:val="24"/>
        </w:rPr>
        <w:t>Documents de référence :</w:t>
      </w:r>
    </w:p>
    <w:p w14:paraId="54C94B82" w14:textId="77777777" w:rsidR="00E01EEC" w:rsidRPr="0005192C" w:rsidRDefault="00E01EEC" w:rsidP="00E01EEC">
      <w:pPr>
        <w:pStyle w:val="Retraitcorpsdetexte21"/>
        <w:jc w:val="both"/>
        <w:rPr>
          <w:szCs w:val="24"/>
        </w:rPr>
      </w:pPr>
      <w:r w:rsidRPr="0005192C">
        <w:rPr>
          <w:szCs w:val="24"/>
        </w:rPr>
        <w:t>Ce sont les documents qui sont utilisables comme support, bibliographie, etc. Ils sont repérés dans le texte par leur numéro dans la liste.</w:t>
      </w:r>
    </w:p>
    <w:p w14:paraId="49629F88" w14:textId="77777777" w:rsidR="00E01EEC" w:rsidRPr="0005192C" w:rsidRDefault="00E01EEC" w:rsidP="00E01EEC">
      <w:pPr>
        <w:pStyle w:val="Retraitcorpsdetexte21"/>
        <w:jc w:val="both"/>
        <w:rPr>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98"/>
        <w:gridCol w:w="4564"/>
      </w:tblGrid>
      <w:tr w:rsidR="00E01EEC" w:rsidRPr="0005192C" w14:paraId="4C22BF1C" w14:textId="77777777" w:rsidTr="007A749A">
        <w:trPr>
          <w:cantSplit/>
        </w:trPr>
        <w:tc>
          <w:tcPr>
            <w:tcW w:w="5498" w:type="dxa"/>
            <w:shd w:val="clear" w:color="auto" w:fill="auto"/>
            <w:vAlign w:val="center"/>
          </w:tcPr>
          <w:p w14:paraId="678EEE0F" w14:textId="77777777" w:rsidR="00E01EEC" w:rsidRPr="0005192C" w:rsidRDefault="00E01EEC" w:rsidP="007A749A">
            <w:pPr>
              <w:pStyle w:val="Documentsderfrence"/>
              <w:jc w:val="both"/>
              <w:rPr>
                <w:rFonts w:ascii="Times New Roman" w:hAnsi="Times New Roman"/>
                <w:sz w:val="24"/>
                <w:szCs w:val="24"/>
              </w:rPr>
            </w:pPr>
            <w:bookmarkStart w:id="13" w:name="_Ref277330321"/>
            <w:r w:rsidRPr="0005192C">
              <w:rPr>
                <w:rFonts w:ascii="Times New Roman" w:hAnsi="Times New Roman"/>
                <w:sz w:val="24"/>
                <w:szCs w:val="24"/>
              </w:rPr>
              <w:t xml:space="preserve">Visualisation 3D/2D </w:t>
            </w:r>
            <w:proofErr w:type="spellStart"/>
            <w:r w:rsidRPr="0005192C">
              <w:rPr>
                <w:rFonts w:ascii="Times New Roman" w:hAnsi="Times New Roman"/>
                <w:sz w:val="24"/>
                <w:szCs w:val="24"/>
              </w:rPr>
              <w:t>Onera</w:t>
            </w:r>
            <w:proofErr w:type="spellEnd"/>
            <w:r w:rsidRPr="0005192C">
              <w:rPr>
                <w:rFonts w:ascii="Times New Roman" w:hAnsi="Times New Roman"/>
                <w:sz w:val="24"/>
                <w:szCs w:val="24"/>
              </w:rPr>
              <w:t>. Cahier des charges</w:t>
            </w:r>
            <w:bookmarkEnd w:id="13"/>
            <w:r w:rsidRPr="0005192C">
              <w:rPr>
                <w:rFonts w:ascii="Times New Roman" w:hAnsi="Times New Roman"/>
                <w:sz w:val="24"/>
                <w:szCs w:val="24"/>
              </w:rPr>
              <w:t xml:space="preserve"> </w:t>
            </w:r>
          </w:p>
        </w:tc>
        <w:tc>
          <w:tcPr>
            <w:tcW w:w="4564" w:type="dxa"/>
            <w:shd w:val="clear" w:color="auto" w:fill="auto"/>
          </w:tcPr>
          <w:p w14:paraId="714FA47E" w14:textId="77777777"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Projet Tuteuré.</w:t>
            </w:r>
          </w:p>
          <w:p w14:paraId="176656F5" w14:textId="77777777"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LP_CDC_Onera_v3.0.pdf (Décembre 2004)</w:t>
            </w:r>
          </w:p>
        </w:tc>
      </w:tr>
      <w:tr w:rsidR="00E01EEC" w:rsidRPr="0005192C" w14:paraId="610A496C" w14:textId="77777777" w:rsidTr="007A749A">
        <w:trPr>
          <w:cantSplit/>
        </w:trPr>
        <w:tc>
          <w:tcPr>
            <w:tcW w:w="5498" w:type="dxa"/>
            <w:shd w:val="clear" w:color="auto" w:fill="auto"/>
            <w:vAlign w:val="center"/>
          </w:tcPr>
          <w:p w14:paraId="6C0A614C" w14:textId="77777777" w:rsidR="00E01EEC" w:rsidRPr="0005192C" w:rsidRDefault="00E01EEC" w:rsidP="007A749A">
            <w:pPr>
              <w:pStyle w:val="Documentsderfrence"/>
              <w:jc w:val="both"/>
              <w:rPr>
                <w:rFonts w:ascii="Times New Roman" w:hAnsi="Times New Roman"/>
                <w:sz w:val="24"/>
                <w:szCs w:val="24"/>
              </w:rPr>
            </w:pPr>
            <w:bookmarkStart w:id="14" w:name="_Ref277330789"/>
            <w:r w:rsidRPr="0005192C">
              <w:rPr>
                <w:rFonts w:ascii="Times New Roman" w:hAnsi="Times New Roman"/>
                <w:sz w:val="24"/>
                <w:szCs w:val="24"/>
              </w:rPr>
              <w:t>Réalisation d’un outil de visualisation d’objets 3D et mise au point de fonctions de calculs.</w:t>
            </w:r>
            <w:bookmarkEnd w:id="14"/>
          </w:p>
        </w:tc>
        <w:tc>
          <w:tcPr>
            <w:tcW w:w="4564" w:type="dxa"/>
            <w:shd w:val="clear" w:color="auto" w:fill="auto"/>
          </w:tcPr>
          <w:p w14:paraId="65438F6D" w14:textId="77777777"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 xml:space="preserve">L. </w:t>
            </w:r>
            <w:proofErr w:type="spellStart"/>
            <w:r w:rsidRPr="0005192C">
              <w:rPr>
                <w:rFonts w:ascii="Times New Roman" w:hAnsi="Times New Roman"/>
                <w:sz w:val="24"/>
                <w:szCs w:val="24"/>
              </w:rPr>
              <w:t>Lagouarde</w:t>
            </w:r>
            <w:proofErr w:type="spellEnd"/>
          </w:p>
          <w:p w14:paraId="6BE23B4F" w14:textId="77777777"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Rapport de stage (Juin 2005)</w:t>
            </w:r>
          </w:p>
        </w:tc>
      </w:tr>
      <w:tr w:rsidR="00E01EEC" w:rsidRPr="0005192C" w14:paraId="12577C0A" w14:textId="77777777" w:rsidTr="007A749A">
        <w:trPr>
          <w:cantSplit/>
        </w:trPr>
        <w:tc>
          <w:tcPr>
            <w:tcW w:w="5498" w:type="dxa"/>
            <w:shd w:val="clear" w:color="auto" w:fill="auto"/>
            <w:vAlign w:val="center"/>
          </w:tcPr>
          <w:p w14:paraId="62AF9AA9" w14:textId="77777777" w:rsidR="00E01EEC" w:rsidRPr="0005192C" w:rsidRDefault="00E01EEC" w:rsidP="007A749A">
            <w:pPr>
              <w:pStyle w:val="Documentsderfrence"/>
              <w:jc w:val="both"/>
              <w:rPr>
                <w:rFonts w:ascii="Times New Roman" w:hAnsi="Times New Roman"/>
                <w:sz w:val="24"/>
                <w:szCs w:val="24"/>
              </w:rPr>
            </w:pPr>
            <w:bookmarkStart w:id="15" w:name="_Ref277332230"/>
            <w:r w:rsidRPr="0005192C">
              <w:rPr>
                <w:rFonts w:ascii="Times New Roman" w:hAnsi="Times New Roman"/>
                <w:sz w:val="24"/>
                <w:szCs w:val="24"/>
              </w:rPr>
              <w:t>Ajout de fonctionnalités à un outil de visualisation d’objets 3D</w:t>
            </w:r>
            <w:bookmarkEnd w:id="15"/>
          </w:p>
        </w:tc>
        <w:tc>
          <w:tcPr>
            <w:tcW w:w="4564" w:type="dxa"/>
            <w:shd w:val="clear" w:color="auto" w:fill="auto"/>
          </w:tcPr>
          <w:p w14:paraId="05CD2ADA" w14:textId="77777777"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 xml:space="preserve">R. </w:t>
            </w:r>
            <w:proofErr w:type="spellStart"/>
            <w:r w:rsidRPr="0005192C">
              <w:rPr>
                <w:rFonts w:ascii="Times New Roman" w:hAnsi="Times New Roman"/>
                <w:sz w:val="24"/>
                <w:szCs w:val="24"/>
              </w:rPr>
              <w:t>Sourbé</w:t>
            </w:r>
            <w:proofErr w:type="spellEnd"/>
          </w:p>
          <w:p w14:paraId="2AF19E6D" w14:textId="77777777"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Rapport de stage (Juin 2006)</w:t>
            </w:r>
          </w:p>
        </w:tc>
      </w:tr>
      <w:tr w:rsidR="00E01EEC" w:rsidRPr="0005192C" w14:paraId="4CE4F469" w14:textId="77777777" w:rsidTr="007A749A">
        <w:trPr>
          <w:cantSplit/>
        </w:trPr>
        <w:tc>
          <w:tcPr>
            <w:tcW w:w="5498" w:type="dxa"/>
            <w:shd w:val="clear" w:color="auto" w:fill="auto"/>
            <w:vAlign w:val="center"/>
          </w:tcPr>
          <w:p w14:paraId="413E4733" w14:textId="77777777" w:rsidR="00E01EEC" w:rsidRPr="0005192C" w:rsidRDefault="00E01EEC" w:rsidP="007A749A">
            <w:pPr>
              <w:pStyle w:val="Documentsderfrence"/>
              <w:jc w:val="both"/>
              <w:rPr>
                <w:rFonts w:ascii="Times New Roman" w:hAnsi="Times New Roman"/>
                <w:sz w:val="24"/>
                <w:szCs w:val="24"/>
              </w:rPr>
            </w:pPr>
            <w:r w:rsidRPr="0005192C">
              <w:rPr>
                <w:rFonts w:ascii="Times New Roman" w:hAnsi="Times New Roman"/>
                <w:sz w:val="24"/>
                <w:szCs w:val="24"/>
              </w:rPr>
              <w:t>Format SDM 3.0 – OKTAL R&amp;D</w:t>
            </w:r>
          </w:p>
        </w:tc>
        <w:tc>
          <w:tcPr>
            <w:tcW w:w="4564" w:type="dxa"/>
            <w:shd w:val="clear" w:color="auto" w:fill="auto"/>
          </w:tcPr>
          <w:p w14:paraId="0D3E58E1" w14:textId="77777777"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 xml:space="preserve">G. </w:t>
            </w:r>
            <w:proofErr w:type="spellStart"/>
            <w:r w:rsidRPr="0005192C">
              <w:rPr>
                <w:rFonts w:ascii="Times New Roman" w:hAnsi="Times New Roman"/>
                <w:sz w:val="24"/>
                <w:szCs w:val="24"/>
              </w:rPr>
              <w:t>Giannesini</w:t>
            </w:r>
            <w:proofErr w:type="spellEnd"/>
          </w:p>
          <w:p w14:paraId="2BE4720D" w14:textId="77777777"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Format SDM V3.0.pdf</w:t>
            </w:r>
          </w:p>
          <w:p w14:paraId="75F82D0B" w14:textId="77777777"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92 0MC 007 SPL vers 03 AA (Août 1995)</w:t>
            </w:r>
          </w:p>
        </w:tc>
      </w:tr>
      <w:tr w:rsidR="00E01EEC" w:rsidRPr="0005192C" w14:paraId="1AA95768" w14:textId="77777777" w:rsidTr="007A749A">
        <w:trPr>
          <w:cantSplit/>
        </w:trPr>
        <w:tc>
          <w:tcPr>
            <w:tcW w:w="5498" w:type="dxa"/>
            <w:shd w:val="clear" w:color="auto" w:fill="auto"/>
            <w:vAlign w:val="center"/>
          </w:tcPr>
          <w:p w14:paraId="06812BE7" w14:textId="77777777" w:rsidR="00E01EEC" w:rsidRPr="0005192C" w:rsidRDefault="00E01EEC" w:rsidP="007A749A">
            <w:pPr>
              <w:pStyle w:val="Documentsderfrence"/>
              <w:jc w:val="both"/>
              <w:rPr>
                <w:rFonts w:ascii="Times New Roman" w:hAnsi="Times New Roman"/>
                <w:sz w:val="24"/>
                <w:szCs w:val="24"/>
              </w:rPr>
            </w:pPr>
            <w:bookmarkStart w:id="16" w:name="_Ref277949166"/>
            <w:r w:rsidRPr="0005192C">
              <w:rPr>
                <w:rFonts w:ascii="Times New Roman" w:hAnsi="Times New Roman"/>
                <w:sz w:val="24"/>
                <w:szCs w:val="24"/>
              </w:rPr>
              <w:t>Rapport de synthèse de l’activité 2008 du groupe de travail G3D</w:t>
            </w:r>
            <w:bookmarkEnd w:id="16"/>
          </w:p>
        </w:tc>
        <w:tc>
          <w:tcPr>
            <w:tcW w:w="4564" w:type="dxa"/>
            <w:shd w:val="clear" w:color="auto" w:fill="auto"/>
          </w:tcPr>
          <w:p w14:paraId="247DE289" w14:textId="77777777" w:rsidR="00E01EEC" w:rsidRPr="0005192C" w:rsidRDefault="00E01EEC" w:rsidP="007A749A">
            <w:pPr>
              <w:pStyle w:val="Corpsdetexte"/>
              <w:jc w:val="both"/>
              <w:rPr>
                <w:rFonts w:ascii="Times New Roman" w:hAnsi="Times New Roman"/>
                <w:sz w:val="24"/>
                <w:szCs w:val="24"/>
                <w:lang w:val="en-GB"/>
              </w:rPr>
            </w:pPr>
            <w:r w:rsidRPr="0005192C">
              <w:rPr>
                <w:rFonts w:ascii="Times New Roman" w:hAnsi="Times New Roman"/>
                <w:sz w:val="24"/>
                <w:szCs w:val="24"/>
                <w:lang w:val="en-GB"/>
              </w:rPr>
              <w:t>P. Barillot, L. Labarre, K. </w:t>
            </w:r>
            <w:proofErr w:type="spellStart"/>
            <w:r w:rsidRPr="0005192C">
              <w:rPr>
                <w:rFonts w:ascii="Times New Roman" w:hAnsi="Times New Roman"/>
                <w:sz w:val="24"/>
                <w:szCs w:val="24"/>
                <w:lang w:val="en-GB"/>
              </w:rPr>
              <w:t>Souadia</w:t>
            </w:r>
            <w:proofErr w:type="spellEnd"/>
          </w:p>
          <w:p w14:paraId="0C685C4B" w14:textId="77777777"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RT 3/13532 DOTA – Avril 2009</w:t>
            </w:r>
          </w:p>
        </w:tc>
      </w:tr>
      <w:tr w:rsidR="00E01EEC" w:rsidRPr="0005192C" w14:paraId="7DF17546" w14:textId="77777777" w:rsidTr="007A749A">
        <w:trPr>
          <w:cantSplit/>
        </w:trPr>
        <w:tc>
          <w:tcPr>
            <w:tcW w:w="5498" w:type="dxa"/>
            <w:shd w:val="clear" w:color="auto" w:fill="auto"/>
            <w:vAlign w:val="center"/>
          </w:tcPr>
          <w:p w14:paraId="6D8AE00F" w14:textId="77777777" w:rsidR="00E01EEC" w:rsidRPr="0005192C" w:rsidRDefault="00E01EEC" w:rsidP="007A749A">
            <w:pPr>
              <w:pStyle w:val="Documentsderfrence"/>
              <w:jc w:val="both"/>
              <w:rPr>
                <w:rFonts w:ascii="Times New Roman" w:hAnsi="Times New Roman"/>
                <w:sz w:val="24"/>
                <w:szCs w:val="24"/>
              </w:rPr>
            </w:pPr>
            <w:bookmarkStart w:id="17" w:name="_Ref277949169"/>
            <w:r w:rsidRPr="0005192C">
              <w:rPr>
                <w:rFonts w:ascii="Times New Roman" w:hAnsi="Times New Roman"/>
                <w:sz w:val="24"/>
                <w:szCs w:val="24"/>
              </w:rPr>
              <w:t>Rapport d’activité 2009 du groupe de travail G3D</w:t>
            </w:r>
            <w:bookmarkEnd w:id="17"/>
          </w:p>
        </w:tc>
        <w:tc>
          <w:tcPr>
            <w:tcW w:w="4564" w:type="dxa"/>
            <w:shd w:val="clear" w:color="auto" w:fill="auto"/>
          </w:tcPr>
          <w:p w14:paraId="03C290E5" w14:textId="77777777" w:rsidR="00E01EEC" w:rsidRPr="0005192C" w:rsidRDefault="00E01EEC" w:rsidP="007A749A">
            <w:pPr>
              <w:pStyle w:val="Corpsdetexte"/>
              <w:jc w:val="both"/>
              <w:rPr>
                <w:rFonts w:ascii="Times New Roman" w:hAnsi="Times New Roman"/>
                <w:sz w:val="24"/>
                <w:szCs w:val="24"/>
                <w:lang w:val="es-ES"/>
              </w:rPr>
            </w:pPr>
            <w:r w:rsidRPr="0005192C">
              <w:rPr>
                <w:rFonts w:ascii="Times New Roman" w:hAnsi="Times New Roman"/>
                <w:sz w:val="24"/>
                <w:szCs w:val="24"/>
                <w:lang w:val="es-ES"/>
              </w:rPr>
              <w:t xml:space="preserve">P. </w:t>
            </w:r>
            <w:proofErr w:type="spellStart"/>
            <w:r w:rsidRPr="0005192C">
              <w:rPr>
                <w:rFonts w:ascii="Times New Roman" w:hAnsi="Times New Roman"/>
                <w:sz w:val="24"/>
                <w:szCs w:val="24"/>
                <w:lang w:val="es-ES"/>
              </w:rPr>
              <w:t>Barillot</w:t>
            </w:r>
            <w:proofErr w:type="spellEnd"/>
            <w:r w:rsidRPr="0005192C">
              <w:rPr>
                <w:rFonts w:ascii="Times New Roman" w:hAnsi="Times New Roman"/>
                <w:sz w:val="24"/>
                <w:szCs w:val="24"/>
                <w:lang w:val="es-ES"/>
              </w:rPr>
              <w:t xml:space="preserve">, L. </w:t>
            </w:r>
            <w:proofErr w:type="spellStart"/>
            <w:r w:rsidRPr="0005192C">
              <w:rPr>
                <w:rFonts w:ascii="Times New Roman" w:hAnsi="Times New Roman"/>
                <w:sz w:val="24"/>
                <w:szCs w:val="24"/>
                <w:lang w:val="es-ES"/>
              </w:rPr>
              <w:t>Labarre</w:t>
            </w:r>
            <w:proofErr w:type="spellEnd"/>
            <w:r w:rsidRPr="0005192C">
              <w:rPr>
                <w:rFonts w:ascii="Times New Roman" w:hAnsi="Times New Roman"/>
                <w:sz w:val="24"/>
                <w:szCs w:val="24"/>
                <w:lang w:val="es-ES"/>
              </w:rPr>
              <w:t>, J. </w:t>
            </w:r>
            <w:proofErr w:type="spellStart"/>
            <w:r w:rsidRPr="0005192C">
              <w:rPr>
                <w:rFonts w:ascii="Times New Roman" w:hAnsi="Times New Roman"/>
                <w:sz w:val="24"/>
                <w:szCs w:val="24"/>
                <w:lang w:val="es-ES"/>
              </w:rPr>
              <w:t>Pierro</w:t>
            </w:r>
            <w:proofErr w:type="spellEnd"/>
          </w:p>
          <w:p w14:paraId="5A3D54F7" w14:textId="77777777"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RT 2/14504 DOTA – Août 2010</w:t>
            </w:r>
          </w:p>
        </w:tc>
      </w:tr>
      <w:tr w:rsidR="00DB7219" w:rsidRPr="0005192C" w14:paraId="796A60D4" w14:textId="77777777" w:rsidTr="007A749A">
        <w:trPr>
          <w:cantSplit/>
        </w:trPr>
        <w:tc>
          <w:tcPr>
            <w:tcW w:w="5498" w:type="dxa"/>
            <w:shd w:val="clear" w:color="auto" w:fill="auto"/>
            <w:vAlign w:val="center"/>
          </w:tcPr>
          <w:p w14:paraId="332CEDB3" w14:textId="77777777" w:rsidR="00DB7219" w:rsidRPr="0005192C" w:rsidRDefault="00DB7219" w:rsidP="007A749A">
            <w:pPr>
              <w:pStyle w:val="Documentsderfrence"/>
              <w:jc w:val="both"/>
              <w:rPr>
                <w:rFonts w:ascii="Times New Roman" w:hAnsi="Times New Roman"/>
                <w:sz w:val="24"/>
                <w:szCs w:val="24"/>
              </w:rPr>
            </w:pPr>
            <w:r w:rsidRPr="0005192C">
              <w:rPr>
                <w:rFonts w:ascii="Times New Roman" w:hAnsi="Times New Roman"/>
                <w:sz w:val="24"/>
                <w:szCs w:val="24"/>
              </w:rPr>
              <w:lastRenderedPageBreak/>
              <w:t>Rapport de Stage</w:t>
            </w:r>
          </w:p>
        </w:tc>
        <w:tc>
          <w:tcPr>
            <w:tcW w:w="4564" w:type="dxa"/>
            <w:shd w:val="clear" w:color="auto" w:fill="auto"/>
          </w:tcPr>
          <w:p w14:paraId="5DA7BBD3" w14:textId="77777777" w:rsidR="00DB7219" w:rsidRPr="0005192C" w:rsidRDefault="00DB7219" w:rsidP="007A749A">
            <w:pPr>
              <w:pStyle w:val="Corpsdetexte"/>
              <w:jc w:val="both"/>
              <w:rPr>
                <w:rFonts w:ascii="Times New Roman" w:hAnsi="Times New Roman"/>
                <w:sz w:val="24"/>
                <w:szCs w:val="24"/>
                <w:lang w:val="es-ES"/>
              </w:rPr>
            </w:pPr>
            <w:r w:rsidRPr="0005192C">
              <w:rPr>
                <w:rFonts w:ascii="Times New Roman" w:hAnsi="Times New Roman"/>
                <w:sz w:val="24"/>
                <w:szCs w:val="24"/>
                <w:lang w:val="es-ES"/>
              </w:rPr>
              <w:t xml:space="preserve">Jordy </w:t>
            </w:r>
            <w:proofErr w:type="spellStart"/>
            <w:r w:rsidRPr="0005192C">
              <w:rPr>
                <w:rFonts w:ascii="Times New Roman" w:hAnsi="Times New Roman"/>
                <w:sz w:val="24"/>
                <w:szCs w:val="24"/>
                <w:lang w:val="es-ES"/>
              </w:rPr>
              <w:t>Dias</w:t>
            </w:r>
            <w:proofErr w:type="spellEnd"/>
            <w:r w:rsidRPr="0005192C">
              <w:rPr>
                <w:rFonts w:ascii="Times New Roman" w:hAnsi="Times New Roman"/>
                <w:sz w:val="24"/>
                <w:szCs w:val="24"/>
                <w:lang w:val="es-ES"/>
              </w:rPr>
              <w:t>. ECE.</w:t>
            </w:r>
          </w:p>
          <w:p w14:paraId="06DD78A7" w14:textId="77777777" w:rsidR="00DB7219" w:rsidRPr="0005192C" w:rsidRDefault="00DB7219" w:rsidP="007A749A">
            <w:pPr>
              <w:pStyle w:val="Corpsdetexte"/>
              <w:jc w:val="both"/>
              <w:rPr>
                <w:rFonts w:ascii="Times New Roman" w:hAnsi="Times New Roman"/>
                <w:sz w:val="24"/>
                <w:szCs w:val="24"/>
                <w:lang w:val="es-ES"/>
              </w:rPr>
            </w:pPr>
            <w:proofErr w:type="spellStart"/>
            <w:r w:rsidRPr="0005192C">
              <w:rPr>
                <w:rFonts w:ascii="Times New Roman" w:hAnsi="Times New Roman"/>
                <w:sz w:val="24"/>
                <w:szCs w:val="24"/>
                <w:lang w:val="es-ES"/>
              </w:rPr>
              <w:t>Cycle</w:t>
            </w:r>
            <w:proofErr w:type="spellEnd"/>
            <w:r w:rsidRPr="0005192C">
              <w:rPr>
                <w:rFonts w:ascii="Times New Roman" w:hAnsi="Times New Roman"/>
                <w:sz w:val="24"/>
                <w:szCs w:val="24"/>
                <w:lang w:val="es-ES"/>
              </w:rPr>
              <w:t xml:space="preserve"> </w:t>
            </w:r>
            <w:proofErr w:type="spellStart"/>
            <w:r w:rsidRPr="0005192C">
              <w:rPr>
                <w:rFonts w:ascii="Times New Roman" w:hAnsi="Times New Roman"/>
                <w:sz w:val="24"/>
                <w:szCs w:val="24"/>
                <w:lang w:val="es-ES"/>
              </w:rPr>
              <w:t>ingénieur</w:t>
            </w:r>
            <w:proofErr w:type="spellEnd"/>
            <w:r w:rsidRPr="0005192C">
              <w:rPr>
                <w:rFonts w:ascii="Times New Roman" w:hAnsi="Times New Roman"/>
                <w:sz w:val="24"/>
                <w:szCs w:val="24"/>
                <w:lang w:val="es-ES"/>
              </w:rPr>
              <w:t xml:space="preserve"> 2ème </w:t>
            </w:r>
            <w:proofErr w:type="spellStart"/>
            <w:r w:rsidRPr="0005192C">
              <w:rPr>
                <w:rFonts w:ascii="Times New Roman" w:hAnsi="Times New Roman"/>
                <w:sz w:val="24"/>
                <w:szCs w:val="24"/>
                <w:lang w:val="es-ES"/>
              </w:rPr>
              <w:t>année</w:t>
            </w:r>
            <w:proofErr w:type="spellEnd"/>
            <w:r w:rsidRPr="0005192C">
              <w:rPr>
                <w:rFonts w:ascii="Times New Roman" w:hAnsi="Times New Roman"/>
                <w:sz w:val="24"/>
                <w:szCs w:val="24"/>
                <w:lang w:val="es-ES"/>
              </w:rPr>
              <w:t xml:space="preserve"> 2014/2015</w:t>
            </w:r>
          </w:p>
        </w:tc>
      </w:tr>
    </w:tbl>
    <w:p w14:paraId="01118DC5" w14:textId="77777777" w:rsidR="00E01EEC" w:rsidRPr="0005192C" w:rsidRDefault="00E01EEC" w:rsidP="00E01EEC">
      <w:pPr>
        <w:pStyle w:val="Titre1"/>
        <w:numPr>
          <w:ilvl w:val="0"/>
          <w:numId w:val="0"/>
        </w:numPr>
        <w:jc w:val="both"/>
        <w:rPr>
          <w:sz w:val="24"/>
          <w:szCs w:val="24"/>
        </w:rPr>
      </w:pPr>
    </w:p>
    <w:p w14:paraId="19786FA6" w14:textId="77777777" w:rsidR="00E01EEC" w:rsidRPr="0005192C" w:rsidRDefault="00E01EEC" w:rsidP="00E01EEC">
      <w:pPr>
        <w:pStyle w:val="Titre1"/>
        <w:numPr>
          <w:ilvl w:val="0"/>
          <w:numId w:val="1"/>
        </w:numPr>
        <w:jc w:val="both"/>
        <w:rPr>
          <w:sz w:val="24"/>
          <w:szCs w:val="24"/>
        </w:rPr>
      </w:pPr>
      <w:bookmarkStart w:id="18" w:name="_Toc278286056"/>
      <w:bookmarkStart w:id="19" w:name="_Toc166431956"/>
      <w:r w:rsidRPr="0005192C">
        <w:rPr>
          <w:sz w:val="24"/>
          <w:szCs w:val="24"/>
        </w:rPr>
        <w:t>d</w:t>
      </w:r>
      <w:r w:rsidRPr="0005192C">
        <w:rPr>
          <w:rFonts w:cs="Arial"/>
          <w:sz w:val="24"/>
          <w:szCs w:val="24"/>
        </w:rPr>
        <w:t>É</w:t>
      </w:r>
      <w:r w:rsidRPr="0005192C">
        <w:rPr>
          <w:sz w:val="24"/>
          <w:szCs w:val="24"/>
        </w:rPr>
        <w:t>finitions et abr</w:t>
      </w:r>
      <w:r w:rsidRPr="0005192C">
        <w:rPr>
          <w:rFonts w:cs="Arial"/>
          <w:sz w:val="24"/>
          <w:szCs w:val="24"/>
        </w:rPr>
        <w:t>É</w:t>
      </w:r>
      <w:r w:rsidRPr="0005192C">
        <w:rPr>
          <w:sz w:val="24"/>
          <w:szCs w:val="24"/>
        </w:rPr>
        <w:t>viations</w:t>
      </w:r>
      <w:bookmarkEnd w:id="18"/>
      <w:bookmarkEnd w:id="19"/>
    </w:p>
    <w:p w14:paraId="3C5FE5CF" w14:textId="77777777" w:rsidR="00C222F5" w:rsidRPr="0005192C" w:rsidRDefault="00C222F5" w:rsidP="00C222F5">
      <w:pPr>
        <w:pStyle w:val="Corpsdetexte"/>
        <w:rPr>
          <w:sz w:val="24"/>
          <w:szCs w:val="24"/>
        </w:rPr>
      </w:pPr>
    </w:p>
    <w:tbl>
      <w:tblPr>
        <w:tblW w:w="0" w:type="auto"/>
        <w:tblLook w:val="01E0" w:firstRow="1" w:lastRow="1" w:firstColumn="1" w:lastColumn="1" w:noHBand="0" w:noVBand="0"/>
      </w:tblPr>
      <w:tblGrid>
        <w:gridCol w:w="1318"/>
        <w:gridCol w:w="8690"/>
      </w:tblGrid>
      <w:tr w:rsidR="00E01EEC" w:rsidRPr="0005192C" w14:paraId="7B8AD905" w14:textId="77777777" w:rsidTr="007A749A">
        <w:tc>
          <w:tcPr>
            <w:tcW w:w="1318" w:type="dxa"/>
            <w:shd w:val="clear" w:color="auto" w:fill="auto"/>
            <w:vAlign w:val="center"/>
          </w:tcPr>
          <w:p w14:paraId="46000583" w14:textId="77777777" w:rsidR="00E01EEC" w:rsidRPr="0005192C" w:rsidRDefault="00E01EEC" w:rsidP="00E01EEC">
            <w:pPr>
              <w:rPr>
                <w:rFonts w:ascii="Times New Roman" w:hAnsi="Times New Roman"/>
                <w:sz w:val="24"/>
                <w:szCs w:val="24"/>
              </w:rPr>
            </w:pPr>
            <w:r w:rsidRPr="0005192C">
              <w:rPr>
                <w:rFonts w:ascii="Times New Roman" w:hAnsi="Times New Roman"/>
                <w:sz w:val="24"/>
                <w:szCs w:val="24"/>
              </w:rPr>
              <w:t>BDD</w:t>
            </w:r>
          </w:p>
        </w:tc>
        <w:tc>
          <w:tcPr>
            <w:tcW w:w="8690" w:type="dxa"/>
            <w:shd w:val="clear" w:color="auto" w:fill="auto"/>
            <w:vAlign w:val="center"/>
          </w:tcPr>
          <w:p w14:paraId="09E04384" w14:textId="77777777" w:rsidR="00E01EEC" w:rsidRPr="0005192C" w:rsidRDefault="00E01EEC" w:rsidP="00E01EEC">
            <w:pPr>
              <w:rPr>
                <w:rFonts w:ascii="Times New Roman" w:hAnsi="Times New Roman"/>
                <w:sz w:val="24"/>
                <w:szCs w:val="24"/>
              </w:rPr>
            </w:pPr>
            <w:r w:rsidRPr="0005192C">
              <w:rPr>
                <w:rFonts w:ascii="Times New Roman" w:hAnsi="Times New Roman"/>
                <w:b/>
                <w:sz w:val="24"/>
                <w:szCs w:val="24"/>
              </w:rPr>
              <w:t>B</w:t>
            </w:r>
            <w:r w:rsidRPr="0005192C">
              <w:rPr>
                <w:rFonts w:ascii="Times New Roman" w:hAnsi="Times New Roman"/>
                <w:sz w:val="24"/>
                <w:szCs w:val="24"/>
              </w:rPr>
              <w:t xml:space="preserve">ase </w:t>
            </w:r>
            <w:r w:rsidRPr="0005192C">
              <w:rPr>
                <w:rFonts w:ascii="Times New Roman" w:hAnsi="Times New Roman"/>
                <w:b/>
                <w:sz w:val="24"/>
                <w:szCs w:val="24"/>
              </w:rPr>
              <w:t>D</w:t>
            </w:r>
            <w:r w:rsidRPr="0005192C">
              <w:rPr>
                <w:rFonts w:ascii="Times New Roman" w:hAnsi="Times New Roman"/>
                <w:sz w:val="24"/>
                <w:szCs w:val="24"/>
              </w:rPr>
              <w:t xml:space="preserve">e </w:t>
            </w:r>
            <w:r w:rsidRPr="0005192C">
              <w:rPr>
                <w:rFonts w:ascii="Times New Roman" w:hAnsi="Times New Roman"/>
                <w:b/>
                <w:sz w:val="24"/>
                <w:szCs w:val="24"/>
              </w:rPr>
              <w:t>D</w:t>
            </w:r>
            <w:r w:rsidRPr="0005192C">
              <w:rPr>
                <w:rFonts w:ascii="Times New Roman" w:hAnsi="Times New Roman"/>
                <w:sz w:val="24"/>
                <w:szCs w:val="24"/>
              </w:rPr>
              <w:t>onnées</w:t>
            </w:r>
          </w:p>
        </w:tc>
      </w:tr>
      <w:tr w:rsidR="00E01EEC" w:rsidRPr="0005192C" w14:paraId="6F349955" w14:textId="77777777" w:rsidTr="007A749A">
        <w:tc>
          <w:tcPr>
            <w:tcW w:w="1318" w:type="dxa"/>
            <w:shd w:val="clear" w:color="auto" w:fill="auto"/>
            <w:vAlign w:val="center"/>
          </w:tcPr>
          <w:p w14:paraId="18B48C41" w14:textId="77777777" w:rsidR="00E01EEC" w:rsidRPr="0005192C" w:rsidRDefault="00E01EEC" w:rsidP="00E01EEC">
            <w:pPr>
              <w:rPr>
                <w:rFonts w:ascii="Times New Roman" w:hAnsi="Times New Roman"/>
                <w:sz w:val="24"/>
                <w:szCs w:val="24"/>
              </w:rPr>
            </w:pPr>
            <w:r w:rsidRPr="0005192C">
              <w:rPr>
                <w:rFonts w:ascii="Times New Roman" w:hAnsi="Times New Roman"/>
                <w:sz w:val="24"/>
                <w:szCs w:val="24"/>
              </w:rPr>
              <w:t>CESAME</w:t>
            </w:r>
          </w:p>
        </w:tc>
        <w:tc>
          <w:tcPr>
            <w:tcW w:w="8690" w:type="dxa"/>
            <w:shd w:val="clear" w:color="auto" w:fill="auto"/>
            <w:vAlign w:val="center"/>
          </w:tcPr>
          <w:p w14:paraId="617561C4" w14:textId="77777777" w:rsidR="00E01EEC" w:rsidRPr="0005192C" w:rsidRDefault="00E01EEC" w:rsidP="00E01EEC">
            <w:pPr>
              <w:rPr>
                <w:rFonts w:ascii="Times New Roman" w:hAnsi="Times New Roman"/>
                <w:sz w:val="24"/>
                <w:szCs w:val="24"/>
              </w:rPr>
            </w:pPr>
            <w:r w:rsidRPr="0005192C">
              <w:rPr>
                <w:rFonts w:ascii="Times New Roman" w:hAnsi="Times New Roman"/>
                <w:b/>
                <w:sz w:val="24"/>
                <w:szCs w:val="24"/>
              </w:rPr>
              <w:t>C</w:t>
            </w:r>
            <w:r w:rsidRPr="0005192C">
              <w:rPr>
                <w:rFonts w:ascii="Times New Roman" w:hAnsi="Times New Roman"/>
                <w:sz w:val="24"/>
                <w:szCs w:val="24"/>
              </w:rPr>
              <w:t xml:space="preserve">entre </w:t>
            </w:r>
            <w:r w:rsidRPr="0005192C">
              <w:rPr>
                <w:rFonts w:ascii="Times New Roman" w:hAnsi="Times New Roman"/>
                <w:b/>
                <w:sz w:val="24"/>
                <w:szCs w:val="24"/>
              </w:rPr>
              <w:t>É</w:t>
            </w:r>
            <w:r w:rsidRPr="0005192C">
              <w:rPr>
                <w:rFonts w:ascii="Times New Roman" w:hAnsi="Times New Roman"/>
                <w:sz w:val="24"/>
                <w:szCs w:val="24"/>
              </w:rPr>
              <w:t xml:space="preserve">tatique de </w:t>
            </w:r>
            <w:r w:rsidRPr="0005192C">
              <w:rPr>
                <w:rFonts w:ascii="Times New Roman" w:hAnsi="Times New Roman"/>
                <w:b/>
                <w:sz w:val="24"/>
                <w:szCs w:val="24"/>
              </w:rPr>
              <w:t>S</w:t>
            </w:r>
            <w:r w:rsidRPr="0005192C">
              <w:rPr>
                <w:rFonts w:ascii="Times New Roman" w:hAnsi="Times New Roman"/>
                <w:sz w:val="24"/>
                <w:szCs w:val="24"/>
              </w:rPr>
              <w:t xml:space="preserve">imulation </w:t>
            </w:r>
            <w:r w:rsidRPr="0005192C">
              <w:rPr>
                <w:rFonts w:ascii="Times New Roman" w:hAnsi="Times New Roman"/>
                <w:b/>
                <w:sz w:val="24"/>
                <w:szCs w:val="24"/>
              </w:rPr>
              <w:t>A</w:t>
            </w:r>
            <w:r w:rsidRPr="0005192C">
              <w:rPr>
                <w:rFonts w:ascii="Times New Roman" w:hAnsi="Times New Roman"/>
                <w:sz w:val="24"/>
                <w:szCs w:val="24"/>
              </w:rPr>
              <w:t xml:space="preserve">vancée de </w:t>
            </w:r>
            <w:r w:rsidRPr="0005192C">
              <w:rPr>
                <w:rFonts w:ascii="Times New Roman" w:hAnsi="Times New Roman"/>
                <w:b/>
                <w:sz w:val="24"/>
                <w:szCs w:val="24"/>
              </w:rPr>
              <w:t>M</w:t>
            </w:r>
            <w:r w:rsidRPr="0005192C">
              <w:rPr>
                <w:rFonts w:ascii="Times New Roman" w:hAnsi="Times New Roman"/>
                <w:sz w:val="24"/>
                <w:szCs w:val="24"/>
              </w:rPr>
              <w:t xml:space="preserve">odélisation </w:t>
            </w:r>
            <w:r w:rsidRPr="0005192C">
              <w:rPr>
                <w:rFonts w:ascii="Times New Roman" w:hAnsi="Times New Roman"/>
                <w:b/>
                <w:sz w:val="24"/>
                <w:szCs w:val="24"/>
              </w:rPr>
              <w:t>É</w:t>
            </w:r>
            <w:r w:rsidRPr="0005192C">
              <w:rPr>
                <w:rFonts w:ascii="Times New Roman" w:hAnsi="Times New Roman"/>
                <w:sz w:val="24"/>
                <w:szCs w:val="24"/>
              </w:rPr>
              <w:t>lectromagnétique</w:t>
            </w:r>
          </w:p>
        </w:tc>
      </w:tr>
      <w:tr w:rsidR="00E01EEC" w:rsidRPr="0005192C" w14:paraId="5EE79130" w14:textId="77777777" w:rsidTr="007A749A">
        <w:tc>
          <w:tcPr>
            <w:tcW w:w="1318" w:type="dxa"/>
            <w:shd w:val="clear" w:color="auto" w:fill="auto"/>
            <w:vAlign w:val="center"/>
          </w:tcPr>
          <w:p w14:paraId="4FEB38C1" w14:textId="77777777" w:rsidR="00E01EEC" w:rsidRPr="0005192C" w:rsidRDefault="00E01EEC" w:rsidP="00E01EEC">
            <w:pPr>
              <w:rPr>
                <w:rFonts w:ascii="Times New Roman" w:hAnsi="Times New Roman"/>
                <w:sz w:val="24"/>
                <w:szCs w:val="24"/>
              </w:rPr>
            </w:pPr>
            <w:r w:rsidRPr="0005192C">
              <w:rPr>
                <w:rFonts w:ascii="Times New Roman" w:hAnsi="Times New Roman"/>
                <w:sz w:val="24"/>
                <w:szCs w:val="24"/>
              </w:rPr>
              <w:t>CRIRA</w:t>
            </w:r>
          </w:p>
        </w:tc>
        <w:tc>
          <w:tcPr>
            <w:tcW w:w="8690" w:type="dxa"/>
            <w:shd w:val="clear" w:color="auto" w:fill="auto"/>
            <w:vAlign w:val="center"/>
          </w:tcPr>
          <w:p w14:paraId="0DED2D17" w14:textId="77777777" w:rsidR="00E01EEC" w:rsidRPr="0005192C" w:rsidRDefault="00E01EEC" w:rsidP="00E01EEC">
            <w:pPr>
              <w:rPr>
                <w:rFonts w:ascii="Times New Roman" w:hAnsi="Times New Roman"/>
                <w:sz w:val="24"/>
                <w:szCs w:val="24"/>
              </w:rPr>
            </w:pPr>
            <w:r w:rsidRPr="0005192C">
              <w:rPr>
                <w:rFonts w:ascii="Times New Roman" w:hAnsi="Times New Roman"/>
                <w:b/>
                <w:sz w:val="24"/>
                <w:szCs w:val="24"/>
              </w:rPr>
              <w:t>C</w:t>
            </w:r>
            <w:r w:rsidRPr="0005192C">
              <w:rPr>
                <w:rFonts w:ascii="Times New Roman" w:hAnsi="Times New Roman"/>
                <w:sz w:val="24"/>
                <w:szCs w:val="24"/>
              </w:rPr>
              <w:t xml:space="preserve">ode de calcul du </w:t>
            </w:r>
            <w:r w:rsidRPr="0005192C">
              <w:rPr>
                <w:rFonts w:ascii="Times New Roman" w:hAnsi="Times New Roman"/>
                <w:b/>
                <w:sz w:val="24"/>
                <w:szCs w:val="24"/>
              </w:rPr>
              <w:t>R</w:t>
            </w:r>
            <w:r w:rsidRPr="0005192C">
              <w:rPr>
                <w:rFonts w:ascii="Times New Roman" w:hAnsi="Times New Roman"/>
                <w:sz w:val="24"/>
                <w:szCs w:val="24"/>
              </w:rPr>
              <w:t xml:space="preserve">ayonnement </w:t>
            </w:r>
            <w:proofErr w:type="spellStart"/>
            <w:r w:rsidRPr="0005192C">
              <w:rPr>
                <w:rFonts w:ascii="Times New Roman" w:hAnsi="Times New Roman"/>
                <w:b/>
                <w:sz w:val="24"/>
                <w:szCs w:val="24"/>
              </w:rPr>
              <w:t>I</w:t>
            </w:r>
            <w:r w:rsidRPr="0005192C">
              <w:rPr>
                <w:rFonts w:ascii="Times New Roman" w:hAnsi="Times New Roman"/>
                <w:sz w:val="24"/>
                <w:szCs w:val="24"/>
              </w:rPr>
              <w:t>nfra</w:t>
            </w:r>
            <w:r w:rsidRPr="0005192C">
              <w:rPr>
                <w:rFonts w:ascii="Times New Roman" w:hAnsi="Times New Roman"/>
                <w:b/>
                <w:sz w:val="24"/>
                <w:szCs w:val="24"/>
              </w:rPr>
              <w:t>R</w:t>
            </w:r>
            <w:r w:rsidRPr="0005192C">
              <w:rPr>
                <w:rFonts w:ascii="Times New Roman" w:hAnsi="Times New Roman"/>
                <w:sz w:val="24"/>
                <w:szCs w:val="24"/>
              </w:rPr>
              <w:t>ouge</w:t>
            </w:r>
            <w:proofErr w:type="spellEnd"/>
            <w:r w:rsidRPr="0005192C">
              <w:rPr>
                <w:rFonts w:ascii="Times New Roman" w:hAnsi="Times New Roman"/>
                <w:sz w:val="24"/>
                <w:szCs w:val="24"/>
              </w:rPr>
              <w:t xml:space="preserve"> des </w:t>
            </w:r>
            <w:r w:rsidRPr="0005192C">
              <w:rPr>
                <w:rFonts w:ascii="Times New Roman" w:hAnsi="Times New Roman"/>
                <w:b/>
                <w:sz w:val="24"/>
                <w:szCs w:val="24"/>
              </w:rPr>
              <w:t>A</w:t>
            </w:r>
            <w:r w:rsidRPr="0005192C">
              <w:rPr>
                <w:rFonts w:ascii="Times New Roman" w:hAnsi="Times New Roman"/>
                <w:sz w:val="24"/>
                <w:szCs w:val="24"/>
              </w:rPr>
              <w:t>vions</w:t>
            </w:r>
          </w:p>
        </w:tc>
      </w:tr>
      <w:tr w:rsidR="00E01EEC" w:rsidRPr="0005192C" w14:paraId="3960DF97" w14:textId="77777777" w:rsidTr="007A749A">
        <w:tc>
          <w:tcPr>
            <w:tcW w:w="1318" w:type="dxa"/>
            <w:shd w:val="clear" w:color="auto" w:fill="auto"/>
            <w:vAlign w:val="center"/>
          </w:tcPr>
          <w:p w14:paraId="74B9C35D" w14:textId="77777777" w:rsidR="00E01EEC" w:rsidRPr="0005192C" w:rsidRDefault="00E01EEC" w:rsidP="00E01EEC">
            <w:pPr>
              <w:rPr>
                <w:rFonts w:ascii="Times New Roman" w:hAnsi="Times New Roman"/>
                <w:sz w:val="24"/>
                <w:szCs w:val="24"/>
              </w:rPr>
            </w:pPr>
            <w:r w:rsidRPr="0005192C">
              <w:rPr>
                <w:rFonts w:ascii="Times New Roman" w:hAnsi="Times New Roman"/>
                <w:sz w:val="24"/>
                <w:szCs w:val="24"/>
              </w:rPr>
              <w:t>DA</w:t>
            </w:r>
          </w:p>
        </w:tc>
        <w:tc>
          <w:tcPr>
            <w:tcW w:w="8690" w:type="dxa"/>
            <w:shd w:val="clear" w:color="auto" w:fill="auto"/>
            <w:vAlign w:val="center"/>
          </w:tcPr>
          <w:p w14:paraId="1588BA54" w14:textId="77777777" w:rsidR="00E01EEC" w:rsidRPr="0005192C" w:rsidRDefault="00E01EEC" w:rsidP="00E01EEC">
            <w:pPr>
              <w:rPr>
                <w:rFonts w:ascii="Times New Roman" w:hAnsi="Times New Roman"/>
                <w:sz w:val="24"/>
                <w:szCs w:val="24"/>
              </w:rPr>
            </w:pPr>
            <w:r w:rsidRPr="0005192C">
              <w:rPr>
                <w:rFonts w:ascii="Times New Roman" w:hAnsi="Times New Roman"/>
                <w:b/>
                <w:sz w:val="24"/>
                <w:szCs w:val="24"/>
              </w:rPr>
              <w:t>D</w:t>
            </w:r>
            <w:r w:rsidRPr="0005192C">
              <w:rPr>
                <w:rFonts w:ascii="Times New Roman" w:hAnsi="Times New Roman"/>
                <w:sz w:val="24"/>
                <w:szCs w:val="24"/>
              </w:rPr>
              <w:t xml:space="preserve">assault </w:t>
            </w:r>
            <w:r w:rsidRPr="0005192C">
              <w:rPr>
                <w:rFonts w:ascii="Times New Roman" w:hAnsi="Times New Roman"/>
                <w:b/>
                <w:sz w:val="24"/>
                <w:szCs w:val="24"/>
              </w:rPr>
              <w:t>A</w:t>
            </w:r>
            <w:r w:rsidRPr="0005192C">
              <w:rPr>
                <w:rFonts w:ascii="Times New Roman" w:hAnsi="Times New Roman"/>
                <w:sz w:val="24"/>
                <w:szCs w:val="24"/>
              </w:rPr>
              <w:t>viation</w:t>
            </w:r>
          </w:p>
        </w:tc>
      </w:tr>
      <w:tr w:rsidR="00E01EEC" w:rsidRPr="0005192C" w14:paraId="7999014A" w14:textId="77777777" w:rsidTr="007A749A">
        <w:tc>
          <w:tcPr>
            <w:tcW w:w="1318" w:type="dxa"/>
            <w:shd w:val="clear" w:color="auto" w:fill="auto"/>
            <w:vAlign w:val="center"/>
          </w:tcPr>
          <w:p w14:paraId="546E6ABD" w14:textId="77777777" w:rsidR="00E01EEC" w:rsidRPr="0005192C" w:rsidRDefault="00E01EEC" w:rsidP="00E01EEC">
            <w:pPr>
              <w:rPr>
                <w:rFonts w:ascii="Times New Roman" w:hAnsi="Times New Roman"/>
                <w:sz w:val="24"/>
                <w:szCs w:val="24"/>
              </w:rPr>
            </w:pPr>
            <w:r w:rsidRPr="0005192C">
              <w:rPr>
                <w:rFonts w:ascii="Times New Roman" w:hAnsi="Times New Roman"/>
                <w:sz w:val="24"/>
                <w:szCs w:val="24"/>
              </w:rPr>
              <w:t>DGA</w:t>
            </w:r>
          </w:p>
        </w:tc>
        <w:tc>
          <w:tcPr>
            <w:tcW w:w="8690" w:type="dxa"/>
            <w:shd w:val="clear" w:color="auto" w:fill="auto"/>
            <w:vAlign w:val="center"/>
          </w:tcPr>
          <w:p w14:paraId="2B01A80F" w14:textId="77777777" w:rsidR="00E01EEC" w:rsidRPr="0005192C" w:rsidRDefault="00E01EEC" w:rsidP="00E01EEC">
            <w:pPr>
              <w:rPr>
                <w:rStyle w:val="lev"/>
                <w:rFonts w:ascii="Times New Roman" w:hAnsi="Times New Roman"/>
                <w:b w:val="0"/>
                <w:sz w:val="24"/>
                <w:szCs w:val="24"/>
              </w:rPr>
            </w:pPr>
            <w:r w:rsidRPr="0005192C">
              <w:rPr>
                <w:rStyle w:val="lev"/>
                <w:rFonts w:ascii="Times New Roman" w:hAnsi="Times New Roman"/>
                <w:sz w:val="24"/>
                <w:szCs w:val="24"/>
              </w:rPr>
              <w:t>D</w:t>
            </w:r>
            <w:r w:rsidRPr="0005192C">
              <w:rPr>
                <w:rStyle w:val="lev"/>
                <w:rFonts w:ascii="Times New Roman" w:hAnsi="Times New Roman"/>
                <w:b w:val="0"/>
                <w:sz w:val="24"/>
                <w:szCs w:val="24"/>
              </w:rPr>
              <w:t xml:space="preserve">irection </w:t>
            </w:r>
            <w:r w:rsidRPr="0005192C">
              <w:rPr>
                <w:rStyle w:val="lev"/>
                <w:rFonts w:ascii="Times New Roman" w:hAnsi="Times New Roman"/>
                <w:sz w:val="24"/>
                <w:szCs w:val="24"/>
              </w:rPr>
              <w:t>G</w:t>
            </w:r>
            <w:r w:rsidRPr="0005192C">
              <w:rPr>
                <w:rStyle w:val="lev"/>
                <w:rFonts w:ascii="Times New Roman" w:hAnsi="Times New Roman"/>
                <w:b w:val="0"/>
                <w:sz w:val="24"/>
                <w:szCs w:val="24"/>
              </w:rPr>
              <w:t>énérale de l’</w:t>
            </w:r>
            <w:r w:rsidRPr="0005192C">
              <w:rPr>
                <w:rStyle w:val="lev"/>
                <w:rFonts w:ascii="Times New Roman" w:hAnsi="Times New Roman"/>
                <w:sz w:val="24"/>
                <w:szCs w:val="24"/>
              </w:rPr>
              <w:t>A</w:t>
            </w:r>
            <w:r w:rsidRPr="0005192C">
              <w:rPr>
                <w:rStyle w:val="lev"/>
                <w:rFonts w:ascii="Times New Roman" w:hAnsi="Times New Roman"/>
                <w:b w:val="0"/>
                <w:sz w:val="24"/>
                <w:szCs w:val="24"/>
              </w:rPr>
              <w:t>rmement</w:t>
            </w:r>
          </w:p>
        </w:tc>
      </w:tr>
      <w:tr w:rsidR="00E01EEC" w:rsidRPr="0005192C" w14:paraId="3FE3CB69" w14:textId="77777777" w:rsidTr="007A749A">
        <w:tc>
          <w:tcPr>
            <w:tcW w:w="1318" w:type="dxa"/>
            <w:shd w:val="clear" w:color="auto" w:fill="auto"/>
            <w:vAlign w:val="center"/>
          </w:tcPr>
          <w:p w14:paraId="7DD37CC6" w14:textId="77777777" w:rsidR="00E01EEC" w:rsidRPr="0005192C" w:rsidRDefault="00E01EEC" w:rsidP="00E01EEC">
            <w:pPr>
              <w:rPr>
                <w:rFonts w:ascii="Times New Roman" w:hAnsi="Times New Roman"/>
                <w:sz w:val="24"/>
                <w:szCs w:val="24"/>
              </w:rPr>
            </w:pPr>
            <w:proofErr w:type="spellStart"/>
            <w:r w:rsidRPr="0005192C">
              <w:rPr>
                <w:rFonts w:ascii="Times New Roman" w:hAnsi="Times New Roman"/>
                <w:sz w:val="24"/>
                <w:szCs w:val="24"/>
              </w:rPr>
              <w:t>DRi</w:t>
            </w:r>
            <w:proofErr w:type="spellEnd"/>
          </w:p>
        </w:tc>
        <w:tc>
          <w:tcPr>
            <w:tcW w:w="8690" w:type="dxa"/>
            <w:shd w:val="clear" w:color="auto" w:fill="auto"/>
            <w:vAlign w:val="center"/>
          </w:tcPr>
          <w:p w14:paraId="3566B2BD" w14:textId="77777777" w:rsidR="00E01EEC" w:rsidRPr="0005192C" w:rsidRDefault="00E01EEC" w:rsidP="00E01EEC">
            <w:pPr>
              <w:rPr>
                <w:rFonts w:ascii="Times New Roman" w:hAnsi="Times New Roman"/>
                <w:sz w:val="24"/>
                <w:szCs w:val="24"/>
              </w:rPr>
            </w:pPr>
            <w:r w:rsidRPr="0005192C">
              <w:rPr>
                <w:rFonts w:ascii="Times New Roman" w:hAnsi="Times New Roman"/>
                <w:b/>
                <w:sz w:val="24"/>
                <w:szCs w:val="24"/>
              </w:rPr>
              <w:t>D</w:t>
            </w:r>
            <w:r w:rsidRPr="0005192C">
              <w:rPr>
                <w:rFonts w:ascii="Times New Roman" w:hAnsi="Times New Roman"/>
                <w:sz w:val="24"/>
                <w:szCs w:val="24"/>
              </w:rPr>
              <w:t xml:space="preserve">ocument </w:t>
            </w:r>
            <w:r w:rsidRPr="0005192C">
              <w:rPr>
                <w:rFonts w:ascii="Times New Roman" w:hAnsi="Times New Roman"/>
                <w:b/>
                <w:sz w:val="24"/>
                <w:szCs w:val="24"/>
              </w:rPr>
              <w:t>R</w:t>
            </w:r>
            <w:r w:rsidRPr="0005192C">
              <w:rPr>
                <w:rFonts w:ascii="Times New Roman" w:hAnsi="Times New Roman"/>
                <w:sz w:val="24"/>
                <w:szCs w:val="24"/>
              </w:rPr>
              <w:t xml:space="preserve">éférence </w:t>
            </w:r>
            <w:proofErr w:type="spellStart"/>
            <w:r w:rsidRPr="0005192C">
              <w:rPr>
                <w:rFonts w:ascii="Times New Roman" w:hAnsi="Times New Roman"/>
                <w:sz w:val="24"/>
                <w:szCs w:val="24"/>
              </w:rPr>
              <w:t>n°i</w:t>
            </w:r>
            <w:proofErr w:type="spellEnd"/>
          </w:p>
        </w:tc>
      </w:tr>
      <w:tr w:rsidR="00E01EEC" w:rsidRPr="0005192C" w14:paraId="78960E16" w14:textId="77777777" w:rsidTr="007A749A">
        <w:tc>
          <w:tcPr>
            <w:tcW w:w="1318" w:type="dxa"/>
            <w:shd w:val="clear" w:color="auto" w:fill="auto"/>
            <w:vAlign w:val="center"/>
          </w:tcPr>
          <w:p w14:paraId="20FF5150" w14:textId="77777777" w:rsidR="00E01EEC" w:rsidRPr="0005192C" w:rsidRDefault="00E01EEC" w:rsidP="00E01EEC">
            <w:pPr>
              <w:rPr>
                <w:rFonts w:ascii="Times New Roman" w:hAnsi="Times New Roman"/>
                <w:sz w:val="24"/>
                <w:szCs w:val="24"/>
              </w:rPr>
            </w:pPr>
            <w:r w:rsidRPr="0005192C">
              <w:rPr>
                <w:rFonts w:ascii="Times New Roman" w:hAnsi="Times New Roman"/>
                <w:sz w:val="24"/>
                <w:szCs w:val="24"/>
              </w:rPr>
              <w:t>MU</w:t>
            </w:r>
          </w:p>
        </w:tc>
        <w:tc>
          <w:tcPr>
            <w:tcW w:w="8690" w:type="dxa"/>
            <w:shd w:val="clear" w:color="auto" w:fill="auto"/>
            <w:vAlign w:val="center"/>
          </w:tcPr>
          <w:p w14:paraId="7DDF3F8D" w14:textId="77777777" w:rsidR="00E01EEC" w:rsidRPr="0005192C" w:rsidRDefault="00E01EEC" w:rsidP="00E01EEC">
            <w:pPr>
              <w:rPr>
                <w:rFonts w:ascii="Times New Roman" w:hAnsi="Times New Roman"/>
                <w:sz w:val="24"/>
                <w:szCs w:val="24"/>
              </w:rPr>
            </w:pPr>
            <w:r w:rsidRPr="0005192C">
              <w:rPr>
                <w:rFonts w:ascii="Times New Roman" w:hAnsi="Times New Roman"/>
                <w:b/>
                <w:sz w:val="24"/>
                <w:szCs w:val="24"/>
              </w:rPr>
              <w:t>M</w:t>
            </w:r>
            <w:r w:rsidRPr="0005192C">
              <w:rPr>
                <w:rFonts w:ascii="Times New Roman" w:hAnsi="Times New Roman"/>
                <w:sz w:val="24"/>
                <w:szCs w:val="24"/>
              </w:rPr>
              <w:t xml:space="preserve">anuel </w:t>
            </w:r>
            <w:r w:rsidRPr="0005192C">
              <w:rPr>
                <w:rFonts w:ascii="Times New Roman" w:hAnsi="Times New Roman"/>
                <w:b/>
                <w:sz w:val="24"/>
                <w:szCs w:val="24"/>
              </w:rPr>
              <w:t>U</w:t>
            </w:r>
            <w:r w:rsidRPr="0005192C">
              <w:rPr>
                <w:rFonts w:ascii="Times New Roman" w:hAnsi="Times New Roman"/>
                <w:sz w:val="24"/>
                <w:szCs w:val="24"/>
              </w:rPr>
              <w:t>tilisateur</w:t>
            </w:r>
          </w:p>
        </w:tc>
      </w:tr>
      <w:tr w:rsidR="00E01EEC" w:rsidRPr="0005192C" w14:paraId="4FDEC3C2" w14:textId="77777777" w:rsidTr="007A749A">
        <w:tc>
          <w:tcPr>
            <w:tcW w:w="1318" w:type="dxa"/>
            <w:shd w:val="clear" w:color="auto" w:fill="auto"/>
            <w:vAlign w:val="center"/>
          </w:tcPr>
          <w:p w14:paraId="2FA76A96" w14:textId="77777777" w:rsidR="00E01EEC" w:rsidRPr="0005192C" w:rsidRDefault="00E01EEC" w:rsidP="00E01EEC">
            <w:pPr>
              <w:rPr>
                <w:rFonts w:ascii="Times New Roman" w:hAnsi="Times New Roman"/>
                <w:sz w:val="24"/>
                <w:szCs w:val="24"/>
              </w:rPr>
            </w:pPr>
            <w:r w:rsidRPr="0005192C">
              <w:rPr>
                <w:rFonts w:ascii="Times New Roman" w:hAnsi="Times New Roman"/>
                <w:sz w:val="24"/>
                <w:szCs w:val="24"/>
              </w:rPr>
              <w:t>PEA</w:t>
            </w:r>
          </w:p>
        </w:tc>
        <w:tc>
          <w:tcPr>
            <w:tcW w:w="8690" w:type="dxa"/>
            <w:shd w:val="clear" w:color="auto" w:fill="auto"/>
            <w:vAlign w:val="center"/>
          </w:tcPr>
          <w:p w14:paraId="44B0DB6D" w14:textId="77777777" w:rsidR="00E01EEC" w:rsidRPr="0005192C" w:rsidRDefault="00E01EEC" w:rsidP="00E01EEC">
            <w:pPr>
              <w:rPr>
                <w:rFonts w:ascii="Times New Roman" w:hAnsi="Times New Roman"/>
                <w:sz w:val="24"/>
                <w:szCs w:val="24"/>
              </w:rPr>
            </w:pPr>
            <w:r w:rsidRPr="0005192C">
              <w:rPr>
                <w:rFonts w:ascii="Times New Roman" w:hAnsi="Times New Roman"/>
                <w:b/>
                <w:sz w:val="24"/>
                <w:szCs w:val="24"/>
              </w:rPr>
              <w:t>P</w:t>
            </w:r>
            <w:r w:rsidRPr="0005192C">
              <w:rPr>
                <w:rFonts w:ascii="Times New Roman" w:hAnsi="Times New Roman"/>
                <w:sz w:val="24"/>
                <w:szCs w:val="24"/>
              </w:rPr>
              <w:t>lan d’</w:t>
            </w:r>
            <w:r w:rsidRPr="0005192C">
              <w:rPr>
                <w:rFonts w:ascii="Times New Roman" w:hAnsi="Times New Roman"/>
                <w:b/>
                <w:sz w:val="24"/>
                <w:szCs w:val="24"/>
              </w:rPr>
              <w:t>É</w:t>
            </w:r>
            <w:r w:rsidRPr="0005192C">
              <w:rPr>
                <w:rFonts w:ascii="Times New Roman" w:hAnsi="Times New Roman"/>
                <w:sz w:val="24"/>
                <w:szCs w:val="24"/>
              </w:rPr>
              <w:t xml:space="preserve">tude </w:t>
            </w:r>
            <w:r w:rsidRPr="0005192C">
              <w:rPr>
                <w:rFonts w:ascii="Times New Roman" w:hAnsi="Times New Roman"/>
                <w:b/>
                <w:sz w:val="24"/>
                <w:szCs w:val="24"/>
              </w:rPr>
              <w:t>A</w:t>
            </w:r>
            <w:r w:rsidRPr="0005192C">
              <w:rPr>
                <w:rFonts w:ascii="Times New Roman" w:hAnsi="Times New Roman"/>
                <w:sz w:val="24"/>
                <w:szCs w:val="24"/>
              </w:rPr>
              <w:t>mont</w:t>
            </w:r>
          </w:p>
        </w:tc>
      </w:tr>
      <w:tr w:rsidR="00E01EEC" w:rsidRPr="0005192C" w14:paraId="0AC8B230" w14:textId="77777777" w:rsidTr="007A749A">
        <w:tc>
          <w:tcPr>
            <w:tcW w:w="1318" w:type="dxa"/>
            <w:shd w:val="clear" w:color="auto" w:fill="auto"/>
            <w:vAlign w:val="center"/>
          </w:tcPr>
          <w:p w14:paraId="3008B72E" w14:textId="77777777" w:rsidR="00E01EEC" w:rsidRPr="0005192C" w:rsidRDefault="00E01EEC" w:rsidP="00E01EEC">
            <w:pPr>
              <w:rPr>
                <w:rFonts w:ascii="Times New Roman" w:hAnsi="Times New Roman"/>
                <w:sz w:val="24"/>
                <w:szCs w:val="24"/>
              </w:rPr>
            </w:pPr>
            <w:r w:rsidRPr="0005192C">
              <w:rPr>
                <w:rFonts w:ascii="Times New Roman" w:hAnsi="Times New Roman"/>
                <w:sz w:val="24"/>
                <w:szCs w:val="24"/>
              </w:rPr>
              <w:t>SIR</w:t>
            </w:r>
          </w:p>
        </w:tc>
        <w:tc>
          <w:tcPr>
            <w:tcW w:w="8690" w:type="dxa"/>
            <w:shd w:val="clear" w:color="auto" w:fill="auto"/>
            <w:vAlign w:val="center"/>
          </w:tcPr>
          <w:p w14:paraId="5968210C" w14:textId="77777777" w:rsidR="00E01EEC" w:rsidRPr="0005192C" w:rsidRDefault="00E01EEC" w:rsidP="00E01EEC">
            <w:pPr>
              <w:rPr>
                <w:rFonts w:ascii="Times New Roman" w:hAnsi="Times New Roman"/>
                <w:sz w:val="24"/>
                <w:szCs w:val="24"/>
              </w:rPr>
            </w:pPr>
            <w:r w:rsidRPr="0005192C">
              <w:rPr>
                <w:rFonts w:ascii="Times New Roman" w:hAnsi="Times New Roman"/>
                <w:b/>
                <w:sz w:val="24"/>
                <w:szCs w:val="24"/>
              </w:rPr>
              <w:t>S</w:t>
            </w:r>
            <w:r w:rsidRPr="0005192C">
              <w:rPr>
                <w:rFonts w:ascii="Times New Roman" w:hAnsi="Times New Roman"/>
                <w:sz w:val="24"/>
                <w:szCs w:val="24"/>
              </w:rPr>
              <w:t xml:space="preserve">ignature </w:t>
            </w:r>
            <w:proofErr w:type="spellStart"/>
            <w:r w:rsidRPr="0005192C">
              <w:rPr>
                <w:rFonts w:ascii="Times New Roman" w:hAnsi="Times New Roman"/>
                <w:b/>
                <w:sz w:val="24"/>
                <w:szCs w:val="24"/>
              </w:rPr>
              <w:t>I</w:t>
            </w:r>
            <w:r w:rsidRPr="0005192C">
              <w:rPr>
                <w:rFonts w:ascii="Times New Roman" w:hAnsi="Times New Roman"/>
                <w:sz w:val="24"/>
                <w:szCs w:val="24"/>
              </w:rPr>
              <w:t>nfra</w:t>
            </w:r>
            <w:r w:rsidRPr="0005192C">
              <w:rPr>
                <w:rFonts w:ascii="Times New Roman" w:hAnsi="Times New Roman"/>
                <w:b/>
                <w:sz w:val="24"/>
                <w:szCs w:val="24"/>
              </w:rPr>
              <w:t>R</w:t>
            </w:r>
            <w:r w:rsidRPr="0005192C">
              <w:rPr>
                <w:rFonts w:ascii="Times New Roman" w:hAnsi="Times New Roman"/>
                <w:sz w:val="24"/>
                <w:szCs w:val="24"/>
              </w:rPr>
              <w:t>ouge</w:t>
            </w:r>
            <w:proofErr w:type="spellEnd"/>
          </w:p>
        </w:tc>
      </w:tr>
    </w:tbl>
    <w:p w14:paraId="50689355" w14:textId="77777777" w:rsidR="00E01EEC" w:rsidRPr="0005192C" w:rsidRDefault="00E01EEC" w:rsidP="00E01EEC">
      <w:pPr>
        <w:pStyle w:val="Retraitcorpsdetexte21"/>
        <w:jc w:val="both"/>
        <w:rPr>
          <w:szCs w:val="24"/>
        </w:rPr>
      </w:pPr>
    </w:p>
    <w:p w14:paraId="56E9110C" w14:textId="77777777" w:rsidR="00E01EEC" w:rsidRPr="0005192C" w:rsidRDefault="00E01EEC" w:rsidP="00E01EEC">
      <w:pPr>
        <w:pStyle w:val="Retraitcorpsdetexte21"/>
        <w:jc w:val="both"/>
        <w:rPr>
          <w:szCs w:val="24"/>
        </w:rPr>
      </w:pPr>
    </w:p>
    <w:p w14:paraId="463FEC26" w14:textId="77777777" w:rsidR="00E01EEC" w:rsidRPr="0005192C" w:rsidRDefault="00E01EEC" w:rsidP="00E01EEC">
      <w:pPr>
        <w:pStyle w:val="Titre1"/>
        <w:numPr>
          <w:ilvl w:val="0"/>
          <w:numId w:val="1"/>
        </w:numPr>
        <w:jc w:val="both"/>
        <w:rPr>
          <w:sz w:val="24"/>
          <w:szCs w:val="24"/>
        </w:rPr>
      </w:pPr>
      <w:bookmarkStart w:id="20" w:name="_Toc278275734"/>
      <w:bookmarkStart w:id="21" w:name="_Toc278286057"/>
      <w:bookmarkStart w:id="22" w:name="_Toc166431957"/>
      <w:r w:rsidRPr="0005192C">
        <w:rPr>
          <w:sz w:val="24"/>
          <w:szCs w:val="24"/>
        </w:rPr>
        <w:t>Interface du logiciel OVNI</w:t>
      </w:r>
      <w:bookmarkEnd w:id="20"/>
      <w:bookmarkEnd w:id="21"/>
      <w:bookmarkEnd w:id="22"/>
    </w:p>
    <w:p w14:paraId="1D535223" w14:textId="77777777" w:rsidR="00E01EEC" w:rsidRPr="0005192C" w:rsidRDefault="00E01EEC" w:rsidP="00E01EEC">
      <w:pPr>
        <w:pStyle w:val="Retraitcorpsdetexte21"/>
        <w:jc w:val="both"/>
        <w:rPr>
          <w:szCs w:val="24"/>
        </w:rPr>
      </w:pPr>
      <w:r w:rsidRPr="0005192C">
        <w:rPr>
          <w:szCs w:val="24"/>
        </w:rPr>
        <w:t>OVNI se présente sous la forme d’un exécutable classique</w:t>
      </w:r>
      <w:r w:rsidR="004F2473" w:rsidRPr="0005192C">
        <w:rPr>
          <w:szCs w:val="24"/>
        </w:rPr>
        <w:t>. Il nécessite la présence d’une librairie</w:t>
      </w:r>
      <w:r w:rsidR="001F65EC" w:rsidRPr="0005192C">
        <w:rPr>
          <w:szCs w:val="24"/>
        </w:rPr>
        <w:t xml:space="preserve"> dynamique</w:t>
      </w:r>
      <w:r w:rsidR="00421F14">
        <w:rPr>
          <w:szCs w:val="24"/>
        </w:rPr>
        <w:t xml:space="preserve"> compilée wxWidgets (3.</w:t>
      </w:r>
      <w:r w:rsidR="004F2473" w:rsidRPr="0005192C">
        <w:rPr>
          <w:szCs w:val="24"/>
        </w:rPr>
        <w:t>2</w:t>
      </w:r>
      <w:r w:rsidR="00421F14">
        <w:rPr>
          <w:szCs w:val="24"/>
        </w:rPr>
        <w:t>.0</w:t>
      </w:r>
      <w:r w:rsidR="004F2473" w:rsidRPr="0005192C">
        <w:rPr>
          <w:szCs w:val="24"/>
        </w:rPr>
        <w:t xml:space="preserve"> actuellement). Bien que ce ne soit pas indispensable, il est préférable que le code et la librairie aient été compilés avec la même version de compilateur (ici </w:t>
      </w:r>
      <w:proofErr w:type="spellStart"/>
      <w:r w:rsidR="004F2473" w:rsidRPr="0005192C">
        <w:rPr>
          <w:szCs w:val="24"/>
        </w:rPr>
        <w:t>gcc</w:t>
      </w:r>
      <w:proofErr w:type="spellEnd"/>
      <w:r w:rsidR="004F2473" w:rsidRPr="0005192C">
        <w:rPr>
          <w:szCs w:val="24"/>
        </w:rPr>
        <w:t>/</w:t>
      </w:r>
      <w:proofErr w:type="spellStart"/>
      <w:r w:rsidR="004F2473" w:rsidRPr="0005192C">
        <w:rPr>
          <w:szCs w:val="24"/>
        </w:rPr>
        <w:t>gcc</w:t>
      </w:r>
      <w:proofErr w:type="spellEnd"/>
      <w:r w:rsidR="004F2473" w:rsidRPr="0005192C">
        <w:rPr>
          <w:szCs w:val="24"/>
        </w:rPr>
        <w:t xml:space="preserve"> 8.1). D’après quelques informations vues sur Internet, </w:t>
      </w:r>
      <w:r w:rsidR="001F65EC" w:rsidRPr="0005192C">
        <w:rPr>
          <w:szCs w:val="24"/>
        </w:rPr>
        <w:t>la non concordance est surtout liée au langage C++ et peut conduire à des soucis à l’exécution en cas de non-respect de cette règle (mais ça peut aussi fonctionner !).</w:t>
      </w:r>
    </w:p>
    <w:p w14:paraId="2082C483" w14:textId="77777777" w:rsidR="001F65EC" w:rsidRPr="0005192C" w:rsidRDefault="001F65EC" w:rsidP="00E01EEC">
      <w:pPr>
        <w:pStyle w:val="Retraitcorpsdetexte21"/>
        <w:jc w:val="both"/>
        <w:rPr>
          <w:szCs w:val="24"/>
        </w:rPr>
      </w:pPr>
      <w:r w:rsidRPr="0005192C">
        <w:rPr>
          <w:i/>
          <w:szCs w:val="24"/>
        </w:rPr>
        <w:t>Note</w:t>
      </w:r>
      <w:r w:rsidRPr="0005192C">
        <w:rPr>
          <w:szCs w:val="24"/>
        </w:rPr>
        <w:t> : il est possible de générer Ovni sous la forme d’un exécutable statique, sans aucune librairie dynamique annexe. L’exécutable est alors assez gros, mais totalement autonome.</w:t>
      </w:r>
    </w:p>
    <w:p w14:paraId="53B9871E" w14:textId="77777777" w:rsidR="001F65EC" w:rsidRPr="0005192C" w:rsidRDefault="001F65EC" w:rsidP="00E01EEC">
      <w:pPr>
        <w:pStyle w:val="Retraitcorpsdetexte21"/>
        <w:jc w:val="both"/>
        <w:rPr>
          <w:szCs w:val="24"/>
        </w:rPr>
      </w:pPr>
      <w:r w:rsidRPr="0005192C">
        <w:rPr>
          <w:szCs w:val="24"/>
        </w:rPr>
        <w:t xml:space="preserve">En version 4, sous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il y avait aussi une version Linux. Cette possibilité existe toujours en version 5, mais faute de disponibilité d’une machine adéquate, elle n’a pas été testée. L’adaptation ne devrait pas poser de gros problèmes.</w:t>
      </w:r>
    </w:p>
    <w:p w14:paraId="0F816637" w14:textId="77777777" w:rsidR="00E01EEC" w:rsidRPr="0005192C" w:rsidRDefault="00E01EEC" w:rsidP="00E01EEC">
      <w:pPr>
        <w:pStyle w:val="Retraitcorpsdetexte21"/>
        <w:jc w:val="both"/>
        <w:rPr>
          <w:szCs w:val="24"/>
        </w:rPr>
      </w:pPr>
    </w:p>
    <w:p w14:paraId="723AF710" w14:textId="77777777" w:rsidR="00E01EEC" w:rsidRPr="0005192C" w:rsidRDefault="00E01EEC" w:rsidP="00E01EEC">
      <w:pPr>
        <w:pStyle w:val="Titre2"/>
        <w:numPr>
          <w:ilvl w:val="1"/>
          <w:numId w:val="1"/>
        </w:numPr>
        <w:jc w:val="both"/>
        <w:rPr>
          <w:sz w:val="24"/>
          <w:szCs w:val="24"/>
        </w:rPr>
      </w:pPr>
      <w:bookmarkStart w:id="23" w:name="_Toc278275735"/>
      <w:bookmarkStart w:id="24" w:name="_Toc278286058"/>
      <w:bookmarkStart w:id="25" w:name="_Toc166431958"/>
      <w:r w:rsidRPr="0005192C">
        <w:rPr>
          <w:sz w:val="24"/>
          <w:szCs w:val="24"/>
        </w:rPr>
        <w:t>Fenêtre principale</w:t>
      </w:r>
      <w:bookmarkEnd w:id="23"/>
      <w:bookmarkEnd w:id="24"/>
      <w:bookmarkEnd w:id="25"/>
    </w:p>
    <w:p w14:paraId="5B250BA9" w14:textId="77777777" w:rsidR="00E01EEC" w:rsidRPr="0005192C" w:rsidRDefault="00E01EEC" w:rsidP="00E01EEC">
      <w:pPr>
        <w:pStyle w:val="Retraitcorpsdetexte21"/>
        <w:jc w:val="both"/>
        <w:rPr>
          <w:szCs w:val="24"/>
        </w:rPr>
      </w:pPr>
      <w:r w:rsidRPr="0005192C">
        <w:rPr>
          <w:szCs w:val="24"/>
        </w:rPr>
        <w:t>Sous Windows, lorsqu’on lance OVNI en double cliquant sur un fichier dont l’extension est .</w:t>
      </w:r>
      <w:proofErr w:type="spellStart"/>
      <w:r w:rsidRPr="0005192C">
        <w:rPr>
          <w:szCs w:val="24"/>
        </w:rPr>
        <w:t>bdd</w:t>
      </w:r>
      <w:proofErr w:type="spellEnd"/>
      <w:r w:rsidRPr="0005192C">
        <w:rPr>
          <w:szCs w:val="24"/>
        </w:rPr>
        <w:t xml:space="preserve"> (à condition d’avoir associé cette extension avec OVNI), on </w:t>
      </w:r>
      <w:r w:rsidR="00C61F45" w:rsidRPr="0005192C">
        <w:rPr>
          <w:szCs w:val="24"/>
        </w:rPr>
        <w:t xml:space="preserve">obtient une fenêtre comme celle </w:t>
      </w:r>
      <w:r w:rsidR="00DA5F86" w:rsidRPr="0005192C">
        <w:rPr>
          <w:szCs w:val="24"/>
        </w:rPr>
        <w:t>ci-dessous</w:t>
      </w:r>
      <w:r w:rsidR="001F65EC" w:rsidRPr="0005192C">
        <w:rPr>
          <w:szCs w:val="24"/>
        </w:rPr>
        <w:t>.</w:t>
      </w:r>
    </w:p>
    <w:p w14:paraId="373D2D22" w14:textId="77777777" w:rsidR="00977A25" w:rsidRPr="0005192C" w:rsidRDefault="00977A25" w:rsidP="00977A25">
      <w:pPr>
        <w:pStyle w:val="Retraitcorpsdetexte21"/>
        <w:jc w:val="both"/>
        <w:rPr>
          <w:szCs w:val="24"/>
        </w:rPr>
      </w:pPr>
      <w:r w:rsidRPr="0005192C">
        <w:rPr>
          <w:szCs w:val="24"/>
        </w:rPr>
        <w:t xml:space="preserve">L’avion est ici un Mirage 2000, vu de dessus, dont la base de données est compatible du système d’axes de </w:t>
      </w:r>
      <w:proofErr w:type="spellStart"/>
      <w:r w:rsidRPr="0005192C">
        <w:rPr>
          <w:szCs w:val="24"/>
        </w:rPr>
        <w:t>Crira</w:t>
      </w:r>
      <w:proofErr w:type="spellEnd"/>
      <w:r w:rsidRPr="0005192C">
        <w:rPr>
          <w:szCs w:val="24"/>
        </w:rPr>
        <w:t> : l’axe des X est horizontal (en rouge) et point</w:t>
      </w:r>
      <w:r w:rsidR="00B84C15" w:rsidRPr="0005192C">
        <w:rPr>
          <w:szCs w:val="24"/>
        </w:rPr>
        <w:t>e vers la droite, l’axe des Y (e</w:t>
      </w:r>
      <w:r w:rsidRPr="0005192C">
        <w:rPr>
          <w:szCs w:val="24"/>
        </w:rPr>
        <w:t>n vert mais non visible ici) est aussi horizontal, pointe vers le haut de l’image et est en gros dans l’axe avant-arrière de l’avion. L’axe des Z (en bleu) est vertical et pointe ici vers l’utilisateur.</w:t>
      </w:r>
    </w:p>
    <w:p w14:paraId="40F949EB" w14:textId="77777777" w:rsidR="00657F1A" w:rsidRPr="0005192C" w:rsidRDefault="00657F1A" w:rsidP="00657F1A">
      <w:pPr>
        <w:pStyle w:val="Retraitcorpsdetexte21"/>
        <w:jc w:val="both"/>
        <w:rPr>
          <w:szCs w:val="24"/>
        </w:rPr>
      </w:pPr>
      <w:r w:rsidRPr="0005192C">
        <w:rPr>
          <w:szCs w:val="24"/>
        </w:rPr>
        <w:t>À l’ouverture d’un fichier, le cadrage est automatiquement adapté à la taille de l’objet en base de données. La fenêtre totale contenant l’objet est par défaut de 8</w:t>
      </w:r>
      <w:r w:rsidR="00E76375" w:rsidRPr="0005192C">
        <w:rPr>
          <w:szCs w:val="24"/>
        </w:rPr>
        <w:t>16</w:t>
      </w:r>
      <w:r w:rsidRPr="0005192C">
        <w:rPr>
          <w:szCs w:val="24"/>
        </w:rPr>
        <w:t>*</w:t>
      </w:r>
      <w:r w:rsidR="00E76375" w:rsidRPr="0005192C">
        <w:rPr>
          <w:szCs w:val="24"/>
        </w:rPr>
        <w:t>647</w:t>
      </w:r>
      <w:r w:rsidRPr="0005192C">
        <w:rPr>
          <w:szCs w:val="24"/>
        </w:rPr>
        <w:t xml:space="preserve"> pixels, la partie OpenGL étant alors de </w:t>
      </w:r>
      <w:r w:rsidR="00B84C15" w:rsidRPr="0005192C">
        <w:rPr>
          <w:szCs w:val="24"/>
        </w:rPr>
        <w:t>800</w:t>
      </w:r>
      <w:r w:rsidRPr="0005192C">
        <w:rPr>
          <w:szCs w:val="24"/>
        </w:rPr>
        <w:t>*</w:t>
      </w:r>
      <w:r w:rsidR="00B84C15" w:rsidRPr="0005192C">
        <w:rPr>
          <w:szCs w:val="24"/>
        </w:rPr>
        <w:t>400</w:t>
      </w:r>
      <w:r w:rsidRPr="0005192C">
        <w:rPr>
          <w:szCs w:val="24"/>
        </w:rPr>
        <w:t xml:space="preserve"> pixels (</w:t>
      </w:r>
      <w:r w:rsidR="00B84C15" w:rsidRPr="0005192C">
        <w:rPr>
          <w:szCs w:val="24"/>
        </w:rPr>
        <w:t xml:space="preserve">la taille réelle </w:t>
      </w:r>
      <w:r w:rsidRPr="0005192C">
        <w:rPr>
          <w:szCs w:val="24"/>
        </w:rPr>
        <w:t>des images</w:t>
      </w:r>
      <w:r w:rsidR="00B84C15" w:rsidRPr="0005192C">
        <w:rPr>
          <w:szCs w:val="24"/>
        </w:rPr>
        <w:t xml:space="preserve"> est inférieure de 4 </w:t>
      </w:r>
      <w:r w:rsidR="00B84C15" w:rsidRPr="0005192C">
        <w:rPr>
          <w:szCs w:val="24"/>
        </w:rPr>
        <w:lastRenderedPageBreak/>
        <w:t>pixels, soit 796*396</w:t>
      </w:r>
      <w:r w:rsidR="00E76375" w:rsidRPr="0005192C">
        <w:rPr>
          <w:szCs w:val="24"/>
        </w:rPr>
        <w:t xml:space="preserve">). On peut </w:t>
      </w:r>
      <w:r w:rsidRPr="0005192C">
        <w:rPr>
          <w:szCs w:val="24"/>
        </w:rPr>
        <w:t xml:space="preserve">redimensionner </w:t>
      </w:r>
      <w:r w:rsidR="00E76375" w:rsidRPr="0005192C">
        <w:rPr>
          <w:szCs w:val="24"/>
        </w:rPr>
        <w:t xml:space="preserve">la fenêtre </w:t>
      </w:r>
      <w:r w:rsidRPr="0005192C">
        <w:rPr>
          <w:szCs w:val="24"/>
        </w:rPr>
        <w:t xml:space="preserve">jusqu’à </w:t>
      </w:r>
      <w:r w:rsidR="00B84C15" w:rsidRPr="0005192C">
        <w:rPr>
          <w:szCs w:val="24"/>
        </w:rPr>
        <w:t>la taille maximale écran</w:t>
      </w:r>
      <w:r w:rsidRPr="0005192C">
        <w:rPr>
          <w:szCs w:val="24"/>
        </w:rPr>
        <w:t xml:space="preserve"> par les moyens classiques à la souris ou encore via le bouton Plein écran standard.</w:t>
      </w:r>
    </w:p>
    <w:p w14:paraId="36958AAC" w14:textId="77777777" w:rsidR="00C85D8C" w:rsidRPr="0005192C" w:rsidRDefault="00C85D8C" w:rsidP="00657F1A">
      <w:pPr>
        <w:pStyle w:val="Retraitcorpsdetexte21"/>
        <w:jc w:val="both"/>
        <w:rPr>
          <w:szCs w:val="24"/>
        </w:rPr>
      </w:pPr>
    </w:p>
    <w:p w14:paraId="21F5BB35" w14:textId="77777777" w:rsidR="00E01EEC" w:rsidRPr="0005192C" w:rsidRDefault="00B84C15" w:rsidP="00C85D8C">
      <w:pPr>
        <w:pStyle w:val="Retraitcorpsdetexte21"/>
        <w:ind w:firstLine="0"/>
        <w:rPr>
          <w:szCs w:val="24"/>
        </w:rPr>
      </w:pPr>
      <w:r w:rsidRPr="0005192C">
        <w:rPr>
          <w:noProof/>
          <w:szCs w:val="24"/>
        </w:rPr>
        <w:drawing>
          <wp:inline distT="0" distB="0" distL="0" distR="0" wp14:anchorId="1238D606" wp14:editId="2977643F">
            <wp:extent cx="6257925" cy="4961898"/>
            <wp:effectExtent l="0" t="0" r="0" b="0"/>
            <wp:docPr id="229"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260443" cy="4963895"/>
                    </a:xfrm>
                    <a:prstGeom prst="rect">
                      <a:avLst/>
                    </a:prstGeom>
                  </pic:spPr>
                </pic:pic>
              </a:graphicData>
            </a:graphic>
          </wp:inline>
        </w:drawing>
      </w:r>
    </w:p>
    <w:p w14:paraId="6B1BA81C" w14:textId="77777777" w:rsidR="00E01EEC" w:rsidRPr="0005192C" w:rsidRDefault="00E01EEC" w:rsidP="00E01EEC">
      <w:pPr>
        <w:pStyle w:val="Retraitcorpsdetexte21"/>
        <w:jc w:val="both"/>
        <w:rPr>
          <w:szCs w:val="24"/>
        </w:rPr>
      </w:pPr>
    </w:p>
    <w:p w14:paraId="1F0D1B6E" w14:textId="77777777" w:rsidR="00E01EEC" w:rsidRPr="0005192C" w:rsidRDefault="00E01EEC" w:rsidP="00E01EEC">
      <w:pPr>
        <w:pStyle w:val="Retraitcorpsdetexte21"/>
        <w:jc w:val="both"/>
        <w:rPr>
          <w:szCs w:val="24"/>
        </w:rPr>
      </w:pPr>
      <w:r w:rsidRPr="0005192C">
        <w:rPr>
          <w:szCs w:val="24"/>
        </w:rPr>
        <w:t>La première ligne en haut de l’interface est une ligne de menus.</w:t>
      </w:r>
    </w:p>
    <w:p w14:paraId="54E21C1B" w14:textId="77777777" w:rsidR="00E01EEC" w:rsidRPr="0005192C" w:rsidRDefault="00E01EEC" w:rsidP="00E01EEC">
      <w:pPr>
        <w:pStyle w:val="Retraitcorpsdetexte21"/>
        <w:jc w:val="both"/>
        <w:rPr>
          <w:szCs w:val="24"/>
        </w:rPr>
      </w:pPr>
      <w:r w:rsidRPr="0005192C">
        <w:rPr>
          <w:szCs w:val="24"/>
        </w:rPr>
        <w:t>La seconde ligne comporte divers boutons permettant d’agir sur la visualisation.</w:t>
      </w:r>
    </w:p>
    <w:p w14:paraId="015D2D27" w14:textId="77777777" w:rsidR="00E01EEC" w:rsidRPr="0005192C" w:rsidRDefault="00E01EEC" w:rsidP="00E01EEC">
      <w:pPr>
        <w:pStyle w:val="Retraitcorpsdetexte21"/>
        <w:jc w:val="both"/>
        <w:rPr>
          <w:szCs w:val="24"/>
        </w:rPr>
      </w:pPr>
      <w:r w:rsidRPr="0005192C">
        <w:rPr>
          <w:szCs w:val="24"/>
        </w:rPr>
        <w:t>La troisième partie est la fenêtre OpenGL, présentant l’avion sur un fond bleu. Les petits traits en rouge en haut, en bas, à droite et à gauche délimitent la trace de la boîte englobante de l’avion. Cette boîte est délimitée par les minima et maxima des coordonnées dans chacun des trois axes. Des mouvements à la souris, effectués dans cette fenêtre, permettent d’effectuer des rotations de l’avion, des déplacements latéraux, des zooms.</w:t>
      </w:r>
    </w:p>
    <w:p w14:paraId="6E99CF83" w14:textId="77777777" w:rsidR="00E01EEC" w:rsidRPr="0005192C" w:rsidRDefault="00E01EEC" w:rsidP="00E01EEC">
      <w:pPr>
        <w:pStyle w:val="Retraitcorpsdetexte21"/>
        <w:jc w:val="both"/>
        <w:rPr>
          <w:szCs w:val="24"/>
        </w:rPr>
      </w:pPr>
      <w:r w:rsidRPr="0005192C">
        <w:rPr>
          <w:szCs w:val="24"/>
        </w:rPr>
        <w:t xml:space="preserve">La quatrième partie, en bas de l’écran, présente trois curseurs (ou </w:t>
      </w:r>
      <w:proofErr w:type="spellStart"/>
      <w:r w:rsidR="00C61F45" w:rsidRPr="0005192C">
        <w:rPr>
          <w:szCs w:val="24"/>
        </w:rPr>
        <w:t>sliders</w:t>
      </w:r>
      <w:proofErr w:type="spellEnd"/>
      <w:r w:rsidR="00C61F45" w:rsidRPr="0005192C">
        <w:rPr>
          <w:szCs w:val="24"/>
        </w:rPr>
        <w:t xml:space="preserve"> en anglais</w:t>
      </w:r>
      <w:r w:rsidRPr="0005192C">
        <w:rPr>
          <w:szCs w:val="24"/>
        </w:rPr>
        <w:t xml:space="preserve"> ou </w:t>
      </w:r>
      <w:r w:rsidR="00C61F45" w:rsidRPr="0005192C">
        <w:rPr>
          <w:szCs w:val="24"/>
        </w:rPr>
        <w:t xml:space="preserve">encore parfois dénommés </w:t>
      </w:r>
      <w:r w:rsidRPr="0005192C">
        <w:rPr>
          <w:szCs w:val="24"/>
        </w:rPr>
        <w:t xml:space="preserve">ascenseurs) permettant de faire pivoter les axes de visualisation de la base de donnée. On utilisera par la suite le mot curseur plutôt qu’ascenseur ou </w:t>
      </w:r>
      <w:proofErr w:type="spellStart"/>
      <w:r w:rsidRPr="0005192C">
        <w:rPr>
          <w:szCs w:val="24"/>
        </w:rPr>
        <w:t>slider</w:t>
      </w:r>
      <w:proofErr w:type="spellEnd"/>
      <w:r w:rsidRPr="0005192C">
        <w:rPr>
          <w:szCs w:val="24"/>
        </w:rPr>
        <w:t>. L’amplitude est de 360° sur chacun des 3 axes. C’est redondant, mais volontaire, car plusieurs triplets de valeurs donnent la même présentation.</w:t>
      </w:r>
    </w:p>
    <w:p w14:paraId="1DBAC416" w14:textId="77777777" w:rsidR="00E01EEC" w:rsidRPr="0005192C" w:rsidRDefault="00E01EEC" w:rsidP="00E01EEC">
      <w:pPr>
        <w:pStyle w:val="Retraitcorpsdetexte21"/>
        <w:jc w:val="both"/>
        <w:rPr>
          <w:szCs w:val="24"/>
        </w:rPr>
      </w:pPr>
    </w:p>
    <w:p w14:paraId="210149CC" w14:textId="77777777" w:rsidR="00E01EEC" w:rsidRPr="0005192C" w:rsidRDefault="00E01EEC" w:rsidP="00E01EEC">
      <w:pPr>
        <w:pStyle w:val="Titre3"/>
        <w:numPr>
          <w:ilvl w:val="2"/>
          <w:numId w:val="1"/>
        </w:numPr>
        <w:jc w:val="both"/>
        <w:rPr>
          <w:sz w:val="24"/>
          <w:szCs w:val="24"/>
        </w:rPr>
      </w:pPr>
      <w:bookmarkStart w:id="26" w:name="_Toc278275736"/>
      <w:bookmarkStart w:id="27" w:name="_Toc278286059"/>
      <w:bookmarkStart w:id="28" w:name="_Toc166431959"/>
      <w:r w:rsidRPr="0005192C">
        <w:rPr>
          <w:sz w:val="24"/>
          <w:szCs w:val="24"/>
        </w:rPr>
        <w:t>Mouvements de base à la souris</w:t>
      </w:r>
      <w:bookmarkEnd w:id="26"/>
      <w:bookmarkEnd w:id="27"/>
      <w:bookmarkEnd w:id="28"/>
    </w:p>
    <w:p w14:paraId="4978EDBA" w14:textId="77777777" w:rsidR="00E01EEC" w:rsidRPr="0005192C" w:rsidRDefault="00E01EEC" w:rsidP="00E01EEC">
      <w:pPr>
        <w:pStyle w:val="Retraitcorpsdetexte21"/>
        <w:jc w:val="both"/>
        <w:rPr>
          <w:szCs w:val="24"/>
        </w:rPr>
      </w:pPr>
      <w:r w:rsidRPr="0005192C">
        <w:rPr>
          <w:szCs w:val="24"/>
        </w:rPr>
        <w:t>Ces mouvements sont obtenus par déplacements de la souris dans la fenêtre OpenGL de base, sans autre fenêtre de menu ou de configuration particulière.</w:t>
      </w:r>
    </w:p>
    <w:p w14:paraId="3F44D183" w14:textId="77777777" w:rsidR="00E01EEC" w:rsidRPr="0005192C" w:rsidRDefault="00E01EEC" w:rsidP="00E01EEC">
      <w:pPr>
        <w:pStyle w:val="Retraitcorpsdetexte21"/>
        <w:jc w:val="both"/>
        <w:rPr>
          <w:szCs w:val="24"/>
        </w:rPr>
      </w:pPr>
      <w:r w:rsidRPr="0005192C">
        <w:rPr>
          <w:b/>
          <w:szCs w:val="24"/>
        </w:rPr>
        <w:lastRenderedPageBreak/>
        <w:t>Bouton gauche maintenu enfoncé</w:t>
      </w:r>
      <w:r w:rsidRPr="0005192C">
        <w:rPr>
          <w:szCs w:val="24"/>
        </w:rPr>
        <w:t> : permet d’effectuer des rotations de l’objet de droite à gauche et de bas en haut. Deux modes de rotation sont possibles (configurables via le menu Fichier/Préférences) : le mode direct ou le mode trackball :</w:t>
      </w:r>
    </w:p>
    <w:p w14:paraId="4E26595E" w14:textId="77777777" w:rsidR="00E01EEC" w:rsidRPr="0005192C" w:rsidRDefault="00E01EEC" w:rsidP="007A749A">
      <w:pPr>
        <w:pStyle w:val="Retraitcorpsdetexte21"/>
        <w:numPr>
          <w:ilvl w:val="0"/>
          <w:numId w:val="31"/>
        </w:numPr>
        <w:jc w:val="both"/>
        <w:rPr>
          <w:szCs w:val="24"/>
        </w:rPr>
      </w:pPr>
      <w:r w:rsidRPr="0005192C">
        <w:rPr>
          <w:szCs w:val="24"/>
        </w:rPr>
        <w:t>Le mode direct est celui introduit à l’origine dans OVNI : les déplacements en X et Y de la souris affectent directement l</w:t>
      </w:r>
      <w:r w:rsidR="00AF7C79" w:rsidRPr="0005192C">
        <w:rPr>
          <w:szCs w:val="24"/>
        </w:rPr>
        <w:t>es rotations sur les axes X et Z</w:t>
      </w:r>
      <w:r w:rsidRPr="0005192C">
        <w:rPr>
          <w:szCs w:val="24"/>
        </w:rPr>
        <w:t xml:space="preserve"> de la base de donné</w:t>
      </w:r>
      <w:r w:rsidR="00AF7C79" w:rsidRPr="0005192C">
        <w:rPr>
          <w:szCs w:val="24"/>
        </w:rPr>
        <w:t>es. Seuls les curseurs en X et Z</w:t>
      </w:r>
      <w:r w:rsidRPr="0005192C">
        <w:rPr>
          <w:szCs w:val="24"/>
        </w:rPr>
        <w:t xml:space="preserve"> en bas de l’écran bougent. Dans ce mode, une rotation</w:t>
      </w:r>
      <w:r w:rsidR="00AF7C79" w:rsidRPr="0005192C">
        <w:rPr>
          <w:szCs w:val="24"/>
        </w:rPr>
        <w:t xml:space="preserve"> directe à la souris autour de Y</w:t>
      </w:r>
      <w:r w:rsidRPr="0005192C">
        <w:rPr>
          <w:szCs w:val="24"/>
        </w:rPr>
        <w:t xml:space="preserve"> n’est pas possible ainsi. C’est la raison pour laquelle les curseurs en bas de l’écran ont été introduits.</w:t>
      </w:r>
    </w:p>
    <w:p w14:paraId="303F4FA1" w14:textId="77777777" w:rsidR="00E01EEC" w:rsidRPr="0005192C" w:rsidRDefault="00E01EEC" w:rsidP="007A749A">
      <w:pPr>
        <w:pStyle w:val="Retraitcorpsdetexte21"/>
        <w:numPr>
          <w:ilvl w:val="0"/>
          <w:numId w:val="31"/>
        </w:numPr>
        <w:jc w:val="both"/>
        <w:rPr>
          <w:szCs w:val="24"/>
        </w:rPr>
      </w:pPr>
      <w:r w:rsidRPr="0005192C">
        <w:rPr>
          <w:szCs w:val="24"/>
        </w:rPr>
        <w:t xml:space="preserve">Le mode trackball a été introduit en 2009. </w:t>
      </w:r>
      <w:r w:rsidR="00AF7C79" w:rsidRPr="0005192C">
        <w:rPr>
          <w:szCs w:val="24"/>
        </w:rPr>
        <w:t xml:space="preserve">Ce mode existait de base dans l’application de démonstration de </w:t>
      </w:r>
      <w:proofErr w:type="spellStart"/>
      <w:r w:rsidR="00AF7C79" w:rsidRPr="0005192C">
        <w:rPr>
          <w:szCs w:val="24"/>
        </w:rPr>
        <w:t>wxWidgets</w:t>
      </w:r>
      <w:proofErr w:type="spellEnd"/>
      <w:r w:rsidR="00AF7C79" w:rsidRPr="0005192C">
        <w:rPr>
          <w:szCs w:val="24"/>
        </w:rPr>
        <w:t xml:space="preserve"> « </w:t>
      </w:r>
      <w:proofErr w:type="spellStart"/>
      <w:r w:rsidR="00AF7C79" w:rsidRPr="0005192C">
        <w:rPr>
          <w:szCs w:val="24"/>
        </w:rPr>
        <w:t>penguin</w:t>
      </w:r>
      <w:proofErr w:type="spellEnd"/>
      <w:r w:rsidR="00AF7C79" w:rsidRPr="0005192C">
        <w:rPr>
          <w:szCs w:val="24"/>
        </w:rPr>
        <w:t xml:space="preserve"> ». </w:t>
      </w:r>
      <w:r w:rsidRPr="0005192C">
        <w:rPr>
          <w:szCs w:val="24"/>
        </w:rPr>
        <w:t xml:space="preserve">Il simule l’utilisation d’une boule. En fait, </w:t>
      </w:r>
      <w:r w:rsidR="008B4557" w:rsidRPr="0005192C">
        <w:rPr>
          <w:szCs w:val="24"/>
        </w:rPr>
        <w:t>les mouvements</w:t>
      </w:r>
      <w:r w:rsidRPr="0005192C">
        <w:rPr>
          <w:szCs w:val="24"/>
        </w:rPr>
        <w:t xml:space="preserve"> de la souris sont considérés comme pilotant les axes X et Y de l’écran au moment </w:t>
      </w:r>
      <w:r w:rsidR="008B4557" w:rsidRPr="0005192C">
        <w:rPr>
          <w:szCs w:val="24"/>
        </w:rPr>
        <w:t>où</w:t>
      </w:r>
      <w:r w:rsidRPr="0005192C">
        <w:rPr>
          <w:szCs w:val="24"/>
        </w:rPr>
        <w:t xml:space="preserve"> le déplacement débute. On peut donc agir sur les 3 axes de la base de données simultanément, OVNI se chargeant de faire le changement d’axes écran -&gt; base de donnée. Les curseurs du bas restent affichés en angles de la base de données.</w:t>
      </w:r>
    </w:p>
    <w:p w14:paraId="07DE9D39" w14:textId="77777777" w:rsidR="00E01EEC" w:rsidRPr="0005192C" w:rsidRDefault="00E01EEC" w:rsidP="00E01EEC">
      <w:pPr>
        <w:pStyle w:val="Retraitcorpsdetexte21"/>
        <w:ind w:left="720" w:firstLine="0"/>
        <w:jc w:val="both"/>
        <w:rPr>
          <w:szCs w:val="24"/>
        </w:rPr>
      </w:pPr>
    </w:p>
    <w:p w14:paraId="02423CFF" w14:textId="77777777" w:rsidR="00E01EEC" w:rsidRPr="0005192C" w:rsidRDefault="00E01EEC" w:rsidP="00E01EEC">
      <w:pPr>
        <w:pStyle w:val="Retraitcorpsdetexte21"/>
        <w:jc w:val="both"/>
        <w:rPr>
          <w:szCs w:val="24"/>
        </w:rPr>
      </w:pPr>
      <w:r w:rsidRPr="0005192C">
        <w:rPr>
          <w:b/>
          <w:szCs w:val="24"/>
        </w:rPr>
        <w:t>Bouton droit maintenu enfoncé</w:t>
      </w:r>
      <w:r w:rsidRPr="0005192C">
        <w:rPr>
          <w:szCs w:val="24"/>
        </w:rPr>
        <w:t xml:space="preserve"> : permet de zoomer. Un mouvement de </w:t>
      </w:r>
      <w:r w:rsidR="00AF7C79" w:rsidRPr="0005192C">
        <w:rPr>
          <w:szCs w:val="24"/>
        </w:rPr>
        <w:t>haut</w:t>
      </w:r>
      <w:r w:rsidRPr="0005192C">
        <w:rPr>
          <w:szCs w:val="24"/>
        </w:rPr>
        <w:t xml:space="preserve"> en </w:t>
      </w:r>
      <w:r w:rsidR="00AF7C79" w:rsidRPr="0005192C">
        <w:rPr>
          <w:szCs w:val="24"/>
        </w:rPr>
        <w:t>bas</w:t>
      </w:r>
      <w:r w:rsidRPr="0005192C">
        <w:rPr>
          <w:szCs w:val="24"/>
        </w:rPr>
        <w:t xml:space="preserve"> agrandi l’objet, un mouvement de </w:t>
      </w:r>
      <w:r w:rsidR="00AF7C79" w:rsidRPr="0005192C">
        <w:rPr>
          <w:szCs w:val="24"/>
        </w:rPr>
        <w:t>bas</w:t>
      </w:r>
      <w:r w:rsidRPr="0005192C">
        <w:rPr>
          <w:szCs w:val="24"/>
        </w:rPr>
        <w:t xml:space="preserve"> en </w:t>
      </w:r>
      <w:r w:rsidR="00AF7C79" w:rsidRPr="0005192C">
        <w:rPr>
          <w:szCs w:val="24"/>
        </w:rPr>
        <w:t>haut</w:t>
      </w:r>
      <w:r w:rsidRPr="0005192C">
        <w:rPr>
          <w:szCs w:val="24"/>
        </w:rPr>
        <w:t xml:space="preserve"> rétréci l’objet</w:t>
      </w:r>
      <w:r w:rsidR="00AF7C79" w:rsidRPr="0005192C">
        <w:rPr>
          <w:szCs w:val="24"/>
        </w:rPr>
        <w:t xml:space="preserve"> (</w:t>
      </w:r>
      <w:r w:rsidR="00AF7C79" w:rsidRPr="0005192C">
        <w:rPr>
          <w:i/>
          <w:szCs w:val="24"/>
        </w:rPr>
        <w:t xml:space="preserve">Note : c’était l’inverse dans la version </w:t>
      </w:r>
      <w:proofErr w:type="spellStart"/>
      <w:r w:rsidR="00AF7C79" w:rsidRPr="0005192C">
        <w:rPr>
          <w:i/>
          <w:szCs w:val="24"/>
        </w:rPr>
        <w:t>Tcl</w:t>
      </w:r>
      <w:proofErr w:type="spellEnd"/>
      <w:r w:rsidR="00AF7C79" w:rsidRPr="0005192C">
        <w:rPr>
          <w:i/>
          <w:szCs w:val="24"/>
        </w:rPr>
        <w:t>/</w:t>
      </w:r>
      <w:proofErr w:type="spellStart"/>
      <w:r w:rsidR="00AF7C79" w:rsidRPr="0005192C">
        <w:rPr>
          <w:i/>
          <w:szCs w:val="24"/>
        </w:rPr>
        <w:t>Tk</w:t>
      </w:r>
      <w:proofErr w:type="spellEnd"/>
      <w:r w:rsidR="00AF7C79" w:rsidRPr="0005192C">
        <w:rPr>
          <w:szCs w:val="24"/>
        </w:rPr>
        <w:t>)</w:t>
      </w:r>
      <w:r w:rsidRPr="0005192C">
        <w:rPr>
          <w:szCs w:val="24"/>
        </w:rPr>
        <w:t>. Si de plus, on appuie sur la touche Maj. à gauche du clavier, on obtient un zoom plus rapide. Lorsque l’objet devient gros, une fonction automatique réduit l’incrément du Zoom.</w:t>
      </w:r>
    </w:p>
    <w:p w14:paraId="422AB956" w14:textId="77777777" w:rsidR="00E01EEC" w:rsidRPr="0005192C" w:rsidRDefault="00E01EEC" w:rsidP="00E01EEC">
      <w:pPr>
        <w:pStyle w:val="Retraitcorpsdetexte21"/>
        <w:jc w:val="both"/>
        <w:rPr>
          <w:szCs w:val="24"/>
        </w:rPr>
      </w:pPr>
    </w:p>
    <w:p w14:paraId="7C14E2A5" w14:textId="77777777" w:rsidR="00E01EEC" w:rsidRPr="0005192C" w:rsidRDefault="00E01EEC" w:rsidP="00E01EEC">
      <w:pPr>
        <w:pStyle w:val="Retraitcorpsdetexte21"/>
        <w:jc w:val="both"/>
        <w:rPr>
          <w:szCs w:val="24"/>
        </w:rPr>
      </w:pPr>
      <w:r w:rsidRPr="0005192C">
        <w:rPr>
          <w:b/>
          <w:szCs w:val="24"/>
        </w:rPr>
        <w:t>Rotation de la molette</w:t>
      </w:r>
      <w:r w:rsidR="00AF7C79" w:rsidRPr="0005192C">
        <w:rPr>
          <w:szCs w:val="24"/>
        </w:rPr>
        <w:t> : permet de zoomer/dézoomer.</w:t>
      </w:r>
    </w:p>
    <w:p w14:paraId="4847D2F2" w14:textId="77777777" w:rsidR="00E01EEC" w:rsidRPr="0005192C" w:rsidRDefault="00E01EEC" w:rsidP="00AF7C79">
      <w:pPr>
        <w:pStyle w:val="Retraitcorpsdetexte21"/>
        <w:ind w:firstLine="0"/>
        <w:jc w:val="both"/>
        <w:rPr>
          <w:szCs w:val="24"/>
        </w:rPr>
      </w:pPr>
    </w:p>
    <w:p w14:paraId="06746343" w14:textId="77777777" w:rsidR="00AF7C79" w:rsidRPr="0005192C" w:rsidRDefault="00AF7C79" w:rsidP="00AF7C79">
      <w:pPr>
        <w:pStyle w:val="Retraitcorpsdetexte21"/>
        <w:ind w:firstLine="0"/>
        <w:jc w:val="both"/>
        <w:rPr>
          <w:szCs w:val="24"/>
        </w:rPr>
      </w:pPr>
    </w:p>
    <w:p w14:paraId="3A10B08C" w14:textId="77777777" w:rsidR="00E01EEC" w:rsidRPr="0005192C" w:rsidRDefault="00E01EEC" w:rsidP="00E01EEC">
      <w:pPr>
        <w:pStyle w:val="Titre3"/>
        <w:numPr>
          <w:ilvl w:val="2"/>
          <w:numId w:val="1"/>
        </w:numPr>
        <w:jc w:val="both"/>
        <w:rPr>
          <w:sz w:val="24"/>
          <w:szCs w:val="24"/>
        </w:rPr>
      </w:pPr>
      <w:bookmarkStart w:id="29" w:name="_Ref277772014"/>
      <w:bookmarkStart w:id="30" w:name="_Ref277772023"/>
      <w:bookmarkStart w:id="31" w:name="_Ref277772058"/>
      <w:bookmarkStart w:id="32" w:name="_Ref277772068"/>
      <w:bookmarkStart w:id="33" w:name="_Toc278275737"/>
      <w:bookmarkStart w:id="34" w:name="_Toc278286060"/>
      <w:bookmarkStart w:id="35" w:name="_Toc166431960"/>
      <w:r w:rsidRPr="0005192C">
        <w:rPr>
          <w:sz w:val="24"/>
          <w:szCs w:val="24"/>
        </w:rPr>
        <w:t>Mouvements de base au clavier</w:t>
      </w:r>
      <w:bookmarkEnd w:id="29"/>
      <w:bookmarkEnd w:id="30"/>
      <w:bookmarkEnd w:id="31"/>
      <w:bookmarkEnd w:id="32"/>
      <w:bookmarkEnd w:id="33"/>
      <w:bookmarkEnd w:id="34"/>
      <w:bookmarkEnd w:id="35"/>
    </w:p>
    <w:p w14:paraId="2D51AEF8" w14:textId="77777777" w:rsidR="00E01EEC" w:rsidRPr="0005192C" w:rsidRDefault="00E01EEC" w:rsidP="00E01EEC">
      <w:pPr>
        <w:pStyle w:val="Retraitcorpsdetexte21"/>
        <w:jc w:val="both"/>
        <w:rPr>
          <w:szCs w:val="24"/>
        </w:rPr>
      </w:pPr>
      <w:r w:rsidRPr="0005192C">
        <w:rPr>
          <w:szCs w:val="24"/>
        </w:rPr>
        <w:t xml:space="preserve">Ces mouvements sont obtenus en appuyant sur certaines touches du clavier lorsque la fenêtre OpenGL de base est la fenêtre active. </w:t>
      </w:r>
    </w:p>
    <w:p w14:paraId="31B23E34" w14:textId="77777777" w:rsidR="00E01EEC" w:rsidRPr="0005192C" w:rsidRDefault="00E01EEC" w:rsidP="007A749A">
      <w:pPr>
        <w:pStyle w:val="Retraitcorpsdetexte21"/>
        <w:numPr>
          <w:ilvl w:val="0"/>
          <w:numId w:val="47"/>
        </w:numPr>
        <w:jc w:val="both"/>
        <w:rPr>
          <w:szCs w:val="24"/>
        </w:rPr>
      </w:pPr>
      <w:r w:rsidRPr="0005192C">
        <w:rPr>
          <w:b/>
          <w:szCs w:val="24"/>
        </w:rPr>
        <w:t>Touche +</w:t>
      </w:r>
      <w:r w:rsidRPr="0005192C">
        <w:rPr>
          <w:szCs w:val="24"/>
        </w:rPr>
        <w:t xml:space="preserve"> : Agrandi le zoom. Fonctionne avec la touche + en haut du clavier ou la touche + du pavé numérique. </w:t>
      </w:r>
    </w:p>
    <w:p w14:paraId="1E093020" w14:textId="77777777" w:rsidR="00E01EEC" w:rsidRPr="0005192C" w:rsidRDefault="00E01EEC" w:rsidP="007A749A">
      <w:pPr>
        <w:pStyle w:val="Retraitcorpsdetexte21"/>
        <w:numPr>
          <w:ilvl w:val="0"/>
          <w:numId w:val="47"/>
        </w:numPr>
        <w:jc w:val="both"/>
        <w:rPr>
          <w:szCs w:val="24"/>
        </w:rPr>
      </w:pPr>
      <w:r w:rsidRPr="0005192C">
        <w:rPr>
          <w:b/>
          <w:szCs w:val="24"/>
        </w:rPr>
        <w:t>Touche -</w:t>
      </w:r>
      <w:r w:rsidRPr="0005192C">
        <w:rPr>
          <w:szCs w:val="24"/>
        </w:rPr>
        <w:t xml:space="preserve"> : Diminue le zoom. Fonctionne avec la touche - en haut du clavier ou la touche - du pavé numérique. </w:t>
      </w:r>
    </w:p>
    <w:p w14:paraId="6188104B" w14:textId="77777777" w:rsidR="00474519" w:rsidRPr="0005192C" w:rsidRDefault="00474519" w:rsidP="00474519">
      <w:pPr>
        <w:pStyle w:val="Retraitcorpsdetexte21"/>
        <w:numPr>
          <w:ilvl w:val="0"/>
          <w:numId w:val="47"/>
        </w:numPr>
        <w:jc w:val="both"/>
        <w:rPr>
          <w:szCs w:val="24"/>
        </w:rPr>
      </w:pPr>
      <w:r w:rsidRPr="0005192C">
        <w:rPr>
          <w:b/>
          <w:szCs w:val="24"/>
        </w:rPr>
        <w:t>Touche Flèche droite</w:t>
      </w:r>
      <w:r w:rsidRPr="0005192C">
        <w:rPr>
          <w:szCs w:val="24"/>
        </w:rPr>
        <w:t xml:space="preserve"> : </w:t>
      </w:r>
      <w:r w:rsidRPr="0005192C">
        <w:rPr>
          <w:szCs w:val="24"/>
        </w:rPr>
        <w:tab/>
        <w:t>Déplace l’objet vers la droite.</w:t>
      </w:r>
    </w:p>
    <w:p w14:paraId="3BE5F0D4" w14:textId="77777777" w:rsidR="00474519" w:rsidRPr="0005192C" w:rsidRDefault="00474519" w:rsidP="00474519">
      <w:pPr>
        <w:pStyle w:val="Retraitcorpsdetexte21"/>
        <w:numPr>
          <w:ilvl w:val="0"/>
          <w:numId w:val="47"/>
        </w:numPr>
        <w:jc w:val="both"/>
        <w:rPr>
          <w:szCs w:val="24"/>
        </w:rPr>
      </w:pPr>
      <w:r w:rsidRPr="0005192C">
        <w:rPr>
          <w:b/>
          <w:szCs w:val="24"/>
        </w:rPr>
        <w:t>Touche Flèche gauche</w:t>
      </w:r>
      <w:r w:rsidRPr="0005192C">
        <w:rPr>
          <w:szCs w:val="24"/>
        </w:rPr>
        <w:t> :</w:t>
      </w:r>
      <w:r w:rsidRPr="0005192C">
        <w:rPr>
          <w:szCs w:val="24"/>
        </w:rPr>
        <w:tab/>
        <w:t>Déplace l’objet vers la gauche.</w:t>
      </w:r>
    </w:p>
    <w:p w14:paraId="7F54B7D9" w14:textId="77777777" w:rsidR="00474519" w:rsidRPr="0005192C" w:rsidRDefault="00474519" w:rsidP="00474519">
      <w:pPr>
        <w:pStyle w:val="Retraitcorpsdetexte21"/>
        <w:numPr>
          <w:ilvl w:val="0"/>
          <w:numId w:val="47"/>
        </w:numPr>
        <w:jc w:val="both"/>
        <w:rPr>
          <w:szCs w:val="24"/>
        </w:rPr>
      </w:pPr>
      <w:r w:rsidRPr="0005192C">
        <w:rPr>
          <w:b/>
          <w:szCs w:val="24"/>
        </w:rPr>
        <w:t xml:space="preserve">Touche Flèche bas </w:t>
      </w:r>
      <w:r w:rsidRPr="0005192C">
        <w:rPr>
          <w:szCs w:val="24"/>
        </w:rPr>
        <w:t xml:space="preserve">: </w:t>
      </w:r>
      <w:r w:rsidRPr="0005192C">
        <w:rPr>
          <w:szCs w:val="24"/>
        </w:rPr>
        <w:tab/>
        <w:t>Déplace l’objet vers le bas.</w:t>
      </w:r>
    </w:p>
    <w:p w14:paraId="701E00EE" w14:textId="77777777" w:rsidR="00474519" w:rsidRPr="0005192C" w:rsidRDefault="00474519" w:rsidP="00474519">
      <w:pPr>
        <w:pStyle w:val="Retraitcorpsdetexte21"/>
        <w:numPr>
          <w:ilvl w:val="0"/>
          <w:numId w:val="47"/>
        </w:numPr>
        <w:jc w:val="both"/>
        <w:rPr>
          <w:szCs w:val="24"/>
        </w:rPr>
      </w:pPr>
      <w:r w:rsidRPr="0005192C">
        <w:rPr>
          <w:b/>
          <w:szCs w:val="24"/>
        </w:rPr>
        <w:t>Touche Flèche haut</w:t>
      </w:r>
      <w:r w:rsidRPr="0005192C">
        <w:rPr>
          <w:szCs w:val="24"/>
        </w:rPr>
        <w:t xml:space="preserve"> : </w:t>
      </w:r>
      <w:r w:rsidRPr="0005192C">
        <w:rPr>
          <w:szCs w:val="24"/>
        </w:rPr>
        <w:tab/>
        <w:t>Déplace l’objet vers le haut.</w:t>
      </w:r>
    </w:p>
    <w:p w14:paraId="4A16A977" w14:textId="77777777" w:rsidR="00E01EEC" w:rsidRPr="0005192C" w:rsidRDefault="00E01EEC" w:rsidP="007A749A">
      <w:pPr>
        <w:pStyle w:val="Retraitcorpsdetexte21"/>
        <w:numPr>
          <w:ilvl w:val="0"/>
          <w:numId w:val="47"/>
        </w:numPr>
        <w:jc w:val="both"/>
        <w:rPr>
          <w:szCs w:val="24"/>
        </w:rPr>
      </w:pPr>
      <w:r w:rsidRPr="0005192C">
        <w:rPr>
          <w:b/>
          <w:szCs w:val="24"/>
        </w:rPr>
        <w:t>Touche Flèche droite</w:t>
      </w:r>
      <w:r w:rsidR="00474519" w:rsidRPr="0005192C">
        <w:rPr>
          <w:b/>
          <w:szCs w:val="24"/>
        </w:rPr>
        <w:t xml:space="preserve"> + touche Maj</w:t>
      </w:r>
      <w:r w:rsidRPr="0005192C">
        <w:rPr>
          <w:b/>
          <w:szCs w:val="24"/>
        </w:rPr>
        <w:t xml:space="preserve"> </w:t>
      </w:r>
      <w:r w:rsidRPr="0005192C">
        <w:rPr>
          <w:szCs w:val="24"/>
        </w:rPr>
        <w:t xml:space="preserve">(du pavé des 4 touches fléchées) : </w:t>
      </w:r>
      <w:r w:rsidR="00845E04" w:rsidRPr="0005192C">
        <w:rPr>
          <w:szCs w:val="24"/>
        </w:rPr>
        <w:t>Rotation de</w:t>
      </w:r>
      <w:r w:rsidRPr="0005192C">
        <w:rPr>
          <w:szCs w:val="24"/>
        </w:rPr>
        <w:t xml:space="preserve"> l’objet </w:t>
      </w:r>
      <w:r w:rsidR="00845E04" w:rsidRPr="0005192C">
        <w:rPr>
          <w:szCs w:val="24"/>
        </w:rPr>
        <w:t>autour de l’axe Z (axe dessiné en bleu)</w:t>
      </w:r>
      <w:r w:rsidRPr="0005192C">
        <w:rPr>
          <w:szCs w:val="24"/>
        </w:rPr>
        <w:t>.</w:t>
      </w:r>
    </w:p>
    <w:p w14:paraId="62700F92" w14:textId="77777777" w:rsidR="00E01EEC" w:rsidRPr="0005192C" w:rsidRDefault="00E01EEC" w:rsidP="007A749A">
      <w:pPr>
        <w:pStyle w:val="Retraitcorpsdetexte21"/>
        <w:numPr>
          <w:ilvl w:val="0"/>
          <w:numId w:val="47"/>
        </w:numPr>
        <w:jc w:val="both"/>
        <w:rPr>
          <w:szCs w:val="24"/>
        </w:rPr>
      </w:pPr>
      <w:r w:rsidRPr="0005192C">
        <w:rPr>
          <w:b/>
          <w:szCs w:val="24"/>
        </w:rPr>
        <w:t>Touche Flèche gauche</w:t>
      </w:r>
      <w:r w:rsidR="00474519" w:rsidRPr="0005192C">
        <w:rPr>
          <w:b/>
          <w:szCs w:val="24"/>
        </w:rPr>
        <w:t xml:space="preserve"> + touche Maj</w:t>
      </w:r>
      <w:r w:rsidRPr="0005192C">
        <w:rPr>
          <w:szCs w:val="24"/>
        </w:rPr>
        <w:t xml:space="preserve"> : </w:t>
      </w:r>
      <w:r w:rsidR="00845E04" w:rsidRPr="0005192C">
        <w:rPr>
          <w:szCs w:val="24"/>
        </w:rPr>
        <w:t>Idem mais rotation inversée</w:t>
      </w:r>
      <w:r w:rsidRPr="0005192C">
        <w:rPr>
          <w:szCs w:val="24"/>
        </w:rPr>
        <w:t>.</w:t>
      </w:r>
    </w:p>
    <w:p w14:paraId="00124FFA" w14:textId="77777777" w:rsidR="00845E04" w:rsidRPr="0005192C" w:rsidRDefault="00845E04" w:rsidP="00845E04">
      <w:pPr>
        <w:pStyle w:val="Retraitcorpsdetexte21"/>
        <w:numPr>
          <w:ilvl w:val="0"/>
          <w:numId w:val="47"/>
        </w:numPr>
        <w:jc w:val="both"/>
        <w:rPr>
          <w:szCs w:val="24"/>
        </w:rPr>
      </w:pPr>
      <w:r w:rsidRPr="0005192C">
        <w:rPr>
          <w:b/>
          <w:szCs w:val="24"/>
        </w:rPr>
        <w:t>Touche Flèche bas</w:t>
      </w:r>
      <w:r w:rsidR="00474519" w:rsidRPr="0005192C">
        <w:rPr>
          <w:b/>
          <w:szCs w:val="24"/>
        </w:rPr>
        <w:t xml:space="preserve"> + touche Maj</w:t>
      </w:r>
      <w:r w:rsidRPr="0005192C">
        <w:rPr>
          <w:szCs w:val="24"/>
        </w:rPr>
        <w:t> : Rotation de l’objet autour de l’axe X (axe dessiné en rouge).</w:t>
      </w:r>
    </w:p>
    <w:p w14:paraId="5992C791" w14:textId="77777777" w:rsidR="00845E04" w:rsidRPr="0005192C" w:rsidRDefault="00845E04" w:rsidP="00845E04">
      <w:pPr>
        <w:pStyle w:val="Retraitcorpsdetexte21"/>
        <w:numPr>
          <w:ilvl w:val="0"/>
          <w:numId w:val="47"/>
        </w:numPr>
        <w:jc w:val="both"/>
        <w:rPr>
          <w:szCs w:val="24"/>
        </w:rPr>
      </w:pPr>
      <w:r w:rsidRPr="0005192C">
        <w:rPr>
          <w:b/>
          <w:szCs w:val="24"/>
        </w:rPr>
        <w:t>Touche Flèche haut</w:t>
      </w:r>
      <w:r w:rsidR="00474519" w:rsidRPr="0005192C">
        <w:rPr>
          <w:b/>
          <w:szCs w:val="24"/>
        </w:rPr>
        <w:t xml:space="preserve"> + touche Maj</w:t>
      </w:r>
      <w:r w:rsidRPr="0005192C">
        <w:rPr>
          <w:szCs w:val="24"/>
        </w:rPr>
        <w:t> : Idem, mais rotation inverse.</w:t>
      </w:r>
    </w:p>
    <w:p w14:paraId="6EFEE3C9" w14:textId="77777777" w:rsidR="00E01EEC" w:rsidRPr="0005192C" w:rsidRDefault="00845E04" w:rsidP="007A749A">
      <w:pPr>
        <w:pStyle w:val="Retraitcorpsdetexte21"/>
        <w:numPr>
          <w:ilvl w:val="0"/>
          <w:numId w:val="47"/>
        </w:numPr>
        <w:jc w:val="both"/>
        <w:rPr>
          <w:szCs w:val="24"/>
        </w:rPr>
      </w:pPr>
      <w:r w:rsidRPr="0005192C">
        <w:rPr>
          <w:szCs w:val="24"/>
        </w:rPr>
        <w:t>L</w:t>
      </w:r>
      <w:r w:rsidR="00E01EEC" w:rsidRPr="0005192C">
        <w:rPr>
          <w:szCs w:val="24"/>
        </w:rPr>
        <w:t xml:space="preserve">es quatre </w:t>
      </w:r>
      <w:r w:rsidRPr="0005192C">
        <w:rPr>
          <w:szCs w:val="24"/>
        </w:rPr>
        <w:t>rotation</w:t>
      </w:r>
      <w:r w:rsidR="00E01EEC" w:rsidRPr="0005192C">
        <w:rPr>
          <w:szCs w:val="24"/>
        </w:rPr>
        <w:t>s sont également possibles via les touches 6, 4, 2 et 8 du pavé numérique si la touche de Verrouillage Numérique (</w:t>
      </w:r>
      <w:proofErr w:type="spellStart"/>
      <w:r w:rsidR="00E01EEC" w:rsidRPr="0005192C">
        <w:rPr>
          <w:szCs w:val="24"/>
        </w:rPr>
        <w:t>Verr</w:t>
      </w:r>
      <w:proofErr w:type="spellEnd"/>
      <w:r w:rsidR="00E01EEC" w:rsidRPr="0005192C">
        <w:rPr>
          <w:szCs w:val="24"/>
        </w:rPr>
        <w:t xml:space="preserve">. </w:t>
      </w:r>
      <w:proofErr w:type="spellStart"/>
      <w:r w:rsidR="00E01EEC" w:rsidRPr="0005192C">
        <w:rPr>
          <w:szCs w:val="24"/>
        </w:rPr>
        <w:t>Num</w:t>
      </w:r>
      <w:proofErr w:type="spellEnd"/>
      <w:r w:rsidR="00E01EEC" w:rsidRPr="0005192C">
        <w:rPr>
          <w:szCs w:val="24"/>
        </w:rPr>
        <w:t xml:space="preserve">.) est désactivée. </w:t>
      </w:r>
    </w:p>
    <w:p w14:paraId="437582E4" w14:textId="77777777" w:rsidR="00E01EEC" w:rsidRPr="0005192C" w:rsidRDefault="00E01EEC" w:rsidP="007A749A">
      <w:pPr>
        <w:pStyle w:val="Retraitcorpsdetexte21"/>
        <w:numPr>
          <w:ilvl w:val="0"/>
          <w:numId w:val="47"/>
        </w:numPr>
        <w:jc w:val="both"/>
        <w:rPr>
          <w:szCs w:val="24"/>
        </w:rPr>
      </w:pPr>
      <w:r w:rsidRPr="0005192C">
        <w:rPr>
          <w:b/>
          <w:szCs w:val="24"/>
        </w:rPr>
        <w:t xml:space="preserve">Touche Page </w:t>
      </w:r>
      <w:r w:rsidR="003A18EF" w:rsidRPr="0005192C">
        <w:rPr>
          <w:b/>
          <w:szCs w:val="24"/>
        </w:rPr>
        <w:t>Up</w:t>
      </w:r>
      <w:r w:rsidRPr="0005192C">
        <w:rPr>
          <w:szCs w:val="24"/>
        </w:rPr>
        <w:t> : Agrandi le zoom rapidement</w:t>
      </w:r>
      <w:r w:rsidRPr="0005192C">
        <w:rPr>
          <w:szCs w:val="24"/>
        </w:rPr>
        <w:tab/>
        <w:t>(</w:t>
      </w:r>
      <w:r w:rsidRPr="0005192C">
        <w:rPr>
          <w:szCs w:val="24"/>
        </w:rPr>
        <w:sym w:font="Wingdings" w:char="F0F3"/>
      </w:r>
      <w:r w:rsidRPr="0005192C">
        <w:rPr>
          <w:szCs w:val="24"/>
        </w:rPr>
        <w:t xml:space="preserve"> - et Touche Maj.).</w:t>
      </w:r>
    </w:p>
    <w:p w14:paraId="0E2B3BD3" w14:textId="77777777" w:rsidR="00E01EEC" w:rsidRPr="0005192C" w:rsidRDefault="00E01EEC" w:rsidP="007A749A">
      <w:pPr>
        <w:pStyle w:val="Retraitcorpsdetexte21"/>
        <w:numPr>
          <w:ilvl w:val="0"/>
          <w:numId w:val="47"/>
        </w:numPr>
        <w:jc w:val="both"/>
        <w:rPr>
          <w:szCs w:val="24"/>
        </w:rPr>
      </w:pPr>
      <w:r w:rsidRPr="0005192C">
        <w:rPr>
          <w:b/>
          <w:szCs w:val="24"/>
        </w:rPr>
        <w:t xml:space="preserve">Touche Page </w:t>
      </w:r>
      <w:r w:rsidR="003A18EF" w:rsidRPr="0005192C">
        <w:rPr>
          <w:b/>
          <w:szCs w:val="24"/>
        </w:rPr>
        <w:t>Down</w:t>
      </w:r>
      <w:r w:rsidRPr="0005192C">
        <w:rPr>
          <w:szCs w:val="24"/>
        </w:rPr>
        <w:t> : Diminue le zoom rapidement</w:t>
      </w:r>
      <w:r w:rsidRPr="0005192C">
        <w:rPr>
          <w:szCs w:val="24"/>
        </w:rPr>
        <w:tab/>
        <w:t>(</w:t>
      </w:r>
      <w:r w:rsidRPr="0005192C">
        <w:rPr>
          <w:szCs w:val="24"/>
        </w:rPr>
        <w:sym w:font="Wingdings" w:char="F0F3"/>
      </w:r>
      <w:r w:rsidRPr="0005192C">
        <w:rPr>
          <w:szCs w:val="24"/>
        </w:rPr>
        <w:t xml:space="preserve"> + et Touche Maj.).</w:t>
      </w:r>
    </w:p>
    <w:p w14:paraId="2BA2BCB5" w14:textId="77777777" w:rsidR="00E01EEC" w:rsidRPr="0005192C" w:rsidRDefault="00E01EEC" w:rsidP="00E01EEC">
      <w:pPr>
        <w:pStyle w:val="Retraitcorpsdetexte21"/>
        <w:jc w:val="both"/>
        <w:rPr>
          <w:szCs w:val="24"/>
        </w:rPr>
      </w:pPr>
      <w:r w:rsidRPr="0005192C">
        <w:rPr>
          <w:szCs w:val="24"/>
        </w:rPr>
        <w:t>Si les touches sont maintenues enfoncées, la fonction de répétition de touche permet d’obtenir une action continue.</w:t>
      </w:r>
    </w:p>
    <w:p w14:paraId="1D2E484B" w14:textId="77777777" w:rsidR="00E01EEC" w:rsidRPr="0005192C" w:rsidRDefault="00E01EEC" w:rsidP="00E01EEC">
      <w:pPr>
        <w:pStyle w:val="Corpsdetexte"/>
        <w:jc w:val="both"/>
        <w:rPr>
          <w:sz w:val="24"/>
          <w:szCs w:val="24"/>
        </w:rPr>
      </w:pPr>
    </w:p>
    <w:p w14:paraId="1398253D" w14:textId="77777777" w:rsidR="00E01EEC" w:rsidRPr="0005192C" w:rsidRDefault="00E01EEC" w:rsidP="00E01EEC">
      <w:pPr>
        <w:pStyle w:val="Titre3"/>
        <w:numPr>
          <w:ilvl w:val="2"/>
          <w:numId w:val="1"/>
        </w:numPr>
        <w:jc w:val="both"/>
        <w:rPr>
          <w:sz w:val="24"/>
          <w:szCs w:val="24"/>
        </w:rPr>
      </w:pPr>
      <w:bookmarkStart w:id="36" w:name="_Toc278275738"/>
      <w:bookmarkStart w:id="37" w:name="_Toc278286061"/>
      <w:bookmarkStart w:id="38" w:name="_Toc166431961"/>
      <w:r w:rsidRPr="0005192C">
        <w:rPr>
          <w:sz w:val="24"/>
          <w:szCs w:val="24"/>
        </w:rPr>
        <w:t>Les menus</w:t>
      </w:r>
      <w:bookmarkEnd w:id="36"/>
      <w:bookmarkEnd w:id="37"/>
      <w:bookmarkEnd w:id="38"/>
    </w:p>
    <w:p w14:paraId="4ED94D48" w14:textId="77777777" w:rsidR="00E01EEC" w:rsidRPr="0005192C" w:rsidRDefault="00E01EEC" w:rsidP="00E01EEC">
      <w:pPr>
        <w:pStyle w:val="Retraitcorpsdetexte21"/>
        <w:jc w:val="both"/>
        <w:rPr>
          <w:szCs w:val="24"/>
        </w:rPr>
      </w:pPr>
      <w:r w:rsidRPr="0005192C">
        <w:rPr>
          <w:szCs w:val="24"/>
        </w:rPr>
        <w:t>La barre de menus contient plusieurs menus, chacun se déclinant en un certain nombre de sous-menus.</w:t>
      </w:r>
    </w:p>
    <w:p w14:paraId="01769EDF" w14:textId="77777777" w:rsidR="00705DCC" w:rsidRPr="0005192C" w:rsidRDefault="00705DCC" w:rsidP="00E01EEC">
      <w:pPr>
        <w:pStyle w:val="Retraitcorpsdetexte21"/>
        <w:jc w:val="both"/>
        <w:rPr>
          <w:szCs w:val="24"/>
        </w:rPr>
      </w:pPr>
    </w:p>
    <w:p w14:paraId="3EB99113" w14:textId="77777777" w:rsidR="00E01EEC" w:rsidRPr="0005192C" w:rsidRDefault="00E01EEC" w:rsidP="00E01EEC">
      <w:pPr>
        <w:pStyle w:val="Retraitcorpsdetexte21"/>
        <w:jc w:val="both"/>
        <w:rPr>
          <w:szCs w:val="24"/>
        </w:rPr>
      </w:pPr>
      <w:r w:rsidRPr="0005192C">
        <w:rPr>
          <w:szCs w:val="24"/>
        </w:rPr>
        <w:t>Le menu Fichier permet d’accéder notamment à l’ouverture de fichiers, à l’enregistrement de fichiers, aux Préférences où on va pouvoir paramétrer certaines fonctions d’OVNI, à l’affichage des propriétés de la base de données en cours ou aux paramètres de la carte vidéo.</w:t>
      </w:r>
    </w:p>
    <w:p w14:paraId="6FFF6B5B" w14:textId="77777777" w:rsidR="00705DCC" w:rsidRPr="0005192C" w:rsidRDefault="00705DCC" w:rsidP="00E01EEC">
      <w:pPr>
        <w:pStyle w:val="Retraitcorpsdetexte21"/>
        <w:jc w:val="both"/>
        <w:rPr>
          <w:szCs w:val="24"/>
        </w:rPr>
      </w:pPr>
    </w:p>
    <w:p w14:paraId="34C6651D" w14:textId="77777777" w:rsidR="00E01EEC" w:rsidRPr="0005192C" w:rsidRDefault="00E01EEC" w:rsidP="00E01EEC">
      <w:pPr>
        <w:pStyle w:val="Retraitcorpsdetexte21"/>
        <w:jc w:val="both"/>
        <w:rPr>
          <w:szCs w:val="24"/>
        </w:rPr>
      </w:pPr>
      <w:r w:rsidRPr="0005192C">
        <w:rPr>
          <w:szCs w:val="24"/>
        </w:rPr>
        <w:t xml:space="preserve">Le menu Affichage permet de choisir entre différents modes d’affichages ou diverses vues prédéfinies. </w:t>
      </w:r>
    </w:p>
    <w:p w14:paraId="3A21E878" w14:textId="77777777" w:rsidR="00705DCC" w:rsidRPr="0005192C" w:rsidRDefault="00705DCC" w:rsidP="00E01EEC">
      <w:pPr>
        <w:pStyle w:val="Retraitcorpsdetexte21"/>
        <w:jc w:val="both"/>
        <w:rPr>
          <w:szCs w:val="24"/>
        </w:rPr>
      </w:pPr>
    </w:p>
    <w:p w14:paraId="41E022C1" w14:textId="77777777" w:rsidR="00E01EEC" w:rsidRPr="0005192C" w:rsidRDefault="00E01EEC" w:rsidP="00E01EEC">
      <w:pPr>
        <w:pStyle w:val="Retraitcorpsdetexte21"/>
        <w:jc w:val="both"/>
        <w:rPr>
          <w:szCs w:val="24"/>
        </w:rPr>
      </w:pPr>
      <w:r w:rsidRPr="0005192C">
        <w:rPr>
          <w:szCs w:val="24"/>
        </w:rPr>
        <w:t>Le menu Primitive permet d’ajouter une forme simple comme une sphère, un cube, un cône,…</w:t>
      </w:r>
    </w:p>
    <w:p w14:paraId="4EA213D0" w14:textId="77777777" w:rsidR="00705DCC" w:rsidRPr="0005192C" w:rsidRDefault="00705DCC" w:rsidP="00E01EEC">
      <w:pPr>
        <w:pStyle w:val="Retraitcorpsdetexte21"/>
        <w:jc w:val="both"/>
        <w:rPr>
          <w:szCs w:val="24"/>
        </w:rPr>
      </w:pPr>
    </w:p>
    <w:p w14:paraId="3ADEFA44" w14:textId="77777777" w:rsidR="00E01EEC" w:rsidRPr="0005192C" w:rsidRDefault="00E01EEC" w:rsidP="00E01EEC">
      <w:pPr>
        <w:pStyle w:val="Retraitcorpsdetexte21"/>
        <w:jc w:val="both"/>
        <w:rPr>
          <w:szCs w:val="24"/>
        </w:rPr>
      </w:pPr>
      <w:r w:rsidRPr="0005192C">
        <w:rPr>
          <w:szCs w:val="24"/>
        </w:rPr>
        <w:t>Le menu Repérage permet d’afficher des sous-menus pour identifier des points, des facettes, des objets, des groupes de facettes, des matériaux par leurs numéros. C’est aussi via ce menu qu’on va pouvoir repérer les facettes dont les normales sont mal orientées.</w:t>
      </w:r>
    </w:p>
    <w:p w14:paraId="1733C52B" w14:textId="77777777" w:rsidR="00705DCC" w:rsidRPr="0005192C" w:rsidRDefault="00705DCC" w:rsidP="00E01EEC">
      <w:pPr>
        <w:pStyle w:val="Retraitcorpsdetexte21"/>
        <w:jc w:val="both"/>
        <w:rPr>
          <w:szCs w:val="24"/>
        </w:rPr>
      </w:pPr>
    </w:p>
    <w:p w14:paraId="381FBA85" w14:textId="77777777" w:rsidR="00E01EEC" w:rsidRPr="0005192C" w:rsidRDefault="00E01EEC" w:rsidP="00E01EEC">
      <w:pPr>
        <w:pStyle w:val="Retraitcorpsdetexte21"/>
        <w:jc w:val="both"/>
        <w:rPr>
          <w:szCs w:val="24"/>
        </w:rPr>
      </w:pPr>
      <w:r w:rsidRPr="0005192C">
        <w:rPr>
          <w:szCs w:val="24"/>
        </w:rPr>
        <w:t xml:space="preserve">Le menu Image </w:t>
      </w:r>
      <w:r w:rsidR="003A18EF" w:rsidRPr="0005192C">
        <w:rPr>
          <w:szCs w:val="24"/>
        </w:rPr>
        <w:t>s’utile pour enregistrer la fenêtre OpenGL dans 3 formats disponibles, jpeg, png ou ppm</w:t>
      </w:r>
      <w:r w:rsidRPr="0005192C">
        <w:rPr>
          <w:szCs w:val="24"/>
        </w:rPr>
        <w:t>.</w:t>
      </w:r>
    </w:p>
    <w:p w14:paraId="34434720" w14:textId="77777777" w:rsidR="00705DCC" w:rsidRPr="0005192C" w:rsidRDefault="00705DCC" w:rsidP="003A18EF">
      <w:pPr>
        <w:pStyle w:val="Retraitcorpsdetexte21"/>
        <w:ind w:firstLine="0"/>
        <w:jc w:val="both"/>
        <w:rPr>
          <w:szCs w:val="24"/>
        </w:rPr>
      </w:pPr>
    </w:p>
    <w:p w14:paraId="140C630E" w14:textId="77777777" w:rsidR="00E01EEC" w:rsidRPr="0005192C" w:rsidRDefault="00E01EEC" w:rsidP="00E01EEC">
      <w:pPr>
        <w:pStyle w:val="Retraitcorpsdetexte21"/>
        <w:jc w:val="both"/>
        <w:rPr>
          <w:szCs w:val="24"/>
        </w:rPr>
      </w:pPr>
      <w:r w:rsidRPr="0005192C">
        <w:rPr>
          <w:szCs w:val="24"/>
        </w:rPr>
        <w:t>Le menu Outils comporte un certain nombre d’outils qui vont permettre de manipuler la base de données et d’identifier des objets, des facettes, des points par des clics à la souris.</w:t>
      </w:r>
    </w:p>
    <w:p w14:paraId="3A40CE0D" w14:textId="77777777" w:rsidR="00705DCC" w:rsidRPr="0005192C" w:rsidRDefault="00705DCC" w:rsidP="00E01EEC">
      <w:pPr>
        <w:pStyle w:val="Retraitcorpsdetexte21"/>
        <w:jc w:val="both"/>
        <w:rPr>
          <w:szCs w:val="24"/>
        </w:rPr>
      </w:pPr>
    </w:p>
    <w:p w14:paraId="632DAAE0" w14:textId="77777777" w:rsidR="00E01EEC" w:rsidRPr="0005192C" w:rsidRDefault="00E01EEC" w:rsidP="00E01EEC">
      <w:pPr>
        <w:pStyle w:val="Retraitcorpsdetexte21"/>
        <w:jc w:val="both"/>
        <w:rPr>
          <w:szCs w:val="24"/>
        </w:rPr>
      </w:pPr>
      <w:r w:rsidRPr="0005192C">
        <w:rPr>
          <w:szCs w:val="24"/>
        </w:rPr>
        <w:t xml:space="preserve">Le menu Transformations agit sur toute la </w:t>
      </w:r>
      <w:proofErr w:type="spellStart"/>
      <w:r w:rsidRPr="0005192C">
        <w:rPr>
          <w:szCs w:val="24"/>
        </w:rPr>
        <w:t>bdd</w:t>
      </w:r>
      <w:proofErr w:type="spellEnd"/>
      <w:r w:rsidRPr="0005192C">
        <w:rPr>
          <w:szCs w:val="24"/>
        </w:rPr>
        <w:t xml:space="preserve"> pour la déplacer, en faire une rotation. Contrairement aux fonctions flèches et à la souris, qui n’agissent que sur l’écran, ici ce sont les coordonnées dans la base de données qui seront modifiées.</w:t>
      </w:r>
    </w:p>
    <w:p w14:paraId="6A0151A0" w14:textId="77777777" w:rsidR="00705DCC" w:rsidRPr="0005192C" w:rsidRDefault="00705DCC" w:rsidP="00E01EEC">
      <w:pPr>
        <w:pStyle w:val="Retraitcorpsdetexte21"/>
        <w:jc w:val="both"/>
        <w:rPr>
          <w:szCs w:val="24"/>
        </w:rPr>
      </w:pPr>
    </w:p>
    <w:p w14:paraId="4FA569CD" w14:textId="77777777" w:rsidR="00E01EEC" w:rsidRPr="0005192C" w:rsidRDefault="00E01EEC" w:rsidP="00E01EEC">
      <w:pPr>
        <w:pStyle w:val="Retraitcorpsdetexte21"/>
        <w:jc w:val="both"/>
        <w:rPr>
          <w:szCs w:val="24"/>
        </w:rPr>
      </w:pPr>
      <w:r w:rsidRPr="0005192C">
        <w:rPr>
          <w:szCs w:val="24"/>
        </w:rPr>
        <w:t>Le menu Options permet de paramétrer certaines fonctions de colorisation, relire ou stocker une palette de couleurs.</w:t>
      </w:r>
    </w:p>
    <w:p w14:paraId="17D8AEEC" w14:textId="77777777" w:rsidR="00705DCC" w:rsidRPr="0005192C" w:rsidRDefault="00705DCC" w:rsidP="00E01EEC">
      <w:pPr>
        <w:pStyle w:val="Retraitcorpsdetexte21"/>
        <w:jc w:val="both"/>
        <w:rPr>
          <w:szCs w:val="24"/>
        </w:rPr>
      </w:pPr>
    </w:p>
    <w:p w14:paraId="6EBB5837" w14:textId="77777777" w:rsidR="00E01EEC" w:rsidRPr="0005192C" w:rsidRDefault="00E01EEC" w:rsidP="00E01EEC">
      <w:pPr>
        <w:pStyle w:val="Retraitcorpsdetexte21"/>
        <w:jc w:val="both"/>
        <w:rPr>
          <w:szCs w:val="24"/>
        </w:rPr>
      </w:pPr>
      <w:r w:rsidRPr="0005192C">
        <w:rPr>
          <w:szCs w:val="24"/>
        </w:rPr>
        <w:t>Le menu Aide affiche dans une fenêtre un aide rapide des diverses fonctions accessibles au clavier et à la souris.</w:t>
      </w:r>
    </w:p>
    <w:p w14:paraId="243436EF" w14:textId="77777777" w:rsidR="00E01EEC" w:rsidRPr="0005192C" w:rsidRDefault="00E01EEC" w:rsidP="00E01EEC">
      <w:pPr>
        <w:pStyle w:val="Retraitcorpsdetexte21"/>
        <w:jc w:val="both"/>
        <w:rPr>
          <w:szCs w:val="24"/>
        </w:rPr>
      </w:pPr>
    </w:p>
    <w:p w14:paraId="022C3988" w14:textId="77777777" w:rsidR="00E01EEC" w:rsidRPr="0005192C" w:rsidRDefault="00E01EEC" w:rsidP="00E01EEC">
      <w:pPr>
        <w:pStyle w:val="Titre4"/>
        <w:numPr>
          <w:ilvl w:val="3"/>
          <w:numId w:val="1"/>
        </w:numPr>
        <w:jc w:val="both"/>
        <w:rPr>
          <w:sz w:val="24"/>
          <w:szCs w:val="24"/>
        </w:rPr>
      </w:pPr>
      <w:bookmarkStart w:id="39" w:name="_Toc278275739"/>
      <w:bookmarkStart w:id="40" w:name="_Toc278286062"/>
      <w:bookmarkStart w:id="41" w:name="_Toc166431962"/>
      <w:r w:rsidRPr="0005192C">
        <w:rPr>
          <w:sz w:val="24"/>
          <w:szCs w:val="24"/>
        </w:rPr>
        <w:lastRenderedPageBreak/>
        <w:t>Le menu Fichier</w:t>
      </w:r>
      <w:bookmarkEnd w:id="39"/>
      <w:bookmarkEnd w:id="40"/>
      <w:bookmarkEnd w:id="41"/>
    </w:p>
    <w:tbl>
      <w:tblPr>
        <w:tblpPr w:leftFromText="141" w:rightFromText="141" w:vertAnchor="text" w:tblpX="7453" w:tblpY="1"/>
        <w:tblOverlap w:val="never"/>
        <w:tblW w:w="0" w:type="auto"/>
        <w:tblCellMar>
          <w:left w:w="85" w:type="dxa"/>
          <w:right w:w="85" w:type="dxa"/>
        </w:tblCellMar>
        <w:tblLook w:val="01E0" w:firstRow="1" w:lastRow="1" w:firstColumn="1" w:lastColumn="1" w:noHBand="0" w:noVBand="0"/>
      </w:tblPr>
      <w:tblGrid>
        <w:gridCol w:w="3290"/>
      </w:tblGrid>
      <w:tr w:rsidR="00E01EEC" w:rsidRPr="0005192C" w14:paraId="41858E70" w14:textId="77777777" w:rsidTr="001F254B">
        <w:trPr>
          <w:cantSplit/>
          <w:trHeight w:val="3958"/>
        </w:trPr>
        <w:tc>
          <w:tcPr>
            <w:tcW w:w="0" w:type="auto"/>
            <w:shd w:val="clear" w:color="auto" w:fill="auto"/>
            <w:vAlign w:val="center"/>
          </w:tcPr>
          <w:p w14:paraId="75A7CD8D" w14:textId="77777777" w:rsidR="00E01EEC" w:rsidRPr="0005192C" w:rsidRDefault="0020336A" w:rsidP="007A749A">
            <w:pPr>
              <w:pStyle w:val="Retraitcorpsdetexte21"/>
              <w:keepNext/>
              <w:ind w:firstLine="0"/>
              <w:rPr>
                <w:szCs w:val="24"/>
              </w:rPr>
            </w:pPr>
            <w:r>
              <w:rPr>
                <w:noProof/>
              </w:rPr>
              <w:drawing>
                <wp:inline distT="0" distB="0" distL="0" distR="0" wp14:anchorId="644D83F9" wp14:editId="0CCCE56A">
                  <wp:extent cx="1974368" cy="2590800"/>
                  <wp:effectExtent l="0" t="0" r="6985" b="0"/>
                  <wp:docPr id="227" name="Imag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974368" cy="2590800"/>
                          </a:xfrm>
                          <a:prstGeom prst="rect">
                            <a:avLst/>
                          </a:prstGeom>
                        </pic:spPr>
                      </pic:pic>
                    </a:graphicData>
                  </a:graphic>
                </wp:inline>
              </w:drawing>
            </w:r>
          </w:p>
        </w:tc>
      </w:tr>
    </w:tbl>
    <w:p w14:paraId="3BB644F7" w14:textId="77777777" w:rsidR="00E01EEC" w:rsidRPr="0005192C" w:rsidRDefault="00E01EEC" w:rsidP="00C61F45">
      <w:pPr>
        <w:pStyle w:val="Retraitcorpsdetexte21"/>
        <w:keepNext/>
        <w:jc w:val="both"/>
        <w:rPr>
          <w:szCs w:val="24"/>
        </w:rPr>
      </w:pPr>
      <w:r w:rsidRPr="0005192C">
        <w:rPr>
          <w:szCs w:val="24"/>
        </w:rPr>
        <w:t>Le menu Fichier comporte plusieurs sous-menus.</w:t>
      </w:r>
    </w:p>
    <w:p w14:paraId="5A808F3F" w14:textId="77777777" w:rsidR="00705DCC" w:rsidRPr="0005192C" w:rsidRDefault="00705DCC" w:rsidP="00C61F45">
      <w:pPr>
        <w:pStyle w:val="Retraitcorpsdetexte21"/>
        <w:keepNext/>
        <w:jc w:val="both"/>
        <w:rPr>
          <w:szCs w:val="24"/>
        </w:rPr>
      </w:pPr>
    </w:p>
    <w:p w14:paraId="110443B9" w14:textId="77777777" w:rsidR="00E01EEC" w:rsidRPr="0005192C" w:rsidRDefault="00E01EEC" w:rsidP="00C61F45">
      <w:pPr>
        <w:pStyle w:val="Retraitcorpsdetexte21"/>
        <w:keepNext/>
        <w:jc w:val="both"/>
        <w:rPr>
          <w:szCs w:val="24"/>
        </w:rPr>
      </w:pPr>
      <w:r w:rsidRPr="0005192C">
        <w:rPr>
          <w:szCs w:val="24"/>
        </w:rPr>
        <w:t xml:space="preserve">Le premier, Ouvrir, est la fonction classique d’ouverture de fichier. Une boîte de dialogue permettant de choisir quel est le fichier à ouvrir s’ouvre dans l’espace de travail. Par défaut, tous les formats reconnus par OVNI sont proposés. On peut ne choisir qu’un seul des types, ou tous les types de fichiers (*.*), y compris ceux dont les extensions ne sont pas connues. </w:t>
      </w:r>
      <w:r w:rsidR="001E21AC" w:rsidRPr="0005192C">
        <w:rPr>
          <w:szCs w:val="24"/>
        </w:rPr>
        <w:t xml:space="preserve">C’est l’extension qui détermine le type de fichier à lire. En version </w:t>
      </w:r>
      <w:proofErr w:type="spellStart"/>
      <w:r w:rsidR="001E21AC" w:rsidRPr="0005192C">
        <w:rPr>
          <w:szCs w:val="24"/>
        </w:rPr>
        <w:t>Tcl</w:t>
      </w:r>
      <w:proofErr w:type="spellEnd"/>
      <w:r w:rsidR="001E21AC" w:rsidRPr="0005192C">
        <w:rPr>
          <w:szCs w:val="24"/>
        </w:rPr>
        <w:t>/</w:t>
      </w:r>
      <w:proofErr w:type="spellStart"/>
      <w:r w:rsidR="001E21AC" w:rsidRPr="0005192C">
        <w:rPr>
          <w:szCs w:val="24"/>
        </w:rPr>
        <w:t>Tk</w:t>
      </w:r>
      <w:proofErr w:type="spellEnd"/>
      <w:r w:rsidR="001E21AC" w:rsidRPr="0005192C">
        <w:rPr>
          <w:szCs w:val="24"/>
        </w:rPr>
        <w:t>, le contenu du fichier était analysé pour décider du type de fichier à ouvrir. Cette possibilité n’a pas été reprise en version wxWidgets.</w:t>
      </w:r>
    </w:p>
    <w:p w14:paraId="6BA6CFE5" w14:textId="77777777" w:rsidR="00705DCC" w:rsidRPr="0005192C" w:rsidRDefault="00705DCC" w:rsidP="00C61F45">
      <w:pPr>
        <w:pStyle w:val="Retraitcorpsdetexte21"/>
        <w:keepNext/>
        <w:jc w:val="both"/>
        <w:rPr>
          <w:szCs w:val="24"/>
        </w:rPr>
      </w:pPr>
    </w:p>
    <w:p w14:paraId="79826D2A" w14:textId="77777777" w:rsidR="00045DD7" w:rsidRPr="0005192C" w:rsidRDefault="00045DD7" w:rsidP="00C61F45">
      <w:pPr>
        <w:pStyle w:val="Retraitcorpsdetexte21"/>
        <w:keepNext/>
        <w:jc w:val="both"/>
        <w:rPr>
          <w:szCs w:val="24"/>
        </w:rPr>
      </w:pPr>
      <w:r w:rsidRPr="0005192C">
        <w:rPr>
          <w:szCs w:val="24"/>
        </w:rPr>
        <w:t>Le second sous-menu est analogue à Ouvrir, mais il ne sert qu’à ré-ouvrir le fichier courant. Il n’y aura pas de boîte de dialogue</w:t>
      </w:r>
      <w:r w:rsidR="00CF0875" w:rsidRPr="0005192C">
        <w:rPr>
          <w:szCs w:val="24"/>
        </w:rPr>
        <w:t xml:space="preserve"> d’ouverture de fichier</w:t>
      </w:r>
      <w:r w:rsidRPr="0005192C">
        <w:rPr>
          <w:szCs w:val="24"/>
        </w:rPr>
        <w:t xml:space="preserve">. Utile si on change une option de visualisation ou de lecture du fichier et qu’on veut voir l’effet sur le fichier original. Toutefois, si la </w:t>
      </w:r>
      <w:proofErr w:type="spellStart"/>
      <w:r w:rsidRPr="0005192C">
        <w:rPr>
          <w:szCs w:val="24"/>
        </w:rPr>
        <w:t>bdd</w:t>
      </w:r>
      <w:proofErr w:type="spellEnd"/>
      <w:r w:rsidRPr="0005192C">
        <w:rPr>
          <w:szCs w:val="24"/>
        </w:rPr>
        <w:t xml:space="preserve"> a été modifiée, OVNI propose d’abord de la sauvegarder pour ne pas perdre le travail effectué.</w:t>
      </w:r>
      <w:r w:rsidR="00CF0875" w:rsidRPr="0005192C">
        <w:rPr>
          <w:szCs w:val="24"/>
        </w:rPr>
        <w:t xml:space="preserve"> Si on accepte, on pourra l’enregistrer sous un nouveau nom, mais c’est ce fichier qui sera ré-ouvert.</w:t>
      </w:r>
    </w:p>
    <w:p w14:paraId="1BA2D088" w14:textId="77777777" w:rsidR="00705DCC" w:rsidRPr="0005192C" w:rsidRDefault="00705DCC" w:rsidP="00C61F45">
      <w:pPr>
        <w:pStyle w:val="Retraitcorpsdetexte21"/>
        <w:keepNext/>
        <w:jc w:val="both"/>
        <w:rPr>
          <w:szCs w:val="24"/>
        </w:rPr>
      </w:pPr>
    </w:p>
    <w:p w14:paraId="5026B704" w14:textId="77777777" w:rsidR="00E01EEC" w:rsidRPr="0005192C" w:rsidRDefault="00E01EEC" w:rsidP="00C61F45">
      <w:pPr>
        <w:pStyle w:val="Retraitcorpsdetexte21"/>
        <w:keepNext/>
        <w:jc w:val="both"/>
        <w:rPr>
          <w:szCs w:val="24"/>
        </w:rPr>
      </w:pPr>
      <w:r w:rsidRPr="0005192C">
        <w:rPr>
          <w:szCs w:val="24"/>
        </w:rPr>
        <w:t xml:space="preserve">Le </w:t>
      </w:r>
      <w:r w:rsidR="00045DD7" w:rsidRPr="0005192C">
        <w:rPr>
          <w:szCs w:val="24"/>
        </w:rPr>
        <w:t>troisième sous-menu</w:t>
      </w:r>
      <w:r w:rsidRPr="0005192C">
        <w:rPr>
          <w:szCs w:val="24"/>
        </w:rPr>
        <w:t xml:space="preserve"> est analogue à Ouvrir, mais on l’utilise pour ouvrir un autre fichier et </w:t>
      </w:r>
      <w:r w:rsidR="001E21AC" w:rsidRPr="0005192C">
        <w:rPr>
          <w:szCs w:val="24"/>
        </w:rPr>
        <w:t>l’ajouter à</w:t>
      </w:r>
      <w:r w:rsidRPr="0005192C">
        <w:rPr>
          <w:szCs w:val="24"/>
        </w:rPr>
        <w:t xml:space="preserve"> la </w:t>
      </w:r>
      <w:proofErr w:type="spellStart"/>
      <w:r w:rsidRPr="0005192C">
        <w:rPr>
          <w:szCs w:val="24"/>
        </w:rPr>
        <w:t>bdd</w:t>
      </w:r>
      <w:proofErr w:type="spellEnd"/>
      <w:r w:rsidRPr="0005192C">
        <w:rPr>
          <w:szCs w:val="24"/>
        </w:rPr>
        <w:t xml:space="preserve"> existante. S’utilise par exemple si on possède un fichier ne contenant qu’un bidon et qu’on veuille ajouter ce bidon à un avion qui n’en possède pas. On verra par la suite comment déplacer et ajuster ce bidon.</w:t>
      </w:r>
      <w:r w:rsidR="002C0A61">
        <w:rPr>
          <w:szCs w:val="24"/>
        </w:rPr>
        <w:t xml:space="preserve"> Il existe aussi une fonction de fusion d’objets sélectionnés accessible via le menu ou l’icône « Sélection et déplacements ».</w:t>
      </w:r>
    </w:p>
    <w:p w14:paraId="7847E479" w14:textId="77777777" w:rsidR="00705DCC" w:rsidRPr="0005192C" w:rsidRDefault="00705DCC" w:rsidP="00C61F45">
      <w:pPr>
        <w:pStyle w:val="Retraitcorpsdetexte21"/>
        <w:keepNext/>
        <w:jc w:val="both"/>
        <w:rPr>
          <w:szCs w:val="24"/>
        </w:rPr>
      </w:pPr>
    </w:p>
    <w:p w14:paraId="7914F5DB" w14:textId="77777777" w:rsidR="00E01EEC" w:rsidRPr="0005192C" w:rsidRDefault="00045DD7" w:rsidP="00C61F45">
      <w:pPr>
        <w:pStyle w:val="Retraitcorpsdetexte21"/>
        <w:jc w:val="both"/>
        <w:rPr>
          <w:szCs w:val="24"/>
        </w:rPr>
      </w:pPr>
      <w:r w:rsidRPr="0005192C">
        <w:rPr>
          <w:szCs w:val="24"/>
        </w:rPr>
        <w:t>Le quatri</w:t>
      </w:r>
      <w:r w:rsidR="00E01EEC" w:rsidRPr="0005192C">
        <w:rPr>
          <w:szCs w:val="24"/>
        </w:rPr>
        <w:t>ème sous-menu est la fonction classique Enregistrer. Elle sauvegarde</w:t>
      </w:r>
      <w:r w:rsidR="008F202B">
        <w:rPr>
          <w:szCs w:val="24"/>
        </w:rPr>
        <w:t>, par défaut,</w:t>
      </w:r>
      <w:r w:rsidR="00E01EEC" w:rsidRPr="0005192C">
        <w:rPr>
          <w:szCs w:val="24"/>
        </w:rPr>
        <w:t xml:space="preserve"> la base de données au format au format SDM </w:t>
      </w:r>
      <w:proofErr w:type="spellStart"/>
      <w:r w:rsidR="00E01EEC" w:rsidRPr="0005192C">
        <w:rPr>
          <w:szCs w:val="24"/>
        </w:rPr>
        <w:t>Oktal</w:t>
      </w:r>
      <w:proofErr w:type="spellEnd"/>
      <w:r w:rsidR="00E01EEC" w:rsidRPr="0005192C">
        <w:rPr>
          <w:szCs w:val="24"/>
        </w:rPr>
        <w:t xml:space="preserve"> (extension .</w:t>
      </w:r>
      <w:proofErr w:type="spellStart"/>
      <w:r w:rsidR="00E01EEC" w:rsidRPr="0005192C">
        <w:rPr>
          <w:szCs w:val="24"/>
        </w:rPr>
        <w:t>bdd</w:t>
      </w:r>
      <w:proofErr w:type="spellEnd"/>
      <w:r w:rsidR="008F202B">
        <w:rPr>
          <w:szCs w:val="24"/>
        </w:rPr>
        <w:t>).</w:t>
      </w:r>
      <w:r w:rsidR="00E01EEC" w:rsidRPr="0005192C">
        <w:rPr>
          <w:szCs w:val="24"/>
        </w:rPr>
        <w:t xml:space="preserve"> </w:t>
      </w:r>
      <w:r w:rsidR="00E01EEC" w:rsidRPr="0005192C">
        <w:rPr>
          <w:b/>
          <w:i/>
          <w:szCs w:val="24"/>
        </w:rPr>
        <w:t>Attention</w:t>
      </w:r>
      <w:r w:rsidR="00E01EEC" w:rsidRPr="0005192C">
        <w:rPr>
          <w:szCs w:val="24"/>
        </w:rPr>
        <w:t xml:space="preserve">, dans le cas où on a </w:t>
      </w:r>
      <w:r w:rsidR="002C0A61">
        <w:rPr>
          <w:szCs w:val="24"/>
        </w:rPr>
        <w:t>ajouté</w:t>
      </w:r>
      <w:r w:rsidR="00E01EEC" w:rsidRPr="0005192C">
        <w:rPr>
          <w:szCs w:val="24"/>
        </w:rPr>
        <w:t xml:space="preserve"> d’autres bases de données, c’est le premier nom entré qui est retenu dans cette fonction. Si on veut conserver séparément chacune des </w:t>
      </w:r>
      <w:proofErr w:type="spellStart"/>
      <w:r w:rsidR="00E01EEC" w:rsidRPr="0005192C">
        <w:rPr>
          <w:szCs w:val="24"/>
        </w:rPr>
        <w:t>bdd</w:t>
      </w:r>
      <w:proofErr w:type="spellEnd"/>
      <w:r w:rsidR="00E01EEC" w:rsidRPr="0005192C">
        <w:rPr>
          <w:szCs w:val="24"/>
        </w:rPr>
        <w:t xml:space="preserve"> et notamment la première, il faut alors passer par le menu suivant afin de pouvoir l’enregistrer sous un autre nom.</w:t>
      </w:r>
    </w:p>
    <w:p w14:paraId="3428D529" w14:textId="77777777" w:rsidR="00705DCC" w:rsidRPr="0005192C" w:rsidRDefault="00705DCC" w:rsidP="00C61F45">
      <w:pPr>
        <w:pStyle w:val="Retraitcorpsdetexte21"/>
        <w:jc w:val="both"/>
        <w:rPr>
          <w:b/>
          <w:color w:val="FF0000"/>
          <w:szCs w:val="24"/>
        </w:rPr>
      </w:pPr>
    </w:p>
    <w:p w14:paraId="1D865073" w14:textId="77777777" w:rsidR="00E01EEC" w:rsidRPr="0005192C" w:rsidRDefault="00045DD7" w:rsidP="00E01EEC">
      <w:pPr>
        <w:pStyle w:val="Retraitcorpsdetexte21"/>
        <w:jc w:val="both"/>
        <w:rPr>
          <w:szCs w:val="24"/>
        </w:rPr>
      </w:pPr>
      <w:r w:rsidRPr="0005192C">
        <w:rPr>
          <w:szCs w:val="24"/>
        </w:rPr>
        <w:t>Le cinqui</w:t>
      </w:r>
      <w:r w:rsidR="00E01EEC" w:rsidRPr="0005192C">
        <w:rPr>
          <w:szCs w:val="24"/>
        </w:rPr>
        <w:t xml:space="preserve">ème sous-menu est une fonction permettant d’enregistrer la </w:t>
      </w:r>
      <w:proofErr w:type="spellStart"/>
      <w:r w:rsidR="00E01EEC" w:rsidRPr="0005192C">
        <w:rPr>
          <w:szCs w:val="24"/>
        </w:rPr>
        <w:t>bdd</w:t>
      </w:r>
      <w:proofErr w:type="spellEnd"/>
      <w:r w:rsidR="00E01EEC" w:rsidRPr="0005192C">
        <w:rPr>
          <w:szCs w:val="24"/>
        </w:rPr>
        <w:t xml:space="preserve"> sous un autre nom que celui ayant été utilisé dans Ouvrir. Par défaut, c’est au format .</w:t>
      </w:r>
      <w:proofErr w:type="spellStart"/>
      <w:r w:rsidR="00E01EEC" w:rsidRPr="0005192C">
        <w:rPr>
          <w:szCs w:val="24"/>
        </w:rPr>
        <w:t>bdd</w:t>
      </w:r>
      <w:proofErr w:type="spellEnd"/>
      <w:r w:rsidR="00E01EEC" w:rsidRPr="0005192C">
        <w:rPr>
          <w:szCs w:val="24"/>
        </w:rPr>
        <w:t xml:space="preserve"> qu’elle est enregistrée. </w:t>
      </w:r>
      <w:r w:rsidR="001E21AC" w:rsidRPr="0005192C">
        <w:rPr>
          <w:szCs w:val="24"/>
        </w:rPr>
        <w:t xml:space="preserve">La possibilité d’enregistrer dans le format .off a pas été reprise dans cette version wxWidgets (en fait, très rarement utilisée dans le contexte </w:t>
      </w:r>
      <w:proofErr w:type="spellStart"/>
      <w:r w:rsidR="001E21AC" w:rsidRPr="0005192C">
        <w:rPr>
          <w:szCs w:val="24"/>
        </w:rPr>
        <w:t>Crira</w:t>
      </w:r>
      <w:proofErr w:type="spellEnd"/>
      <w:r w:rsidR="001E21AC" w:rsidRPr="0005192C">
        <w:rPr>
          <w:szCs w:val="24"/>
        </w:rPr>
        <w:t>).</w:t>
      </w:r>
      <w:r w:rsidR="008F202B">
        <w:rPr>
          <w:szCs w:val="24"/>
        </w:rPr>
        <w:t xml:space="preserve"> Il est maintenant possible d’enregistrer s</w:t>
      </w:r>
      <w:r w:rsidR="0003391B">
        <w:rPr>
          <w:szCs w:val="24"/>
        </w:rPr>
        <w:t xml:space="preserve">ous les formats </w:t>
      </w:r>
      <w:proofErr w:type="spellStart"/>
      <w:r w:rsidR="0003391B">
        <w:rPr>
          <w:szCs w:val="24"/>
        </w:rPr>
        <w:t>Wavefont</w:t>
      </w:r>
      <w:proofErr w:type="spellEnd"/>
      <w:r w:rsidR="0003391B">
        <w:rPr>
          <w:szCs w:val="24"/>
        </w:rPr>
        <w:t xml:space="preserve"> </w:t>
      </w:r>
      <w:proofErr w:type="spellStart"/>
      <w:r w:rsidR="005B6756">
        <w:rPr>
          <w:szCs w:val="24"/>
        </w:rPr>
        <w:t>obj</w:t>
      </w:r>
      <w:proofErr w:type="spellEnd"/>
      <w:r w:rsidR="005B6756">
        <w:rPr>
          <w:szCs w:val="24"/>
        </w:rPr>
        <w:t xml:space="preserve"> (*.</w:t>
      </w:r>
      <w:proofErr w:type="spellStart"/>
      <w:r w:rsidR="005B6756">
        <w:rPr>
          <w:szCs w:val="24"/>
        </w:rPr>
        <w:t>obj</w:t>
      </w:r>
      <w:proofErr w:type="spellEnd"/>
      <w:r w:rsidR="005B6756">
        <w:rPr>
          <w:szCs w:val="24"/>
        </w:rPr>
        <w:t xml:space="preserve">), XML G3D (*.g3d), </w:t>
      </w:r>
      <w:r w:rsidR="0003391B">
        <w:rPr>
          <w:szCs w:val="24"/>
        </w:rPr>
        <w:t>Objet File Format (*.off)</w:t>
      </w:r>
      <w:r w:rsidR="005B6756">
        <w:rPr>
          <w:szCs w:val="24"/>
        </w:rPr>
        <w:t xml:space="preserve"> ou </w:t>
      </w:r>
      <w:proofErr w:type="spellStart"/>
      <w:r w:rsidR="005B6756">
        <w:rPr>
          <w:szCs w:val="24"/>
        </w:rPr>
        <w:t>Stéréolithographique</w:t>
      </w:r>
      <w:proofErr w:type="spellEnd"/>
      <w:r w:rsidR="005B6756">
        <w:rPr>
          <w:szCs w:val="24"/>
        </w:rPr>
        <w:t xml:space="preserve"> (.</w:t>
      </w:r>
      <w:proofErr w:type="spellStart"/>
      <w:r w:rsidR="005B6756">
        <w:rPr>
          <w:szCs w:val="24"/>
        </w:rPr>
        <w:t>stl</w:t>
      </w:r>
      <w:proofErr w:type="spellEnd"/>
      <w:r w:rsidR="005B6756">
        <w:rPr>
          <w:szCs w:val="24"/>
        </w:rPr>
        <w:t xml:space="preserve">) dans ses 2 variantes </w:t>
      </w:r>
      <w:proofErr w:type="spellStart"/>
      <w:r w:rsidR="005B6756">
        <w:rPr>
          <w:szCs w:val="24"/>
        </w:rPr>
        <w:t>Asii</w:t>
      </w:r>
      <w:proofErr w:type="spellEnd"/>
      <w:r w:rsidR="005B6756">
        <w:rPr>
          <w:szCs w:val="24"/>
        </w:rPr>
        <w:t xml:space="preserve"> et binaire</w:t>
      </w:r>
      <w:r w:rsidR="0003391B">
        <w:rPr>
          <w:szCs w:val="24"/>
        </w:rPr>
        <w:t xml:space="preserve">. À noter que </w:t>
      </w:r>
      <w:r w:rsidR="005B6756">
        <w:rPr>
          <w:szCs w:val="24"/>
        </w:rPr>
        <w:t>les</w:t>
      </w:r>
      <w:r w:rsidR="0003391B">
        <w:rPr>
          <w:szCs w:val="24"/>
        </w:rPr>
        <w:t xml:space="preserve"> format</w:t>
      </w:r>
      <w:r w:rsidR="005B6756">
        <w:rPr>
          <w:szCs w:val="24"/>
        </w:rPr>
        <w:t>s</w:t>
      </w:r>
      <w:r w:rsidR="0003391B">
        <w:rPr>
          <w:szCs w:val="24"/>
        </w:rPr>
        <w:t xml:space="preserve"> </w:t>
      </w:r>
      <w:r w:rsidR="005B6756">
        <w:rPr>
          <w:szCs w:val="24"/>
        </w:rPr>
        <w:t>autres que .</w:t>
      </w:r>
      <w:proofErr w:type="spellStart"/>
      <w:r w:rsidR="005B6756">
        <w:rPr>
          <w:szCs w:val="24"/>
        </w:rPr>
        <w:t>bdd</w:t>
      </w:r>
      <w:proofErr w:type="spellEnd"/>
      <w:r w:rsidR="005B6756">
        <w:rPr>
          <w:szCs w:val="24"/>
        </w:rPr>
        <w:t xml:space="preserve"> son</w:t>
      </w:r>
      <w:r w:rsidR="0003391B">
        <w:rPr>
          <w:szCs w:val="24"/>
        </w:rPr>
        <w:t>t peu utilisé</w:t>
      </w:r>
      <w:r w:rsidR="005B6756">
        <w:rPr>
          <w:szCs w:val="24"/>
        </w:rPr>
        <w:t>s</w:t>
      </w:r>
      <w:r w:rsidR="0003391B">
        <w:rPr>
          <w:szCs w:val="24"/>
        </w:rPr>
        <w:t xml:space="preserve"> dans un contexte général </w:t>
      </w:r>
      <w:proofErr w:type="spellStart"/>
      <w:r w:rsidR="0003391B">
        <w:rPr>
          <w:szCs w:val="24"/>
        </w:rPr>
        <w:t>Crira</w:t>
      </w:r>
      <w:proofErr w:type="spellEnd"/>
      <w:r w:rsidR="0003391B">
        <w:rPr>
          <w:szCs w:val="24"/>
        </w:rPr>
        <w:t xml:space="preserve"> car limité</w:t>
      </w:r>
      <w:r w:rsidR="005B6756">
        <w:rPr>
          <w:szCs w:val="24"/>
        </w:rPr>
        <w:t>s</w:t>
      </w:r>
      <w:r w:rsidR="0003391B">
        <w:rPr>
          <w:szCs w:val="24"/>
        </w:rPr>
        <w:t xml:space="preserve"> du point de vue des attributs stockables (pas de normales, pas de groupes,…).</w:t>
      </w:r>
    </w:p>
    <w:p w14:paraId="44C91B5A" w14:textId="77777777" w:rsidR="00E01EEC" w:rsidRPr="0005192C" w:rsidRDefault="00E01EEC" w:rsidP="00E01EEC">
      <w:pPr>
        <w:pStyle w:val="Retraitcorpsdetexte21"/>
        <w:jc w:val="both"/>
        <w:rPr>
          <w:szCs w:val="24"/>
        </w:rPr>
      </w:pPr>
    </w:p>
    <w:tbl>
      <w:tblPr>
        <w:tblpPr w:leftFromText="142" w:rightFromText="142" w:vertAnchor="text" w:tblpX="5955" w:tblpY="1"/>
        <w:tblOverlap w:val="never"/>
        <w:tblW w:w="0" w:type="auto"/>
        <w:tblLayout w:type="fixed"/>
        <w:tblLook w:val="01E0" w:firstRow="1" w:lastRow="1" w:firstColumn="1" w:lastColumn="1" w:noHBand="0" w:noVBand="0"/>
      </w:tblPr>
      <w:tblGrid>
        <w:gridCol w:w="3960"/>
      </w:tblGrid>
      <w:tr w:rsidR="00E01EEC" w:rsidRPr="0005192C" w14:paraId="7BBC10E8" w14:textId="77777777" w:rsidTr="001F254B">
        <w:tc>
          <w:tcPr>
            <w:tcW w:w="3960" w:type="dxa"/>
            <w:shd w:val="clear" w:color="auto" w:fill="auto"/>
            <w:vAlign w:val="center"/>
          </w:tcPr>
          <w:p w14:paraId="722B21C9" w14:textId="77777777" w:rsidR="00E01EEC" w:rsidRPr="0005192C" w:rsidRDefault="005D2ECE" w:rsidP="00944C41">
            <w:pPr>
              <w:pStyle w:val="Retraitcorpsdetexte21"/>
              <w:ind w:firstLine="0"/>
              <w:rPr>
                <w:szCs w:val="24"/>
              </w:rPr>
            </w:pPr>
            <w:r>
              <w:rPr>
                <w:noProof/>
              </w:rPr>
              <w:lastRenderedPageBreak/>
              <w:drawing>
                <wp:inline distT="0" distB="0" distL="0" distR="0" wp14:anchorId="2B89D3F3" wp14:editId="6194CCD8">
                  <wp:extent cx="2181225" cy="317151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188494" cy="3182084"/>
                          </a:xfrm>
                          <a:prstGeom prst="rect">
                            <a:avLst/>
                          </a:prstGeom>
                        </pic:spPr>
                      </pic:pic>
                    </a:graphicData>
                  </a:graphic>
                </wp:inline>
              </w:drawing>
            </w:r>
          </w:p>
        </w:tc>
      </w:tr>
    </w:tbl>
    <w:p w14:paraId="78E17BE7" w14:textId="77777777" w:rsidR="00E01EEC" w:rsidRPr="0005192C" w:rsidRDefault="0089541F" w:rsidP="00E01EEC">
      <w:pPr>
        <w:pStyle w:val="Retraitcorpsdetexte21"/>
        <w:jc w:val="both"/>
        <w:rPr>
          <w:szCs w:val="24"/>
        </w:rPr>
      </w:pPr>
      <w:r w:rsidRPr="0005192C">
        <w:rPr>
          <w:szCs w:val="24"/>
        </w:rPr>
        <w:t>Le sous-menu « P</w:t>
      </w:r>
      <w:r w:rsidR="00E01EEC" w:rsidRPr="0005192C">
        <w:rPr>
          <w:szCs w:val="24"/>
        </w:rPr>
        <w:t xml:space="preserve">ropriétés » permet d’afficher différentes propriétés de la base de données. On y trouve notamment, le nombre total d’objets, le nombre total de points, le nombre total de facettes, le nombre d’arêtes, le nombre de groupes et de matériaux comme le montre l’exemple ci-contre. La décomposition des facettes en fonction du nombre de points qui les composent est également affichée. Dans la partie haute on trouve le nom de la base de </w:t>
      </w:r>
      <w:r w:rsidR="008B4557" w:rsidRPr="0005192C">
        <w:rPr>
          <w:szCs w:val="24"/>
        </w:rPr>
        <w:t>données</w:t>
      </w:r>
      <w:r w:rsidR="00E01EEC" w:rsidRPr="0005192C">
        <w:rPr>
          <w:szCs w:val="24"/>
        </w:rPr>
        <w:t xml:space="preserve"> (nom du fichier .</w:t>
      </w:r>
      <w:proofErr w:type="spellStart"/>
      <w:r w:rsidR="00E01EEC" w:rsidRPr="0005192C">
        <w:rPr>
          <w:szCs w:val="24"/>
        </w:rPr>
        <w:t>bdd</w:t>
      </w:r>
      <w:proofErr w:type="spellEnd"/>
      <w:r w:rsidR="00E01EEC" w:rsidRPr="0005192C">
        <w:rPr>
          <w:szCs w:val="24"/>
        </w:rPr>
        <w:t xml:space="preserve">). En cas de fusion, les différents noms sont ajoutés les uns aux autres et séparés par le signe +. Dans la partie basse sont affichées </w:t>
      </w:r>
      <w:r w:rsidR="005D2ECE">
        <w:rPr>
          <w:szCs w:val="24"/>
        </w:rPr>
        <w:t xml:space="preserve">les valeurs min et max sur les 3 axes ainsi que </w:t>
      </w:r>
      <w:r w:rsidR="00E01EEC" w:rsidRPr="0005192C">
        <w:rPr>
          <w:szCs w:val="24"/>
        </w:rPr>
        <w:t>les dimensions de la boîte englobante, information</w:t>
      </w:r>
      <w:r w:rsidR="005D2ECE">
        <w:rPr>
          <w:szCs w:val="24"/>
        </w:rPr>
        <w:t>s</w:t>
      </w:r>
      <w:r w:rsidR="00E01EEC" w:rsidRPr="0005192C">
        <w:rPr>
          <w:szCs w:val="24"/>
        </w:rPr>
        <w:t xml:space="preserve"> utile</w:t>
      </w:r>
      <w:r w:rsidR="005D2ECE">
        <w:rPr>
          <w:szCs w:val="24"/>
        </w:rPr>
        <w:t>s</w:t>
      </w:r>
      <w:r w:rsidR="00E01EEC" w:rsidRPr="0005192C">
        <w:rPr>
          <w:szCs w:val="24"/>
        </w:rPr>
        <w:t xml:space="preserve"> pour déterminer dans quelles unités sont fournies les coordonnées de la base de données. Le bouton « OK » permet de fermer cette fenêtre informative.</w:t>
      </w:r>
    </w:p>
    <w:p w14:paraId="7D5B5536" w14:textId="77777777" w:rsidR="00E01EEC" w:rsidRPr="0005192C" w:rsidRDefault="00E01EEC" w:rsidP="00E01EEC">
      <w:pPr>
        <w:pStyle w:val="Retraitcorpsdetexte21"/>
        <w:jc w:val="both"/>
        <w:rPr>
          <w:szCs w:val="24"/>
        </w:rPr>
      </w:pPr>
    </w:p>
    <w:tbl>
      <w:tblPr>
        <w:tblpPr w:leftFromText="142" w:rightFromText="142" w:vertAnchor="text" w:tblpX="5388" w:tblpY="1"/>
        <w:tblOverlap w:val="never"/>
        <w:tblW w:w="0" w:type="auto"/>
        <w:tblLayout w:type="fixed"/>
        <w:tblLook w:val="01E0" w:firstRow="1" w:lastRow="1" w:firstColumn="1" w:lastColumn="1" w:noHBand="0" w:noVBand="0"/>
      </w:tblPr>
      <w:tblGrid>
        <w:gridCol w:w="4786"/>
      </w:tblGrid>
      <w:tr w:rsidR="00E01EEC" w:rsidRPr="0005192C" w14:paraId="554C895A" w14:textId="77777777" w:rsidTr="007A6A47">
        <w:tc>
          <w:tcPr>
            <w:tcW w:w="4786" w:type="dxa"/>
            <w:shd w:val="clear" w:color="auto" w:fill="auto"/>
            <w:vAlign w:val="center"/>
          </w:tcPr>
          <w:p w14:paraId="33E0E20B" w14:textId="77777777" w:rsidR="00E01EEC" w:rsidRPr="0005192C" w:rsidRDefault="002A4685" w:rsidP="00474519">
            <w:pPr>
              <w:pStyle w:val="Retraitcorpsdetexte21"/>
              <w:ind w:firstLine="0"/>
              <w:rPr>
                <w:szCs w:val="24"/>
              </w:rPr>
            </w:pPr>
            <w:r>
              <w:rPr>
                <w:noProof/>
              </w:rPr>
              <w:drawing>
                <wp:inline distT="0" distB="0" distL="0" distR="0" wp14:anchorId="248363D2" wp14:editId="5F993199">
                  <wp:extent cx="2830749" cy="5438775"/>
                  <wp:effectExtent l="0" t="0" r="8255" b="0"/>
                  <wp:docPr id="232" name="Imag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832605" cy="5442341"/>
                          </a:xfrm>
                          <a:prstGeom prst="rect">
                            <a:avLst/>
                          </a:prstGeom>
                        </pic:spPr>
                      </pic:pic>
                    </a:graphicData>
                  </a:graphic>
                </wp:inline>
              </w:drawing>
            </w:r>
          </w:p>
        </w:tc>
      </w:tr>
    </w:tbl>
    <w:p w14:paraId="743E14DD" w14:textId="77777777" w:rsidR="00E01EEC" w:rsidRPr="0005192C" w:rsidRDefault="00E01EEC" w:rsidP="00E01EEC">
      <w:pPr>
        <w:pStyle w:val="Retraitcorpsdetexte21"/>
        <w:jc w:val="both"/>
        <w:rPr>
          <w:szCs w:val="24"/>
        </w:rPr>
      </w:pPr>
      <w:r w:rsidRPr="0005192C">
        <w:rPr>
          <w:szCs w:val="24"/>
        </w:rPr>
        <w:t>Le sous-menu « Préférences » permet d’afficher différentes options d’utilisation d’OVNI. La plupart des choix proposés sont sauvegardés dans un fichier « </w:t>
      </w:r>
      <w:r w:rsidR="001C2C69" w:rsidRPr="0005192C">
        <w:rPr>
          <w:szCs w:val="24"/>
        </w:rPr>
        <w:t>Ovni</w:t>
      </w:r>
      <w:r w:rsidRPr="0005192C">
        <w:rPr>
          <w:szCs w:val="24"/>
        </w:rPr>
        <w:t>.ini » situé dans le même répertoire que l’exécutable.</w:t>
      </w:r>
    </w:p>
    <w:p w14:paraId="0CB353F4" w14:textId="77777777" w:rsidR="00E01EEC" w:rsidRPr="0005192C" w:rsidRDefault="00E01EEC" w:rsidP="00E01EEC">
      <w:pPr>
        <w:pStyle w:val="Retraitcorpsdetexte21"/>
        <w:jc w:val="both"/>
        <w:rPr>
          <w:szCs w:val="24"/>
        </w:rPr>
      </w:pPr>
      <w:r w:rsidRPr="0005192C">
        <w:rPr>
          <w:szCs w:val="24"/>
        </w:rPr>
        <w:t xml:space="preserve">La fenêtre de ce menu à l’aspect ci-contre. Les deux valeurs « Longueurs des axes » et « longueur des normales » permettent d’ajuster ces longueurs, représentées par des traits en couleur </w:t>
      </w:r>
      <w:r w:rsidR="001C2C69" w:rsidRPr="0005192C">
        <w:rPr>
          <w:szCs w:val="24"/>
        </w:rPr>
        <w:t xml:space="preserve">dans la fenêtre OpenGL et </w:t>
      </w:r>
      <w:r w:rsidRPr="0005192C">
        <w:rPr>
          <w:szCs w:val="24"/>
        </w:rPr>
        <w:t>sur les images. Les valeurs entrées correspondent à un coefficient de proportionnalité par rapport à la diagonale de la boîte englobante. Ce coefficient est compris entre 0 et 1. À noter que cette valeur est utilisée telle que lorsque le Zoom est de 1. Sinon, la valeur réellement utilisée est ajustée en fonction du Zoom afin que les normales ou les axes aient toujours une longueur raisonnable par rapport à la fenêtre de tracé. Le rayon de la source est utilisé pour tracer un petit cercle rempli de jaune et symbolisant la position de la source d’éclairage utilisée par OpenGL. L’affichage de cette source est optionnel (voir le sous-menu Affichage).</w:t>
      </w:r>
    </w:p>
    <w:p w14:paraId="56A8803F" w14:textId="77777777" w:rsidR="00E01EEC" w:rsidRPr="0005192C" w:rsidRDefault="00E01EEC" w:rsidP="00E01EEC">
      <w:pPr>
        <w:pStyle w:val="Retraitcorpsdetexte21"/>
        <w:jc w:val="both"/>
        <w:rPr>
          <w:szCs w:val="24"/>
        </w:rPr>
      </w:pPr>
      <w:r w:rsidRPr="0005192C">
        <w:rPr>
          <w:szCs w:val="24"/>
        </w:rPr>
        <w:t xml:space="preserve">La case à cocher « Anti-aliasing géré par OpenGL » est prévue pour laisser le soin à OpenGL de traiter l’anti-aliasing plutôt que de le faire par le hardware de la carte graphique. </w:t>
      </w:r>
      <w:r w:rsidR="00433D06">
        <w:rPr>
          <w:szCs w:val="24"/>
        </w:rPr>
        <w:t>Cette fonction a de l’</w:t>
      </w:r>
      <w:r w:rsidRPr="0005192C">
        <w:rPr>
          <w:szCs w:val="24"/>
        </w:rPr>
        <w:t xml:space="preserve">intérêt pour lisser le tracé des arêtes lors du tracer en mode filaire. Le </w:t>
      </w:r>
      <w:r w:rsidRPr="0005192C">
        <w:rPr>
          <w:szCs w:val="24"/>
        </w:rPr>
        <w:lastRenderedPageBreak/>
        <w:t xml:space="preserve">rendu est bien plus joli qu’en mode hardware. </w:t>
      </w:r>
      <w:r w:rsidR="00433D06">
        <w:rPr>
          <w:szCs w:val="24"/>
        </w:rPr>
        <w:t>Elle active aussi l’utilisation du mot clé GL_MULTISAMPLE</w:t>
      </w:r>
      <w:r w:rsidR="009D214F">
        <w:rPr>
          <w:szCs w:val="24"/>
        </w:rPr>
        <w:t xml:space="preserve"> dans OpenGL,</w:t>
      </w:r>
      <w:r w:rsidR="00433D06">
        <w:rPr>
          <w:szCs w:val="24"/>
        </w:rPr>
        <w:t xml:space="preserve"> </w:t>
      </w:r>
      <w:r w:rsidR="009D214F">
        <w:rPr>
          <w:szCs w:val="24"/>
        </w:rPr>
        <w:t xml:space="preserve">ce </w:t>
      </w:r>
      <w:r w:rsidR="00433D06">
        <w:rPr>
          <w:szCs w:val="24"/>
        </w:rPr>
        <w:t xml:space="preserve">qui permet </w:t>
      </w:r>
      <w:r w:rsidR="009D214F">
        <w:rPr>
          <w:szCs w:val="24"/>
        </w:rPr>
        <w:t>de gérer via OpenGL</w:t>
      </w:r>
      <w:r w:rsidR="00433D06">
        <w:rPr>
          <w:szCs w:val="24"/>
        </w:rPr>
        <w:t xml:space="preserve"> </w:t>
      </w:r>
      <w:r w:rsidR="009D214F">
        <w:rPr>
          <w:szCs w:val="24"/>
        </w:rPr>
        <w:t>l’</w:t>
      </w:r>
      <w:r w:rsidR="00433D06">
        <w:rPr>
          <w:szCs w:val="24"/>
        </w:rPr>
        <w:t xml:space="preserve">anti-aliasing des polygones (ou bords de facettes). Toutefois, ceci ne fonctionne que si le driver de la carte graphique est configuré pour supporter cette option. </w:t>
      </w:r>
      <w:r w:rsidRPr="0005192C">
        <w:rPr>
          <w:szCs w:val="24"/>
        </w:rPr>
        <w:t>Il</w:t>
      </w:r>
      <w:r w:rsidR="00433D06">
        <w:rPr>
          <w:szCs w:val="24"/>
        </w:rPr>
        <w:t xml:space="preserve"> existe d’autres façon</w:t>
      </w:r>
      <w:r w:rsidR="009D214F">
        <w:rPr>
          <w:szCs w:val="24"/>
        </w:rPr>
        <w:t>s</w:t>
      </w:r>
      <w:r w:rsidR="00433D06">
        <w:rPr>
          <w:szCs w:val="24"/>
        </w:rPr>
        <w:t xml:space="preserve"> d’obtenir de l’anti-aliasing des bords de polygones</w:t>
      </w:r>
      <w:r w:rsidRPr="0005192C">
        <w:rPr>
          <w:szCs w:val="24"/>
        </w:rPr>
        <w:t xml:space="preserve"> </w:t>
      </w:r>
      <w:r w:rsidR="00433D06">
        <w:rPr>
          <w:szCs w:val="24"/>
        </w:rPr>
        <w:t>mais ceux-ci sont soit compliqués à mettre en œuvre soit peu performants car entièrement software.</w:t>
      </w:r>
      <w:r w:rsidRPr="0005192C">
        <w:rPr>
          <w:szCs w:val="24"/>
        </w:rPr>
        <w:t xml:space="preserve"> Cette option n’est pas cochée par défaut car elle peut ralentir l’affichage de façon importante si la base de données comporte beaucoup de facette</w:t>
      </w:r>
      <w:r w:rsidR="001C2C69" w:rsidRPr="0005192C">
        <w:rPr>
          <w:szCs w:val="24"/>
        </w:rPr>
        <w:t>s</w:t>
      </w:r>
      <w:r w:rsidRPr="0005192C">
        <w:rPr>
          <w:szCs w:val="24"/>
        </w:rPr>
        <w:t xml:space="preserve"> et d’arêtes.</w:t>
      </w:r>
    </w:p>
    <w:p w14:paraId="194CCB1A" w14:textId="77777777" w:rsidR="002A4685" w:rsidRDefault="001C2C69" w:rsidP="00E01EEC">
      <w:pPr>
        <w:pStyle w:val="Retraitcorpsdetexte21"/>
        <w:jc w:val="both"/>
        <w:rPr>
          <w:szCs w:val="24"/>
        </w:rPr>
      </w:pPr>
      <w:r w:rsidRPr="0005192C">
        <w:rPr>
          <w:szCs w:val="24"/>
        </w:rPr>
        <w:t>La case à cocher « Forcer la lecture des fichiers .</w:t>
      </w:r>
      <w:proofErr w:type="spellStart"/>
      <w:r w:rsidRPr="0005192C">
        <w:rPr>
          <w:szCs w:val="24"/>
        </w:rPr>
        <w:t>obj</w:t>
      </w:r>
      <w:proofErr w:type="spellEnd"/>
      <w:r w:rsidR="002A4685">
        <w:rPr>
          <w:szCs w:val="24"/>
        </w:rPr>
        <w:t xml:space="preserve"> et .</w:t>
      </w:r>
      <w:proofErr w:type="spellStart"/>
      <w:r w:rsidR="002A4685">
        <w:rPr>
          <w:szCs w:val="24"/>
        </w:rPr>
        <w:t>dxf</w:t>
      </w:r>
      <w:proofErr w:type="spellEnd"/>
      <w:r w:rsidRPr="0005192C">
        <w:rPr>
          <w:szCs w:val="24"/>
        </w:rPr>
        <w:t xml:space="preserve"> dans 1 seul Objet 3D » n’</w:t>
      </w:r>
      <w:r w:rsidR="00F73643" w:rsidRPr="0005192C">
        <w:rPr>
          <w:szCs w:val="24"/>
        </w:rPr>
        <w:t>est</w:t>
      </w:r>
      <w:r w:rsidRPr="0005192C">
        <w:rPr>
          <w:szCs w:val="24"/>
        </w:rPr>
        <w:t xml:space="preserve"> pas activée par défaut.</w:t>
      </w:r>
      <w:r w:rsidR="00F73643" w:rsidRPr="0005192C">
        <w:rPr>
          <w:szCs w:val="24"/>
        </w:rPr>
        <w:t xml:space="preserve"> </w:t>
      </w:r>
    </w:p>
    <w:p w14:paraId="32187299" w14:textId="77777777" w:rsidR="001C2C69" w:rsidRDefault="00F73643" w:rsidP="002A4685">
      <w:pPr>
        <w:pStyle w:val="Retraitcorpsdetexte21"/>
        <w:numPr>
          <w:ilvl w:val="0"/>
          <w:numId w:val="63"/>
        </w:numPr>
        <w:ind w:left="993" w:hanging="284"/>
        <w:jc w:val="both"/>
        <w:rPr>
          <w:szCs w:val="24"/>
        </w:rPr>
      </w:pPr>
      <w:r w:rsidRPr="0005192C">
        <w:rPr>
          <w:szCs w:val="24"/>
        </w:rPr>
        <w:t xml:space="preserve">Le format </w:t>
      </w:r>
      <w:proofErr w:type="spellStart"/>
      <w:r w:rsidRPr="0005192C">
        <w:rPr>
          <w:szCs w:val="24"/>
        </w:rPr>
        <w:t>Wavefront</w:t>
      </w:r>
      <w:proofErr w:type="spellEnd"/>
      <w:r w:rsidRPr="0005192C">
        <w:rPr>
          <w:szCs w:val="24"/>
        </w:rPr>
        <w:t xml:space="preserve"> </w:t>
      </w:r>
      <w:proofErr w:type="spellStart"/>
      <w:r w:rsidRPr="0005192C">
        <w:rPr>
          <w:szCs w:val="24"/>
        </w:rPr>
        <w:t>obj</w:t>
      </w:r>
      <w:proofErr w:type="spellEnd"/>
      <w:r w:rsidRPr="0005192C">
        <w:rPr>
          <w:szCs w:val="24"/>
        </w:rPr>
        <w:t xml:space="preserve"> permet de différentier plusieurs objets. Toutefois, la numérotation des points en interne du fichier est cumulative et ne sépare pas de fait les objets. Cette option permet donc de ne plus différentier les différents objets et ainsi, en utilisant directement </w:t>
      </w:r>
      <w:r w:rsidR="00F934F4" w:rsidRPr="0005192C">
        <w:rPr>
          <w:szCs w:val="24"/>
        </w:rPr>
        <w:t>la numérotation</w:t>
      </w:r>
      <w:r w:rsidRPr="0005192C">
        <w:rPr>
          <w:szCs w:val="24"/>
        </w:rPr>
        <w:t xml:space="preserve"> des points, faire en sorte qu’Ovni considère que la base de données en question ne possède qu’un seul objet. S’avère utile sur certains fichiers .</w:t>
      </w:r>
      <w:proofErr w:type="spellStart"/>
      <w:r w:rsidRPr="0005192C">
        <w:rPr>
          <w:szCs w:val="24"/>
        </w:rPr>
        <w:t>obj</w:t>
      </w:r>
      <w:proofErr w:type="spellEnd"/>
      <w:r w:rsidRPr="0005192C">
        <w:rPr>
          <w:szCs w:val="24"/>
        </w:rPr>
        <w:t xml:space="preserve"> un peu tortueux.</w:t>
      </w:r>
    </w:p>
    <w:p w14:paraId="6EF11C5D" w14:textId="77777777" w:rsidR="002A4685" w:rsidRPr="0005192C" w:rsidRDefault="002A4685" w:rsidP="002A4685">
      <w:pPr>
        <w:pStyle w:val="Retraitcorpsdetexte21"/>
        <w:numPr>
          <w:ilvl w:val="0"/>
          <w:numId w:val="63"/>
        </w:numPr>
        <w:ind w:left="993" w:hanging="284"/>
        <w:jc w:val="both"/>
        <w:rPr>
          <w:szCs w:val="24"/>
        </w:rPr>
      </w:pPr>
      <w:r>
        <w:rPr>
          <w:szCs w:val="24"/>
        </w:rPr>
        <w:t xml:space="preserve">Cette option sert à séparer les </w:t>
      </w:r>
      <w:r w:rsidR="00AB56E1">
        <w:rPr>
          <w:szCs w:val="24"/>
        </w:rPr>
        <w:t>fichiers</w:t>
      </w:r>
      <w:r>
        <w:rPr>
          <w:szCs w:val="24"/>
        </w:rPr>
        <w:t xml:space="preserve"> .</w:t>
      </w:r>
      <w:proofErr w:type="spellStart"/>
      <w:r>
        <w:rPr>
          <w:szCs w:val="24"/>
        </w:rPr>
        <w:t>dxf</w:t>
      </w:r>
      <w:proofErr w:type="spellEnd"/>
      <w:r>
        <w:rPr>
          <w:szCs w:val="24"/>
        </w:rPr>
        <w:t xml:space="preserve"> en plusieurs objets (par défaut) </w:t>
      </w:r>
      <w:r w:rsidR="00AB56E1">
        <w:rPr>
          <w:szCs w:val="24"/>
        </w:rPr>
        <w:t xml:space="preserve">sur la base des différents « layer » </w:t>
      </w:r>
      <w:r>
        <w:rPr>
          <w:szCs w:val="24"/>
        </w:rPr>
        <w:t>ou à les fusionner en 1 seul. Intéressant en cas d’enregistrement sous un autre format.</w:t>
      </w:r>
      <w:r w:rsidR="00AB56E1">
        <w:rPr>
          <w:szCs w:val="24"/>
        </w:rPr>
        <w:t xml:space="preserve"> Peut cependant amener à un grand nombre d’objets, mais plus de facilités pour éliminer certains d’entre eux non utiles dans un usage de type Ovni.</w:t>
      </w:r>
    </w:p>
    <w:p w14:paraId="32DA123F" w14:textId="77777777" w:rsidR="007F66BD" w:rsidRDefault="00E01EEC" w:rsidP="00E01EEC">
      <w:pPr>
        <w:pStyle w:val="Retraitcorpsdetexte21"/>
        <w:jc w:val="both"/>
        <w:rPr>
          <w:szCs w:val="24"/>
        </w:rPr>
      </w:pPr>
      <w:r w:rsidRPr="0005192C">
        <w:rPr>
          <w:szCs w:val="24"/>
        </w:rPr>
        <w:t>La case à cocher « Lecture optimisée des tableaux de points des fichiers de type .</w:t>
      </w:r>
      <w:proofErr w:type="spellStart"/>
      <w:r w:rsidRPr="0005192C">
        <w:rPr>
          <w:szCs w:val="24"/>
        </w:rPr>
        <w:t>obj</w:t>
      </w:r>
      <w:proofErr w:type="spellEnd"/>
      <w:r w:rsidRPr="0005192C">
        <w:rPr>
          <w:szCs w:val="24"/>
        </w:rPr>
        <w:t xml:space="preserve"> » est </w:t>
      </w:r>
      <w:r w:rsidR="00F73643" w:rsidRPr="0005192C">
        <w:rPr>
          <w:szCs w:val="24"/>
        </w:rPr>
        <w:t>dés</w:t>
      </w:r>
      <w:r w:rsidRPr="0005192C">
        <w:rPr>
          <w:szCs w:val="24"/>
        </w:rPr>
        <w:t>activée par défaut</w:t>
      </w:r>
      <w:r w:rsidR="00F73643" w:rsidRPr="0005192C">
        <w:rPr>
          <w:szCs w:val="24"/>
        </w:rPr>
        <w:t xml:space="preserve"> (dans la version actuelle)</w:t>
      </w:r>
      <w:r w:rsidRPr="0005192C">
        <w:rPr>
          <w:szCs w:val="24"/>
        </w:rPr>
        <w:t xml:space="preserve">. Pour </w:t>
      </w:r>
      <w:r w:rsidR="004C7846">
        <w:rPr>
          <w:szCs w:val="24"/>
        </w:rPr>
        <w:t>ce format de</w:t>
      </w:r>
      <w:r w:rsidRPr="0005192C">
        <w:rPr>
          <w:szCs w:val="24"/>
        </w:rPr>
        <w:t xml:space="preserve"> fichier</w:t>
      </w:r>
      <w:r w:rsidR="004C7846">
        <w:rPr>
          <w:szCs w:val="24"/>
        </w:rPr>
        <w:t>s</w:t>
      </w:r>
      <w:r w:rsidRPr="0005192C">
        <w:rPr>
          <w:szCs w:val="24"/>
        </w:rPr>
        <w:t xml:space="preserve">, il n’y a qu’un seul tableau de points commun à tous les objets. Dans les autres formats de fichiers, on a autant de tableaux de points que de tableaux d’objets. La première solution adoptée dans OVNI était de lire l’ensemble des points, de dupliquer ce tableau dans tous les objets présents puis de faire un tri pour ne garder que les points utilisés par chacun des objets. C’est une solution simple et rapide mais qui présente l’inconvénient, sur de grosses bases de données, </w:t>
      </w:r>
      <w:r w:rsidR="009D214F">
        <w:rPr>
          <w:szCs w:val="24"/>
        </w:rPr>
        <w:t>d’occuper</w:t>
      </w:r>
      <w:r w:rsidRPr="0005192C">
        <w:rPr>
          <w:szCs w:val="24"/>
        </w:rPr>
        <w:t xml:space="preserve"> temporairement de beaucoup d’espace mémoire. Dans certains cas, en particulier sous Windows, on dépassait la capacité d’adressage des 32 bits de Windows</w:t>
      </w:r>
      <w:r w:rsidR="007F66BD">
        <w:rPr>
          <w:szCs w:val="24"/>
        </w:rPr>
        <w:t xml:space="preserve">. </w:t>
      </w:r>
      <w:r w:rsidRPr="0005192C">
        <w:rPr>
          <w:szCs w:val="24"/>
        </w:rPr>
        <w:t>C’est la raison qui a amené à écrire une procédure spécifique de lecture optimisée, recherchant dès la lecture des points, dans quels objets ils sont utilisés, et donc à les ranger directement là où ils son</w:t>
      </w:r>
      <w:r w:rsidR="00F73643" w:rsidRPr="0005192C">
        <w:rPr>
          <w:szCs w:val="24"/>
        </w:rPr>
        <w:t xml:space="preserve">t utilisés. Cette procédure existait déjà dans les dernières versions </w:t>
      </w:r>
      <w:proofErr w:type="spellStart"/>
      <w:r w:rsidR="00F73643" w:rsidRPr="0005192C">
        <w:rPr>
          <w:szCs w:val="24"/>
        </w:rPr>
        <w:t>Tcl</w:t>
      </w:r>
      <w:proofErr w:type="spellEnd"/>
      <w:r w:rsidR="00F73643" w:rsidRPr="0005192C">
        <w:rPr>
          <w:szCs w:val="24"/>
        </w:rPr>
        <w:t>/</w:t>
      </w:r>
      <w:proofErr w:type="spellStart"/>
      <w:r w:rsidR="00F73643" w:rsidRPr="0005192C">
        <w:rPr>
          <w:szCs w:val="24"/>
        </w:rPr>
        <w:t>Tk</w:t>
      </w:r>
      <w:proofErr w:type="spellEnd"/>
      <w:r w:rsidR="00F73643" w:rsidRPr="0005192C">
        <w:rPr>
          <w:szCs w:val="24"/>
        </w:rPr>
        <w:t xml:space="preserve">. Toutefois sa réécriture </w:t>
      </w:r>
      <w:r w:rsidR="000201D6" w:rsidRPr="0005192C">
        <w:rPr>
          <w:szCs w:val="24"/>
        </w:rPr>
        <w:t xml:space="preserve">en version </w:t>
      </w:r>
      <w:r w:rsidR="00F73643" w:rsidRPr="0005192C">
        <w:rPr>
          <w:szCs w:val="24"/>
        </w:rPr>
        <w:t xml:space="preserve"> wxWidgets </w:t>
      </w:r>
      <w:r w:rsidR="009D214F">
        <w:rPr>
          <w:szCs w:val="24"/>
        </w:rPr>
        <w:t xml:space="preserve">s’est avérée plus délicate, a toujours </w:t>
      </w:r>
      <w:r w:rsidR="004C7846">
        <w:rPr>
          <w:szCs w:val="24"/>
        </w:rPr>
        <w:t>besoin, au moins temporairement, de gros tableaux de sommets et vecteurs.</w:t>
      </w:r>
      <w:r w:rsidR="00F73643" w:rsidRPr="0005192C">
        <w:rPr>
          <w:szCs w:val="24"/>
        </w:rPr>
        <w:t xml:space="preserve"> </w:t>
      </w:r>
      <w:r w:rsidR="004C7846">
        <w:rPr>
          <w:szCs w:val="24"/>
        </w:rPr>
        <w:t>C</w:t>
      </w:r>
      <w:r w:rsidRPr="0005192C">
        <w:rPr>
          <w:szCs w:val="24"/>
        </w:rPr>
        <w:t xml:space="preserve">’est la raison pour laquelle elle est optionnelle. De plus, elle allonge </w:t>
      </w:r>
      <w:r w:rsidR="009D214F">
        <w:rPr>
          <w:szCs w:val="24"/>
        </w:rPr>
        <w:t>sensiblement</w:t>
      </w:r>
      <w:r w:rsidRPr="0005192C">
        <w:rPr>
          <w:szCs w:val="24"/>
        </w:rPr>
        <w:t xml:space="preserve"> le temps de lecture du fichier. On peut donc la désactiver si besoin</w:t>
      </w:r>
      <w:r w:rsidR="009D214F">
        <w:rPr>
          <w:szCs w:val="24"/>
        </w:rPr>
        <w:t>.</w:t>
      </w:r>
      <w:r w:rsidRPr="0005192C">
        <w:rPr>
          <w:szCs w:val="24"/>
        </w:rPr>
        <w:t xml:space="preserve"> </w:t>
      </w:r>
      <w:r w:rsidR="009D214F">
        <w:rPr>
          <w:szCs w:val="24"/>
        </w:rPr>
        <w:t xml:space="preserve">Le souci lié à la </w:t>
      </w:r>
      <w:r w:rsidR="007F66BD">
        <w:rPr>
          <w:szCs w:val="24"/>
        </w:rPr>
        <w:t>capacité d’adressage</w:t>
      </w:r>
      <w:r w:rsidR="009D214F">
        <w:rPr>
          <w:szCs w:val="24"/>
        </w:rPr>
        <w:t xml:space="preserve"> de </w:t>
      </w:r>
      <w:r w:rsidR="007F66BD">
        <w:rPr>
          <w:szCs w:val="24"/>
        </w:rPr>
        <w:t xml:space="preserve">la </w:t>
      </w:r>
      <w:r w:rsidR="009D214F">
        <w:rPr>
          <w:szCs w:val="24"/>
        </w:rPr>
        <w:t>mémoire nécessaire n’est plus un problème en compilation 64 bits</w:t>
      </w:r>
      <w:r w:rsidRPr="0005192C">
        <w:rPr>
          <w:szCs w:val="24"/>
        </w:rPr>
        <w:t>.</w:t>
      </w:r>
    </w:p>
    <w:p w14:paraId="72FADB77" w14:textId="77777777" w:rsidR="00E01EEC" w:rsidRPr="007F66BD" w:rsidRDefault="007F66BD" w:rsidP="00E01EEC">
      <w:pPr>
        <w:pStyle w:val="Retraitcorpsdetexte21"/>
        <w:jc w:val="both"/>
        <w:rPr>
          <w:i/>
          <w:szCs w:val="24"/>
        </w:rPr>
      </w:pPr>
      <w:r w:rsidRPr="007F66BD">
        <w:rPr>
          <w:i/>
          <w:szCs w:val="24"/>
        </w:rPr>
        <w:t xml:space="preserve">Note : </w:t>
      </w:r>
      <w:r w:rsidR="004C7846" w:rsidRPr="007F66BD">
        <w:rPr>
          <w:i/>
          <w:szCs w:val="24"/>
        </w:rPr>
        <w:t xml:space="preserve">On obtiendra le même effet, et même </w:t>
      </w:r>
      <w:r>
        <w:rPr>
          <w:i/>
          <w:szCs w:val="24"/>
        </w:rPr>
        <w:t xml:space="preserve">encore </w:t>
      </w:r>
      <w:r w:rsidR="004C7846" w:rsidRPr="007F66BD">
        <w:rPr>
          <w:i/>
          <w:szCs w:val="24"/>
        </w:rPr>
        <w:t>mieux, en utilisant après coup la Simplification de Base de Données.</w:t>
      </w:r>
    </w:p>
    <w:p w14:paraId="1CC2699B" w14:textId="77777777" w:rsidR="008D21A2" w:rsidRPr="0005192C" w:rsidRDefault="008D21A2" w:rsidP="008D21A2">
      <w:pPr>
        <w:pStyle w:val="Retraitcorpsdetexte21"/>
        <w:jc w:val="both"/>
        <w:rPr>
          <w:szCs w:val="24"/>
        </w:rPr>
      </w:pPr>
      <w:r w:rsidRPr="0005192C">
        <w:rPr>
          <w:szCs w:val="24"/>
        </w:rPr>
        <w:t>La case à cocher « Lecture du décalage éventuel des objets dans les fichiers .3ds » permet de récupérer une information de décalage entre objets incluse dans les fichiers Autodesk 3ds (via une matrice dépendant des « </w:t>
      </w:r>
      <w:proofErr w:type="spellStart"/>
      <w:r w:rsidRPr="0005192C">
        <w:rPr>
          <w:szCs w:val="24"/>
        </w:rPr>
        <w:t>nodes</w:t>
      </w:r>
      <w:proofErr w:type="spellEnd"/>
      <w:r w:rsidRPr="0005192C">
        <w:rPr>
          <w:szCs w:val="24"/>
        </w:rPr>
        <w:t> » et/ou des « </w:t>
      </w:r>
      <w:proofErr w:type="spellStart"/>
      <w:r w:rsidRPr="0005192C">
        <w:rPr>
          <w:szCs w:val="24"/>
        </w:rPr>
        <w:t>meshes</w:t>
      </w:r>
      <w:proofErr w:type="spellEnd"/>
      <w:r w:rsidRPr="0005192C">
        <w:rPr>
          <w:szCs w:val="24"/>
        </w:rPr>
        <w:t xml:space="preserve"> »). Actuellement cette case n’est pas cochée par défaut car le traitement de l’information récupérée ne donne pas toujours les bons résultats. </w:t>
      </w:r>
      <w:r w:rsidR="000201D6" w:rsidRPr="0005192C">
        <w:rPr>
          <w:szCs w:val="24"/>
        </w:rPr>
        <w:t xml:space="preserve">Normalement la détection du décalage devrait être automatique, comme dans certains logiciels de démonstration de lecture 3ds (comme 3dsplay ou </w:t>
      </w:r>
      <w:proofErr w:type="spellStart"/>
      <w:r w:rsidR="000201D6" w:rsidRPr="0005192C">
        <w:rPr>
          <w:szCs w:val="24"/>
        </w:rPr>
        <w:t>player</w:t>
      </w:r>
      <w:proofErr w:type="spellEnd"/>
      <w:r w:rsidR="000201D6" w:rsidRPr="0005192C">
        <w:rPr>
          <w:szCs w:val="24"/>
        </w:rPr>
        <w:t xml:space="preserve"> fournis avec les versions de la librairie lib3ds). </w:t>
      </w:r>
      <w:r w:rsidR="00BC66EB">
        <w:rPr>
          <w:szCs w:val="24"/>
        </w:rPr>
        <w:t xml:space="preserve">Le problème est maintenant corrigé dans la plupart des cas, mais il reste quelques cas rares de fichiers où </w:t>
      </w:r>
      <w:r w:rsidR="000201D6" w:rsidRPr="0005192C">
        <w:rPr>
          <w:szCs w:val="24"/>
        </w:rPr>
        <w:t xml:space="preserve">cela ne fonctionne pas </w:t>
      </w:r>
      <w:r w:rsidR="00BC66EB">
        <w:rPr>
          <w:szCs w:val="24"/>
        </w:rPr>
        <w:t>correctement</w:t>
      </w:r>
      <w:r w:rsidR="000201D6" w:rsidRPr="0005192C">
        <w:rPr>
          <w:szCs w:val="24"/>
        </w:rPr>
        <w:t xml:space="preserve">. </w:t>
      </w:r>
      <w:r w:rsidR="004C7846">
        <w:rPr>
          <w:szCs w:val="24"/>
        </w:rPr>
        <w:t xml:space="preserve">Une option spécifique du menu Fichier s’ajoute </w:t>
      </w:r>
      <w:r w:rsidR="004C7846">
        <w:rPr>
          <w:szCs w:val="24"/>
        </w:rPr>
        <w:lastRenderedPageBreak/>
        <w:t>automatiquement pour proposer l’autre solution de lecture de fichiers 3ds</w:t>
      </w:r>
      <w:r w:rsidR="00BC66EB">
        <w:rPr>
          <w:szCs w:val="24"/>
        </w:rPr>
        <w:t xml:space="preserve"> (avec ou sans prise en compte du décalage)</w:t>
      </w:r>
      <w:r w:rsidR="004C7846">
        <w:rPr>
          <w:szCs w:val="24"/>
        </w:rPr>
        <w:t xml:space="preserve">. </w:t>
      </w:r>
      <w:r w:rsidR="00BC66EB">
        <w:rPr>
          <w:szCs w:val="24"/>
        </w:rPr>
        <w:t>On</w:t>
      </w:r>
      <w:r w:rsidR="000201D6" w:rsidRPr="0005192C">
        <w:rPr>
          <w:szCs w:val="24"/>
        </w:rPr>
        <w:t xml:space="preserve"> peut </w:t>
      </w:r>
      <w:r w:rsidR="00BC66EB">
        <w:rPr>
          <w:szCs w:val="24"/>
        </w:rPr>
        <w:t xml:space="preserve">alors </w:t>
      </w:r>
      <w:r w:rsidR="000201D6" w:rsidRPr="0005192C">
        <w:rPr>
          <w:szCs w:val="24"/>
        </w:rPr>
        <w:t xml:space="preserve">tenter de le relire avec cette </w:t>
      </w:r>
      <w:r w:rsidR="00BC66EB">
        <w:rPr>
          <w:szCs w:val="24"/>
        </w:rPr>
        <w:t xml:space="preserve">autre </w:t>
      </w:r>
      <w:r w:rsidR="000201D6" w:rsidRPr="0005192C">
        <w:rPr>
          <w:szCs w:val="24"/>
        </w:rPr>
        <w:t>option.</w:t>
      </w:r>
    </w:p>
    <w:p w14:paraId="695A1F12" w14:textId="77777777" w:rsidR="00E01EEC" w:rsidRPr="0005192C" w:rsidRDefault="00E01EEC" w:rsidP="00E01EEC">
      <w:pPr>
        <w:pStyle w:val="Retraitcorpsdetexte21"/>
        <w:jc w:val="both"/>
        <w:rPr>
          <w:szCs w:val="24"/>
        </w:rPr>
      </w:pPr>
      <w:r w:rsidRPr="0005192C">
        <w:rPr>
          <w:szCs w:val="24"/>
        </w:rPr>
        <w:t xml:space="preserve">Le groupe de données suivant concerne le calcul et la visualisation des normales aux sommets des facettes. Si la première case à cocher est désactivée, on utilise les normales telles qu’elles sont fournies dans la base de données, ou calculées à la lecture du fichier en cas d’absence. Ces normales sont utilisées pour le lissage de Gouraud (on parle également d’ombrage de Gouraud). Si la case est cochée, on va pouvoir effectuer des tests en temps réel en ajustant des valeurs angulaires de seuillage. L’explication détaillée de ces valeurs sera fournie plus loin, mais pour l’instant nous dirons rapidement qu’on compare chaque normale aux sommets d’une facette avec la normale au barycentre de la facette. Si l’écart angulaire est supérieur au seuil (première valeur entrée, par défaut à 35°) alors il faut considérer qu’en ce sommet la facette est en fait anguleuse. La normale au sommet calculée à l’aide des normales aux barycentres de toutes les facettes utilisant ce sommet ne doit pas être utilisée. Il n’y a </w:t>
      </w:r>
      <w:r w:rsidR="000201D6" w:rsidRPr="0005192C">
        <w:rPr>
          <w:szCs w:val="24"/>
        </w:rPr>
        <w:t xml:space="preserve">donc </w:t>
      </w:r>
      <w:r w:rsidRPr="0005192C">
        <w:rPr>
          <w:szCs w:val="24"/>
        </w:rPr>
        <w:t xml:space="preserve">pas </w:t>
      </w:r>
      <w:r w:rsidR="000201D6" w:rsidRPr="0005192C">
        <w:rPr>
          <w:szCs w:val="24"/>
        </w:rPr>
        <w:t xml:space="preserve">de </w:t>
      </w:r>
      <w:r w:rsidRPr="0005192C">
        <w:rPr>
          <w:szCs w:val="24"/>
        </w:rPr>
        <w:t>lissage</w:t>
      </w:r>
      <w:r w:rsidR="000201D6" w:rsidRPr="0005192C">
        <w:rPr>
          <w:szCs w:val="24"/>
        </w:rPr>
        <w:t xml:space="preserve"> pour ce sommet</w:t>
      </w:r>
      <w:r w:rsidRPr="0005192C">
        <w:rPr>
          <w:szCs w:val="24"/>
        </w:rPr>
        <w:t>. Toutefois, il y a des cas plus complexes où sur 4 facettes adjacentes (ou</w:t>
      </w:r>
      <w:r w:rsidR="00DB4649" w:rsidRPr="0005192C">
        <w:rPr>
          <w:szCs w:val="24"/>
        </w:rPr>
        <w:t xml:space="preserve"> plus) utilisant un même sommet</w:t>
      </w:r>
      <w:r w:rsidRPr="0005192C">
        <w:rPr>
          <w:szCs w:val="24"/>
        </w:rPr>
        <w:t>, certains peuvent être lissée</w:t>
      </w:r>
      <w:r w:rsidR="000201D6" w:rsidRPr="0005192C">
        <w:rPr>
          <w:szCs w:val="24"/>
        </w:rPr>
        <w:t>s</w:t>
      </w:r>
      <w:r w:rsidRPr="0005192C">
        <w:rPr>
          <w:szCs w:val="24"/>
        </w:rPr>
        <w:t xml:space="preserve"> entre elles et d’autres pas. C’est la raison de la présence du deuxième angle de seuillage qui est ici entré comme un facteur multiplicatif par rapport au premier angle entré, par défaut 1.6. L’action des boutons fléchés est réalisée en temps réel sur la visualisation</w:t>
      </w:r>
      <w:r w:rsidR="000201D6" w:rsidRPr="0005192C">
        <w:rPr>
          <w:szCs w:val="24"/>
        </w:rPr>
        <w:t xml:space="preserve"> (</w:t>
      </w:r>
      <w:r w:rsidR="000201D6" w:rsidRPr="0005192C">
        <w:rPr>
          <w:i/>
          <w:szCs w:val="24"/>
        </w:rPr>
        <w:t>la base de données n’est pas modifiée à ce niveau</w:t>
      </w:r>
      <w:r w:rsidR="000201D6" w:rsidRPr="0005192C">
        <w:rPr>
          <w:szCs w:val="24"/>
        </w:rPr>
        <w:t>)</w:t>
      </w:r>
      <w:r w:rsidRPr="0005192C">
        <w:rPr>
          <w:szCs w:val="24"/>
        </w:rPr>
        <w:t>. On peut donc modifier ces valeurs sans forcément trop comprendre leur fonction et observer l’effet sur la visualisation de l’objet en 3D.</w:t>
      </w:r>
    </w:p>
    <w:p w14:paraId="4166E57B" w14:textId="77777777" w:rsidR="00E01EEC" w:rsidRPr="0005192C" w:rsidRDefault="00E01EEC" w:rsidP="00E01EEC">
      <w:pPr>
        <w:pStyle w:val="Retraitcorpsdetexte21"/>
        <w:jc w:val="both"/>
        <w:rPr>
          <w:szCs w:val="24"/>
        </w:rPr>
      </w:pPr>
      <w:r w:rsidRPr="0005192C">
        <w:rPr>
          <w:szCs w:val="24"/>
        </w:rPr>
        <w:t xml:space="preserve">La case à cocher suivante peut être utilisée pour calculer dès la lecture du fichier les normales aux sommets si celles-ci sont absentes du fichier. </w:t>
      </w:r>
      <w:r w:rsidR="000201D6" w:rsidRPr="0005192C">
        <w:rPr>
          <w:szCs w:val="24"/>
        </w:rPr>
        <w:t xml:space="preserve">Au cas où le fichier contient déjà ce type de normales, Ovni demande la confirmation du calcul à l’utilisateur. </w:t>
      </w:r>
      <w:r w:rsidRPr="0005192C">
        <w:rPr>
          <w:szCs w:val="24"/>
        </w:rPr>
        <w:t xml:space="preserve">Cette case est cochée par défaut. Néanmoins, ce calcul peut être long sur de </w:t>
      </w:r>
      <w:r w:rsidR="00DA0DC6" w:rsidRPr="0005192C">
        <w:rPr>
          <w:szCs w:val="24"/>
        </w:rPr>
        <w:t>grosses</w:t>
      </w:r>
      <w:r w:rsidRPr="0005192C">
        <w:rPr>
          <w:szCs w:val="24"/>
        </w:rPr>
        <w:t xml:space="preserve"> bases de données et il peut être utile de ne pas le faire d’emblée, surtout si on n’utilise pas le lissage de Gouraud. On peut gagner pas mal de temps. Le calcul pourra se faire lors d’une seconde lecture ou en utilisant une option de calcul des normales que l’on verra ailleurs.</w:t>
      </w:r>
    </w:p>
    <w:p w14:paraId="237E87C3" w14:textId="77777777" w:rsidR="00E01EEC" w:rsidRDefault="00E01EEC" w:rsidP="00E01EEC">
      <w:pPr>
        <w:pStyle w:val="Retraitcorpsdetexte21"/>
        <w:jc w:val="both"/>
        <w:rPr>
          <w:szCs w:val="24"/>
        </w:rPr>
      </w:pPr>
      <w:r w:rsidRPr="0005192C">
        <w:rPr>
          <w:szCs w:val="24"/>
        </w:rPr>
        <w:t>La case à cocher suivante permet d’indiquer si on désire stocker lors de l’enregistrement les valeurs des normales aux sommets telles qu’elles ont été utilisée</w:t>
      </w:r>
      <w:r w:rsidR="00433E91" w:rsidRPr="0005192C">
        <w:rPr>
          <w:szCs w:val="24"/>
        </w:rPr>
        <w:t>s</w:t>
      </w:r>
      <w:r w:rsidRPr="0005192C">
        <w:rPr>
          <w:szCs w:val="24"/>
        </w:rPr>
        <w:t xml:space="preserve"> et éventuellement modifiées en temps réel par l’action des boutons fléchés vus ci-dessus. Par défaut cette case n’est pas cochée afin d’éviter de modifier le fichier par inadvertance. Mais si on désire réellement utiliser les valeurs des normales telles qu’elles sont vues dans OVNI dans le logiciel CRIRA, en particulier pour traiter correctement les problèmes de reflets, il faut la cocher, mais n’enregistrer le résultat qu’une fois trouvé le bon paramétrage des valeurs angulaires des seuils (voir en annexe le calcul des normales dans OVNI).</w:t>
      </w:r>
    </w:p>
    <w:p w14:paraId="482B02C8" w14:textId="77777777" w:rsidR="0000737C" w:rsidRDefault="0000737C" w:rsidP="00E01EEC">
      <w:pPr>
        <w:pStyle w:val="Retraitcorpsdetexte21"/>
        <w:jc w:val="both"/>
        <w:rPr>
          <w:szCs w:val="24"/>
        </w:rPr>
      </w:pPr>
      <w:r>
        <w:rPr>
          <w:szCs w:val="24"/>
        </w:rPr>
        <w:t xml:space="preserve">La case à cocher suivante permet de forcer à ce que toutes les facettes soient considérées comme non planes lors d’un recalcul de toutes les normales. En effet, lorsque certaines facettes sont déclarées planes et enregistrées comme telles dans un fichier </w:t>
      </w:r>
      <w:proofErr w:type="spellStart"/>
      <w:r>
        <w:rPr>
          <w:szCs w:val="24"/>
        </w:rPr>
        <w:t>bdd</w:t>
      </w:r>
      <w:proofErr w:type="spellEnd"/>
      <w:r>
        <w:rPr>
          <w:szCs w:val="24"/>
        </w:rPr>
        <w:t xml:space="preserve"> (les normales aux sommets d’une facette sont égales à la normale au barycentre), par défaut cet attribut est conservé. Dans certains cas, cela peut-être gênant et il vaut mieux tout recalculer</w:t>
      </w:r>
      <w:r w:rsidR="00EC60C1">
        <w:rPr>
          <w:szCs w:val="24"/>
        </w:rPr>
        <w:t>, y compris les normales aux sommets,</w:t>
      </w:r>
      <w:r>
        <w:rPr>
          <w:szCs w:val="24"/>
        </w:rPr>
        <w:t xml:space="preserve"> puis </w:t>
      </w:r>
      <w:proofErr w:type="spellStart"/>
      <w:r>
        <w:rPr>
          <w:szCs w:val="24"/>
        </w:rPr>
        <w:t>re-déclarer</w:t>
      </w:r>
      <w:proofErr w:type="spellEnd"/>
      <w:r>
        <w:rPr>
          <w:szCs w:val="24"/>
        </w:rPr>
        <w:t xml:space="preserve"> explicitement les facettes qui doivent rester planes.</w:t>
      </w:r>
    </w:p>
    <w:p w14:paraId="35167C50" w14:textId="77777777" w:rsidR="004D4A7C" w:rsidRPr="0005192C" w:rsidRDefault="004D4A7C" w:rsidP="00E01EEC">
      <w:pPr>
        <w:pStyle w:val="Retraitcorpsdetexte21"/>
        <w:jc w:val="both"/>
        <w:rPr>
          <w:szCs w:val="24"/>
        </w:rPr>
      </w:pPr>
      <w:r>
        <w:rPr>
          <w:szCs w:val="24"/>
        </w:rPr>
        <w:t xml:space="preserve">La case à cocher suivante permet de </w:t>
      </w:r>
      <w:r w:rsidR="00453504">
        <w:rPr>
          <w:szCs w:val="24"/>
        </w:rPr>
        <w:t>lancer</w:t>
      </w:r>
      <w:r>
        <w:rPr>
          <w:szCs w:val="24"/>
        </w:rPr>
        <w:t xml:space="preserve"> ou non la détection des doublons d’arêtes dans les facettes. Par défaut, c</w:t>
      </w:r>
      <w:r w:rsidR="00453504">
        <w:rPr>
          <w:szCs w:val="24"/>
        </w:rPr>
        <w:t>ette case est</w:t>
      </w:r>
      <w:r>
        <w:rPr>
          <w:szCs w:val="24"/>
        </w:rPr>
        <w:t xml:space="preserve"> activé</w:t>
      </w:r>
      <w:r w:rsidR="00453504">
        <w:rPr>
          <w:szCs w:val="24"/>
        </w:rPr>
        <w:t>e</w:t>
      </w:r>
      <w:r>
        <w:rPr>
          <w:szCs w:val="24"/>
        </w:rPr>
        <w:t>, mais cette détection n’est véritablement utile que si on désire rajouter des points dans des facettes, subdiviser des arêtes en 2 ou plus de segments</w:t>
      </w:r>
      <w:r w:rsidR="00235903">
        <w:rPr>
          <w:szCs w:val="24"/>
        </w:rPr>
        <w:t xml:space="preserve"> ou encore souder des points</w:t>
      </w:r>
      <w:r>
        <w:rPr>
          <w:szCs w:val="24"/>
        </w:rPr>
        <w:t xml:space="preserve">. Si ce n’est pas le cas, on peut tout à fait décocher cette case car l’opération de détection des doublons peut être longue à exécuter sur de grosses bases de données. De </w:t>
      </w:r>
      <w:r w:rsidR="00453504">
        <w:rPr>
          <w:szCs w:val="24"/>
        </w:rPr>
        <w:t>toute façon</w:t>
      </w:r>
      <w:r>
        <w:rPr>
          <w:szCs w:val="24"/>
        </w:rPr>
        <w:t xml:space="preserve">, une limite est imposée dans le code sur le nombre de facettes afin </w:t>
      </w:r>
      <w:r w:rsidR="00453504">
        <w:rPr>
          <w:szCs w:val="24"/>
        </w:rPr>
        <w:t xml:space="preserve">de ne pas lancer cette détection s’il y en a vraiment beaucoup. </w:t>
      </w:r>
      <w:r w:rsidR="00453504">
        <w:rPr>
          <w:szCs w:val="24"/>
        </w:rPr>
        <w:lastRenderedPageBreak/>
        <w:t>Cependant, la touche clavier « f » (pour forcer) permet quand même de forcer cette détection, mis dans ce cas, il faut s’attendre à des traitements très longs.</w:t>
      </w:r>
    </w:p>
    <w:p w14:paraId="3AABD1BE" w14:textId="77777777" w:rsidR="00E01EEC" w:rsidRPr="0005192C" w:rsidRDefault="0000737C" w:rsidP="00E01EEC">
      <w:pPr>
        <w:pStyle w:val="Retraitcorpsdetexte21"/>
        <w:jc w:val="both"/>
        <w:rPr>
          <w:szCs w:val="24"/>
        </w:rPr>
      </w:pPr>
      <w:r>
        <w:rPr>
          <w:szCs w:val="24"/>
        </w:rPr>
        <w:t>Le menu</w:t>
      </w:r>
      <w:r w:rsidR="008E1391">
        <w:rPr>
          <w:szCs w:val="24"/>
        </w:rPr>
        <w:t xml:space="preserve"> suivant</w:t>
      </w:r>
      <w:r w:rsidR="00E01EEC" w:rsidRPr="0005192C">
        <w:rPr>
          <w:szCs w:val="24"/>
        </w:rPr>
        <w:t xml:space="preserve"> permet de paramétrer le temps entre deux sauvegardes automatiques de la base de données. Par défaut ce temps est de 5 minutes. La sauvegarde automatique crée un fichier </w:t>
      </w:r>
      <w:proofErr w:type="spellStart"/>
      <w:r w:rsidR="00E01EEC" w:rsidRPr="0005192C">
        <w:rPr>
          <w:szCs w:val="24"/>
        </w:rPr>
        <w:t>Autosave.bdd</w:t>
      </w:r>
      <w:proofErr w:type="spellEnd"/>
      <w:r w:rsidR="00E01EEC" w:rsidRPr="0005192C">
        <w:rPr>
          <w:szCs w:val="24"/>
        </w:rPr>
        <w:t xml:space="preserve"> soit dans le répertoire de base de l’application, soit dans le répertoire ou se trouve la base de donnée</w:t>
      </w:r>
      <w:r w:rsidR="00DA0DC6" w:rsidRPr="0005192C">
        <w:rPr>
          <w:szCs w:val="24"/>
        </w:rPr>
        <w:t>s</w:t>
      </w:r>
      <w:r w:rsidR="00E01EEC" w:rsidRPr="0005192C">
        <w:rPr>
          <w:szCs w:val="24"/>
        </w:rPr>
        <w:t xml:space="preserve"> d’origine. Au cas </w:t>
      </w:r>
      <w:r w:rsidR="008B4557" w:rsidRPr="0005192C">
        <w:rPr>
          <w:szCs w:val="24"/>
        </w:rPr>
        <w:t>où</w:t>
      </w:r>
      <w:r w:rsidR="00E01EEC" w:rsidRPr="0005192C">
        <w:rPr>
          <w:szCs w:val="24"/>
        </w:rPr>
        <w:t xml:space="preserve"> ce répertoire n’est accessible qu’en lecture, car la </w:t>
      </w:r>
      <w:proofErr w:type="spellStart"/>
      <w:r w:rsidR="00E01EEC" w:rsidRPr="0005192C">
        <w:rPr>
          <w:szCs w:val="24"/>
        </w:rPr>
        <w:t>bdd</w:t>
      </w:r>
      <w:proofErr w:type="spellEnd"/>
      <w:r w:rsidR="00E01EEC" w:rsidRPr="0005192C">
        <w:rPr>
          <w:szCs w:val="24"/>
        </w:rPr>
        <w:t xml:space="preserve"> est sur un cd-rom ou sur un lecteur réseau où on n’a pas les droits en écriture, c’est le premier choix de répertoire qui sera utilisé. Ces sauvegardes sont utiles en cas de mauvaises manip en cours de travail ou encore en cas le planta</w:t>
      </w:r>
      <w:r w:rsidR="00433E91" w:rsidRPr="0005192C">
        <w:rPr>
          <w:szCs w:val="24"/>
        </w:rPr>
        <w:t>ge de l’application. Cela arrivait</w:t>
      </w:r>
      <w:r w:rsidR="00E01EEC" w:rsidRPr="0005192C">
        <w:rPr>
          <w:szCs w:val="24"/>
        </w:rPr>
        <w:t xml:space="preserve"> parfois sous Windows</w:t>
      </w:r>
      <w:r w:rsidR="00433E91" w:rsidRPr="0005192C">
        <w:rPr>
          <w:szCs w:val="24"/>
        </w:rPr>
        <w:t xml:space="preserve"> en version </w:t>
      </w:r>
      <w:proofErr w:type="spellStart"/>
      <w:r w:rsidR="00433E91" w:rsidRPr="0005192C">
        <w:rPr>
          <w:szCs w:val="24"/>
        </w:rPr>
        <w:t>Tcl</w:t>
      </w:r>
      <w:proofErr w:type="spellEnd"/>
      <w:r w:rsidR="00433E91" w:rsidRPr="0005192C">
        <w:rPr>
          <w:szCs w:val="24"/>
        </w:rPr>
        <w:t>/</w:t>
      </w:r>
      <w:proofErr w:type="spellStart"/>
      <w:r w:rsidR="00433E91" w:rsidRPr="0005192C">
        <w:rPr>
          <w:szCs w:val="24"/>
        </w:rPr>
        <w:t>Tk</w:t>
      </w:r>
      <w:proofErr w:type="spellEnd"/>
      <w:r w:rsidR="00E01EEC" w:rsidRPr="0005192C">
        <w:rPr>
          <w:szCs w:val="24"/>
        </w:rPr>
        <w:t xml:space="preserve">, </w:t>
      </w:r>
      <w:r w:rsidR="00433E91" w:rsidRPr="0005192C">
        <w:rPr>
          <w:szCs w:val="24"/>
        </w:rPr>
        <w:t>n’est pas encore arrivé en versions wxWidgets</w:t>
      </w:r>
      <w:r w:rsidR="00E01EEC" w:rsidRPr="0005192C">
        <w:rPr>
          <w:szCs w:val="24"/>
        </w:rPr>
        <w:t xml:space="preserve">, mais </w:t>
      </w:r>
      <w:r w:rsidR="00433E91" w:rsidRPr="0005192C">
        <w:rPr>
          <w:szCs w:val="24"/>
        </w:rPr>
        <w:t>au cas où cela arriverait</w:t>
      </w:r>
      <w:r w:rsidR="00E01EEC" w:rsidRPr="0005192C">
        <w:rPr>
          <w:szCs w:val="24"/>
        </w:rPr>
        <w:t>, certainement à cause</w:t>
      </w:r>
      <w:r w:rsidR="00622B99">
        <w:rPr>
          <w:szCs w:val="24"/>
        </w:rPr>
        <w:t xml:space="preserve"> de bugs soit directement </w:t>
      </w:r>
      <w:proofErr w:type="spellStart"/>
      <w:r w:rsidR="00622B99">
        <w:rPr>
          <w:szCs w:val="24"/>
        </w:rPr>
        <w:t>impliqu</w:t>
      </w:r>
      <w:r w:rsidR="00E01EEC" w:rsidRPr="0005192C">
        <w:rPr>
          <w:szCs w:val="24"/>
        </w:rPr>
        <w:t>able</w:t>
      </w:r>
      <w:r w:rsidR="008B4557" w:rsidRPr="0005192C">
        <w:rPr>
          <w:szCs w:val="24"/>
        </w:rPr>
        <w:t>s</w:t>
      </w:r>
      <w:proofErr w:type="spellEnd"/>
      <w:r w:rsidR="00E01EEC" w:rsidRPr="0005192C">
        <w:rPr>
          <w:szCs w:val="24"/>
        </w:rPr>
        <w:t xml:space="preserve"> au code source d’OVNI qu’on trouvera tôt ou tard, soit de bugs dans les librairies tierces sur lesquelles nous n’avons que peu ou pas d’empri</w:t>
      </w:r>
      <w:r w:rsidR="00433E91" w:rsidRPr="0005192C">
        <w:rPr>
          <w:szCs w:val="24"/>
        </w:rPr>
        <w:t>se, permettrait de ne pas perdre un travail de mise en forme parfois long et délicat.</w:t>
      </w:r>
    </w:p>
    <w:p w14:paraId="6C9A4734" w14:textId="77777777" w:rsidR="00E01EEC" w:rsidRPr="0005192C" w:rsidRDefault="00E01EEC" w:rsidP="00E01EEC">
      <w:pPr>
        <w:pStyle w:val="Retraitcorpsdetexte21"/>
        <w:jc w:val="both"/>
        <w:rPr>
          <w:szCs w:val="24"/>
        </w:rPr>
      </w:pPr>
      <w:r w:rsidRPr="0005192C">
        <w:rPr>
          <w:szCs w:val="24"/>
        </w:rPr>
        <w:t>Les cases suivantes</w:t>
      </w:r>
      <w:r w:rsidR="00B82EFE">
        <w:rPr>
          <w:szCs w:val="24"/>
        </w:rPr>
        <w:t xml:space="preserve"> (boutons radio) </w:t>
      </w:r>
      <w:r w:rsidRPr="0005192C">
        <w:rPr>
          <w:szCs w:val="24"/>
        </w:rPr>
        <w:t>proposent trois choix exclusifs pour trianguler une base de données. Les trois méthodes seront exposées plus loin. Par défaut, c’est le choix 2 qui est utilisé.</w:t>
      </w:r>
    </w:p>
    <w:p w14:paraId="75AA8648" w14:textId="77777777" w:rsidR="00E01EEC" w:rsidRDefault="00E01EEC" w:rsidP="00E01EEC">
      <w:pPr>
        <w:pStyle w:val="Retraitcorpsdetexte21"/>
        <w:jc w:val="both"/>
        <w:rPr>
          <w:szCs w:val="24"/>
        </w:rPr>
      </w:pPr>
      <w:r w:rsidRPr="0005192C">
        <w:rPr>
          <w:szCs w:val="24"/>
        </w:rPr>
        <w:t>Les cases suivantes</w:t>
      </w:r>
      <w:r w:rsidR="00B82EFE">
        <w:rPr>
          <w:szCs w:val="24"/>
        </w:rPr>
        <w:t xml:space="preserve"> (boutons radio)</w:t>
      </w:r>
      <w:r w:rsidRPr="0005192C">
        <w:rPr>
          <w:szCs w:val="24"/>
        </w:rPr>
        <w:t xml:space="preserve"> proposent les deux méthodes de rotation de la base de données à la souris. Le mode Direct ag</w:t>
      </w:r>
      <w:r w:rsidR="00433E91" w:rsidRPr="0005192C">
        <w:rPr>
          <w:szCs w:val="24"/>
        </w:rPr>
        <w:t>it seulement sur les axes X et Z</w:t>
      </w:r>
      <w:r w:rsidRPr="0005192C">
        <w:rPr>
          <w:szCs w:val="24"/>
        </w:rPr>
        <w:t xml:space="preserve"> de la base de données. Pour </w:t>
      </w:r>
      <w:r w:rsidR="00433E91" w:rsidRPr="0005192C">
        <w:rPr>
          <w:szCs w:val="24"/>
        </w:rPr>
        <w:t>obtenir une rotation autour de Y</w:t>
      </w:r>
      <w:r w:rsidRPr="0005192C">
        <w:rPr>
          <w:szCs w:val="24"/>
        </w:rPr>
        <w:t xml:space="preserve">, il faut passer par le </w:t>
      </w:r>
      <w:r w:rsidR="00433E91" w:rsidRPr="0005192C">
        <w:rPr>
          <w:szCs w:val="24"/>
        </w:rPr>
        <w:t xml:space="preserve">second </w:t>
      </w:r>
      <w:r w:rsidRPr="0005192C">
        <w:rPr>
          <w:szCs w:val="24"/>
        </w:rPr>
        <w:t xml:space="preserve">curseur </w:t>
      </w:r>
      <w:r w:rsidR="00433E91" w:rsidRPr="0005192C">
        <w:rPr>
          <w:szCs w:val="24"/>
        </w:rPr>
        <w:t>en</w:t>
      </w:r>
      <w:r w:rsidRPr="0005192C">
        <w:rPr>
          <w:szCs w:val="24"/>
        </w:rPr>
        <w:t xml:space="preserve"> bas de l’in</w:t>
      </w:r>
      <w:r w:rsidR="00433E91" w:rsidRPr="0005192C">
        <w:rPr>
          <w:szCs w:val="24"/>
        </w:rPr>
        <w:t>terface. C’est le premier moyen</w:t>
      </w:r>
      <w:r w:rsidRPr="0005192C">
        <w:rPr>
          <w:szCs w:val="24"/>
        </w:rPr>
        <w:t xml:space="preserve"> de rotation qui a été introduit </w:t>
      </w:r>
      <w:r w:rsidR="00433E91" w:rsidRPr="0005192C">
        <w:rPr>
          <w:szCs w:val="24"/>
        </w:rPr>
        <w:t xml:space="preserve">initialement </w:t>
      </w:r>
      <w:r w:rsidRPr="0005192C">
        <w:rPr>
          <w:szCs w:val="24"/>
        </w:rPr>
        <w:t xml:space="preserve">dans OVNI, car c’est aussi le plus simple à gérer dans OpenGL. Le mode Trackball est plus récent. Il permet d’agir sur la projection des axes X et Y de l’écran dans le système d’axe de la base de donnée. On agit donc </w:t>
      </w:r>
      <w:r w:rsidR="00433E91" w:rsidRPr="0005192C">
        <w:rPr>
          <w:szCs w:val="24"/>
        </w:rPr>
        <w:t xml:space="preserve">de façon indirecte </w:t>
      </w:r>
      <w:r w:rsidRPr="0005192C">
        <w:rPr>
          <w:szCs w:val="24"/>
        </w:rPr>
        <w:t xml:space="preserve">sur les 3 axes à la fois, sauf dans les quelques cas où les axes écran et de la base de donnée coïncident. Néanmoins, dès qu’une légère rotation a été effectuée, les axes ne coïncident plus. Cette méthode de rotation est un peu plus difficile à maîtriser à l’usage que la méthode directe, mais elle est bien plus puissante, car autorise </w:t>
      </w:r>
      <w:r w:rsidR="00433E91" w:rsidRPr="0005192C">
        <w:rPr>
          <w:szCs w:val="24"/>
        </w:rPr>
        <w:t xml:space="preserve">de positionner la base sous n’importe quels angles de présentation </w:t>
      </w:r>
      <w:r w:rsidRPr="0005192C">
        <w:rPr>
          <w:szCs w:val="24"/>
        </w:rPr>
        <w:t>rien qu’à la souris, ce qui n’est pas possible par la méthode directe, sauf à passer par les 3 curseurs.</w:t>
      </w:r>
    </w:p>
    <w:p w14:paraId="29EE63AE" w14:textId="77777777" w:rsidR="00CE54C9" w:rsidRPr="0005192C" w:rsidRDefault="00CE54C9" w:rsidP="00E01EEC">
      <w:pPr>
        <w:pStyle w:val="Retraitcorpsdetexte21"/>
        <w:jc w:val="both"/>
        <w:rPr>
          <w:szCs w:val="24"/>
        </w:rPr>
      </w:pPr>
      <w:r>
        <w:rPr>
          <w:szCs w:val="24"/>
        </w:rPr>
        <w:t>Les cases suivantes (boutons radio) proposent un choix de tailles d’icônes dans la barre d’outils. Par défaut, les icônes sont en 16x16 pixels. Sur les écrans « haute résolution », cette taille peut être un peu trop faible. D’autres choix sont proposés (pour le moment 24x24</w:t>
      </w:r>
      <w:r w:rsidR="00622B99">
        <w:rPr>
          <w:szCs w:val="24"/>
        </w:rPr>
        <w:t xml:space="preserve">, </w:t>
      </w:r>
      <w:r w:rsidR="00B82EFE">
        <w:rPr>
          <w:szCs w:val="24"/>
        </w:rPr>
        <w:t>32x32</w:t>
      </w:r>
      <w:r w:rsidR="00622B99">
        <w:rPr>
          <w:szCs w:val="24"/>
        </w:rPr>
        <w:t xml:space="preserve"> et 48x48</w:t>
      </w:r>
      <w:r>
        <w:rPr>
          <w:szCs w:val="24"/>
        </w:rPr>
        <w:t>, mais pourra</w:t>
      </w:r>
      <w:r w:rsidR="00B82EFE">
        <w:rPr>
          <w:szCs w:val="24"/>
        </w:rPr>
        <w:t>it</w:t>
      </w:r>
      <w:r>
        <w:rPr>
          <w:szCs w:val="24"/>
        </w:rPr>
        <w:t xml:space="preserve"> être étendu si besoin).</w:t>
      </w:r>
    </w:p>
    <w:p w14:paraId="3972D6DD" w14:textId="77777777" w:rsidR="00E01EEC" w:rsidRPr="0005192C" w:rsidRDefault="00E01EEC" w:rsidP="00E01EEC">
      <w:pPr>
        <w:pStyle w:val="Retraitcorpsdetexte21"/>
        <w:jc w:val="both"/>
        <w:rPr>
          <w:szCs w:val="24"/>
        </w:rPr>
      </w:pPr>
      <w:r w:rsidRPr="0005192C">
        <w:rPr>
          <w:szCs w:val="24"/>
        </w:rPr>
        <w:t>La case à cocher suivant</w:t>
      </w:r>
      <w:r w:rsidR="001F7E7F" w:rsidRPr="0005192C">
        <w:rPr>
          <w:szCs w:val="24"/>
        </w:rPr>
        <w:t>e</w:t>
      </w:r>
      <w:r w:rsidRPr="0005192C">
        <w:rPr>
          <w:szCs w:val="24"/>
        </w:rPr>
        <w:t xml:space="preserve"> permet d’affiche</w:t>
      </w:r>
      <w:r w:rsidR="00DB4649" w:rsidRPr="0005192C">
        <w:rPr>
          <w:szCs w:val="24"/>
        </w:rPr>
        <w:t>r</w:t>
      </w:r>
      <w:r w:rsidRPr="0005192C">
        <w:rPr>
          <w:szCs w:val="24"/>
        </w:rPr>
        <w:t xml:space="preserve"> le nombre de trames par secondes obtenu lors de l’affichage de l’objet. En fait, cette option est intéressante dans des applications OpenGL </w:t>
      </w:r>
      <w:r w:rsidR="00433E91" w:rsidRPr="0005192C">
        <w:rPr>
          <w:szCs w:val="24"/>
        </w:rPr>
        <w:t>ou Glut pures. Dans OVNI, wxWidgets</w:t>
      </w:r>
      <w:r w:rsidRPr="0005192C">
        <w:rPr>
          <w:szCs w:val="24"/>
        </w:rPr>
        <w:t xml:space="preserve"> </w:t>
      </w:r>
      <w:r w:rsidR="00433E91" w:rsidRPr="0005192C">
        <w:rPr>
          <w:szCs w:val="24"/>
        </w:rPr>
        <w:t>ne</w:t>
      </w:r>
      <w:r w:rsidRPr="0005192C">
        <w:rPr>
          <w:szCs w:val="24"/>
        </w:rPr>
        <w:t xml:space="preserve"> pilote l’affichage</w:t>
      </w:r>
      <w:r w:rsidR="00433E91" w:rsidRPr="0005192C">
        <w:rPr>
          <w:szCs w:val="24"/>
        </w:rPr>
        <w:t xml:space="preserve"> que pendant les mouvements</w:t>
      </w:r>
      <w:r w:rsidRPr="0005192C">
        <w:rPr>
          <w:szCs w:val="24"/>
        </w:rPr>
        <w:t>. Le nombre de trames par secondes n’a donc d’intérêt que lorsque l’objet est en mouvement, c'est-à-dire lors des déplacements et rotations, à la souris ou au clavier. Lorsque l’objet ne bouge pas, c’est la dernière valeur calculée qui est affichée.</w:t>
      </w:r>
    </w:p>
    <w:p w14:paraId="05A9AF29" w14:textId="77777777" w:rsidR="00DB4649" w:rsidRPr="0005192C" w:rsidRDefault="00DB4649" w:rsidP="00E01EEC">
      <w:pPr>
        <w:pStyle w:val="Retraitcorpsdetexte21"/>
        <w:jc w:val="both"/>
        <w:rPr>
          <w:szCs w:val="24"/>
        </w:rPr>
      </w:pPr>
      <w:r w:rsidRPr="0005192C">
        <w:rPr>
          <w:szCs w:val="24"/>
        </w:rPr>
        <w:t>La case à cocher suivante permet de conserver dans un fichier de sauvegarde (ou backup)</w:t>
      </w:r>
      <w:r w:rsidR="00DA0DC6" w:rsidRPr="0005192C">
        <w:rPr>
          <w:szCs w:val="24"/>
        </w:rPr>
        <w:t>,</w:t>
      </w:r>
      <w:r w:rsidRPr="0005192C">
        <w:rPr>
          <w:szCs w:val="24"/>
        </w:rPr>
        <w:t xml:space="preserve"> en ajoutant .bak au nom courant, la base telle qu’elle était avant l’appel au menu « Enregistrer ». Cette option ne fonctionne que sur des bases de données de type </w:t>
      </w:r>
      <w:proofErr w:type="spellStart"/>
      <w:r w:rsidRPr="0005192C">
        <w:rPr>
          <w:szCs w:val="24"/>
        </w:rPr>
        <w:t>Oktal</w:t>
      </w:r>
      <w:proofErr w:type="spellEnd"/>
      <w:r w:rsidRPr="0005192C">
        <w:rPr>
          <w:szCs w:val="24"/>
        </w:rPr>
        <w:t xml:space="preserve"> (</w:t>
      </w:r>
      <w:r w:rsidR="008B4557" w:rsidRPr="0005192C">
        <w:rPr>
          <w:szCs w:val="24"/>
        </w:rPr>
        <w:t xml:space="preserve">extension </w:t>
      </w:r>
      <w:r w:rsidRPr="0005192C">
        <w:rPr>
          <w:szCs w:val="24"/>
        </w:rPr>
        <w:t>.</w:t>
      </w:r>
      <w:proofErr w:type="spellStart"/>
      <w:r w:rsidRPr="0005192C">
        <w:rPr>
          <w:szCs w:val="24"/>
        </w:rPr>
        <w:t>bdd</w:t>
      </w:r>
      <w:proofErr w:type="spellEnd"/>
      <w:r w:rsidRPr="0005192C">
        <w:rPr>
          <w:szCs w:val="24"/>
        </w:rPr>
        <w:t xml:space="preserve">). </w:t>
      </w:r>
      <w:r w:rsidR="008B4557" w:rsidRPr="0005192C">
        <w:rPr>
          <w:szCs w:val="24"/>
        </w:rPr>
        <w:t xml:space="preserve">Sur les autres types de bases (.3ds, .g3d, …), on passe forcément par le menu « Enregistrer sous … » et donc une sauvegarde n’est pas utile puisque le fichier original n’est pas touché. </w:t>
      </w:r>
      <w:r w:rsidRPr="0005192C">
        <w:rPr>
          <w:szCs w:val="24"/>
        </w:rPr>
        <w:t xml:space="preserve">Par défaut </w:t>
      </w:r>
      <w:r w:rsidR="008B4557" w:rsidRPr="0005192C">
        <w:rPr>
          <w:szCs w:val="24"/>
        </w:rPr>
        <w:t>cette case</w:t>
      </w:r>
      <w:r w:rsidRPr="0005192C">
        <w:rPr>
          <w:szCs w:val="24"/>
        </w:rPr>
        <w:t xml:space="preserve"> est </w:t>
      </w:r>
      <w:r w:rsidR="00DA0DC6" w:rsidRPr="0005192C">
        <w:rPr>
          <w:szCs w:val="24"/>
        </w:rPr>
        <w:t>cochée</w:t>
      </w:r>
      <w:r w:rsidRPr="0005192C">
        <w:rPr>
          <w:szCs w:val="24"/>
        </w:rPr>
        <w:t>. En cas de problème lors de l’enregistrement de la base de données modifiée, on peut ainsi récupérer la version précédente</w:t>
      </w:r>
      <w:r w:rsidR="00DA0DC6" w:rsidRPr="0005192C">
        <w:rPr>
          <w:szCs w:val="24"/>
        </w:rPr>
        <w:t xml:space="preserve"> de la base de données</w:t>
      </w:r>
      <w:r w:rsidR="008B4557" w:rsidRPr="0005192C">
        <w:rPr>
          <w:szCs w:val="24"/>
        </w:rPr>
        <w:t xml:space="preserve"> via ce fichier *.</w:t>
      </w:r>
      <w:proofErr w:type="spellStart"/>
      <w:r w:rsidR="008B4557" w:rsidRPr="0005192C">
        <w:rPr>
          <w:szCs w:val="24"/>
        </w:rPr>
        <w:t>bdd.bak</w:t>
      </w:r>
      <w:proofErr w:type="spellEnd"/>
      <w:r w:rsidR="008B4557" w:rsidRPr="0005192C">
        <w:rPr>
          <w:szCs w:val="24"/>
        </w:rPr>
        <w:t>, tout simplement en supprimant l’extension .bak dans le nom.</w:t>
      </w:r>
    </w:p>
    <w:p w14:paraId="59B16753" w14:textId="77777777" w:rsidR="00DB4649" w:rsidRPr="0005192C" w:rsidRDefault="00DB4649" w:rsidP="00E01EEC">
      <w:pPr>
        <w:pStyle w:val="Retraitcorpsdetexte21"/>
        <w:jc w:val="both"/>
        <w:rPr>
          <w:szCs w:val="24"/>
        </w:rPr>
      </w:pPr>
      <w:r w:rsidRPr="0005192C">
        <w:rPr>
          <w:szCs w:val="24"/>
        </w:rPr>
        <w:lastRenderedPageBreak/>
        <w:t>La case à cocher suivante n’est activ</w:t>
      </w:r>
      <w:r w:rsidR="00DA0DC6" w:rsidRPr="0005192C">
        <w:rPr>
          <w:szCs w:val="24"/>
        </w:rPr>
        <w:t>ée</w:t>
      </w:r>
      <w:r w:rsidRPr="0005192C">
        <w:rPr>
          <w:szCs w:val="24"/>
        </w:rPr>
        <w:t xml:space="preserve"> que si la création </w:t>
      </w:r>
      <w:r w:rsidR="00DA0DC6" w:rsidRPr="0005192C">
        <w:rPr>
          <w:szCs w:val="24"/>
        </w:rPr>
        <w:t>du fichier .bak est cochée. En la cochant, on force la suppression du fichier *.</w:t>
      </w:r>
      <w:proofErr w:type="spellStart"/>
      <w:r w:rsidR="00DA0DC6" w:rsidRPr="0005192C">
        <w:rPr>
          <w:szCs w:val="24"/>
        </w:rPr>
        <w:t>bdd.bak</w:t>
      </w:r>
      <w:proofErr w:type="spellEnd"/>
      <w:r w:rsidR="00DA0DC6" w:rsidRPr="0005192C">
        <w:rPr>
          <w:szCs w:val="24"/>
        </w:rPr>
        <w:t xml:space="preserve"> quand on quitte Ovni. Par défaut, cette case n’est pas cochée. Si tout va bien, cela évite de polluer le répertoire de sortie avec des fichiers de sauvegarde. Toutefois, s’il y a eu un problème lors de l’enregistrement, </w:t>
      </w:r>
      <w:r w:rsidR="008B4557" w:rsidRPr="0005192C">
        <w:rPr>
          <w:szCs w:val="24"/>
        </w:rPr>
        <w:t xml:space="preserve">problème dont on ne s’aperçoit pas forcément tout de suite, </w:t>
      </w:r>
      <w:r w:rsidR="00DA0DC6" w:rsidRPr="0005192C">
        <w:rPr>
          <w:szCs w:val="24"/>
        </w:rPr>
        <w:t>on perd le bénéfice de la sauvegarde. Option à ne cocher qu’avec précautions donc !</w:t>
      </w:r>
    </w:p>
    <w:p w14:paraId="05D5B42C" w14:textId="77777777" w:rsidR="00E01EEC" w:rsidRDefault="00E01EEC" w:rsidP="00E01EEC">
      <w:pPr>
        <w:pStyle w:val="Retraitcorpsdetexte21"/>
        <w:jc w:val="both"/>
        <w:rPr>
          <w:szCs w:val="24"/>
        </w:rPr>
      </w:pPr>
      <w:r w:rsidRPr="0005192C">
        <w:rPr>
          <w:szCs w:val="24"/>
        </w:rPr>
        <w:t>La boîte d’entrée du bas permet de spécifier le répertoire des fichiers temporaires de travail. Cela est utile pour les sauvegardes automatiques au cas où les répertoires par défaut ne seraient pas accessibles l’un et l’autre en écriture.</w:t>
      </w:r>
    </w:p>
    <w:p w14:paraId="726DA75D" w14:textId="77777777" w:rsidR="005D26D5" w:rsidRPr="0005192C" w:rsidRDefault="005D26D5" w:rsidP="00E01EEC">
      <w:pPr>
        <w:pStyle w:val="Retraitcorpsdetexte21"/>
        <w:jc w:val="both"/>
        <w:rPr>
          <w:szCs w:val="24"/>
        </w:rPr>
      </w:pPr>
      <w:r>
        <w:rPr>
          <w:szCs w:val="24"/>
        </w:rPr>
        <w:t xml:space="preserve">L’avant dernière zone du bas de la boîte de dialogue « Préférences » permet de paramétrer le nombre de threads ou </w:t>
      </w:r>
      <w:r w:rsidR="009B231A">
        <w:rPr>
          <w:szCs w:val="24"/>
        </w:rPr>
        <w:t>tâches à effectuer en parallèle</w:t>
      </w:r>
      <w:r>
        <w:rPr>
          <w:szCs w:val="24"/>
        </w:rPr>
        <w:t xml:space="preserve"> dans OpenMP. Typiquement, avec un processeur </w:t>
      </w:r>
      <w:proofErr w:type="spellStart"/>
      <w:r>
        <w:rPr>
          <w:szCs w:val="24"/>
        </w:rPr>
        <w:t>quadcore</w:t>
      </w:r>
      <w:proofErr w:type="spellEnd"/>
      <w:r>
        <w:rPr>
          <w:szCs w:val="24"/>
        </w:rPr>
        <w:t>, les temps d’exécution de certaines boucles for peuvent être divisées d’un facteur 4 environ. Par défaut, la valeur de 0 indique à OpenMP d’utiliser le nombre maximum de threads. On peut choisir 1, 2, … jusqu’au nombre maximum de cœurs</w:t>
      </w:r>
      <w:r w:rsidR="0045688E">
        <w:rPr>
          <w:szCs w:val="24"/>
        </w:rPr>
        <w:t xml:space="preserve"> du processeur.</w:t>
      </w:r>
      <w:r w:rsidR="009B231A">
        <w:rPr>
          <w:szCs w:val="24"/>
        </w:rPr>
        <w:t xml:space="preserve"> Si on en met de trop, OpenMP l’accepte, mais on ne gagne rien en temps d’exécution. Au contraire, on perd un peu, mais pas tant que ça, car le système d’exploitation doit faire du swap avec le disque pour exécuter les tâches supplémentaires. De plus, chaque thread travaille soit en mémoire partagée, soit avec de la mémoire dédiée, ce qui peut aussi ralentir si la machine n’a pas suffisamment de mémoire vive.</w:t>
      </w:r>
    </w:p>
    <w:p w14:paraId="73BAA181" w14:textId="77777777" w:rsidR="00E01EEC" w:rsidRPr="0005192C" w:rsidRDefault="00E01EEC" w:rsidP="00E01EEC">
      <w:pPr>
        <w:pStyle w:val="Retraitcorpsdetexte21"/>
        <w:jc w:val="both"/>
        <w:rPr>
          <w:szCs w:val="24"/>
        </w:rPr>
      </w:pPr>
      <w:r w:rsidRPr="0005192C">
        <w:rPr>
          <w:szCs w:val="24"/>
        </w:rPr>
        <w:t xml:space="preserve">Le Bouton Reset, permet de donner les valeurs par défaut à l’ensemble des choix de cette fenêtre. Le bouton OK valide ces choix. À noter que la sauvegarde dans le fichier </w:t>
      </w:r>
      <w:r w:rsidR="00F35605" w:rsidRPr="0005192C">
        <w:rPr>
          <w:szCs w:val="24"/>
        </w:rPr>
        <w:t>Ovni</w:t>
      </w:r>
      <w:r w:rsidRPr="0005192C">
        <w:rPr>
          <w:szCs w:val="24"/>
        </w:rPr>
        <w:t>.ini ne sera effectivement réalisée qu’en sortie de programme.</w:t>
      </w:r>
    </w:p>
    <w:p w14:paraId="59D2C27B" w14:textId="77777777" w:rsidR="00E01EEC" w:rsidRPr="0005192C" w:rsidRDefault="00E01EEC" w:rsidP="00E01EEC">
      <w:pPr>
        <w:pStyle w:val="Retraitcorpsdetexte21"/>
        <w:jc w:val="both"/>
        <w:rPr>
          <w:szCs w:val="24"/>
        </w:rPr>
      </w:pPr>
    </w:p>
    <w:p w14:paraId="057BC2D4" w14:textId="77777777" w:rsidR="00E01EEC" w:rsidRPr="0005192C" w:rsidRDefault="00E01EEC" w:rsidP="00E01EEC">
      <w:pPr>
        <w:pStyle w:val="Retraitcorpsdetexte21"/>
        <w:jc w:val="both"/>
        <w:rPr>
          <w:szCs w:val="24"/>
        </w:rPr>
      </w:pPr>
      <w:r w:rsidRPr="0005192C">
        <w:rPr>
          <w:szCs w:val="24"/>
        </w:rPr>
        <w:t>Le sous-menu Hardware 3D permet d’afficher certaines des caractéristiques du hardware de la carte graphique utilisée. (Voir exemple ci-dessous).</w:t>
      </w:r>
    </w:p>
    <w:p w14:paraId="77EDDFD5" w14:textId="77777777" w:rsidR="00E01EEC" w:rsidRPr="0005192C" w:rsidRDefault="00E01EEC" w:rsidP="00E01EEC">
      <w:pPr>
        <w:pStyle w:val="Retraitcorpsdetexte21"/>
        <w:jc w:val="both"/>
        <w:rPr>
          <w:szCs w:val="24"/>
        </w:rPr>
      </w:pPr>
    </w:p>
    <w:p w14:paraId="7BB0DDA5" w14:textId="77777777" w:rsidR="00E01EEC" w:rsidRPr="0005192C" w:rsidRDefault="00F35605" w:rsidP="007257F1">
      <w:pPr>
        <w:pStyle w:val="Retraitcorpsdetexte21"/>
        <w:jc w:val="center"/>
        <w:rPr>
          <w:szCs w:val="24"/>
        </w:rPr>
      </w:pPr>
      <w:r w:rsidRPr="0005192C">
        <w:rPr>
          <w:noProof/>
          <w:szCs w:val="24"/>
        </w:rPr>
        <w:drawing>
          <wp:inline distT="0" distB="0" distL="0" distR="0" wp14:anchorId="1310B146" wp14:editId="026D731F">
            <wp:extent cx="3105150" cy="2023303"/>
            <wp:effectExtent l="0" t="0" r="0" b="0"/>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105150" cy="2023303"/>
                    </a:xfrm>
                    <a:prstGeom prst="rect">
                      <a:avLst/>
                    </a:prstGeom>
                  </pic:spPr>
                </pic:pic>
              </a:graphicData>
            </a:graphic>
          </wp:inline>
        </w:drawing>
      </w:r>
    </w:p>
    <w:p w14:paraId="4B33F91A" w14:textId="77777777" w:rsidR="00E01EEC" w:rsidRPr="0005192C" w:rsidRDefault="00E01EEC" w:rsidP="00E01EEC">
      <w:pPr>
        <w:pStyle w:val="Retraitcorpsdetexte21"/>
        <w:jc w:val="both"/>
        <w:rPr>
          <w:szCs w:val="24"/>
        </w:rPr>
      </w:pPr>
    </w:p>
    <w:p w14:paraId="23E84585" w14:textId="77777777" w:rsidR="00E01EEC" w:rsidRPr="0005192C" w:rsidRDefault="00E01EEC" w:rsidP="00E01EEC">
      <w:pPr>
        <w:pStyle w:val="Retraitcorpsdetexte21"/>
        <w:jc w:val="both"/>
        <w:rPr>
          <w:szCs w:val="24"/>
        </w:rPr>
      </w:pPr>
      <w:r w:rsidRPr="0005192C">
        <w:rPr>
          <w:szCs w:val="24"/>
        </w:rPr>
        <w:t>Le denier sous-menu de Fichier est la fonction classique « Quitter ». On obtient la même chose en cliquant sur le X de fermeture en hau</w:t>
      </w:r>
      <w:r w:rsidR="00F35605" w:rsidRPr="0005192C">
        <w:rPr>
          <w:szCs w:val="24"/>
        </w:rPr>
        <w:t>t à droite sous Windows ou la combinaison de touches Alt-F4</w:t>
      </w:r>
      <w:r w:rsidRPr="0005192C">
        <w:rPr>
          <w:szCs w:val="24"/>
        </w:rPr>
        <w:t xml:space="preserve">. Quand on quitte, OVNI sauvegarde automatiquement le fichier </w:t>
      </w:r>
      <w:r w:rsidR="00F35605" w:rsidRPr="0005192C">
        <w:rPr>
          <w:szCs w:val="24"/>
        </w:rPr>
        <w:t>Ovni</w:t>
      </w:r>
      <w:r w:rsidRPr="0005192C">
        <w:rPr>
          <w:szCs w:val="24"/>
        </w:rPr>
        <w:t xml:space="preserve">.ini si celui-ci a été modifié ou n’existait pas auparavant. De plus, en cas de modification de la base de </w:t>
      </w:r>
      <w:r w:rsidR="008B4557" w:rsidRPr="0005192C">
        <w:rPr>
          <w:szCs w:val="24"/>
        </w:rPr>
        <w:t>données</w:t>
      </w:r>
      <w:r w:rsidRPr="0005192C">
        <w:rPr>
          <w:szCs w:val="24"/>
        </w:rPr>
        <w:t>, OVNI propose de lancer la procédure d’enregistrement, qu’on peut accepter ou refuser.</w:t>
      </w:r>
    </w:p>
    <w:p w14:paraId="20BFC873" w14:textId="77777777" w:rsidR="00E01EEC" w:rsidRPr="0005192C" w:rsidRDefault="00E01EEC" w:rsidP="00E01EEC">
      <w:pPr>
        <w:pStyle w:val="Retraitcorpsdetexte21"/>
        <w:ind w:firstLine="0"/>
        <w:jc w:val="both"/>
        <w:rPr>
          <w:szCs w:val="24"/>
        </w:rPr>
      </w:pPr>
    </w:p>
    <w:p w14:paraId="7879A20A" w14:textId="77777777" w:rsidR="00E01EEC" w:rsidRPr="0005192C" w:rsidRDefault="00E01EEC" w:rsidP="00E01EEC">
      <w:pPr>
        <w:pStyle w:val="Titre4"/>
        <w:numPr>
          <w:ilvl w:val="3"/>
          <w:numId w:val="1"/>
        </w:numPr>
        <w:jc w:val="both"/>
        <w:rPr>
          <w:sz w:val="24"/>
          <w:szCs w:val="24"/>
        </w:rPr>
      </w:pPr>
      <w:bookmarkStart w:id="42" w:name="_Ref277766465"/>
      <w:bookmarkStart w:id="43" w:name="_Toc278275740"/>
      <w:bookmarkStart w:id="44" w:name="_Toc278286063"/>
      <w:bookmarkStart w:id="45" w:name="_Toc166431963"/>
      <w:r w:rsidRPr="0005192C">
        <w:rPr>
          <w:sz w:val="24"/>
          <w:szCs w:val="24"/>
        </w:rPr>
        <w:lastRenderedPageBreak/>
        <w:t>Le menu Affichage</w:t>
      </w:r>
      <w:bookmarkEnd w:id="42"/>
      <w:bookmarkEnd w:id="43"/>
      <w:bookmarkEnd w:id="44"/>
      <w:bookmarkEnd w:id="45"/>
    </w:p>
    <w:tbl>
      <w:tblPr>
        <w:tblpPr w:leftFromText="141" w:rightFromText="141" w:vertAnchor="text" w:tblpX="6156" w:tblpY="1"/>
        <w:tblOverlap w:val="never"/>
        <w:tblW w:w="0" w:type="auto"/>
        <w:tblLook w:val="01E0" w:firstRow="1" w:lastRow="1" w:firstColumn="1" w:lastColumn="1" w:noHBand="0" w:noVBand="0"/>
      </w:tblPr>
      <w:tblGrid>
        <w:gridCol w:w="4158"/>
      </w:tblGrid>
      <w:tr w:rsidR="00E01EEC" w:rsidRPr="0005192C" w14:paraId="5811DC50" w14:textId="77777777" w:rsidTr="007A749A">
        <w:tc>
          <w:tcPr>
            <w:tcW w:w="3906" w:type="dxa"/>
            <w:shd w:val="clear" w:color="auto" w:fill="auto"/>
            <w:vAlign w:val="center"/>
          </w:tcPr>
          <w:p w14:paraId="6D4A57A9" w14:textId="77777777" w:rsidR="00E01EEC" w:rsidRPr="0005192C" w:rsidRDefault="00F35605" w:rsidP="007A749A">
            <w:pPr>
              <w:pStyle w:val="Retraitcorpsdetexte21"/>
              <w:ind w:firstLine="0"/>
              <w:rPr>
                <w:szCs w:val="24"/>
              </w:rPr>
            </w:pPr>
            <w:r w:rsidRPr="0005192C">
              <w:rPr>
                <w:noProof/>
                <w:szCs w:val="24"/>
              </w:rPr>
              <w:drawing>
                <wp:inline distT="0" distB="0" distL="0" distR="0" wp14:anchorId="3BE61194" wp14:editId="043D1FC8">
                  <wp:extent cx="2503350" cy="3095625"/>
                  <wp:effectExtent l="0" t="0" r="0" b="0"/>
                  <wp:docPr id="230" name="Imag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503419" cy="3095710"/>
                          </a:xfrm>
                          <a:prstGeom prst="rect">
                            <a:avLst/>
                          </a:prstGeom>
                        </pic:spPr>
                      </pic:pic>
                    </a:graphicData>
                  </a:graphic>
                </wp:inline>
              </w:drawing>
            </w:r>
          </w:p>
        </w:tc>
      </w:tr>
    </w:tbl>
    <w:p w14:paraId="403DD4E2" w14:textId="77777777" w:rsidR="00E01EEC" w:rsidRPr="0005192C" w:rsidRDefault="00E01EEC" w:rsidP="00E01EEC">
      <w:pPr>
        <w:pStyle w:val="Retraitcorpsdetexte21"/>
        <w:jc w:val="both"/>
        <w:rPr>
          <w:szCs w:val="24"/>
        </w:rPr>
      </w:pPr>
      <w:r w:rsidRPr="0005192C">
        <w:rPr>
          <w:szCs w:val="24"/>
        </w:rPr>
        <w:t>Les 3 premiers sous menus peuvent être cochés de façon indépendante. Par défaut, « Plein » est coché. C’est ce qui permet de visualiser les surfaces des objets.</w:t>
      </w:r>
    </w:p>
    <w:p w14:paraId="1F1CCA8E" w14:textId="77777777" w:rsidR="00E01EEC" w:rsidRPr="0005192C" w:rsidRDefault="00E01EEC" w:rsidP="00E01EEC">
      <w:pPr>
        <w:pStyle w:val="Retraitcorpsdetexte21"/>
        <w:jc w:val="both"/>
        <w:rPr>
          <w:szCs w:val="24"/>
        </w:rPr>
      </w:pPr>
      <w:r w:rsidRPr="0005192C">
        <w:rPr>
          <w:szCs w:val="24"/>
        </w:rPr>
        <w:t>Le sous-menu « Points » permet d’afficher les points de la base de données sous forme de petits carrés bleus. Seuls les points utilisés par au moins une facette sont ainsi affichés. Les points non utilisés n’apparaissent pas.</w:t>
      </w:r>
    </w:p>
    <w:p w14:paraId="2E936501" w14:textId="77777777" w:rsidR="00E01EEC" w:rsidRPr="0005192C" w:rsidRDefault="00E01EEC" w:rsidP="00E01EEC">
      <w:pPr>
        <w:pStyle w:val="Retraitcorpsdetexte21"/>
        <w:jc w:val="both"/>
        <w:rPr>
          <w:szCs w:val="24"/>
        </w:rPr>
      </w:pPr>
      <w:r w:rsidRPr="0005192C">
        <w:rPr>
          <w:szCs w:val="24"/>
        </w:rPr>
        <w:t>Le sous-menu « Filaire » trace les arêtes des facettes. À noter que l’aspect des lignes peut être amélioré en utilisant l’Antialiasing géré par OpenGL (menu Fichier/Préférences).</w:t>
      </w:r>
    </w:p>
    <w:p w14:paraId="6796B2C6" w14:textId="77777777" w:rsidR="00E01EEC" w:rsidRPr="0005192C" w:rsidRDefault="00E01EEC" w:rsidP="00E01EEC">
      <w:pPr>
        <w:pStyle w:val="Retraitcorpsdetexte21"/>
        <w:jc w:val="both"/>
        <w:rPr>
          <w:szCs w:val="24"/>
        </w:rPr>
      </w:pPr>
      <w:r w:rsidRPr="0005192C">
        <w:rPr>
          <w:szCs w:val="24"/>
        </w:rPr>
        <w:t xml:space="preserve">La barre de boutons offre directement sous forme d’icônes ces trois choix, </w:t>
      </w:r>
      <w:r w:rsidR="00A54E84" w:rsidRPr="0005192C">
        <w:rPr>
          <w:noProof/>
          <w:szCs w:val="24"/>
        </w:rPr>
        <w:drawing>
          <wp:inline distT="0" distB="0" distL="0" distR="0" wp14:anchorId="37F8EAF0" wp14:editId="6359C444">
            <wp:extent cx="161925" cy="161925"/>
            <wp:effectExtent l="0" t="0" r="9525" b="9525"/>
            <wp:docPr id="15" name="Image 15" descr="p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lei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 xml:space="preserve"> (plein), </w:t>
      </w:r>
      <w:r w:rsidR="00A54E84" w:rsidRPr="0005192C">
        <w:rPr>
          <w:noProof/>
          <w:szCs w:val="24"/>
        </w:rPr>
        <w:drawing>
          <wp:inline distT="0" distB="0" distL="0" distR="0" wp14:anchorId="05CB3EB2" wp14:editId="6130EBE8">
            <wp:extent cx="161925" cy="161925"/>
            <wp:effectExtent l="0" t="0" r="9525" b="9525"/>
            <wp:docPr id="16" name="Image 16" descr="fil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lai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 xml:space="preserve"> (filaire) et </w:t>
      </w:r>
      <w:r w:rsidR="00A54E84" w:rsidRPr="0005192C">
        <w:rPr>
          <w:noProof/>
          <w:szCs w:val="24"/>
        </w:rPr>
        <w:drawing>
          <wp:inline distT="0" distB="0" distL="0" distR="0" wp14:anchorId="2CD71ACB" wp14:editId="532BACB8">
            <wp:extent cx="161925" cy="161925"/>
            <wp:effectExtent l="0" t="0" r="9525" b="9525"/>
            <wp:docPr id="17" name="Image 17" descr="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oint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 xml:space="preserve"> (points).</w:t>
      </w:r>
    </w:p>
    <w:p w14:paraId="1B5546D9" w14:textId="77777777" w:rsidR="00E01EEC" w:rsidRPr="0005192C" w:rsidRDefault="00E01EEC" w:rsidP="00E01EEC">
      <w:pPr>
        <w:pStyle w:val="Retraitcorpsdetexte21"/>
        <w:jc w:val="both"/>
        <w:rPr>
          <w:szCs w:val="24"/>
        </w:rPr>
      </w:pPr>
      <w:r w:rsidRPr="0005192C">
        <w:rPr>
          <w:szCs w:val="24"/>
        </w:rPr>
        <w:t xml:space="preserve">Le sous-menu « Axes » trace les 3 axes X, Y et Z de la base de données (icône </w:t>
      </w:r>
      <w:r w:rsidR="00A54E84" w:rsidRPr="0005192C">
        <w:rPr>
          <w:noProof/>
          <w:szCs w:val="24"/>
        </w:rPr>
        <w:drawing>
          <wp:inline distT="0" distB="0" distL="0" distR="0" wp14:anchorId="4D8DF9EA" wp14:editId="5AB97580">
            <wp:extent cx="161925" cy="161925"/>
            <wp:effectExtent l="0" t="0" r="9525" b="9525"/>
            <wp:docPr id="18" name="Image 18" descr="a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x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w:t>
      </w:r>
    </w:p>
    <w:p w14:paraId="318BC268" w14:textId="77777777" w:rsidR="00E01EEC" w:rsidRPr="0005192C" w:rsidRDefault="00E01EEC" w:rsidP="00E01EEC">
      <w:pPr>
        <w:pStyle w:val="Retraitcorpsdetexte21"/>
        <w:jc w:val="both"/>
        <w:rPr>
          <w:szCs w:val="24"/>
        </w:rPr>
      </w:pPr>
      <w:r w:rsidRPr="0005192C">
        <w:rPr>
          <w:szCs w:val="24"/>
        </w:rPr>
        <w:t xml:space="preserve">Le sous-menu « Boîte englobante » trace les coins d’une boîte qui englobe les objets de la </w:t>
      </w:r>
      <w:proofErr w:type="spellStart"/>
      <w:r w:rsidRPr="0005192C">
        <w:rPr>
          <w:szCs w:val="24"/>
        </w:rPr>
        <w:t>bdd</w:t>
      </w:r>
      <w:proofErr w:type="spellEnd"/>
      <w:r w:rsidRPr="0005192C">
        <w:rPr>
          <w:szCs w:val="24"/>
        </w:rPr>
        <w:t xml:space="preserve">. Ces coins sont déterminés à partir des minima et maxima sur chacun des 3 axes (icône </w:t>
      </w:r>
      <w:r w:rsidR="00A54E84" w:rsidRPr="0005192C">
        <w:rPr>
          <w:noProof/>
          <w:szCs w:val="24"/>
        </w:rPr>
        <w:drawing>
          <wp:inline distT="0" distB="0" distL="0" distR="0" wp14:anchorId="17DD9422" wp14:editId="2A888DA8">
            <wp:extent cx="161925" cy="161925"/>
            <wp:effectExtent l="0" t="0" r="9525" b="9525"/>
            <wp:docPr id="19" name="Image 19" descr="bo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oi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w:t>
      </w:r>
    </w:p>
    <w:p w14:paraId="59ADE5DF" w14:textId="77777777" w:rsidR="00E01EEC" w:rsidRPr="0005192C" w:rsidRDefault="00E01EEC" w:rsidP="00E01EEC">
      <w:pPr>
        <w:pStyle w:val="Retraitcorpsdetexte21"/>
        <w:jc w:val="both"/>
        <w:rPr>
          <w:szCs w:val="24"/>
        </w:rPr>
      </w:pPr>
      <w:r w:rsidRPr="0005192C">
        <w:rPr>
          <w:szCs w:val="24"/>
        </w:rPr>
        <w:t xml:space="preserve">Le sous-menu « Source de lumière » permet de tracer un petit cercle plein </w:t>
      </w:r>
      <w:r w:rsidR="00F35605" w:rsidRPr="0005192C">
        <w:rPr>
          <w:szCs w:val="24"/>
        </w:rPr>
        <w:t xml:space="preserve">en </w:t>
      </w:r>
      <w:r w:rsidRPr="0005192C">
        <w:rPr>
          <w:szCs w:val="24"/>
        </w:rPr>
        <w:t xml:space="preserve">jaune matérialisant la position d’une source d’éclairage pour OpenGL. Dans OVNI, il n’y a qu’une seule source de lumière (icône </w:t>
      </w:r>
      <w:r w:rsidR="00A54E84" w:rsidRPr="0005192C">
        <w:rPr>
          <w:noProof/>
          <w:szCs w:val="24"/>
        </w:rPr>
        <w:drawing>
          <wp:inline distT="0" distB="0" distL="0" distR="0" wp14:anchorId="53AF2D70" wp14:editId="026EFF80">
            <wp:extent cx="161925" cy="161925"/>
            <wp:effectExtent l="0" t="0" r="9525" b="9525"/>
            <wp:docPr id="20" name="Image 20" descr="s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u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w:t>
      </w:r>
    </w:p>
    <w:p w14:paraId="7F5890E5" w14:textId="77777777" w:rsidR="00E01EEC" w:rsidRPr="0005192C" w:rsidRDefault="00E01EEC" w:rsidP="00E01EEC">
      <w:pPr>
        <w:pStyle w:val="Retraitcorpsdetexte21"/>
        <w:jc w:val="both"/>
        <w:rPr>
          <w:szCs w:val="24"/>
        </w:rPr>
      </w:pPr>
      <w:r w:rsidRPr="0005192C">
        <w:rPr>
          <w:szCs w:val="24"/>
        </w:rPr>
        <w:t xml:space="preserve">Les 4 sous-menus suivants, « Origine », « Vue de face », « Vue de profil » et « Vue de dessus » sont quatre postions prédéfinies d’observation. À noter que les notions de dessus, dessous, sont définies pour un système d’axes standard dans </w:t>
      </w:r>
      <w:proofErr w:type="spellStart"/>
      <w:r w:rsidRPr="0005192C">
        <w:rPr>
          <w:szCs w:val="24"/>
        </w:rPr>
        <w:t>Crira</w:t>
      </w:r>
      <w:proofErr w:type="spellEnd"/>
      <w:r w:rsidRPr="0005192C">
        <w:rPr>
          <w:szCs w:val="24"/>
        </w:rPr>
        <w:t>. Si une base de données est construite différemment, les appellations peuvent ne pas correspondre.</w:t>
      </w:r>
    </w:p>
    <w:p w14:paraId="03BBAF2F" w14:textId="77777777" w:rsidR="00E01EEC" w:rsidRPr="0005192C" w:rsidRDefault="00E01EEC" w:rsidP="00E01EEC">
      <w:pPr>
        <w:pStyle w:val="Retraitcorpsdetexte21"/>
        <w:jc w:val="both"/>
        <w:rPr>
          <w:szCs w:val="24"/>
        </w:rPr>
      </w:pPr>
      <w:r w:rsidRPr="0005192C">
        <w:rPr>
          <w:szCs w:val="24"/>
        </w:rPr>
        <w:t xml:space="preserve">Les 4 derniers sous-menus permettent d’ouvrir des boîtes de dialogues dans lesquelles </w:t>
      </w:r>
      <w:r w:rsidR="008B4557" w:rsidRPr="0005192C">
        <w:rPr>
          <w:szCs w:val="24"/>
        </w:rPr>
        <w:t>on</w:t>
      </w:r>
      <w:r w:rsidRPr="0005192C">
        <w:rPr>
          <w:szCs w:val="24"/>
        </w:rPr>
        <w:t xml:space="preserve"> pourra entrer des valeurs spécifiques.</w:t>
      </w:r>
    </w:p>
    <w:p w14:paraId="523C59A4" w14:textId="77777777" w:rsidR="00E01EEC" w:rsidRPr="0005192C" w:rsidRDefault="00E01EEC" w:rsidP="00E01EEC">
      <w:pPr>
        <w:pStyle w:val="Retraitcorpsdetexte21"/>
        <w:jc w:val="both"/>
        <w:rPr>
          <w:szCs w:val="24"/>
        </w:rPr>
      </w:pPr>
    </w:p>
    <w:tbl>
      <w:tblPr>
        <w:tblW w:w="0" w:type="auto"/>
        <w:tblLook w:val="01E0" w:firstRow="1" w:lastRow="1" w:firstColumn="1" w:lastColumn="1" w:noHBand="0" w:noVBand="0"/>
      </w:tblPr>
      <w:tblGrid>
        <w:gridCol w:w="5031"/>
        <w:gridCol w:w="5031"/>
      </w:tblGrid>
      <w:tr w:rsidR="00E01EEC" w:rsidRPr="0005192C" w14:paraId="0460598A" w14:textId="77777777" w:rsidTr="007A749A">
        <w:tc>
          <w:tcPr>
            <w:tcW w:w="5031" w:type="dxa"/>
            <w:shd w:val="clear" w:color="auto" w:fill="auto"/>
            <w:vAlign w:val="center"/>
          </w:tcPr>
          <w:p w14:paraId="7047D1ED" w14:textId="77777777" w:rsidR="00E01EEC" w:rsidRPr="0005192C" w:rsidRDefault="0080239A" w:rsidP="007A749A">
            <w:pPr>
              <w:pStyle w:val="Retraitcorpsdetexte21"/>
              <w:ind w:firstLine="0"/>
              <w:jc w:val="center"/>
              <w:rPr>
                <w:szCs w:val="24"/>
              </w:rPr>
            </w:pPr>
            <w:r w:rsidRPr="0005192C">
              <w:rPr>
                <w:noProof/>
                <w:szCs w:val="24"/>
              </w:rPr>
              <w:drawing>
                <wp:inline distT="0" distB="0" distL="0" distR="0" wp14:anchorId="774C94DC" wp14:editId="4FF7A114">
                  <wp:extent cx="2752725" cy="1350556"/>
                  <wp:effectExtent l="0" t="0" r="0" b="2540"/>
                  <wp:docPr id="231" name="Imag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752725" cy="1350556"/>
                          </a:xfrm>
                          <a:prstGeom prst="rect">
                            <a:avLst/>
                          </a:prstGeom>
                        </pic:spPr>
                      </pic:pic>
                    </a:graphicData>
                  </a:graphic>
                </wp:inline>
              </w:drawing>
            </w:r>
          </w:p>
        </w:tc>
        <w:tc>
          <w:tcPr>
            <w:tcW w:w="5031" w:type="dxa"/>
            <w:shd w:val="clear" w:color="auto" w:fill="auto"/>
            <w:vAlign w:val="center"/>
          </w:tcPr>
          <w:p w14:paraId="0E4D59C7" w14:textId="77777777" w:rsidR="00E01EEC" w:rsidRPr="0005192C" w:rsidRDefault="0080239A" w:rsidP="007A749A">
            <w:pPr>
              <w:pStyle w:val="Retraitcorpsdetexte21"/>
              <w:ind w:firstLine="0"/>
              <w:jc w:val="center"/>
              <w:rPr>
                <w:szCs w:val="24"/>
              </w:rPr>
            </w:pPr>
            <w:r w:rsidRPr="0005192C">
              <w:rPr>
                <w:noProof/>
                <w:szCs w:val="24"/>
              </w:rPr>
              <w:drawing>
                <wp:inline distT="0" distB="0" distL="0" distR="0" wp14:anchorId="69EB4F0F" wp14:editId="0344E7A4">
                  <wp:extent cx="2647950" cy="2002512"/>
                  <wp:effectExtent l="0" t="0" r="0" b="0"/>
                  <wp:docPr id="235" name="Imag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647950" cy="2002512"/>
                          </a:xfrm>
                          <a:prstGeom prst="rect">
                            <a:avLst/>
                          </a:prstGeom>
                        </pic:spPr>
                      </pic:pic>
                    </a:graphicData>
                  </a:graphic>
                </wp:inline>
              </w:drawing>
            </w:r>
          </w:p>
          <w:p w14:paraId="4879D154" w14:textId="77777777" w:rsidR="00E01EEC" w:rsidRPr="0005192C" w:rsidRDefault="00E01EEC" w:rsidP="007A749A">
            <w:pPr>
              <w:pStyle w:val="Retraitcorpsdetexte21"/>
              <w:ind w:firstLine="0"/>
              <w:jc w:val="center"/>
              <w:rPr>
                <w:szCs w:val="24"/>
              </w:rPr>
            </w:pPr>
          </w:p>
        </w:tc>
      </w:tr>
      <w:tr w:rsidR="00E01EEC" w:rsidRPr="0005192C" w14:paraId="42CB2C30" w14:textId="77777777" w:rsidTr="007A749A">
        <w:tc>
          <w:tcPr>
            <w:tcW w:w="5031" w:type="dxa"/>
            <w:shd w:val="clear" w:color="auto" w:fill="auto"/>
            <w:vAlign w:val="center"/>
          </w:tcPr>
          <w:p w14:paraId="7F57A453" w14:textId="77777777" w:rsidR="00E01EEC" w:rsidRPr="0005192C" w:rsidRDefault="0080239A" w:rsidP="007A749A">
            <w:pPr>
              <w:pStyle w:val="Retraitcorpsdetexte21"/>
              <w:ind w:firstLine="0"/>
              <w:jc w:val="center"/>
              <w:rPr>
                <w:szCs w:val="24"/>
              </w:rPr>
            </w:pPr>
            <w:r w:rsidRPr="0005192C">
              <w:rPr>
                <w:noProof/>
                <w:szCs w:val="24"/>
              </w:rPr>
              <w:lastRenderedPageBreak/>
              <w:drawing>
                <wp:inline distT="0" distB="0" distL="0" distR="0" wp14:anchorId="0577355B" wp14:editId="49468F12">
                  <wp:extent cx="1781175" cy="1682221"/>
                  <wp:effectExtent l="0" t="0" r="0" b="0"/>
                  <wp:docPr id="233" name="Imag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781175" cy="1682221"/>
                          </a:xfrm>
                          <a:prstGeom prst="rect">
                            <a:avLst/>
                          </a:prstGeom>
                        </pic:spPr>
                      </pic:pic>
                    </a:graphicData>
                  </a:graphic>
                </wp:inline>
              </w:drawing>
            </w:r>
          </w:p>
        </w:tc>
        <w:tc>
          <w:tcPr>
            <w:tcW w:w="5031" w:type="dxa"/>
            <w:shd w:val="clear" w:color="auto" w:fill="auto"/>
            <w:vAlign w:val="center"/>
          </w:tcPr>
          <w:p w14:paraId="6047EFE6" w14:textId="77777777" w:rsidR="00E01EEC" w:rsidRPr="0005192C" w:rsidRDefault="0080239A" w:rsidP="007A749A">
            <w:pPr>
              <w:pStyle w:val="Retraitcorpsdetexte21"/>
              <w:ind w:firstLine="0"/>
              <w:jc w:val="center"/>
              <w:rPr>
                <w:szCs w:val="24"/>
              </w:rPr>
            </w:pPr>
            <w:r w:rsidRPr="0005192C">
              <w:rPr>
                <w:noProof/>
                <w:szCs w:val="24"/>
              </w:rPr>
              <w:drawing>
                <wp:inline distT="0" distB="0" distL="0" distR="0" wp14:anchorId="32EB7A0D" wp14:editId="0EB60B15">
                  <wp:extent cx="2057400" cy="1668600"/>
                  <wp:effectExtent l="0" t="0" r="0" b="8255"/>
                  <wp:docPr id="234" name="Imag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057400" cy="1668600"/>
                          </a:xfrm>
                          <a:prstGeom prst="rect">
                            <a:avLst/>
                          </a:prstGeom>
                        </pic:spPr>
                      </pic:pic>
                    </a:graphicData>
                  </a:graphic>
                </wp:inline>
              </w:drawing>
            </w:r>
          </w:p>
        </w:tc>
      </w:tr>
    </w:tbl>
    <w:p w14:paraId="076AFAEB" w14:textId="77777777" w:rsidR="00E01EEC" w:rsidRPr="0005192C" w:rsidRDefault="00E01EEC" w:rsidP="00E01EEC">
      <w:pPr>
        <w:pStyle w:val="Retraitcorpsdetexte21"/>
        <w:jc w:val="both"/>
        <w:rPr>
          <w:szCs w:val="24"/>
        </w:rPr>
      </w:pPr>
    </w:p>
    <w:p w14:paraId="2E28B5CE" w14:textId="77777777" w:rsidR="00E01EEC" w:rsidRPr="0005192C" w:rsidRDefault="0080239A" w:rsidP="00E01EEC">
      <w:pPr>
        <w:pStyle w:val="Retraitcorpsdetexte21"/>
        <w:jc w:val="both"/>
        <w:rPr>
          <w:szCs w:val="24"/>
        </w:rPr>
      </w:pPr>
      <w:r w:rsidRPr="0005192C">
        <w:rPr>
          <w:szCs w:val="24"/>
        </w:rPr>
        <w:t>L</w:t>
      </w:r>
      <w:r w:rsidR="00E01EEC" w:rsidRPr="0005192C">
        <w:rPr>
          <w:szCs w:val="24"/>
        </w:rPr>
        <w:t xml:space="preserve">es fenêtres comportent </w:t>
      </w:r>
      <w:r w:rsidRPr="0005192C">
        <w:rPr>
          <w:szCs w:val="24"/>
        </w:rPr>
        <w:t>éventuellement un bouton Appliquer</w:t>
      </w:r>
      <w:r w:rsidR="00E01EEC" w:rsidRPr="0005192C">
        <w:rPr>
          <w:szCs w:val="24"/>
        </w:rPr>
        <w:t xml:space="preserve">. C’est en effet nécessaire si on entre directement une valeur numérique dans une des sous-fenêtres. Il faut valider cette valeur pour qu’elle soit prise en compte par </w:t>
      </w:r>
      <w:r w:rsidRPr="0005192C">
        <w:rPr>
          <w:szCs w:val="24"/>
        </w:rPr>
        <w:t>wxWidgets</w:t>
      </w:r>
      <w:r w:rsidR="00E01EEC" w:rsidRPr="0005192C">
        <w:rPr>
          <w:szCs w:val="24"/>
        </w:rPr>
        <w:t>. Si on utilise les petites flèches en bord de sous-fenêtre, la validation est automatique.</w:t>
      </w:r>
    </w:p>
    <w:p w14:paraId="6AD36EA9" w14:textId="77777777" w:rsidR="00E01EEC" w:rsidRPr="0005192C" w:rsidRDefault="00E01EEC" w:rsidP="00E01EEC">
      <w:pPr>
        <w:pStyle w:val="Retraitcorpsdetexte21"/>
        <w:jc w:val="both"/>
        <w:rPr>
          <w:szCs w:val="24"/>
        </w:rPr>
      </w:pPr>
      <w:r w:rsidRPr="0005192C">
        <w:rPr>
          <w:szCs w:val="24"/>
        </w:rPr>
        <w:t>Les angles sont donnés en degrés. Par convention, LSI est l’angle de site avec le plan horizontal XY. LAZ est l’angle d’azimut. Il vaut 0° pour une vue plein avant, 180° pour une vue plein arrière, si LSI est à 0°. Dans le système d’axes standard, LAZ=0 et LSI=0 correspond à des rotations autour de X de 270° et nulles autour de Y et Z. Dans une vue de dessus les rotations en X et Y sont nulles et celle en Z est de 270°. Si les fenêtres sont ouvertes, toute modification des angles avions faite par ailleurs est mise à jour automatiquement dans les fenêtres, que ce soit à la souris, au clavier, avec les curseurs.</w:t>
      </w:r>
      <w:r w:rsidR="0080239A" w:rsidRPr="0005192C">
        <w:rPr>
          <w:szCs w:val="24"/>
        </w:rPr>
        <w:t xml:space="preserve"> Attention, les valeurs </w:t>
      </w:r>
      <w:r w:rsidR="001E3595" w:rsidRPr="0005192C">
        <w:rPr>
          <w:szCs w:val="24"/>
        </w:rPr>
        <w:t xml:space="preserve">d’angles </w:t>
      </w:r>
      <w:r w:rsidR="0080239A" w:rsidRPr="0005192C">
        <w:rPr>
          <w:szCs w:val="24"/>
        </w:rPr>
        <w:t>en site et azimut ne sont valables que si la rotation en Y est nulle (</w:t>
      </w:r>
      <w:r w:rsidR="0080239A" w:rsidRPr="0005192C">
        <w:rPr>
          <w:szCs w:val="24"/>
        </w:rPr>
        <w:sym w:font="Wingdings" w:char="F0F3"/>
      </w:r>
      <w:r w:rsidR="0080239A" w:rsidRPr="0005192C">
        <w:rPr>
          <w:szCs w:val="24"/>
        </w:rPr>
        <w:t xml:space="preserve"> angle de roulis de l’avion = 0</w:t>
      </w:r>
      <w:r w:rsidR="001E3595" w:rsidRPr="0005192C">
        <w:rPr>
          <w:szCs w:val="24"/>
        </w:rPr>
        <w:t xml:space="preserve"> </w:t>
      </w:r>
      <w:r w:rsidR="001E3595" w:rsidRPr="0005192C">
        <w:rPr>
          <w:szCs w:val="24"/>
        </w:rPr>
        <w:sym w:font="Wingdings" w:char="F0F3"/>
      </w:r>
      <w:r w:rsidR="001E3595" w:rsidRPr="0005192C">
        <w:rPr>
          <w:szCs w:val="24"/>
        </w:rPr>
        <w:t xml:space="preserve"> vol à plat, hors virage</w:t>
      </w:r>
      <w:r w:rsidR="0080239A" w:rsidRPr="0005192C">
        <w:rPr>
          <w:szCs w:val="24"/>
        </w:rPr>
        <w:t>). Si ce n’est pas le cas, un message de warning est affiché.</w:t>
      </w:r>
    </w:p>
    <w:p w14:paraId="4C492688" w14:textId="77777777" w:rsidR="00E01EEC" w:rsidRPr="0005192C" w:rsidRDefault="00E01EEC" w:rsidP="00E01EEC">
      <w:pPr>
        <w:pStyle w:val="Retraitcorpsdetexte21"/>
        <w:jc w:val="both"/>
        <w:rPr>
          <w:szCs w:val="24"/>
        </w:rPr>
      </w:pPr>
    </w:p>
    <w:p w14:paraId="2D5800DB" w14:textId="77777777" w:rsidR="00E01EEC" w:rsidRPr="0005192C" w:rsidRDefault="00E01EEC" w:rsidP="00E01EEC">
      <w:pPr>
        <w:pStyle w:val="Titre4"/>
        <w:numPr>
          <w:ilvl w:val="3"/>
          <w:numId w:val="1"/>
        </w:numPr>
        <w:jc w:val="both"/>
        <w:rPr>
          <w:sz w:val="24"/>
          <w:szCs w:val="24"/>
        </w:rPr>
      </w:pPr>
      <w:bookmarkStart w:id="46" w:name="_Toc278275741"/>
      <w:bookmarkStart w:id="47" w:name="_Toc278286064"/>
      <w:bookmarkStart w:id="48" w:name="_Toc166431964"/>
      <w:r w:rsidRPr="0005192C">
        <w:rPr>
          <w:sz w:val="24"/>
          <w:szCs w:val="24"/>
        </w:rPr>
        <w:t>Le menu Primitive</w:t>
      </w:r>
      <w:bookmarkEnd w:id="46"/>
      <w:bookmarkEnd w:id="47"/>
      <w:bookmarkEnd w:id="48"/>
    </w:p>
    <w:tbl>
      <w:tblPr>
        <w:tblpPr w:leftFromText="141" w:rightFromText="141" w:vertAnchor="text" w:tblpX="6814" w:tblpY="1"/>
        <w:tblOverlap w:val="never"/>
        <w:tblW w:w="0" w:type="auto"/>
        <w:tblLook w:val="01E0" w:firstRow="1" w:lastRow="1" w:firstColumn="1" w:lastColumn="1" w:noHBand="0" w:noVBand="0"/>
      </w:tblPr>
      <w:tblGrid>
        <w:gridCol w:w="3456"/>
      </w:tblGrid>
      <w:tr w:rsidR="00E01EEC" w:rsidRPr="0005192C" w14:paraId="50F9FE95" w14:textId="77777777" w:rsidTr="007A749A">
        <w:tc>
          <w:tcPr>
            <w:tcW w:w="3258" w:type="dxa"/>
            <w:shd w:val="clear" w:color="auto" w:fill="auto"/>
            <w:vAlign w:val="center"/>
          </w:tcPr>
          <w:p w14:paraId="2425960C" w14:textId="77777777" w:rsidR="00E01EEC" w:rsidRPr="0005192C" w:rsidRDefault="001628BE" w:rsidP="007A749A">
            <w:pPr>
              <w:pStyle w:val="Retraitcorpsdetexte21"/>
              <w:ind w:firstLine="0"/>
              <w:rPr>
                <w:szCs w:val="24"/>
              </w:rPr>
            </w:pPr>
            <w:r>
              <w:rPr>
                <w:noProof/>
              </w:rPr>
              <w:drawing>
                <wp:inline distT="0" distB="0" distL="0" distR="0" wp14:anchorId="78D3ED9B" wp14:editId="754F505C">
                  <wp:extent cx="2057400" cy="2371725"/>
                  <wp:effectExtent l="0" t="0" r="0"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057400" cy="2371725"/>
                          </a:xfrm>
                          <a:prstGeom prst="rect">
                            <a:avLst/>
                          </a:prstGeom>
                        </pic:spPr>
                      </pic:pic>
                    </a:graphicData>
                  </a:graphic>
                </wp:inline>
              </w:drawing>
            </w:r>
          </w:p>
        </w:tc>
      </w:tr>
    </w:tbl>
    <w:p w14:paraId="21A88B1F" w14:textId="77777777" w:rsidR="00E01EEC" w:rsidRPr="0005192C" w:rsidRDefault="00E01EEC" w:rsidP="00E01EEC">
      <w:pPr>
        <w:pStyle w:val="Retraitcorpsdetexte21"/>
        <w:jc w:val="both"/>
        <w:rPr>
          <w:szCs w:val="24"/>
        </w:rPr>
      </w:pPr>
      <w:r w:rsidRPr="0005192C">
        <w:rPr>
          <w:szCs w:val="24"/>
        </w:rPr>
        <w:t>Les divers sous-menus permettent d’ajouter des objets génériques simples à la base de données déjà affichée. Chaque sous-menu affiche une boîte de dialogue spécifique permettant d’entrer divers paramètres de la forme générique.</w:t>
      </w:r>
    </w:p>
    <w:p w14:paraId="59EDFACD" w14:textId="77777777" w:rsidR="00E01EEC" w:rsidRPr="0005192C" w:rsidRDefault="00E01EEC" w:rsidP="00E01EEC">
      <w:pPr>
        <w:pStyle w:val="Retraitcorpsdetexte21"/>
        <w:jc w:val="both"/>
        <w:rPr>
          <w:szCs w:val="24"/>
        </w:rPr>
      </w:pPr>
      <w:r w:rsidRPr="0005192C">
        <w:rPr>
          <w:szCs w:val="24"/>
        </w:rPr>
        <w:t>Si une ou plusieurs formes génériques ont été ajoutées, le sous-menu du bas permet de les supprimer une à une dans l’ordre inverse des créations.</w:t>
      </w:r>
    </w:p>
    <w:p w14:paraId="19BB82CF" w14:textId="77777777" w:rsidR="00E01EEC" w:rsidRDefault="00E01EEC" w:rsidP="00E01EEC">
      <w:pPr>
        <w:pStyle w:val="Retraitcorpsdetexte21"/>
        <w:jc w:val="both"/>
        <w:rPr>
          <w:szCs w:val="24"/>
        </w:rPr>
      </w:pPr>
      <w:r w:rsidRPr="0005192C">
        <w:rPr>
          <w:szCs w:val="24"/>
        </w:rPr>
        <w:t>Pour une sphère ou un ellipsoïde, il faudra entrer un nombre de méridiens et de parallèles. Plus ce nombre est élevé, plus la forme sera précise. A l’inverse, s’il y en a très peu, comme par exemple 4 méridiens et 1 seule parallèle, on obtiendra un cube avec des axes décalés de 45°.</w:t>
      </w:r>
      <w:r w:rsidR="0082309E">
        <w:rPr>
          <w:szCs w:val="24"/>
        </w:rPr>
        <w:t xml:space="preserve"> Deux types de tracés sont possibles. Le premier est celui qui existait en version </w:t>
      </w:r>
      <w:proofErr w:type="spellStart"/>
      <w:r w:rsidR="0082309E">
        <w:rPr>
          <w:szCs w:val="24"/>
        </w:rPr>
        <w:t>Tcl</w:t>
      </w:r>
      <w:proofErr w:type="spellEnd"/>
      <w:r w:rsidR="0082309E">
        <w:rPr>
          <w:szCs w:val="24"/>
        </w:rPr>
        <w:t xml:space="preserve">. Le second, sélectionnable via une case à cocher, donne un rendu plus </w:t>
      </w:r>
      <w:r w:rsidR="005C5CC4">
        <w:rPr>
          <w:szCs w:val="24"/>
        </w:rPr>
        <w:t xml:space="preserve">régulier, plus </w:t>
      </w:r>
      <w:r w:rsidR="0082309E">
        <w:rPr>
          <w:szCs w:val="24"/>
        </w:rPr>
        <w:t xml:space="preserve">symétrique, sans direction privilégiée. Bien qu’il fonctionne avec n’importe quel nombre de parallèles et méridiens, la symétrie </w:t>
      </w:r>
      <w:r w:rsidR="005C5CC4">
        <w:rPr>
          <w:szCs w:val="24"/>
        </w:rPr>
        <w:t xml:space="preserve">de construction </w:t>
      </w:r>
      <w:r w:rsidR="0082309E">
        <w:rPr>
          <w:szCs w:val="24"/>
        </w:rPr>
        <w:t>ne sera bonne que pour un nombre pair de méridiens.</w:t>
      </w:r>
    </w:p>
    <w:p w14:paraId="49960E19" w14:textId="77777777" w:rsidR="005C5CC4" w:rsidRDefault="005C5CC4" w:rsidP="00E01EEC">
      <w:pPr>
        <w:pStyle w:val="Retraitcorpsdetexte21"/>
        <w:jc w:val="both"/>
        <w:rPr>
          <w:szCs w:val="24"/>
        </w:rPr>
      </w:pPr>
    </w:p>
    <w:tbl>
      <w:tblPr>
        <w:tblStyle w:val="Grilledutableau"/>
        <w:tblW w:w="0" w:type="auto"/>
        <w:jc w:val="center"/>
        <w:tblLook w:val="04A0" w:firstRow="1" w:lastRow="0" w:firstColumn="1" w:lastColumn="0" w:noHBand="0" w:noVBand="1"/>
      </w:tblPr>
      <w:tblGrid>
        <w:gridCol w:w="5031"/>
        <w:gridCol w:w="5031"/>
      </w:tblGrid>
      <w:tr w:rsidR="0082309E" w14:paraId="7C2E52EB" w14:textId="77777777" w:rsidTr="005C5CC4">
        <w:trPr>
          <w:jc w:val="center"/>
        </w:trPr>
        <w:tc>
          <w:tcPr>
            <w:tcW w:w="5031" w:type="dxa"/>
          </w:tcPr>
          <w:p w14:paraId="1CA7B930" w14:textId="77777777" w:rsidR="0082309E" w:rsidRDefault="0082309E" w:rsidP="005C5CC4">
            <w:pPr>
              <w:pStyle w:val="Retraitcorpsdetexte21"/>
              <w:ind w:firstLine="0"/>
              <w:jc w:val="center"/>
              <w:rPr>
                <w:szCs w:val="24"/>
              </w:rPr>
            </w:pPr>
            <w:r>
              <w:rPr>
                <w:noProof/>
              </w:rPr>
              <w:lastRenderedPageBreak/>
              <w:drawing>
                <wp:inline distT="0" distB="0" distL="0" distR="0" wp14:anchorId="7ECADFC4" wp14:editId="47F75644">
                  <wp:extent cx="2561826" cy="1764000"/>
                  <wp:effectExtent l="0" t="0" r="0" b="825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16113" t="13924" r="16113" b="26688"/>
                          <a:stretch/>
                        </pic:blipFill>
                        <pic:spPr bwMode="auto">
                          <a:xfrm>
                            <a:off x="0" y="0"/>
                            <a:ext cx="2561826" cy="1764000"/>
                          </a:xfrm>
                          <a:prstGeom prst="rect">
                            <a:avLst/>
                          </a:prstGeom>
                          <a:ln>
                            <a:noFill/>
                          </a:ln>
                          <a:extLst>
                            <a:ext uri="{53640926-AAD7-44D8-BBD7-CCE9431645EC}">
                              <a14:shadowObscured xmlns:a14="http://schemas.microsoft.com/office/drawing/2010/main"/>
                            </a:ext>
                          </a:extLst>
                        </pic:spPr>
                      </pic:pic>
                    </a:graphicData>
                  </a:graphic>
                </wp:inline>
              </w:drawing>
            </w:r>
          </w:p>
          <w:p w14:paraId="697833B0" w14:textId="77777777" w:rsidR="0082309E" w:rsidRDefault="0082309E" w:rsidP="005C5CC4">
            <w:pPr>
              <w:pStyle w:val="Retraitcorpsdetexte21"/>
              <w:ind w:firstLine="0"/>
              <w:jc w:val="center"/>
              <w:rPr>
                <w:szCs w:val="24"/>
              </w:rPr>
            </w:pPr>
            <w:r>
              <w:rPr>
                <w:szCs w:val="24"/>
              </w:rPr>
              <w:t>Version originale</w:t>
            </w:r>
          </w:p>
        </w:tc>
        <w:tc>
          <w:tcPr>
            <w:tcW w:w="5031" w:type="dxa"/>
          </w:tcPr>
          <w:p w14:paraId="4363CB31" w14:textId="77777777" w:rsidR="0082309E" w:rsidRDefault="0082309E" w:rsidP="005C5CC4">
            <w:pPr>
              <w:pStyle w:val="Retraitcorpsdetexte21"/>
              <w:ind w:firstLine="0"/>
              <w:jc w:val="center"/>
              <w:rPr>
                <w:szCs w:val="24"/>
              </w:rPr>
            </w:pPr>
            <w:r>
              <w:rPr>
                <w:noProof/>
              </w:rPr>
              <w:drawing>
                <wp:inline distT="0" distB="0" distL="0" distR="0" wp14:anchorId="76B5567A" wp14:editId="25C3761E">
                  <wp:extent cx="2556000" cy="17526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15970" t="11874" r="15970" b="25673"/>
                          <a:stretch/>
                        </pic:blipFill>
                        <pic:spPr bwMode="auto">
                          <a:xfrm>
                            <a:off x="0" y="0"/>
                            <a:ext cx="2572626" cy="1764000"/>
                          </a:xfrm>
                          <a:prstGeom prst="rect">
                            <a:avLst/>
                          </a:prstGeom>
                          <a:ln>
                            <a:noFill/>
                          </a:ln>
                          <a:extLst>
                            <a:ext uri="{53640926-AAD7-44D8-BBD7-CCE9431645EC}">
                              <a14:shadowObscured xmlns:a14="http://schemas.microsoft.com/office/drawing/2010/main"/>
                            </a:ext>
                          </a:extLst>
                        </pic:spPr>
                      </pic:pic>
                    </a:graphicData>
                  </a:graphic>
                </wp:inline>
              </w:drawing>
            </w:r>
          </w:p>
          <w:p w14:paraId="6676F1FD" w14:textId="77777777" w:rsidR="0082309E" w:rsidRDefault="0082309E" w:rsidP="005C5CC4">
            <w:pPr>
              <w:pStyle w:val="Retraitcorpsdetexte21"/>
              <w:ind w:firstLine="0"/>
              <w:jc w:val="center"/>
              <w:rPr>
                <w:szCs w:val="24"/>
              </w:rPr>
            </w:pPr>
            <w:r>
              <w:rPr>
                <w:szCs w:val="24"/>
              </w:rPr>
              <w:t>Nouvelle version</w:t>
            </w:r>
          </w:p>
        </w:tc>
      </w:tr>
    </w:tbl>
    <w:p w14:paraId="183003AD" w14:textId="77777777" w:rsidR="0082309E" w:rsidRPr="0005192C" w:rsidRDefault="0082309E" w:rsidP="00E01EEC">
      <w:pPr>
        <w:pStyle w:val="Retraitcorpsdetexte21"/>
        <w:jc w:val="both"/>
        <w:rPr>
          <w:szCs w:val="24"/>
        </w:rPr>
      </w:pPr>
    </w:p>
    <w:p w14:paraId="0509B288" w14:textId="77777777" w:rsidR="00E01EEC" w:rsidRPr="0005192C" w:rsidRDefault="00E01EEC" w:rsidP="00E01EEC">
      <w:pPr>
        <w:pStyle w:val="Retraitcorpsdetexte21"/>
        <w:jc w:val="both"/>
        <w:rPr>
          <w:szCs w:val="24"/>
        </w:rPr>
      </w:pPr>
      <w:r w:rsidRPr="0005192C">
        <w:rPr>
          <w:szCs w:val="24"/>
        </w:rPr>
        <w:t>Pour obtenir un parallélépipède, il faut dans cette version, d’abord créer un cube qu’on déformera ensuite.</w:t>
      </w:r>
    </w:p>
    <w:p w14:paraId="6012C519" w14:textId="77777777" w:rsidR="00620FB7" w:rsidRPr="0005192C" w:rsidRDefault="00620FB7" w:rsidP="00E01EEC">
      <w:pPr>
        <w:pStyle w:val="Retraitcorpsdetexte21"/>
        <w:jc w:val="both"/>
        <w:rPr>
          <w:szCs w:val="24"/>
        </w:rPr>
      </w:pPr>
      <w:r w:rsidRPr="0005192C">
        <w:rPr>
          <w:szCs w:val="24"/>
        </w:rPr>
        <w:t>L’interface type de génération d’une primitive se présente ainsi :</w:t>
      </w:r>
    </w:p>
    <w:p w14:paraId="4B204B0A" w14:textId="77777777" w:rsidR="00620FB7" w:rsidRPr="0005192C" w:rsidRDefault="00620FB7" w:rsidP="00620FB7">
      <w:pPr>
        <w:pStyle w:val="Retraitcorpsdetexte21"/>
        <w:jc w:val="center"/>
        <w:rPr>
          <w:szCs w:val="24"/>
        </w:rPr>
      </w:pPr>
      <w:r w:rsidRPr="0005192C">
        <w:rPr>
          <w:noProof/>
          <w:szCs w:val="24"/>
        </w:rPr>
        <w:drawing>
          <wp:inline distT="0" distB="0" distL="0" distR="0" wp14:anchorId="569710AC" wp14:editId="7C678407">
            <wp:extent cx="2914650" cy="1757058"/>
            <wp:effectExtent l="0" t="0" r="0" b="0"/>
            <wp:docPr id="242" name="Imag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914650" cy="1757058"/>
                    </a:xfrm>
                    <a:prstGeom prst="rect">
                      <a:avLst/>
                    </a:prstGeom>
                  </pic:spPr>
                </pic:pic>
              </a:graphicData>
            </a:graphic>
          </wp:inline>
        </w:drawing>
      </w:r>
    </w:p>
    <w:p w14:paraId="30EB9B3F" w14:textId="77777777" w:rsidR="00CC2F5B" w:rsidRPr="0005192C" w:rsidRDefault="00CC2F5B" w:rsidP="00E01EEC">
      <w:pPr>
        <w:pStyle w:val="Retraitcorpsdetexte21"/>
        <w:jc w:val="both"/>
        <w:rPr>
          <w:szCs w:val="24"/>
        </w:rPr>
      </w:pPr>
    </w:p>
    <w:p w14:paraId="59AF86D8" w14:textId="77777777" w:rsidR="00620FB7" w:rsidRPr="0005192C" w:rsidRDefault="00620FB7" w:rsidP="00E01EEC">
      <w:pPr>
        <w:pStyle w:val="Retraitcorpsdetexte21"/>
        <w:jc w:val="both"/>
        <w:rPr>
          <w:szCs w:val="24"/>
        </w:rPr>
      </w:pPr>
      <w:r w:rsidRPr="0005192C">
        <w:rPr>
          <w:szCs w:val="24"/>
        </w:rPr>
        <w:t xml:space="preserve">On y propose, ici dans le cas d’un cylindre, des valeurs par défaut pour divers paramètres géométriques ainsi que les entrées en numéro de groupe (et matériau) pour </w:t>
      </w:r>
      <w:proofErr w:type="spellStart"/>
      <w:r w:rsidRPr="0005192C">
        <w:rPr>
          <w:szCs w:val="24"/>
        </w:rPr>
        <w:t>Crira</w:t>
      </w:r>
      <w:proofErr w:type="spellEnd"/>
      <w:r w:rsidRPr="0005192C">
        <w:rPr>
          <w:szCs w:val="24"/>
        </w:rPr>
        <w:t>.</w:t>
      </w:r>
    </w:p>
    <w:p w14:paraId="3DD4E6D5" w14:textId="77777777" w:rsidR="00E01EEC" w:rsidRPr="0005192C" w:rsidRDefault="001E3595" w:rsidP="00E01EEC">
      <w:pPr>
        <w:pStyle w:val="Retraitcorpsdetexte21"/>
        <w:jc w:val="both"/>
        <w:rPr>
          <w:szCs w:val="24"/>
        </w:rPr>
      </w:pPr>
      <w:r w:rsidRPr="0005192C">
        <w:rPr>
          <w:szCs w:val="24"/>
        </w:rPr>
        <w:t>L’icosaèdre est une forme géométrique régulière composée de 12 triangles</w:t>
      </w:r>
      <w:r w:rsidR="004B7796" w:rsidRPr="0005192C">
        <w:rPr>
          <w:szCs w:val="24"/>
        </w:rPr>
        <w:t xml:space="preserve"> équilatéraux égaux</w:t>
      </w:r>
      <w:r w:rsidRPr="0005192C">
        <w:rPr>
          <w:szCs w:val="24"/>
        </w:rPr>
        <w:t xml:space="preserve">. En soi, cette forme n’a pas beaucoup d’intérêt, mais lorsqu’on subdivise chaque triangle en </w:t>
      </w:r>
      <w:r w:rsidR="008B4DE1" w:rsidRPr="0005192C">
        <w:rPr>
          <w:szCs w:val="24"/>
        </w:rPr>
        <w:t xml:space="preserve">4 </w:t>
      </w:r>
      <w:r w:rsidRPr="0005192C">
        <w:rPr>
          <w:szCs w:val="24"/>
        </w:rPr>
        <w:t>sous-triangles, qu’on ramène les sommets créés sur une sphère, le tout de façon récursive, on obtient une approximation de sphère un peu meilleure que celle de la primitive spécifique. A noter toutefois que la notion de méridiens et parallèles n’y existe pas, ce qui ne convient pas forcément à toutes les études.</w:t>
      </w:r>
    </w:p>
    <w:p w14:paraId="2BA85578" w14:textId="77777777" w:rsidR="00CC2F5B" w:rsidRPr="0005192C" w:rsidRDefault="00CC2F5B" w:rsidP="00E01EEC">
      <w:pPr>
        <w:pStyle w:val="Retraitcorpsdetexte21"/>
        <w:jc w:val="both"/>
        <w:rPr>
          <w:szCs w:val="24"/>
        </w:rPr>
      </w:pPr>
    </w:p>
    <w:tbl>
      <w:tblPr>
        <w:tblStyle w:val="Grilledutableau"/>
        <w:tblW w:w="0" w:type="auto"/>
        <w:jc w:val="center"/>
        <w:tblLook w:val="04A0" w:firstRow="1" w:lastRow="0" w:firstColumn="1" w:lastColumn="0" w:noHBand="0" w:noVBand="1"/>
      </w:tblPr>
      <w:tblGrid>
        <w:gridCol w:w="5031"/>
        <w:gridCol w:w="5031"/>
      </w:tblGrid>
      <w:tr w:rsidR="00495D64" w:rsidRPr="0005192C" w14:paraId="4A30B444" w14:textId="77777777" w:rsidTr="008B4DE1">
        <w:trPr>
          <w:jc w:val="center"/>
        </w:trPr>
        <w:tc>
          <w:tcPr>
            <w:tcW w:w="5031" w:type="dxa"/>
          </w:tcPr>
          <w:p w14:paraId="73E39922" w14:textId="77777777" w:rsidR="00495D64" w:rsidRPr="0005192C" w:rsidRDefault="00495D64" w:rsidP="008B4DE1">
            <w:pPr>
              <w:pStyle w:val="Retraitcorpsdetexte21"/>
              <w:ind w:firstLine="0"/>
              <w:jc w:val="center"/>
              <w:rPr>
                <w:szCs w:val="24"/>
              </w:rPr>
            </w:pPr>
            <w:r w:rsidRPr="0005192C">
              <w:rPr>
                <w:noProof/>
                <w:szCs w:val="24"/>
              </w:rPr>
              <w:drawing>
                <wp:inline distT="0" distB="0" distL="0" distR="0" wp14:anchorId="2A40EFD0" wp14:editId="183CCE5D">
                  <wp:extent cx="1814400" cy="1800000"/>
                  <wp:effectExtent l="0" t="0" r="0" b="0"/>
                  <wp:docPr id="237" name="Imag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4244" r="8873"/>
                          <a:stretch/>
                        </pic:blipFill>
                        <pic:spPr bwMode="auto">
                          <a:xfrm>
                            <a:off x="0" y="0"/>
                            <a:ext cx="1814400" cy="1800000"/>
                          </a:xfrm>
                          <a:prstGeom prst="rect">
                            <a:avLst/>
                          </a:prstGeom>
                          <a:ln>
                            <a:noFill/>
                          </a:ln>
                          <a:extLst>
                            <a:ext uri="{53640926-AAD7-44D8-BBD7-CCE9431645EC}">
                              <a14:shadowObscured xmlns:a14="http://schemas.microsoft.com/office/drawing/2010/main"/>
                            </a:ext>
                          </a:extLst>
                        </pic:spPr>
                      </pic:pic>
                    </a:graphicData>
                  </a:graphic>
                </wp:inline>
              </w:drawing>
            </w:r>
          </w:p>
          <w:p w14:paraId="7D76A48F" w14:textId="77777777" w:rsidR="00495D64" w:rsidRPr="0005192C" w:rsidRDefault="00495D64" w:rsidP="008B4DE1">
            <w:pPr>
              <w:pStyle w:val="Retraitcorpsdetexte21"/>
              <w:ind w:firstLine="0"/>
              <w:jc w:val="center"/>
              <w:rPr>
                <w:szCs w:val="24"/>
              </w:rPr>
            </w:pPr>
            <w:r w:rsidRPr="0005192C">
              <w:rPr>
                <w:szCs w:val="24"/>
              </w:rPr>
              <w:t>Icosaèdre de base</w:t>
            </w:r>
          </w:p>
          <w:p w14:paraId="4B9401DA" w14:textId="77777777" w:rsidR="008B4DE1" w:rsidRPr="0005192C" w:rsidRDefault="008B4DE1" w:rsidP="008B4DE1">
            <w:pPr>
              <w:pStyle w:val="Retraitcorpsdetexte21"/>
              <w:ind w:firstLine="0"/>
              <w:jc w:val="center"/>
              <w:rPr>
                <w:szCs w:val="24"/>
              </w:rPr>
            </w:pPr>
          </w:p>
        </w:tc>
        <w:tc>
          <w:tcPr>
            <w:tcW w:w="5031" w:type="dxa"/>
          </w:tcPr>
          <w:p w14:paraId="0817E470" w14:textId="77777777" w:rsidR="00495D64" w:rsidRPr="0005192C" w:rsidRDefault="00495D64" w:rsidP="008B4DE1">
            <w:pPr>
              <w:pStyle w:val="Retraitcorpsdetexte21"/>
              <w:ind w:firstLine="0"/>
              <w:jc w:val="center"/>
              <w:rPr>
                <w:szCs w:val="24"/>
              </w:rPr>
            </w:pPr>
            <w:r w:rsidRPr="0005192C">
              <w:rPr>
                <w:noProof/>
                <w:szCs w:val="24"/>
              </w:rPr>
              <w:drawing>
                <wp:inline distT="0" distB="0" distL="0" distR="0" wp14:anchorId="6FC58A6B" wp14:editId="085C1366">
                  <wp:extent cx="1911600" cy="1800000"/>
                  <wp:effectExtent l="0" t="0" r="0" b="0"/>
                  <wp:docPr id="238" name="Imag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911600" cy="1800000"/>
                          </a:xfrm>
                          <a:prstGeom prst="rect">
                            <a:avLst/>
                          </a:prstGeom>
                        </pic:spPr>
                      </pic:pic>
                    </a:graphicData>
                  </a:graphic>
                </wp:inline>
              </w:drawing>
            </w:r>
          </w:p>
          <w:p w14:paraId="17A340CE" w14:textId="77777777" w:rsidR="00495D64" w:rsidRPr="0005192C" w:rsidRDefault="00495D64" w:rsidP="008B4DE1">
            <w:pPr>
              <w:pStyle w:val="Retraitcorpsdetexte21"/>
              <w:ind w:firstLine="0"/>
              <w:jc w:val="center"/>
              <w:rPr>
                <w:szCs w:val="24"/>
              </w:rPr>
            </w:pPr>
            <w:r w:rsidRPr="0005192C">
              <w:rPr>
                <w:szCs w:val="24"/>
              </w:rPr>
              <w:t>Icosaèdre avec 1 subdivision</w:t>
            </w:r>
          </w:p>
          <w:p w14:paraId="6CF9E770" w14:textId="77777777" w:rsidR="008B4DE1" w:rsidRPr="0005192C" w:rsidRDefault="008B4DE1" w:rsidP="008B4DE1">
            <w:pPr>
              <w:pStyle w:val="Retraitcorpsdetexte21"/>
              <w:ind w:firstLine="0"/>
              <w:jc w:val="center"/>
              <w:rPr>
                <w:szCs w:val="24"/>
              </w:rPr>
            </w:pPr>
          </w:p>
        </w:tc>
      </w:tr>
      <w:tr w:rsidR="00495D64" w:rsidRPr="0005192C" w14:paraId="63853D9D" w14:textId="77777777" w:rsidTr="008B4DE1">
        <w:trPr>
          <w:jc w:val="center"/>
        </w:trPr>
        <w:tc>
          <w:tcPr>
            <w:tcW w:w="5031" w:type="dxa"/>
          </w:tcPr>
          <w:p w14:paraId="498062DA" w14:textId="77777777" w:rsidR="00495D64" w:rsidRPr="0005192C" w:rsidRDefault="00495D64" w:rsidP="008B4DE1">
            <w:pPr>
              <w:pStyle w:val="Retraitcorpsdetexte21"/>
              <w:ind w:firstLine="0"/>
              <w:jc w:val="center"/>
              <w:rPr>
                <w:szCs w:val="24"/>
              </w:rPr>
            </w:pPr>
            <w:r w:rsidRPr="0005192C">
              <w:rPr>
                <w:noProof/>
                <w:szCs w:val="24"/>
              </w:rPr>
              <w:lastRenderedPageBreak/>
              <w:drawing>
                <wp:inline distT="0" distB="0" distL="0" distR="0" wp14:anchorId="4F60F284" wp14:editId="55449036">
                  <wp:extent cx="1821600" cy="1796400"/>
                  <wp:effectExtent l="0" t="0" r="7620" b="0"/>
                  <wp:docPr id="239" name="Imag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821600" cy="1796400"/>
                          </a:xfrm>
                          <a:prstGeom prst="rect">
                            <a:avLst/>
                          </a:prstGeom>
                        </pic:spPr>
                      </pic:pic>
                    </a:graphicData>
                  </a:graphic>
                </wp:inline>
              </w:drawing>
            </w:r>
          </w:p>
          <w:p w14:paraId="5D5D3057" w14:textId="77777777" w:rsidR="00495D64" w:rsidRPr="0005192C" w:rsidRDefault="00495D64" w:rsidP="008B4DE1">
            <w:pPr>
              <w:pStyle w:val="Retraitcorpsdetexte21"/>
              <w:ind w:firstLine="0"/>
              <w:jc w:val="center"/>
              <w:rPr>
                <w:szCs w:val="24"/>
              </w:rPr>
            </w:pPr>
            <w:r w:rsidRPr="0005192C">
              <w:rPr>
                <w:szCs w:val="24"/>
              </w:rPr>
              <w:t>Icosaèdre avec 2 subdivisions</w:t>
            </w:r>
          </w:p>
        </w:tc>
        <w:tc>
          <w:tcPr>
            <w:tcW w:w="5031" w:type="dxa"/>
          </w:tcPr>
          <w:p w14:paraId="5B147011" w14:textId="77777777" w:rsidR="00495D64" w:rsidRPr="0005192C" w:rsidRDefault="00495D64" w:rsidP="008B4DE1">
            <w:pPr>
              <w:pStyle w:val="Retraitcorpsdetexte21"/>
              <w:ind w:firstLine="0"/>
              <w:jc w:val="center"/>
              <w:rPr>
                <w:szCs w:val="24"/>
              </w:rPr>
            </w:pPr>
            <w:r w:rsidRPr="0005192C">
              <w:rPr>
                <w:noProof/>
                <w:szCs w:val="24"/>
              </w:rPr>
              <w:drawing>
                <wp:inline distT="0" distB="0" distL="0" distR="0" wp14:anchorId="425D54CA" wp14:editId="118A95D0">
                  <wp:extent cx="1825200" cy="1800000"/>
                  <wp:effectExtent l="0" t="0" r="3810" b="0"/>
                  <wp:docPr id="241" name="Imag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825200" cy="1800000"/>
                          </a:xfrm>
                          <a:prstGeom prst="rect">
                            <a:avLst/>
                          </a:prstGeom>
                        </pic:spPr>
                      </pic:pic>
                    </a:graphicData>
                  </a:graphic>
                </wp:inline>
              </w:drawing>
            </w:r>
          </w:p>
          <w:p w14:paraId="3A1C1CAF" w14:textId="77777777" w:rsidR="00495D64" w:rsidRPr="0005192C" w:rsidRDefault="00495D64" w:rsidP="008B4DE1">
            <w:pPr>
              <w:pStyle w:val="Retraitcorpsdetexte21"/>
              <w:ind w:firstLine="0"/>
              <w:jc w:val="center"/>
              <w:rPr>
                <w:szCs w:val="24"/>
              </w:rPr>
            </w:pPr>
            <w:r w:rsidRPr="0005192C">
              <w:rPr>
                <w:szCs w:val="24"/>
              </w:rPr>
              <w:t>Icosaèdre avec 4 subdivisions</w:t>
            </w:r>
          </w:p>
        </w:tc>
      </w:tr>
    </w:tbl>
    <w:p w14:paraId="09999A4A" w14:textId="77777777" w:rsidR="00495D64" w:rsidRPr="0005192C" w:rsidRDefault="00495D64" w:rsidP="00E01EEC">
      <w:pPr>
        <w:pStyle w:val="Retraitcorpsdetexte21"/>
        <w:jc w:val="both"/>
        <w:rPr>
          <w:szCs w:val="24"/>
        </w:rPr>
      </w:pPr>
    </w:p>
    <w:p w14:paraId="64C0ABB9" w14:textId="77777777" w:rsidR="001E3595" w:rsidRDefault="008B4DE1" w:rsidP="00E01EEC">
      <w:pPr>
        <w:pStyle w:val="Retraitcorpsdetexte21"/>
        <w:jc w:val="both"/>
        <w:rPr>
          <w:szCs w:val="24"/>
        </w:rPr>
      </w:pPr>
      <w:r w:rsidRPr="0005192C">
        <w:rPr>
          <w:szCs w:val="24"/>
        </w:rPr>
        <w:t>Le nombre de subdivisions est limité à 8 car, au-delà, on a des soucis de capacité mémoire</w:t>
      </w:r>
      <w:r w:rsidR="00AE02B8" w:rsidRPr="0005192C">
        <w:rPr>
          <w:szCs w:val="24"/>
        </w:rPr>
        <w:t>, même en version 64 bits</w:t>
      </w:r>
      <w:r w:rsidRPr="0005192C">
        <w:rPr>
          <w:szCs w:val="24"/>
        </w:rPr>
        <w:t xml:space="preserve">. </w:t>
      </w:r>
      <w:r w:rsidR="004B7796" w:rsidRPr="0005192C">
        <w:rPr>
          <w:szCs w:val="24"/>
        </w:rPr>
        <w:t xml:space="preserve">Le nombre total de facettes obtenu avec 8 subdivisions est de 1 310 720 ! Le nombre total de sommets créés </w:t>
      </w:r>
      <w:r w:rsidR="00620FB7" w:rsidRPr="0005192C">
        <w:rPr>
          <w:szCs w:val="24"/>
        </w:rPr>
        <w:t xml:space="preserve">par la procédure récursive </w:t>
      </w:r>
      <w:r w:rsidR="004B7796" w:rsidRPr="0005192C">
        <w:rPr>
          <w:szCs w:val="24"/>
        </w:rPr>
        <w:t>est de 1 310 712, sans tenir compte du fait qu’un sommet est utilisé plusieurs fois</w:t>
      </w:r>
      <w:r w:rsidR="00620FB7" w:rsidRPr="0005192C">
        <w:rPr>
          <w:szCs w:val="24"/>
        </w:rPr>
        <w:t xml:space="preserve"> (</w:t>
      </w:r>
      <w:r w:rsidR="00620FB7" w:rsidRPr="0005192C">
        <w:rPr>
          <w:i/>
          <w:szCs w:val="24"/>
        </w:rPr>
        <w:t>le nombre de sommets nécessaires, obtenus après simplification de la base de données est en fait de 655 362</w:t>
      </w:r>
      <w:r w:rsidR="00620FB7" w:rsidRPr="0005192C">
        <w:rPr>
          <w:szCs w:val="24"/>
        </w:rPr>
        <w:t>)</w:t>
      </w:r>
      <w:r w:rsidR="004B7796" w:rsidRPr="0005192C">
        <w:rPr>
          <w:szCs w:val="24"/>
        </w:rPr>
        <w:t>. Toutefois,</w:t>
      </w:r>
      <w:r w:rsidRPr="0005192C">
        <w:rPr>
          <w:szCs w:val="24"/>
        </w:rPr>
        <w:t xml:space="preserve"> déjà avec 2 subdivisions, surtout avec lissage de Gouraud, l’approximation d’une sphère est très bonne.</w:t>
      </w:r>
      <w:r w:rsidR="00620FB7" w:rsidRPr="0005192C">
        <w:rPr>
          <w:szCs w:val="24"/>
        </w:rPr>
        <w:t xml:space="preserve"> </w:t>
      </w:r>
      <w:r w:rsidR="00620FB7" w:rsidRPr="0005192C">
        <w:rPr>
          <w:i/>
          <w:szCs w:val="24"/>
        </w:rPr>
        <w:t>Note</w:t>
      </w:r>
      <w:r w:rsidR="00620FB7" w:rsidRPr="0005192C">
        <w:rPr>
          <w:szCs w:val="24"/>
        </w:rPr>
        <w:t> : il est envisagé de créer directement le nombre de sommets nécessaires dans une version future. Toutefois, la procédure envisagée risque d’être longue à l’exécution, du fait de la récursivité de la génération. Cela demande donc un peu de réflexion.</w:t>
      </w:r>
    </w:p>
    <w:p w14:paraId="4E88C3CE" w14:textId="77777777" w:rsidR="001628BE" w:rsidRPr="0005192C" w:rsidRDefault="001628BE" w:rsidP="00E01EEC">
      <w:pPr>
        <w:pStyle w:val="Retraitcorpsdetexte21"/>
        <w:jc w:val="both"/>
        <w:rPr>
          <w:szCs w:val="24"/>
        </w:rPr>
      </w:pPr>
      <w:r>
        <w:rPr>
          <w:szCs w:val="24"/>
        </w:rPr>
        <w:t>Un tore peut être utilisé pour simuler une chambre à air, un pneu. Les données principales sont le rayon moyen et le rayon du cercle générateur. Le rayon global externe du tore est la somme de ces deux valeurs et le rayon global interne est leur différence.</w:t>
      </w:r>
      <w:r w:rsidR="00283FD0">
        <w:rPr>
          <w:szCs w:val="24"/>
        </w:rPr>
        <w:t xml:space="preserve"> Chaque secteur est composé d’un cercle générateur décomposé en plusieurs points.</w:t>
      </w:r>
    </w:p>
    <w:p w14:paraId="6FCC8961" w14:textId="77777777" w:rsidR="00495D64" w:rsidRPr="0005192C" w:rsidRDefault="00495D64" w:rsidP="00E01EEC">
      <w:pPr>
        <w:pStyle w:val="Retraitcorpsdetexte21"/>
        <w:jc w:val="both"/>
        <w:rPr>
          <w:szCs w:val="24"/>
        </w:rPr>
      </w:pPr>
    </w:p>
    <w:p w14:paraId="14BF3C63" w14:textId="77777777" w:rsidR="00495D64" w:rsidRPr="0005192C" w:rsidRDefault="00495D64" w:rsidP="00E01EEC">
      <w:pPr>
        <w:pStyle w:val="Retraitcorpsdetexte21"/>
        <w:jc w:val="both"/>
        <w:rPr>
          <w:szCs w:val="24"/>
        </w:rPr>
      </w:pPr>
    </w:p>
    <w:p w14:paraId="077C560B" w14:textId="77777777" w:rsidR="00E01EEC" w:rsidRPr="0005192C" w:rsidRDefault="00E01EEC" w:rsidP="00E01EEC">
      <w:pPr>
        <w:pStyle w:val="Titre4"/>
        <w:numPr>
          <w:ilvl w:val="3"/>
          <w:numId w:val="1"/>
        </w:numPr>
        <w:jc w:val="both"/>
        <w:rPr>
          <w:sz w:val="24"/>
          <w:szCs w:val="24"/>
        </w:rPr>
      </w:pPr>
      <w:bookmarkStart w:id="49" w:name="_Ref277766531"/>
      <w:bookmarkStart w:id="50" w:name="_Toc278275742"/>
      <w:bookmarkStart w:id="51" w:name="_Toc278286065"/>
      <w:bookmarkStart w:id="52" w:name="_Toc166431965"/>
      <w:r w:rsidRPr="0005192C">
        <w:rPr>
          <w:sz w:val="24"/>
          <w:szCs w:val="24"/>
        </w:rPr>
        <w:t>Le menu Repérage</w:t>
      </w:r>
      <w:bookmarkEnd w:id="49"/>
      <w:bookmarkEnd w:id="50"/>
      <w:bookmarkEnd w:id="51"/>
      <w:bookmarkEnd w:id="52"/>
    </w:p>
    <w:p w14:paraId="47FDA0B0" w14:textId="77777777" w:rsidR="00321F21" w:rsidRPr="0005192C" w:rsidRDefault="0089541F" w:rsidP="0090387C">
      <w:pPr>
        <w:pStyle w:val="Titre5"/>
        <w:keepNext/>
        <w:rPr>
          <w:sz w:val="24"/>
          <w:szCs w:val="24"/>
        </w:rPr>
      </w:pPr>
      <w:r w:rsidRPr="0005192C">
        <w:rPr>
          <w:sz w:val="24"/>
          <w:szCs w:val="24"/>
        </w:rPr>
        <w:t xml:space="preserve">Repérage : </w:t>
      </w:r>
      <w:r w:rsidR="00321F21" w:rsidRPr="0005192C">
        <w:rPr>
          <w:sz w:val="24"/>
          <w:szCs w:val="24"/>
        </w:rPr>
        <w:t>Premier groupe</w:t>
      </w:r>
      <w:r w:rsidR="00D4504F" w:rsidRPr="0005192C">
        <w:rPr>
          <w:sz w:val="24"/>
          <w:szCs w:val="24"/>
        </w:rPr>
        <w:t xml:space="preserve"> de sous-menus</w:t>
      </w:r>
    </w:p>
    <w:tbl>
      <w:tblPr>
        <w:tblpPr w:leftFromText="141" w:rightFromText="141" w:vertAnchor="text" w:tblpX="6816" w:tblpY="1"/>
        <w:tblOverlap w:val="never"/>
        <w:tblW w:w="0" w:type="auto"/>
        <w:tblLook w:val="01E0" w:firstRow="1" w:lastRow="1" w:firstColumn="1" w:lastColumn="1" w:noHBand="0" w:noVBand="0"/>
      </w:tblPr>
      <w:tblGrid>
        <w:gridCol w:w="3336"/>
      </w:tblGrid>
      <w:tr w:rsidR="00E01EEC" w:rsidRPr="0005192C" w14:paraId="70E0B06D" w14:textId="77777777" w:rsidTr="007A749A">
        <w:tc>
          <w:tcPr>
            <w:tcW w:w="3246" w:type="dxa"/>
            <w:shd w:val="clear" w:color="auto" w:fill="auto"/>
            <w:vAlign w:val="center"/>
          </w:tcPr>
          <w:p w14:paraId="680A5EB8" w14:textId="77777777" w:rsidR="00E01EEC" w:rsidRPr="0005192C" w:rsidRDefault="004B70E7" w:rsidP="007A749A">
            <w:pPr>
              <w:pStyle w:val="Retraitcorpsdetexte21"/>
              <w:keepNext/>
              <w:ind w:firstLine="0"/>
              <w:rPr>
                <w:szCs w:val="24"/>
              </w:rPr>
            </w:pPr>
            <w:r w:rsidRPr="0005192C">
              <w:rPr>
                <w:noProof/>
                <w:szCs w:val="24"/>
              </w:rPr>
              <w:drawing>
                <wp:inline distT="0" distB="0" distL="0" distR="0" wp14:anchorId="0CA20A88" wp14:editId="3F7ABF33">
                  <wp:extent cx="1981200" cy="25527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981200" cy="2552700"/>
                          </a:xfrm>
                          <a:prstGeom prst="rect">
                            <a:avLst/>
                          </a:prstGeom>
                        </pic:spPr>
                      </pic:pic>
                    </a:graphicData>
                  </a:graphic>
                </wp:inline>
              </w:drawing>
            </w:r>
          </w:p>
        </w:tc>
      </w:tr>
    </w:tbl>
    <w:p w14:paraId="76DD41E7" w14:textId="77777777" w:rsidR="00E01EEC" w:rsidRDefault="00E01EEC" w:rsidP="0090387C">
      <w:pPr>
        <w:pStyle w:val="Retraitcorpsdetexte21"/>
        <w:keepNext/>
        <w:jc w:val="both"/>
        <w:rPr>
          <w:szCs w:val="24"/>
        </w:rPr>
      </w:pPr>
      <w:r w:rsidRPr="0005192C">
        <w:rPr>
          <w:szCs w:val="24"/>
        </w:rPr>
        <w:t>Les 5 premiers sous-menus affichent des boîtes de dialogues permettant de visualiser un point, une fa</w:t>
      </w:r>
      <w:r w:rsidR="008B4557" w:rsidRPr="0005192C">
        <w:rPr>
          <w:szCs w:val="24"/>
        </w:rPr>
        <w:t>cette, un groupe, un matériau ou</w:t>
      </w:r>
      <w:r w:rsidRPr="0005192C">
        <w:rPr>
          <w:szCs w:val="24"/>
        </w:rPr>
        <w:t xml:space="preserve"> un objet en entrant son numéro dans la fenêtre appropriée.</w:t>
      </w:r>
      <w:r w:rsidR="00B355FB">
        <w:rPr>
          <w:szCs w:val="24"/>
        </w:rPr>
        <w:t xml:space="preserve"> L’entrée peut se faire via les boutons fléchés. On peut aussi entrer directement la valeur dans la fenêtre, mais pour la valider il faudra cliquer une fois sur cha</w:t>
      </w:r>
      <w:r w:rsidR="00EB6EF1">
        <w:rPr>
          <w:szCs w:val="24"/>
        </w:rPr>
        <w:t>cun des</w:t>
      </w:r>
      <w:r w:rsidR="00B355FB">
        <w:rPr>
          <w:szCs w:val="24"/>
        </w:rPr>
        <w:t xml:space="preserve"> </w:t>
      </w:r>
      <w:r w:rsidR="00EB6EF1">
        <w:rPr>
          <w:szCs w:val="24"/>
        </w:rPr>
        <w:t xml:space="preserve">2 </w:t>
      </w:r>
      <w:r w:rsidR="00B355FB">
        <w:rPr>
          <w:szCs w:val="24"/>
        </w:rPr>
        <w:t>bouton</w:t>
      </w:r>
      <w:r w:rsidR="00EB6EF1">
        <w:rPr>
          <w:szCs w:val="24"/>
        </w:rPr>
        <w:t>s</w:t>
      </w:r>
      <w:r w:rsidR="00B355FB">
        <w:rPr>
          <w:szCs w:val="24"/>
        </w:rPr>
        <w:t xml:space="preserve"> </w:t>
      </w:r>
      <w:r w:rsidR="00EB6EF1">
        <w:rPr>
          <w:szCs w:val="24"/>
        </w:rPr>
        <w:t>fléchés</w:t>
      </w:r>
      <w:r w:rsidR="00B355FB">
        <w:rPr>
          <w:szCs w:val="24"/>
        </w:rPr>
        <w:t>.</w:t>
      </w:r>
    </w:p>
    <w:p w14:paraId="213621F2" w14:textId="77777777" w:rsidR="00EB6EF1" w:rsidRPr="0005192C" w:rsidRDefault="00EB6EF1" w:rsidP="0090387C">
      <w:pPr>
        <w:pStyle w:val="Retraitcorpsdetexte21"/>
        <w:keepNext/>
        <w:jc w:val="both"/>
        <w:rPr>
          <w:szCs w:val="24"/>
        </w:rPr>
      </w:pPr>
      <w:r>
        <w:rPr>
          <w:szCs w:val="24"/>
        </w:rPr>
        <w:t xml:space="preserve">La sous-fenêtre Objet, offre la possibilité d’entrer un nouveau nom d’objet. Il faut d’abord activer le renommage via une case à cocher, changer le nom dans la fenêtre de nom puis valider en cliquant sur le bouton « Renommer ». </w:t>
      </w:r>
    </w:p>
    <w:p w14:paraId="34C11177" w14:textId="77777777" w:rsidR="00E01EEC" w:rsidRPr="0005192C" w:rsidRDefault="00E01EEC" w:rsidP="00E01EEC">
      <w:pPr>
        <w:pStyle w:val="Retraitcorpsdetexte21"/>
        <w:jc w:val="both"/>
        <w:rPr>
          <w:szCs w:val="24"/>
        </w:rPr>
      </w:pPr>
      <w:r w:rsidRPr="0005192C">
        <w:rPr>
          <w:szCs w:val="24"/>
        </w:rPr>
        <w:t>Un objet ainsi sélectionné apparaît en rouge dans la fenêtre OpenGL de visualisation.</w:t>
      </w:r>
    </w:p>
    <w:p w14:paraId="6DC7BFD2" w14:textId="77777777" w:rsidR="00EB6EF1" w:rsidRPr="0005192C" w:rsidRDefault="00EB6EF1" w:rsidP="00EB6EF1">
      <w:pPr>
        <w:pStyle w:val="Retraitcorpsdetexte21"/>
        <w:jc w:val="both"/>
        <w:rPr>
          <w:szCs w:val="24"/>
        </w:rPr>
      </w:pPr>
      <w:r w:rsidRPr="0005192C">
        <w:rPr>
          <w:szCs w:val="24"/>
        </w:rPr>
        <w:t>Pour un point ou une facette, il faut également entrer le numéro d’objet auquel il appartient.</w:t>
      </w:r>
    </w:p>
    <w:p w14:paraId="2316C0F8" w14:textId="77777777" w:rsidR="00E01EEC" w:rsidRPr="0005192C" w:rsidRDefault="00E01EEC" w:rsidP="00E01EEC">
      <w:pPr>
        <w:pStyle w:val="Retraitcorpsdetexte21"/>
        <w:jc w:val="both"/>
        <w:rPr>
          <w:szCs w:val="24"/>
        </w:rPr>
      </w:pPr>
      <w:r w:rsidRPr="0005192C">
        <w:rPr>
          <w:szCs w:val="24"/>
        </w:rPr>
        <w:t>Les matériaux ou les groupes seront identifiés en bleu en choisissant leur numéro à l’aide des flèches de droite. Si des numéros sont absents de la base de données, ils sont automatiquement sautés.</w:t>
      </w:r>
    </w:p>
    <w:p w14:paraId="3AF5B04D" w14:textId="77777777" w:rsidR="00E01EEC" w:rsidRPr="0005192C" w:rsidRDefault="00E01EEC" w:rsidP="00E01EEC">
      <w:pPr>
        <w:pStyle w:val="Retraitcorpsdetexte21"/>
        <w:jc w:val="both"/>
        <w:rPr>
          <w:szCs w:val="24"/>
        </w:rPr>
      </w:pPr>
    </w:p>
    <w:p w14:paraId="7E795B60" w14:textId="77777777" w:rsidR="00E01EEC" w:rsidRPr="0005192C" w:rsidRDefault="00E01EEC" w:rsidP="00E01EEC">
      <w:pPr>
        <w:pStyle w:val="Retraitcorpsdetexte21"/>
        <w:jc w:val="both"/>
        <w:rPr>
          <w:szCs w:val="24"/>
        </w:rPr>
      </w:pPr>
      <w:r w:rsidRPr="0005192C">
        <w:rPr>
          <w:szCs w:val="24"/>
        </w:rPr>
        <w:lastRenderedPageBreak/>
        <w:t>Les fenêtres « Point » et « Facette » permettent en plus d’effectuer un certain nombre de manipulations.</w:t>
      </w:r>
    </w:p>
    <w:p w14:paraId="10B3772D" w14:textId="77777777" w:rsidR="00E01EEC" w:rsidRPr="0005192C" w:rsidRDefault="00E01EEC" w:rsidP="00E01EEC">
      <w:pPr>
        <w:pStyle w:val="Retraitcorpsdetexte21"/>
        <w:jc w:val="both"/>
        <w:rPr>
          <w:szCs w:val="24"/>
        </w:rPr>
      </w:pPr>
    </w:p>
    <w:tbl>
      <w:tblPr>
        <w:tblpPr w:leftFromText="141" w:rightFromText="141" w:vertAnchor="text" w:tblpX="6818" w:tblpY="1"/>
        <w:tblOverlap w:val="never"/>
        <w:tblW w:w="0" w:type="auto"/>
        <w:tblLook w:val="01E0" w:firstRow="1" w:lastRow="1" w:firstColumn="1" w:lastColumn="1" w:noHBand="0" w:noVBand="0"/>
      </w:tblPr>
      <w:tblGrid>
        <w:gridCol w:w="3816"/>
      </w:tblGrid>
      <w:tr w:rsidR="00E01EEC" w:rsidRPr="0005192C" w14:paraId="3994E303" w14:textId="77777777" w:rsidTr="007A749A">
        <w:tc>
          <w:tcPr>
            <w:tcW w:w="3244" w:type="dxa"/>
            <w:shd w:val="clear" w:color="auto" w:fill="auto"/>
            <w:vAlign w:val="center"/>
          </w:tcPr>
          <w:p w14:paraId="4FEFB238" w14:textId="77777777" w:rsidR="00E01EEC" w:rsidRPr="0005192C" w:rsidRDefault="004B70E7" w:rsidP="007A749A">
            <w:pPr>
              <w:pStyle w:val="Retraitcorpsdetexte21"/>
              <w:ind w:firstLine="0"/>
              <w:rPr>
                <w:szCs w:val="24"/>
              </w:rPr>
            </w:pPr>
            <w:r w:rsidRPr="0005192C">
              <w:rPr>
                <w:noProof/>
                <w:szCs w:val="24"/>
              </w:rPr>
              <w:drawing>
                <wp:inline distT="0" distB="0" distL="0" distR="0" wp14:anchorId="6305DF6B" wp14:editId="7358E82E">
                  <wp:extent cx="2277359" cy="2124075"/>
                  <wp:effectExtent l="0" t="0" r="889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277359" cy="2124075"/>
                          </a:xfrm>
                          <a:prstGeom prst="rect">
                            <a:avLst/>
                          </a:prstGeom>
                        </pic:spPr>
                      </pic:pic>
                    </a:graphicData>
                  </a:graphic>
                </wp:inline>
              </w:drawing>
            </w:r>
          </w:p>
        </w:tc>
      </w:tr>
    </w:tbl>
    <w:p w14:paraId="1FD5CDAC" w14:textId="77777777" w:rsidR="00E01EEC" w:rsidRPr="0005192C" w:rsidRDefault="00E01EEC" w:rsidP="00E01EEC">
      <w:pPr>
        <w:pStyle w:val="Retraitcorpsdetexte21"/>
        <w:jc w:val="both"/>
        <w:rPr>
          <w:szCs w:val="24"/>
        </w:rPr>
      </w:pPr>
      <w:r w:rsidRPr="0005192C">
        <w:rPr>
          <w:szCs w:val="24"/>
        </w:rPr>
        <w:t>La fenêtre « Repérage d’un point » affiche les coordonnées en x, y et z du point sélectionné. Dans la fenêtre OpenGL, le point est matérialisé par une étoile violette.</w:t>
      </w:r>
    </w:p>
    <w:p w14:paraId="68400251" w14:textId="77777777" w:rsidR="00E01EEC" w:rsidRPr="0005192C" w:rsidRDefault="00E01EEC" w:rsidP="00E01EEC">
      <w:pPr>
        <w:pStyle w:val="Retraitcorpsdetexte21"/>
        <w:jc w:val="both"/>
        <w:rPr>
          <w:szCs w:val="24"/>
        </w:rPr>
      </w:pPr>
      <w:r w:rsidRPr="0005192C">
        <w:rPr>
          <w:szCs w:val="24"/>
        </w:rPr>
        <w:t>On peut modifier les coordonnées du point en x, y ou z en cochant la (ou les) case(s) de droite correspondant à la (ou aux) coordonnée(s) à changer. Une fois entrée la valeur, on valide en cliquant sur le bouton « Modifier ». Les valeurs qui sont en grisé ne sont pas modifiables ou inactives. Elles le deviennent si la case à cocher correspondante est validée.</w:t>
      </w:r>
    </w:p>
    <w:p w14:paraId="7AA5DE86" w14:textId="77777777" w:rsidR="00E01EEC" w:rsidRPr="0005192C" w:rsidRDefault="00E01EEC" w:rsidP="00E01EEC">
      <w:pPr>
        <w:pStyle w:val="Retraitcorpsdetexte21"/>
        <w:jc w:val="both"/>
        <w:rPr>
          <w:szCs w:val="24"/>
        </w:rPr>
      </w:pPr>
      <w:r w:rsidRPr="0005192C">
        <w:rPr>
          <w:szCs w:val="24"/>
        </w:rPr>
        <w:t>Le bouton « Undo » permet de revenir à la valeur qu’il y avait avant la modification.</w:t>
      </w:r>
    </w:p>
    <w:p w14:paraId="4856B99C" w14:textId="77777777" w:rsidR="00E01EEC" w:rsidRPr="0005192C" w:rsidRDefault="00E01EEC" w:rsidP="00E01EEC">
      <w:pPr>
        <w:pStyle w:val="Retraitcorpsdetexte21"/>
        <w:jc w:val="both"/>
        <w:rPr>
          <w:szCs w:val="24"/>
        </w:rPr>
      </w:pPr>
      <w:r w:rsidRPr="0005192C">
        <w:rPr>
          <w:szCs w:val="24"/>
        </w:rPr>
        <w:t xml:space="preserve">Il est possible de centrer la rotation de la base de donnée sur le point sélectionné en cliquant sur le bouton prévu à cet effet. Utile pour regarder de plus près une partie de la </w:t>
      </w:r>
      <w:proofErr w:type="spellStart"/>
      <w:r w:rsidRPr="0005192C">
        <w:rPr>
          <w:szCs w:val="24"/>
        </w:rPr>
        <w:t>bdd</w:t>
      </w:r>
      <w:proofErr w:type="spellEnd"/>
      <w:r w:rsidRPr="0005192C">
        <w:rPr>
          <w:szCs w:val="24"/>
        </w:rPr>
        <w:t xml:space="preserve"> en y effectuant des zooms, des déplacements autour du point sélectionné.</w:t>
      </w:r>
    </w:p>
    <w:p w14:paraId="421B641F" w14:textId="77777777" w:rsidR="00E01EEC" w:rsidRPr="0005192C" w:rsidRDefault="00E01EEC" w:rsidP="00E01EEC">
      <w:pPr>
        <w:pStyle w:val="Retraitcorpsdetexte21"/>
        <w:jc w:val="both"/>
        <w:rPr>
          <w:szCs w:val="24"/>
        </w:rPr>
      </w:pPr>
      <w:r w:rsidRPr="0005192C">
        <w:rPr>
          <w:szCs w:val="24"/>
        </w:rPr>
        <w:t xml:space="preserve">En standard, quand on ferme cette fenêtre par le bouton « Quitter » ou la croix en haut à droite sous Windows ou Linux, l’étoile matérialisant le point s’efface. On peut la conserver en cochant </w:t>
      </w:r>
      <w:r w:rsidR="00954EF3" w:rsidRPr="0005192C">
        <w:rPr>
          <w:szCs w:val="24"/>
        </w:rPr>
        <w:t>la case</w:t>
      </w:r>
      <w:r w:rsidRPr="0005192C">
        <w:rPr>
          <w:szCs w:val="24"/>
        </w:rPr>
        <w:t xml:space="preserve"> adéquat</w:t>
      </w:r>
      <w:r w:rsidR="00954EF3" w:rsidRPr="0005192C">
        <w:rPr>
          <w:szCs w:val="24"/>
        </w:rPr>
        <w:t>e prévue à cet effet</w:t>
      </w:r>
      <w:r w:rsidRPr="0005192C">
        <w:rPr>
          <w:szCs w:val="24"/>
        </w:rPr>
        <w:t>.</w:t>
      </w:r>
    </w:p>
    <w:p w14:paraId="2FDCD9EC" w14:textId="77777777" w:rsidR="00E01EEC" w:rsidRPr="0005192C" w:rsidRDefault="00E01EEC" w:rsidP="00E01EEC">
      <w:pPr>
        <w:pStyle w:val="Retraitcorpsdetexte21"/>
        <w:jc w:val="both"/>
        <w:rPr>
          <w:szCs w:val="24"/>
        </w:rPr>
      </w:pPr>
      <w:r w:rsidRPr="0005192C">
        <w:rPr>
          <w:szCs w:val="24"/>
        </w:rPr>
        <w:t>Le bouton valider</w:t>
      </w:r>
      <w:r w:rsidR="004B70E7" w:rsidRPr="0005192C">
        <w:rPr>
          <w:szCs w:val="24"/>
        </w:rPr>
        <w:t xml:space="preserve">, qui était présent en version </w:t>
      </w:r>
      <w:proofErr w:type="spellStart"/>
      <w:r w:rsidR="004B70E7" w:rsidRPr="0005192C">
        <w:rPr>
          <w:szCs w:val="24"/>
        </w:rPr>
        <w:t>Tcl</w:t>
      </w:r>
      <w:proofErr w:type="spellEnd"/>
      <w:r w:rsidR="004B70E7" w:rsidRPr="0005192C">
        <w:rPr>
          <w:szCs w:val="24"/>
        </w:rPr>
        <w:t>/</w:t>
      </w:r>
      <w:proofErr w:type="spellStart"/>
      <w:r w:rsidR="004B70E7" w:rsidRPr="0005192C">
        <w:rPr>
          <w:szCs w:val="24"/>
        </w:rPr>
        <w:t>Tk</w:t>
      </w:r>
      <w:proofErr w:type="spellEnd"/>
      <w:r w:rsidR="004B70E7" w:rsidRPr="0005192C">
        <w:rPr>
          <w:szCs w:val="24"/>
        </w:rPr>
        <w:t>, n’existe plus dans cette version.</w:t>
      </w:r>
    </w:p>
    <w:p w14:paraId="46A0F259" w14:textId="77777777" w:rsidR="00E01EEC" w:rsidRPr="0005192C" w:rsidRDefault="00E01EEC" w:rsidP="00E01EEC">
      <w:pPr>
        <w:pStyle w:val="Retraitcorpsdetexte21"/>
        <w:jc w:val="both"/>
        <w:rPr>
          <w:szCs w:val="24"/>
        </w:rPr>
      </w:pPr>
    </w:p>
    <w:tbl>
      <w:tblPr>
        <w:tblpPr w:leftFromText="141" w:rightFromText="141" w:vertAnchor="text" w:tblpX="7036" w:tblpY="1"/>
        <w:tblOverlap w:val="never"/>
        <w:tblW w:w="0" w:type="auto"/>
        <w:tblLook w:val="01E0" w:firstRow="1" w:lastRow="1" w:firstColumn="1" w:lastColumn="1" w:noHBand="0" w:noVBand="0"/>
      </w:tblPr>
      <w:tblGrid>
        <w:gridCol w:w="3666"/>
      </w:tblGrid>
      <w:tr w:rsidR="00E01EEC" w:rsidRPr="0005192C" w14:paraId="2CF82D90" w14:textId="77777777" w:rsidTr="006C779F">
        <w:tc>
          <w:tcPr>
            <w:tcW w:w="3119" w:type="dxa"/>
            <w:shd w:val="clear" w:color="auto" w:fill="auto"/>
            <w:vAlign w:val="center"/>
          </w:tcPr>
          <w:p w14:paraId="277E2257" w14:textId="77777777" w:rsidR="00E01EEC" w:rsidRPr="0005192C" w:rsidRDefault="006C779F" w:rsidP="007A749A">
            <w:pPr>
              <w:pStyle w:val="Retraitcorpsdetexte21"/>
              <w:ind w:firstLine="0"/>
              <w:rPr>
                <w:szCs w:val="24"/>
              </w:rPr>
            </w:pPr>
            <w:r w:rsidRPr="0005192C">
              <w:rPr>
                <w:noProof/>
                <w:szCs w:val="24"/>
              </w:rPr>
              <w:drawing>
                <wp:inline distT="0" distB="0" distL="0" distR="0" wp14:anchorId="34D02486" wp14:editId="3015ED3E">
                  <wp:extent cx="2190750" cy="2892058"/>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194282" cy="2896720"/>
                          </a:xfrm>
                          <a:prstGeom prst="rect">
                            <a:avLst/>
                          </a:prstGeom>
                        </pic:spPr>
                      </pic:pic>
                    </a:graphicData>
                  </a:graphic>
                </wp:inline>
              </w:drawing>
            </w:r>
          </w:p>
        </w:tc>
      </w:tr>
    </w:tbl>
    <w:p w14:paraId="47F8AB81" w14:textId="77777777" w:rsidR="00E01EEC" w:rsidRPr="0005192C" w:rsidRDefault="00E01EEC" w:rsidP="00E01EEC">
      <w:pPr>
        <w:pStyle w:val="Retraitcorpsdetexte21"/>
        <w:jc w:val="both"/>
        <w:rPr>
          <w:szCs w:val="24"/>
        </w:rPr>
      </w:pPr>
      <w:r w:rsidRPr="0005192C">
        <w:rPr>
          <w:szCs w:val="24"/>
        </w:rPr>
        <w:t>La fenêtre « Repérage d’une facette » affiche ou permet de modifier certaines des caractéristiques d’une facette. Comme précédemment, la facette est donnée par son numéro de facette et le numéro d’objet auquel elle appartient. La facette est identifiée en jaune.</w:t>
      </w:r>
    </w:p>
    <w:p w14:paraId="29D84490" w14:textId="77777777" w:rsidR="00E01EEC" w:rsidRPr="0005192C" w:rsidRDefault="00E01EEC" w:rsidP="00E01EEC">
      <w:pPr>
        <w:pStyle w:val="Retraitcorpsdetexte21"/>
        <w:jc w:val="both"/>
        <w:rPr>
          <w:szCs w:val="24"/>
        </w:rPr>
      </w:pPr>
    </w:p>
    <w:p w14:paraId="68CB13D7" w14:textId="77777777" w:rsidR="00E01EEC" w:rsidRPr="0005192C" w:rsidRDefault="00E01EEC" w:rsidP="00E01EEC">
      <w:pPr>
        <w:pStyle w:val="Retraitcorpsdetexte21"/>
        <w:jc w:val="both"/>
        <w:rPr>
          <w:szCs w:val="24"/>
        </w:rPr>
      </w:pPr>
      <w:r w:rsidRPr="0005192C">
        <w:rPr>
          <w:szCs w:val="24"/>
        </w:rPr>
        <w:t>Pour chaque facette sélectionnée, on affiche son nombre de sommets. Si la case « Visualisation des sommets de la facette » est cochée, les sommets sont matérialisés par de petits carrés verts.</w:t>
      </w:r>
    </w:p>
    <w:p w14:paraId="51C4FC8A" w14:textId="77777777" w:rsidR="00E01EEC" w:rsidRPr="0005192C" w:rsidRDefault="00E01EEC" w:rsidP="00E01EEC">
      <w:pPr>
        <w:pStyle w:val="Retraitcorpsdetexte21"/>
        <w:jc w:val="both"/>
        <w:rPr>
          <w:szCs w:val="24"/>
        </w:rPr>
      </w:pPr>
      <w:r w:rsidRPr="0005192C">
        <w:rPr>
          <w:szCs w:val="24"/>
        </w:rPr>
        <w:t>On peut alors explorer chacun des sommets à l’aide du bouton fléché donnant le numéro du point dans la facette. Le numéro du point dans la base de donnée et pour l’objet en question s’affiche alors dans la parte droite. Le point sélectionné est matérialisé par une étoile violette.</w:t>
      </w:r>
    </w:p>
    <w:p w14:paraId="0D192762" w14:textId="77777777" w:rsidR="00E01EEC" w:rsidRPr="0005192C" w:rsidRDefault="00E01EEC" w:rsidP="00E01EEC">
      <w:pPr>
        <w:pStyle w:val="Retraitcorpsdetexte21"/>
        <w:jc w:val="both"/>
        <w:rPr>
          <w:szCs w:val="24"/>
        </w:rPr>
      </w:pPr>
      <w:r w:rsidRPr="0005192C">
        <w:rPr>
          <w:szCs w:val="24"/>
        </w:rPr>
        <w:t>Les deux cases à cocher suivantes permettent de visualiser la normale à la facette par un petit trait en vert et/ou les normales aux sommets par de petits traits bleus. Ces deux choix sont conservés à la fermeture de la fenêtre. Ainsi, si on sélectionne une facette par un autre moyen, le/les normales seront aussi affichées. On peut modifier la longueur de ces normales dans le menu Fichier/Préférences.</w:t>
      </w:r>
    </w:p>
    <w:p w14:paraId="190887A3" w14:textId="77777777" w:rsidR="00E01EEC" w:rsidRPr="0005192C" w:rsidRDefault="00E01EEC" w:rsidP="00E01EEC">
      <w:pPr>
        <w:pStyle w:val="Retraitcorpsdetexte21"/>
        <w:jc w:val="both"/>
        <w:rPr>
          <w:szCs w:val="24"/>
        </w:rPr>
      </w:pPr>
      <w:r w:rsidRPr="0005192C">
        <w:rPr>
          <w:szCs w:val="24"/>
        </w:rPr>
        <w:t>À noter que ces cases à cocher ont leur équivalent sur la barre de bouton, respectivement avec les icônes</w:t>
      </w:r>
      <w:r w:rsidR="0089541F" w:rsidRPr="0005192C">
        <w:rPr>
          <w:szCs w:val="24"/>
        </w:rPr>
        <w:t xml:space="preserve"> </w:t>
      </w:r>
      <w:r w:rsidR="00A54E84" w:rsidRPr="0005192C">
        <w:rPr>
          <w:noProof/>
          <w:szCs w:val="24"/>
        </w:rPr>
        <w:drawing>
          <wp:inline distT="0" distB="0" distL="0" distR="0" wp14:anchorId="543B1EB7" wp14:editId="7B163F59">
            <wp:extent cx="171450" cy="17145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05192C">
        <w:rPr>
          <w:szCs w:val="24"/>
        </w:rPr>
        <w:t xml:space="preserve"> et</w:t>
      </w:r>
      <w:r w:rsidR="0089541F" w:rsidRPr="0005192C">
        <w:rPr>
          <w:szCs w:val="24"/>
        </w:rPr>
        <w:t xml:space="preserve"> </w:t>
      </w:r>
      <w:r w:rsidR="00A54E84" w:rsidRPr="0005192C">
        <w:rPr>
          <w:noProof/>
          <w:szCs w:val="24"/>
        </w:rPr>
        <w:drawing>
          <wp:inline distT="0" distB="0" distL="0" distR="0" wp14:anchorId="1F89369D" wp14:editId="6E00F37C">
            <wp:extent cx="171450" cy="17145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05192C">
        <w:rPr>
          <w:szCs w:val="24"/>
        </w:rPr>
        <w:t>.</w:t>
      </w:r>
    </w:p>
    <w:p w14:paraId="7748320E" w14:textId="77777777" w:rsidR="00E01EEC" w:rsidRPr="0005192C" w:rsidRDefault="00E01EEC" w:rsidP="00E01EEC">
      <w:pPr>
        <w:pStyle w:val="Retraitcorpsdetexte21"/>
        <w:jc w:val="both"/>
        <w:rPr>
          <w:szCs w:val="24"/>
        </w:rPr>
      </w:pPr>
      <w:r w:rsidRPr="0005192C">
        <w:rPr>
          <w:szCs w:val="24"/>
        </w:rPr>
        <w:t>Les boutons du dessous permettent :</w:t>
      </w:r>
    </w:p>
    <w:p w14:paraId="27B54BFB" w14:textId="77777777" w:rsidR="00E01EEC" w:rsidRPr="0005192C" w:rsidRDefault="00E01EEC" w:rsidP="007A749A">
      <w:pPr>
        <w:pStyle w:val="Retraitcorpsdetexte21"/>
        <w:numPr>
          <w:ilvl w:val="0"/>
          <w:numId w:val="32"/>
        </w:numPr>
        <w:jc w:val="both"/>
        <w:rPr>
          <w:szCs w:val="24"/>
        </w:rPr>
      </w:pPr>
      <w:r w:rsidRPr="0005192C">
        <w:rPr>
          <w:szCs w:val="24"/>
        </w:rPr>
        <w:t>D’inverser la normale de la facette</w:t>
      </w:r>
      <w:r w:rsidR="006C779F" w:rsidRPr="0005192C">
        <w:rPr>
          <w:szCs w:val="24"/>
        </w:rPr>
        <w:t xml:space="preserve"> </w:t>
      </w:r>
      <w:r w:rsidRPr="0005192C">
        <w:rPr>
          <w:szCs w:val="24"/>
        </w:rPr>
        <w:t>;</w:t>
      </w:r>
    </w:p>
    <w:p w14:paraId="7130B0A0" w14:textId="77777777" w:rsidR="00E01EEC" w:rsidRPr="0005192C" w:rsidRDefault="00E01EEC" w:rsidP="007A749A">
      <w:pPr>
        <w:pStyle w:val="Retraitcorpsdetexte21"/>
        <w:numPr>
          <w:ilvl w:val="0"/>
          <w:numId w:val="32"/>
        </w:numPr>
        <w:jc w:val="both"/>
        <w:rPr>
          <w:szCs w:val="24"/>
        </w:rPr>
      </w:pPr>
      <w:r w:rsidRPr="0005192C">
        <w:rPr>
          <w:szCs w:val="24"/>
        </w:rPr>
        <w:lastRenderedPageBreak/>
        <w:t>De supprimer la facette (il y a un bouton Undo). En réalité, on marque la facette comme « à supprimer ». Elle ne le sera réellement qu’en sortie du programme ou à l’enregistrement ;</w:t>
      </w:r>
    </w:p>
    <w:p w14:paraId="73F4DF29" w14:textId="77777777" w:rsidR="00E01EEC" w:rsidRPr="0005192C" w:rsidRDefault="00E01EEC" w:rsidP="007A749A">
      <w:pPr>
        <w:pStyle w:val="Retraitcorpsdetexte21"/>
        <w:numPr>
          <w:ilvl w:val="0"/>
          <w:numId w:val="32"/>
        </w:numPr>
        <w:jc w:val="both"/>
        <w:rPr>
          <w:szCs w:val="24"/>
        </w:rPr>
      </w:pPr>
      <w:r w:rsidRPr="0005192C">
        <w:rPr>
          <w:szCs w:val="24"/>
        </w:rPr>
        <w:t>De masquer la facette. Une facette masquée n’est pas supprimée. Elle est toujours là et ne sera pas enlevée à l’enregistrement. Le bouton change d’intitulé en cas de masquage et propose de réafficher toute facette précédemment masquée ;</w:t>
      </w:r>
    </w:p>
    <w:p w14:paraId="14221D9C" w14:textId="77777777" w:rsidR="00E01EEC" w:rsidRPr="0005192C" w:rsidRDefault="00E01EEC" w:rsidP="007A749A">
      <w:pPr>
        <w:pStyle w:val="Retraitcorpsdetexte21"/>
        <w:numPr>
          <w:ilvl w:val="0"/>
          <w:numId w:val="32"/>
        </w:numPr>
        <w:jc w:val="both"/>
        <w:rPr>
          <w:szCs w:val="24"/>
        </w:rPr>
      </w:pPr>
      <w:r w:rsidRPr="0005192C">
        <w:rPr>
          <w:szCs w:val="24"/>
        </w:rPr>
        <w:t>D’effectuer une permutation circulaire des sommets. C’est une option utile si une facette à plus de trois sommets et que ceux-ci sont mal configurés pour un calcul de normale à la facette, comme par exemple 3 points alignés ;</w:t>
      </w:r>
    </w:p>
    <w:p w14:paraId="7BD6AAEE" w14:textId="77777777" w:rsidR="00E01EEC" w:rsidRPr="0005192C" w:rsidRDefault="00E01EEC" w:rsidP="007A749A">
      <w:pPr>
        <w:pStyle w:val="Retraitcorpsdetexte21"/>
        <w:numPr>
          <w:ilvl w:val="0"/>
          <w:numId w:val="32"/>
        </w:numPr>
        <w:jc w:val="both"/>
        <w:rPr>
          <w:szCs w:val="24"/>
        </w:rPr>
      </w:pPr>
      <w:r w:rsidRPr="0005192C">
        <w:rPr>
          <w:szCs w:val="24"/>
        </w:rPr>
        <w:t xml:space="preserve">De centrer la rotation de la </w:t>
      </w:r>
      <w:proofErr w:type="spellStart"/>
      <w:r w:rsidRPr="0005192C">
        <w:rPr>
          <w:szCs w:val="24"/>
        </w:rPr>
        <w:t>bdd</w:t>
      </w:r>
      <w:proofErr w:type="spellEnd"/>
      <w:r w:rsidRPr="0005192C">
        <w:rPr>
          <w:szCs w:val="24"/>
        </w:rPr>
        <w:t xml:space="preserve"> sur le barycentre de la facette. Utile pour regarder de plus près une partie de la </w:t>
      </w:r>
      <w:proofErr w:type="spellStart"/>
      <w:r w:rsidRPr="0005192C">
        <w:rPr>
          <w:szCs w:val="24"/>
        </w:rPr>
        <w:t>bdd</w:t>
      </w:r>
      <w:proofErr w:type="spellEnd"/>
      <w:r w:rsidRPr="0005192C">
        <w:rPr>
          <w:szCs w:val="24"/>
        </w:rPr>
        <w:t xml:space="preserve"> en y effectuant des zooms, des déplacements autour de la facette sélectionnée.</w:t>
      </w:r>
    </w:p>
    <w:p w14:paraId="756874AD" w14:textId="77777777" w:rsidR="006C779F" w:rsidRPr="0005192C" w:rsidRDefault="006C779F" w:rsidP="007A749A">
      <w:pPr>
        <w:pStyle w:val="Retraitcorpsdetexte21"/>
        <w:numPr>
          <w:ilvl w:val="0"/>
          <w:numId w:val="32"/>
        </w:numPr>
        <w:jc w:val="both"/>
        <w:rPr>
          <w:szCs w:val="24"/>
        </w:rPr>
      </w:pPr>
      <w:r w:rsidRPr="0005192C">
        <w:rPr>
          <w:szCs w:val="24"/>
        </w:rPr>
        <w:t>Le bouton « Reset » remet l’interface à ses valeurs originales.</w:t>
      </w:r>
    </w:p>
    <w:p w14:paraId="435119BE" w14:textId="77777777" w:rsidR="00E01EEC" w:rsidRPr="0005192C" w:rsidRDefault="00E01EEC" w:rsidP="00E01EEC">
      <w:pPr>
        <w:pStyle w:val="Retraitcorpsdetexte21"/>
        <w:jc w:val="both"/>
        <w:rPr>
          <w:szCs w:val="24"/>
        </w:rPr>
      </w:pPr>
      <w:r w:rsidRPr="0005192C">
        <w:rPr>
          <w:szCs w:val="24"/>
        </w:rPr>
        <w:t>Comme précédemment, quand on ferme la fenêtre la facette sélectionnée n’est plus affichée, sauf si on coche la case prévue à cet effet.</w:t>
      </w:r>
    </w:p>
    <w:p w14:paraId="19556278" w14:textId="77777777" w:rsidR="0090387C" w:rsidRPr="0005192C" w:rsidRDefault="0090387C" w:rsidP="00E01EEC">
      <w:pPr>
        <w:pStyle w:val="Retraitcorpsdetexte21"/>
        <w:jc w:val="both"/>
        <w:rPr>
          <w:szCs w:val="24"/>
        </w:rPr>
      </w:pPr>
    </w:p>
    <w:p w14:paraId="7BAF6444" w14:textId="77777777" w:rsidR="00E01EEC" w:rsidRPr="0005192C" w:rsidRDefault="0089541F" w:rsidP="0090387C">
      <w:pPr>
        <w:pStyle w:val="Titre5"/>
        <w:rPr>
          <w:sz w:val="24"/>
          <w:szCs w:val="24"/>
        </w:rPr>
      </w:pPr>
      <w:r w:rsidRPr="0005192C">
        <w:rPr>
          <w:sz w:val="24"/>
          <w:szCs w:val="24"/>
        </w:rPr>
        <w:t xml:space="preserve">Repérage : </w:t>
      </w:r>
      <w:r w:rsidR="0090387C" w:rsidRPr="0005192C">
        <w:rPr>
          <w:sz w:val="24"/>
          <w:szCs w:val="24"/>
        </w:rPr>
        <w:t>Second groupe</w:t>
      </w:r>
      <w:r w:rsidR="00D4504F" w:rsidRPr="0005192C">
        <w:rPr>
          <w:sz w:val="24"/>
          <w:szCs w:val="24"/>
        </w:rPr>
        <w:t xml:space="preserve"> de sous-menus</w:t>
      </w:r>
    </w:p>
    <w:p w14:paraId="12A67A45" w14:textId="77777777" w:rsidR="0090387C" w:rsidRPr="0005192C" w:rsidRDefault="0090387C" w:rsidP="0090387C">
      <w:pPr>
        <w:pStyle w:val="Retraitcorpsdetexte21"/>
        <w:jc w:val="both"/>
        <w:rPr>
          <w:szCs w:val="24"/>
        </w:rPr>
      </w:pPr>
      <w:r w:rsidRPr="0005192C">
        <w:rPr>
          <w:szCs w:val="24"/>
        </w:rPr>
        <w:t xml:space="preserve">Le second groupe de sous-menu de la fenêtre « Repérage » n’a qu’un seul élément : « Sens des normales ». C’est une fonction permettant d’identifier les facettes mal orientées en </w:t>
      </w:r>
      <w:r w:rsidR="006C779F" w:rsidRPr="0005192C">
        <w:rPr>
          <w:szCs w:val="24"/>
        </w:rPr>
        <w:t>rouge</w:t>
      </w:r>
      <w:r w:rsidRPr="0005192C">
        <w:rPr>
          <w:szCs w:val="24"/>
        </w:rPr>
        <w:t>. Pour OpenGL, vu</w:t>
      </w:r>
      <w:r w:rsidR="00F8152F" w:rsidRPr="0005192C">
        <w:rPr>
          <w:szCs w:val="24"/>
        </w:rPr>
        <w:t>es</w:t>
      </w:r>
      <w:r w:rsidRPr="0005192C">
        <w:rPr>
          <w:szCs w:val="24"/>
        </w:rPr>
        <w:t xml:space="preserve"> depuis l’utilisateur, il existe 2 types de facettes : celles de type GL_CW et celles de type GL_CCW</w:t>
      </w:r>
      <w:r w:rsidR="00F8152F" w:rsidRPr="0005192C">
        <w:rPr>
          <w:szCs w:val="24"/>
        </w:rPr>
        <w:t>,</w:t>
      </w:r>
      <w:r w:rsidRPr="0005192C">
        <w:rPr>
          <w:szCs w:val="24"/>
        </w:rPr>
        <w:t xml:space="preserve"> correspondant respectivement au sens de parcours</w:t>
      </w:r>
      <w:r w:rsidR="00F8152F" w:rsidRPr="0005192C">
        <w:rPr>
          <w:szCs w:val="24"/>
        </w:rPr>
        <w:t xml:space="preserve"> des sommets</w:t>
      </w:r>
      <w:r w:rsidRPr="0005192C">
        <w:rPr>
          <w:szCs w:val="24"/>
        </w:rPr>
        <w:t xml:space="preserve"> dans le sens des aiguilles d’une montre (</w:t>
      </w:r>
      <w:proofErr w:type="spellStart"/>
      <w:r w:rsidRPr="0005192C">
        <w:rPr>
          <w:szCs w:val="24"/>
        </w:rPr>
        <w:t>Clockwise</w:t>
      </w:r>
      <w:proofErr w:type="spellEnd"/>
      <w:r w:rsidRPr="0005192C">
        <w:rPr>
          <w:szCs w:val="24"/>
        </w:rPr>
        <w:t xml:space="preserve"> ou GL_CW) et dans le sens inverse (</w:t>
      </w:r>
      <w:proofErr w:type="spellStart"/>
      <w:r w:rsidRPr="0005192C">
        <w:rPr>
          <w:szCs w:val="24"/>
        </w:rPr>
        <w:t>Counterclockwise</w:t>
      </w:r>
      <w:proofErr w:type="spellEnd"/>
      <w:r w:rsidRPr="0005192C">
        <w:rPr>
          <w:szCs w:val="24"/>
        </w:rPr>
        <w:t xml:space="preserve"> ou GL_CCW). </w:t>
      </w:r>
      <w:r w:rsidR="00F8152F" w:rsidRPr="0005192C">
        <w:rPr>
          <w:szCs w:val="24"/>
        </w:rPr>
        <w:t>Une facette est correctement orientée si elle est de type GL_CCW (c’est en fait le sens trigonométrique</w:t>
      </w:r>
      <w:r w:rsidR="005053F6" w:rsidRPr="0005192C">
        <w:rPr>
          <w:szCs w:val="24"/>
        </w:rPr>
        <w:t xml:space="preserve"> direct</w:t>
      </w:r>
      <w:r w:rsidR="00F8152F" w:rsidRPr="0005192C">
        <w:rPr>
          <w:szCs w:val="24"/>
        </w:rPr>
        <w:t xml:space="preserve">). Quand on active cette fonction, on dessine en fait deux fois l’objet : une fois en </w:t>
      </w:r>
      <w:r w:rsidR="006C779F" w:rsidRPr="0005192C">
        <w:rPr>
          <w:szCs w:val="24"/>
        </w:rPr>
        <w:t>rouge</w:t>
      </w:r>
      <w:r w:rsidR="00F8152F" w:rsidRPr="0005192C">
        <w:rPr>
          <w:szCs w:val="24"/>
        </w:rPr>
        <w:t xml:space="preserve"> en n’affichant que les facettes GL_CW et une seconde fois en </w:t>
      </w:r>
      <w:r w:rsidR="006C779F" w:rsidRPr="0005192C">
        <w:rPr>
          <w:szCs w:val="24"/>
        </w:rPr>
        <w:t>bleu</w:t>
      </w:r>
      <w:r w:rsidR="00F8152F" w:rsidRPr="0005192C">
        <w:rPr>
          <w:szCs w:val="24"/>
        </w:rPr>
        <w:t xml:space="preserve"> en n’affichant que les facettes GL_CCW. On repère ainsi facilement les facettes mal orientées, du moins celles dont le sens de parcours des sommets est inverse de ce qu’il devrait être pour une élimination optimale des facettes cachées, car la normale au barycentre intervient également dans la visualisation.</w:t>
      </w:r>
    </w:p>
    <w:p w14:paraId="17AD5C65" w14:textId="77777777" w:rsidR="00DD7298" w:rsidRDefault="00D4504F" w:rsidP="0090387C">
      <w:pPr>
        <w:pStyle w:val="Retraitcorpsdetexte21"/>
        <w:jc w:val="both"/>
        <w:rPr>
          <w:szCs w:val="24"/>
        </w:rPr>
      </w:pPr>
      <w:r w:rsidRPr="0005192C">
        <w:rPr>
          <w:szCs w:val="24"/>
        </w:rPr>
        <w:t xml:space="preserve">Si cette fonction est active, le menu </w:t>
      </w:r>
      <w:r w:rsidR="006C779F" w:rsidRPr="0005192C">
        <w:rPr>
          <w:szCs w:val="24"/>
        </w:rPr>
        <w:t xml:space="preserve">correspondant </w:t>
      </w:r>
      <w:r w:rsidRPr="0005192C">
        <w:rPr>
          <w:szCs w:val="24"/>
        </w:rPr>
        <w:t>apparaît comme coché.</w:t>
      </w:r>
    </w:p>
    <w:p w14:paraId="70BE526D" w14:textId="77777777" w:rsidR="00D4504F" w:rsidRPr="0005192C" w:rsidRDefault="00DD7298" w:rsidP="0090387C">
      <w:pPr>
        <w:pStyle w:val="Retraitcorpsdetexte21"/>
        <w:jc w:val="both"/>
        <w:rPr>
          <w:szCs w:val="24"/>
        </w:rPr>
      </w:pPr>
      <w:r>
        <w:rPr>
          <w:szCs w:val="24"/>
        </w:rPr>
        <w:t>On peut également activer cette fonction par un raccourci clavier via la lettre n.</w:t>
      </w:r>
    </w:p>
    <w:p w14:paraId="506D013B" w14:textId="77777777" w:rsidR="00D4504F" w:rsidRPr="0005192C" w:rsidRDefault="00D4504F" w:rsidP="0090387C">
      <w:pPr>
        <w:pStyle w:val="Retraitcorpsdetexte21"/>
        <w:jc w:val="both"/>
        <w:rPr>
          <w:szCs w:val="24"/>
        </w:rPr>
      </w:pPr>
    </w:p>
    <w:p w14:paraId="00D501FD" w14:textId="77777777" w:rsidR="0090387C" w:rsidRPr="0005192C" w:rsidRDefault="0090387C" w:rsidP="006C779F">
      <w:pPr>
        <w:pStyle w:val="Retraitcorpsdetexte21"/>
        <w:ind w:firstLine="0"/>
        <w:jc w:val="both"/>
        <w:rPr>
          <w:szCs w:val="24"/>
        </w:rPr>
      </w:pPr>
    </w:p>
    <w:p w14:paraId="06B9FA51" w14:textId="77777777" w:rsidR="0090387C" w:rsidRPr="0005192C" w:rsidRDefault="0089541F" w:rsidP="0090387C">
      <w:pPr>
        <w:pStyle w:val="Titre5"/>
        <w:rPr>
          <w:sz w:val="24"/>
          <w:szCs w:val="24"/>
        </w:rPr>
      </w:pPr>
      <w:r w:rsidRPr="0005192C">
        <w:rPr>
          <w:sz w:val="24"/>
          <w:szCs w:val="24"/>
        </w:rPr>
        <w:t xml:space="preserve">Repérage : </w:t>
      </w:r>
      <w:r w:rsidR="0090387C" w:rsidRPr="0005192C">
        <w:rPr>
          <w:sz w:val="24"/>
          <w:szCs w:val="24"/>
        </w:rPr>
        <w:t>Troisième groupe</w:t>
      </w:r>
      <w:r w:rsidR="00D4504F" w:rsidRPr="0005192C">
        <w:rPr>
          <w:sz w:val="24"/>
          <w:szCs w:val="24"/>
        </w:rPr>
        <w:t xml:space="preserve"> de sous-menus</w:t>
      </w:r>
    </w:p>
    <w:p w14:paraId="27C499C5" w14:textId="77777777" w:rsidR="00F8152F" w:rsidRPr="0005192C" w:rsidRDefault="0090387C" w:rsidP="0090387C">
      <w:pPr>
        <w:pStyle w:val="Retraitcorpsdetexte21"/>
        <w:jc w:val="both"/>
        <w:rPr>
          <w:szCs w:val="24"/>
        </w:rPr>
      </w:pPr>
      <w:r w:rsidRPr="0005192C">
        <w:rPr>
          <w:szCs w:val="24"/>
        </w:rPr>
        <w:t>Le troisième groupe de sous-menu de la fenêtre « Repérage » a trois éléments</w:t>
      </w:r>
      <w:r w:rsidR="00F8152F" w:rsidRPr="0005192C">
        <w:rPr>
          <w:szCs w:val="24"/>
        </w:rPr>
        <w:t> :</w:t>
      </w:r>
    </w:p>
    <w:p w14:paraId="3C4BDD37" w14:textId="77777777" w:rsidR="0090387C" w:rsidRPr="0005192C" w:rsidRDefault="00F8152F" w:rsidP="007A749A">
      <w:pPr>
        <w:pStyle w:val="Retraitcorpsdetexte21"/>
        <w:numPr>
          <w:ilvl w:val="0"/>
          <w:numId w:val="48"/>
        </w:numPr>
        <w:jc w:val="both"/>
        <w:rPr>
          <w:szCs w:val="24"/>
        </w:rPr>
      </w:pPr>
      <w:r w:rsidRPr="0005192C">
        <w:rPr>
          <w:szCs w:val="24"/>
        </w:rPr>
        <w:t>Couleurs facettes : colorise chaque facette avec une couleur différente</w:t>
      </w:r>
      <w:r w:rsidR="006C779F" w:rsidRPr="0005192C">
        <w:rPr>
          <w:szCs w:val="24"/>
        </w:rPr>
        <w:t xml:space="preserve">. Existait dans la version </w:t>
      </w:r>
      <w:proofErr w:type="spellStart"/>
      <w:r w:rsidR="006C779F" w:rsidRPr="0005192C">
        <w:rPr>
          <w:szCs w:val="24"/>
        </w:rPr>
        <w:t>Tcl</w:t>
      </w:r>
      <w:proofErr w:type="spellEnd"/>
      <w:r w:rsidR="006C779F" w:rsidRPr="0005192C">
        <w:rPr>
          <w:szCs w:val="24"/>
        </w:rPr>
        <w:t>/</w:t>
      </w:r>
      <w:proofErr w:type="spellStart"/>
      <w:r w:rsidR="006C779F" w:rsidRPr="0005192C">
        <w:rPr>
          <w:szCs w:val="24"/>
        </w:rPr>
        <w:t>Tk</w:t>
      </w:r>
      <w:proofErr w:type="spellEnd"/>
      <w:r w:rsidR="006C779F" w:rsidRPr="0005192C">
        <w:rPr>
          <w:szCs w:val="24"/>
        </w:rPr>
        <w:t xml:space="preserve"> mais comme elle ne présente que peu d’intérêt elle est désactivée ici (conservée pour le cas où</w:t>
      </w:r>
      <w:r w:rsidR="00F918E7" w:rsidRPr="0005192C">
        <w:rPr>
          <w:szCs w:val="24"/>
        </w:rPr>
        <w:t xml:space="preserve"> on y retrouverait un intérêt</w:t>
      </w:r>
      <w:r w:rsidR="006C779F" w:rsidRPr="0005192C">
        <w:rPr>
          <w:szCs w:val="24"/>
        </w:rPr>
        <w:t>, mais le code correspondant n’a pas été transposé)</w:t>
      </w:r>
      <w:r w:rsidRPr="0005192C">
        <w:rPr>
          <w:szCs w:val="24"/>
        </w:rPr>
        <w:t> ;</w:t>
      </w:r>
    </w:p>
    <w:p w14:paraId="4572637B" w14:textId="77777777" w:rsidR="00954EF3" w:rsidRPr="0005192C" w:rsidRDefault="00F8152F" w:rsidP="007A749A">
      <w:pPr>
        <w:pStyle w:val="Retraitcorpsdetexte21"/>
        <w:numPr>
          <w:ilvl w:val="0"/>
          <w:numId w:val="48"/>
        </w:numPr>
        <w:jc w:val="both"/>
        <w:rPr>
          <w:szCs w:val="24"/>
        </w:rPr>
      </w:pPr>
      <w:r w:rsidRPr="0005192C">
        <w:rPr>
          <w:szCs w:val="24"/>
        </w:rPr>
        <w:t xml:space="preserve">Couleurs groupes : colorise chaque facette avec une couleur dépendant du numéro de groupe au sens </w:t>
      </w:r>
      <w:proofErr w:type="spellStart"/>
      <w:r w:rsidRPr="0005192C">
        <w:rPr>
          <w:szCs w:val="24"/>
        </w:rPr>
        <w:t>Crira</w:t>
      </w:r>
      <w:proofErr w:type="spellEnd"/>
      <w:r w:rsidR="00954EF3" w:rsidRPr="0005192C">
        <w:rPr>
          <w:szCs w:val="24"/>
        </w:rPr>
        <w:t xml:space="preserve">. On obtient la même par le bouton </w:t>
      </w:r>
      <w:r w:rsidR="00A54E84" w:rsidRPr="0005192C">
        <w:rPr>
          <w:noProof/>
          <w:szCs w:val="24"/>
        </w:rPr>
        <w:drawing>
          <wp:inline distT="0" distB="0" distL="0" distR="0" wp14:anchorId="3589BCB5" wp14:editId="00192B86">
            <wp:extent cx="180975" cy="18097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954EF3" w:rsidRPr="0005192C">
        <w:rPr>
          <w:szCs w:val="24"/>
        </w:rPr>
        <w:t> de la barre de boutons</w:t>
      </w:r>
      <w:r w:rsidR="00F918E7" w:rsidRPr="0005192C">
        <w:rPr>
          <w:szCs w:val="24"/>
        </w:rPr>
        <w:t xml:space="preserve"> (En version </w:t>
      </w:r>
      <w:proofErr w:type="spellStart"/>
      <w:r w:rsidR="00F918E7" w:rsidRPr="0005192C">
        <w:rPr>
          <w:szCs w:val="24"/>
        </w:rPr>
        <w:t>Tcl</w:t>
      </w:r>
      <w:proofErr w:type="spellEnd"/>
      <w:r w:rsidR="00F918E7" w:rsidRPr="0005192C">
        <w:rPr>
          <w:szCs w:val="24"/>
        </w:rPr>
        <w:t>/</w:t>
      </w:r>
      <w:proofErr w:type="spellStart"/>
      <w:r w:rsidR="00F918E7" w:rsidRPr="0005192C">
        <w:rPr>
          <w:szCs w:val="24"/>
        </w:rPr>
        <w:t>Tk</w:t>
      </w:r>
      <w:proofErr w:type="spellEnd"/>
      <w:r w:rsidR="00F918E7" w:rsidRPr="0005192C">
        <w:rPr>
          <w:szCs w:val="24"/>
        </w:rPr>
        <w:t xml:space="preserve"> on avait aussi la touche g (ou G), non transposée ici)</w:t>
      </w:r>
      <w:r w:rsidR="00954EF3" w:rsidRPr="0005192C">
        <w:rPr>
          <w:szCs w:val="24"/>
        </w:rPr>
        <w:t> ;</w:t>
      </w:r>
    </w:p>
    <w:p w14:paraId="505F3568" w14:textId="77777777" w:rsidR="00954EF3" w:rsidRPr="0005192C" w:rsidRDefault="00954EF3" w:rsidP="007A749A">
      <w:pPr>
        <w:pStyle w:val="Retraitcorpsdetexte21"/>
        <w:numPr>
          <w:ilvl w:val="0"/>
          <w:numId w:val="48"/>
        </w:numPr>
        <w:jc w:val="both"/>
        <w:rPr>
          <w:szCs w:val="24"/>
        </w:rPr>
      </w:pPr>
      <w:r w:rsidRPr="0005192C">
        <w:rPr>
          <w:szCs w:val="24"/>
        </w:rPr>
        <w:t>Coul</w:t>
      </w:r>
      <w:r w:rsidR="00F8152F" w:rsidRPr="0005192C">
        <w:rPr>
          <w:szCs w:val="24"/>
        </w:rPr>
        <w:t>eurs matériaux</w:t>
      </w:r>
      <w:r w:rsidRPr="0005192C">
        <w:rPr>
          <w:szCs w:val="24"/>
        </w:rPr>
        <w:t xml:space="preserve"> : colorise chaque facette avec une couleur dépendant du numéro de matériau. On obtient la même fonction par le bouton </w:t>
      </w:r>
      <w:r w:rsidR="00A54E84" w:rsidRPr="0005192C">
        <w:rPr>
          <w:noProof/>
          <w:szCs w:val="24"/>
        </w:rPr>
        <w:drawing>
          <wp:inline distT="0" distB="0" distL="0" distR="0" wp14:anchorId="60A756E5" wp14:editId="0EBD7746">
            <wp:extent cx="180975" cy="180975"/>
            <wp:effectExtent l="0" t="0" r="9525" b="952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05192C">
        <w:rPr>
          <w:szCs w:val="24"/>
        </w:rPr>
        <w:t> de la barre de boutons</w:t>
      </w:r>
      <w:r w:rsidR="00F918E7" w:rsidRPr="0005192C">
        <w:rPr>
          <w:szCs w:val="24"/>
        </w:rPr>
        <w:t xml:space="preserve"> (En version </w:t>
      </w:r>
      <w:proofErr w:type="spellStart"/>
      <w:r w:rsidR="00F918E7" w:rsidRPr="0005192C">
        <w:rPr>
          <w:szCs w:val="24"/>
        </w:rPr>
        <w:t>Tcl</w:t>
      </w:r>
      <w:proofErr w:type="spellEnd"/>
      <w:r w:rsidR="00F918E7" w:rsidRPr="0005192C">
        <w:rPr>
          <w:szCs w:val="24"/>
        </w:rPr>
        <w:t>/</w:t>
      </w:r>
      <w:proofErr w:type="spellStart"/>
      <w:r w:rsidR="00F918E7" w:rsidRPr="0005192C">
        <w:rPr>
          <w:szCs w:val="24"/>
        </w:rPr>
        <w:t>Tk</w:t>
      </w:r>
      <w:proofErr w:type="spellEnd"/>
      <w:r w:rsidR="00F918E7" w:rsidRPr="0005192C">
        <w:rPr>
          <w:szCs w:val="24"/>
        </w:rPr>
        <w:t xml:space="preserve"> on avait aussi la touche M, non transposée ici)</w:t>
      </w:r>
      <w:r w:rsidRPr="0005192C">
        <w:rPr>
          <w:szCs w:val="24"/>
        </w:rPr>
        <w:t>.</w:t>
      </w:r>
    </w:p>
    <w:p w14:paraId="6F90BACF" w14:textId="77777777" w:rsidR="00954EF3" w:rsidRPr="0005192C" w:rsidRDefault="00954EF3" w:rsidP="00954EF3">
      <w:pPr>
        <w:pStyle w:val="Retraitcorpsdetexte21"/>
        <w:jc w:val="both"/>
        <w:rPr>
          <w:szCs w:val="24"/>
        </w:rPr>
      </w:pPr>
    </w:p>
    <w:p w14:paraId="1E5B83D9" w14:textId="77777777" w:rsidR="00954EF3" w:rsidRPr="0005192C" w:rsidRDefault="00954EF3" w:rsidP="00954EF3">
      <w:pPr>
        <w:pStyle w:val="Retraitcorpsdetexte21"/>
        <w:jc w:val="both"/>
        <w:rPr>
          <w:szCs w:val="24"/>
        </w:rPr>
      </w:pPr>
      <w:r w:rsidRPr="0005192C">
        <w:rPr>
          <w:szCs w:val="24"/>
        </w:rPr>
        <w:lastRenderedPageBreak/>
        <w:t>Ces fonctions sont exclusives entre-elles.</w:t>
      </w:r>
      <w:r w:rsidR="00D4504F" w:rsidRPr="0005192C">
        <w:rPr>
          <w:szCs w:val="24"/>
        </w:rPr>
        <w:t xml:space="preserve"> Dans les menus, la fonction active apparaît comme cochée.</w:t>
      </w:r>
    </w:p>
    <w:p w14:paraId="37DDDDFF" w14:textId="77777777" w:rsidR="0090387C" w:rsidRPr="0005192C" w:rsidRDefault="0090387C" w:rsidP="0090387C">
      <w:pPr>
        <w:pStyle w:val="Corpsdetexte"/>
        <w:rPr>
          <w:sz w:val="24"/>
          <w:szCs w:val="24"/>
        </w:rPr>
      </w:pPr>
    </w:p>
    <w:p w14:paraId="559A4206" w14:textId="77777777" w:rsidR="00E01EEC" w:rsidRPr="0005192C" w:rsidRDefault="00E01EEC" w:rsidP="00E01EEC">
      <w:pPr>
        <w:pStyle w:val="Titre4"/>
        <w:numPr>
          <w:ilvl w:val="3"/>
          <w:numId w:val="1"/>
        </w:numPr>
        <w:jc w:val="both"/>
        <w:rPr>
          <w:sz w:val="24"/>
          <w:szCs w:val="24"/>
        </w:rPr>
      </w:pPr>
      <w:bookmarkStart w:id="53" w:name="_Toc278275743"/>
      <w:bookmarkStart w:id="54" w:name="_Toc278286066"/>
      <w:bookmarkStart w:id="55" w:name="_Toc166431966"/>
      <w:r w:rsidRPr="0005192C">
        <w:rPr>
          <w:sz w:val="24"/>
          <w:szCs w:val="24"/>
        </w:rPr>
        <w:t>Le menu Image</w:t>
      </w:r>
      <w:bookmarkEnd w:id="53"/>
      <w:bookmarkEnd w:id="54"/>
      <w:bookmarkEnd w:id="55"/>
    </w:p>
    <w:tbl>
      <w:tblPr>
        <w:tblpPr w:leftFromText="141" w:rightFromText="141" w:vertAnchor="text" w:tblpX="7032" w:tblpY="1"/>
        <w:tblOverlap w:val="never"/>
        <w:tblW w:w="0" w:type="auto"/>
        <w:tblLook w:val="01E0" w:firstRow="1" w:lastRow="1" w:firstColumn="1" w:lastColumn="1" w:noHBand="0" w:noVBand="0"/>
      </w:tblPr>
      <w:tblGrid>
        <w:gridCol w:w="3516"/>
      </w:tblGrid>
      <w:tr w:rsidR="001128FD" w:rsidRPr="0005192C" w14:paraId="500267E2" w14:textId="77777777" w:rsidTr="007A749A">
        <w:tc>
          <w:tcPr>
            <w:tcW w:w="3030" w:type="dxa"/>
            <w:shd w:val="clear" w:color="auto" w:fill="auto"/>
            <w:vAlign w:val="center"/>
          </w:tcPr>
          <w:p w14:paraId="19E3B779" w14:textId="77777777" w:rsidR="001128FD" w:rsidRPr="0005192C" w:rsidRDefault="00F918E7" w:rsidP="007A749A">
            <w:pPr>
              <w:pStyle w:val="Retraitcorpsdetexte21"/>
              <w:ind w:firstLine="0"/>
              <w:jc w:val="center"/>
              <w:rPr>
                <w:szCs w:val="24"/>
              </w:rPr>
            </w:pPr>
            <w:r w:rsidRPr="0005192C">
              <w:rPr>
                <w:noProof/>
                <w:szCs w:val="24"/>
              </w:rPr>
              <w:drawing>
                <wp:inline distT="0" distB="0" distL="0" distR="0" wp14:anchorId="15955EA5" wp14:editId="1E5CABD9">
                  <wp:extent cx="2090567" cy="971550"/>
                  <wp:effectExtent l="0" t="0" r="508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090567" cy="971550"/>
                          </a:xfrm>
                          <a:prstGeom prst="rect">
                            <a:avLst/>
                          </a:prstGeom>
                        </pic:spPr>
                      </pic:pic>
                    </a:graphicData>
                  </a:graphic>
                </wp:inline>
              </w:drawing>
            </w:r>
          </w:p>
        </w:tc>
      </w:tr>
    </w:tbl>
    <w:p w14:paraId="07583B85" w14:textId="77777777" w:rsidR="001128FD" w:rsidRPr="0005192C" w:rsidRDefault="00F918E7" w:rsidP="00E01EEC">
      <w:pPr>
        <w:pStyle w:val="Retraitcorpsdetexte21"/>
        <w:jc w:val="both"/>
        <w:rPr>
          <w:szCs w:val="24"/>
        </w:rPr>
      </w:pPr>
      <w:r w:rsidRPr="0005192C">
        <w:rPr>
          <w:szCs w:val="24"/>
        </w:rPr>
        <w:t>I</w:t>
      </w:r>
      <w:r w:rsidR="0052145C" w:rsidRPr="0005192C">
        <w:rPr>
          <w:szCs w:val="24"/>
        </w:rPr>
        <w:t xml:space="preserve">l </w:t>
      </w:r>
      <w:r w:rsidR="00E01EEC" w:rsidRPr="0005192C">
        <w:rPr>
          <w:szCs w:val="24"/>
        </w:rPr>
        <w:t xml:space="preserve">comporte </w:t>
      </w:r>
      <w:r w:rsidRPr="0005192C">
        <w:rPr>
          <w:szCs w:val="24"/>
        </w:rPr>
        <w:t>trois</w:t>
      </w:r>
      <w:r w:rsidR="00E01EEC" w:rsidRPr="0005192C">
        <w:rPr>
          <w:szCs w:val="24"/>
        </w:rPr>
        <w:t xml:space="preserve"> option</w:t>
      </w:r>
      <w:r w:rsidR="001128FD" w:rsidRPr="0005192C">
        <w:rPr>
          <w:szCs w:val="24"/>
        </w:rPr>
        <w:t>s d’enregistrement d’images.</w:t>
      </w:r>
    </w:p>
    <w:p w14:paraId="5EF01ECD" w14:textId="77777777" w:rsidR="00B209F4" w:rsidRPr="0005192C" w:rsidRDefault="00E01EEC" w:rsidP="00F918E7">
      <w:pPr>
        <w:pStyle w:val="Retraitcorpsdetexte21"/>
        <w:jc w:val="both"/>
        <w:rPr>
          <w:szCs w:val="24"/>
        </w:rPr>
      </w:pPr>
      <w:r w:rsidRPr="0005192C">
        <w:rPr>
          <w:szCs w:val="24"/>
        </w:rPr>
        <w:t xml:space="preserve">La fenêtre OpenGL est alors enregistrée dans son état visuel courant dans le répertoire de travail </w:t>
      </w:r>
      <w:r w:rsidR="00F918E7" w:rsidRPr="0005192C">
        <w:rPr>
          <w:szCs w:val="24"/>
        </w:rPr>
        <w:t>parmi les 3 formats proposés, jpeg (.jpg), png (.png) ou ppm (.ppm). L</w:t>
      </w:r>
      <w:r w:rsidR="000D773A" w:rsidRPr="0005192C">
        <w:rPr>
          <w:szCs w:val="24"/>
        </w:rPr>
        <w:t xml:space="preserve">e nom </w:t>
      </w:r>
      <w:r w:rsidR="00F918E7" w:rsidRPr="0005192C">
        <w:rPr>
          <w:szCs w:val="24"/>
        </w:rPr>
        <w:t xml:space="preserve">est imposé </w:t>
      </w:r>
      <w:proofErr w:type="spellStart"/>
      <w:r w:rsidR="00F918E7" w:rsidRPr="0005192C">
        <w:rPr>
          <w:szCs w:val="24"/>
        </w:rPr>
        <w:t>I</w:t>
      </w:r>
      <w:r w:rsidR="000D773A" w:rsidRPr="0005192C">
        <w:rPr>
          <w:szCs w:val="24"/>
        </w:rPr>
        <w:t>mage</w:t>
      </w:r>
      <w:r w:rsidR="00F918E7" w:rsidRPr="0005192C">
        <w:rPr>
          <w:szCs w:val="24"/>
        </w:rPr>
        <w:t>_Ovni</w:t>
      </w:r>
      <w:proofErr w:type="spellEnd"/>
      <w:r w:rsidR="000D773A" w:rsidRPr="0005192C">
        <w:rPr>
          <w:szCs w:val="24"/>
        </w:rPr>
        <w:t>. L</w:t>
      </w:r>
      <w:r w:rsidRPr="0005192C">
        <w:rPr>
          <w:szCs w:val="24"/>
        </w:rPr>
        <w:t xml:space="preserve">e répertoire </w:t>
      </w:r>
      <w:r w:rsidR="000D773A" w:rsidRPr="0005192C">
        <w:rPr>
          <w:szCs w:val="24"/>
        </w:rPr>
        <w:t>est par défaut celui où</w:t>
      </w:r>
      <w:r w:rsidRPr="0005192C">
        <w:rPr>
          <w:szCs w:val="24"/>
        </w:rPr>
        <w:t xml:space="preserve"> se trouve l’exécutable d’OVNI mais </w:t>
      </w:r>
      <w:r w:rsidR="000D773A" w:rsidRPr="0005192C">
        <w:rPr>
          <w:szCs w:val="24"/>
        </w:rPr>
        <w:t xml:space="preserve">ce peut-être </w:t>
      </w:r>
      <w:r w:rsidRPr="0005192C">
        <w:rPr>
          <w:szCs w:val="24"/>
        </w:rPr>
        <w:t>aussi un autre répertoire</w:t>
      </w:r>
      <w:r w:rsidR="00B649F3" w:rsidRPr="0005192C">
        <w:rPr>
          <w:szCs w:val="24"/>
        </w:rPr>
        <w:t xml:space="preserve"> de travail</w:t>
      </w:r>
      <w:r w:rsidRPr="0005192C">
        <w:rPr>
          <w:szCs w:val="24"/>
        </w:rPr>
        <w:t xml:space="preserve"> entré via le menu Fichier/Préférences.</w:t>
      </w:r>
    </w:p>
    <w:p w14:paraId="3CDA953C" w14:textId="77777777" w:rsidR="00657F1A" w:rsidRPr="0005192C" w:rsidRDefault="00657F1A" w:rsidP="00E01EEC">
      <w:pPr>
        <w:pStyle w:val="Retraitcorpsdetexte21"/>
        <w:jc w:val="both"/>
        <w:rPr>
          <w:szCs w:val="24"/>
        </w:rPr>
      </w:pPr>
      <w:r w:rsidRPr="0005192C">
        <w:rPr>
          <w:szCs w:val="24"/>
        </w:rPr>
        <w:t xml:space="preserve">Par défaut, </w:t>
      </w:r>
      <w:r w:rsidR="000D773A" w:rsidRPr="0005192C">
        <w:rPr>
          <w:szCs w:val="24"/>
        </w:rPr>
        <w:t xml:space="preserve">à l’ouverture d’OVNI, </w:t>
      </w:r>
      <w:r w:rsidRPr="0005192C">
        <w:rPr>
          <w:szCs w:val="24"/>
        </w:rPr>
        <w:t xml:space="preserve">la taille de l’image est de </w:t>
      </w:r>
      <w:r w:rsidR="00F918E7" w:rsidRPr="0005192C">
        <w:rPr>
          <w:szCs w:val="24"/>
        </w:rPr>
        <w:t>796</w:t>
      </w:r>
      <w:r w:rsidRPr="0005192C">
        <w:rPr>
          <w:szCs w:val="24"/>
        </w:rPr>
        <w:t>*</w:t>
      </w:r>
      <w:r w:rsidR="00F918E7" w:rsidRPr="0005192C">
        <w:rPr>
          <w:szCs w:val="24"/>
        </w:rPr>
        <w:t>396</w:t>
      </w:r>
      <w:r w:rsidRPr="0005192C">
        <w:rPr>
          <w:szCs w:val="24"/>
        </w:rPr>
        <w:t xml:space="preserve"> pixels</w:t>
      </w:r>
      <w:r w:rsidR="00954EF3" w:rsidRPr="0005192C">
        <w:rPr>
          <w:szCs w:val="24"/>
        </w:rPr>
        <w:t xml:space="preserve"> sous Windows</w:t>
      </w:r>
      <w:r w:rsidRPr="0005192C">
        <w:rPr>
          <w:szCs w:val="24"/>
        </w:rPr>
        <w:t xml:space="preserve">. Elle peut être plus grande si on a redimensionné la fenêtre globale, soit à la souris, soit via le mode plein écran. </w:t>
      </w:r>
      <w:r w:rsidR="000D773A" w:rsidRPr="0005192C">
        <w:rPr>
          <w:szCs w:val="24"/>
        </w:rPr>
        <w:t>De même, si les curseurs du bas sont masqués.</w:t>
      </w:r>
    </w:p>
    <w:p w14:paraId="289BF4D1" w14:textId="77777777" w:rsidR="00E01EEC" w:rsidRPr="0005192C" w:rsidRDefault="00E01EEC" w:rsidP="00E01EEC">
      <w:pPr>
        <w:pStyle w:val="Retraitcorpsdetexte21"/>
        <w:jc w:val="both"/>
        <w:rPr>
          <w:szCs w:val="24"/>
        </w:rPr>
      </w:pPr>
    </w:p>
    <w:p w14:paraId="020BBD7D" w14:textId="77777777" w:rsidR="00E01EEC" w:rsidRPr="0005192C" w:rsidRDefault="00E01EEC" w:rsidP="00E01EEC">
      <w:pPr>
        <w:pStyle w:val="Titre4"/>
        <w:numPr>
          <w:ilvl w:val="3"/>
          <w:numId w:val="1"/>
        </w:numPr>
        <w:jc w:val="both"/>
        <w:rPr>
          <w:sz w:val="24"/>
          <w:szCs w:val="24"/>
        </w:rPr>
      </w:pPr>
      <w:bookmarkStart w:id="56" w:name="_Toc278275744"/>
      <w:bookmarkStart w:id="57" w:name="_Toc278286067"/>
      <w:bookmarkStart w:id="58" w:name="_Toc166431967"/>
      <w:r w:rsidRPr="0005192C">
        <w:rPr>
          <w:sz w:val="24"/>
          <w:szCs w:val="24"/>
        </w:rPr>
        <w:t>Le menu Déplacement</w:t>
      </w:r>
      <w:bookmarkEnd w:id="56"/>
      <w:bookmarkEnd w:id="57"/>
      <w:bookmarkEnd w:id="58"/>
    </w:p>
    <w:p w14:paraId="1771036F" w14:textId="77777777" w:rsidR="00E01EEC" w:rsidRPr="0005192C" w:rsidRDefault="00E01EEC" w:rsidP="00E01EEC">
      <w:pPr>
        <w:pStyle w:val="Retraitcorpsdetexte21"/>
        <w:jc w:val="both"/>
        <w:rPr>
          <w:szCs w:val="24"/>
        </w:rPr>
      </w:pPr>
      <w:r w:rsidRPr="0005192C">
        <w:rPr>
          <w:szCs w:val="24"/>
        </w:rPr>
        <w:t xml:space="preserve">Ce menu a </w:t>
      </w:r>
      <w:r w:rsidR="00546630" w:rsidRPr="0005192C">
        <w:rPr>
          <w:szCs w:val="24"/>
        </w:rPr>
        <w:t>disparu dans cette version car, à l’usage, il s’avère sans intérêt vu qu’on obtient la même chose plus simplement à la souris ou au clavier</w:t>
      </w:r>
      <w:r w:rsidRPr="0005192C">
        <w:rPr>
          <w:szCs w:val="24"/>
        </w:rPr>
        <w:t>.</w:t>
      </w:r>
    </w:p>
    <w:p w14:paraId="659D7471" w14:textId="77777777" w:rsidR="00E01EEC" w:rsidRPr="0005192C" w:rsidRDefault="00E01EEC" w:rsidP="00E01EEC">
      <w:pPr>
        <w:pStyle w:val="Retraitcorpsdetexte21"/>
        <w:jc w:val="both"/>
        <w:rPr>
          <w:szCs w:val="24"/>
        </w:rPr>
      </w:pPr>
    </w:p>
    <w:p w14:paraId="64890FF4" w14:textId="77777777" w:rsidR="00E01EEC" w:rsidRPr="0005192C" w:rsidRDefault="00E01EEC" w:rsidP="00E01EEC">
      <w:pPr>
        <w:pStyle w:val="Titre4"/>
        <w:numPr>
          <w:ilvl w:val="3"/>
          <w:numId w:val="1"/>
        </w:numPr>
        <w:jc w:val="both"/>
        <w:rPr>
          <w:sz w:val="24"/>
          <w:szCs w:val="24"/>
        </w:rPr>
      </w:pPr>
      <w:bookmarkStart w:id="59" w:name="_Toc278275745"/>
      <w:bookmarkStart w:id="60" w:name="_Toc278286068"/>
      <w:bookmarkStart w:id="61" w:name="_Toc166431968"/>
      <w:r w:rsidRPr="0005192C">
        <w:rPr>
          <w:sz w:val="24"/>
          <w:szCs w:val="24"/>
        </w:rPr>
        <w:t>Le menu Outils</w:t>
      </w:r>
      <w:bookmarkEnd w:id="59"/>
      <w:bookmarkEnd w:id="60"/>
      <w:bookmarkEnd w:id="61"/>
    </w:p>
    <w:tbl>
      <w:tblPr>
        <w:tblpPr w:leftFromText="141" w:rightFromText="141" w:vertAnchor="text" w:tblpX="6046" w:tblpY="1"/>
        <w:tblOverlap w:val="never"/>
        <w:tblW w:w="0" w:type="auto"/>
        <w:tblLook w:val="01E0" w:firstRow="1" w:lastRow="1" w:firstColumn="1" w:lastColumn="1" w:noHBand="0" w:noVBand="0"/>
      </w:tblPr>
      <w:tblGrid>
        <w:gridCol w:w="4656"/>
      </w:tblGrid>
      <w:tr w:rsidR="00E01EEC" w:rsidRPr="0005192C" w14:paraId="271074B9" w14:textId="77777777" w:rsidTr="007A749A">
        <w:tc>
          <w:tcPr>
            <w:tcW w:w="4016" w:type="dxa"/>
            <w:shd w:val="clear" w:color="auto" w:fill="auto"/>
            <w:vAlign w:val="center"/>
          </w:tcPr>
          <w:p w14:paraId="7935FBF9" w14:textId="77777777" w:rsidR="00E01EEC" w:rsidRPr="0005192C" w:rsidRDefault="005E6CE1" w:rsidP="007A749A">
            <w:pPr>
              <w:pStyle w:val="Retraitcorpsdetexte21"/>
              <w:ind w:firstLine="0"/>
              <w:rPr>
                <w:szCs w:val="24"/>
              </w:rPr>
            </w:pPr>
            <w:r>
              <w:rPr>
                <w:noProof/>
              </w:rPr>
              <w:drawing>
                <wp:inline distT="0" distB="0" distL="0" distR="0" wp14:anchorId="64395761" wp14:editId="06DA233F">
                  <wp:extent cx="2816963" cy="2314575"/>
                  <wp:effectExtent l="0" t="0" r="254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816963" cy="2314575"/>
                          </a:xfrm>
                          <a:prstGeom prst="rect">
                            <a:avLst/>
                          </a:prstGeom>
                        </pic:spPr>
                      </pic:pic>
                    </a:graphicData>
                  </a:graphic>
                </wp:inline>
              </w:drawing>
            </w:r>
          </w:p>
        </w:tc>
      </w:tr>
    </w:tbl>
    <w:p w14:paraId="3D5A9B06" w14:textId="77777777" w:rsidR="00546630" w:rsidRPr="0005192C" w:rsidRDefault="00E01EEC" w:rsidP="00E01EEC">
      <w:pPr>
        <w:pStyle w:val="Retraitcorpsdetexte21"/>
        <w:jc w:val="both"/>
        <w:rPr>
          <w:szCs w:val="24"/>
        </w:rPr>
      </w:pPr>
      <w:r w:rsidRPr="0005192C">
        <w:rPr>
          <w:szCs w:val="24"/>
        </w:rPr>
        <w:t xml:space="preserve">C’est dans cette section qu’on trouve les boîtes de dialogues permettant de modifier certains éléments de la base de données. </w:t>
      </w:r>
      <w:r w:rsidR="00546630" w:rsidRPr="0005192C">
        <w:rPr>
          <w:szCs w:val="24"/>
        </w:rPr>
        <w:t xml:space="preserve">Les 3 premiers sous-menus n’existaient pas en version </w:t>
      </w:r>
      <w:proofErr w:type="spellStart"/>
      <w:r w:rsidR="00546630" w:rsidRPr="0005192C">
        <w:rPr>
          <w:szCs w:val="24"/>
        </w:rPr>
        <w:t>Tcl</w:t>
      </w:r>
      <w:proofErr w:type="spellEnd"/>
      <w:r w:rsidR="00546630" w:rsidRPr="0005192C">
        <w:rPr>
          <w:szCs w:val="24"/>
        </w:rPr>
        <w:t>/</w:t>
      </w:r>
      <w:proofErr w:type="spellStart"/>
      <w:r w:rsidR="00546630" w:rsidRPr="0005192C">
        <w:rPr>
          <w:szCs w:val="24"/>
        </w:rPr>
        <w:t>Tk</w:t>
      </w:r>
      <w:proofErr w:type="spellEnd"/>
      <w:r w:rsidR="00546630" w:rsidRPr="0005192C">
        <w:rPr>
          <w:szCs w:val="24"/>
        </w:rPr>
        <w:t>. Ils permettent d’effectuer quelques opérations de bases sur des facettes sélectionnées directement depuis la fenêtre OpenGL. Ils ont leur équivalent dans le menu contextuel obtenu via un clic droit dans la fenêtre OpenGL.</w:t>
      </w:r>
    </w:p>
    <w:p w14:paraId="57FA0966" w14:textId="77777777" w:rsidR="00E01EEC" w:rsidRPr="0005192C" w:rsidRDefault="00E01EEC" w:rsidP="00E01EEC">
      <w:pPr>
        <w:pStyle w:val="Retraitcorpsdetexte21"/>
        <w:jc w:val="both"/>
        <w:rPr>
          <w:szCs w:val="24"/>
        </w:rPr>
      </w:pPr>
      <w:r w:rsidRPr="0005192C">
        <w:rPr>
          <w:szCs w:val="24"/>
        </w:rPr>
        <w:t xml:space="preserve">Les deux sous-menus </w:t>
      </w:r>
      <w:r w:rsidR="00546630" w:rsidRPr="0005192C">
        <w:rPr>
          <w:szCs w:val="24"/>
        </w:rPr>
        <w:t xml:space="preserve">suivant </w:t>
      </w:r>
      <w:r w:rsidRPr="0005192C">
        <w:rPr>
          <w:szCs w:val="24"/>
        </w:rPr>
        <w:t xml:space="preserve">sont les plus complexes. Ils font chacun l’objet d’un sous-paragraphe détaillé ci-dessous. Ces deux sous-menus étant fréquemment utilisés, un accès direct par icônes est prévu dans la barre d’outil, respectivement </w:t>
      </w:r>
      <w:r w:rsidR="00A54E84" w:rsidRPr="0005192C">
        <w:rPr>
          <w:noProof/>
          <w:szCs w:val="24"/>
        </w:rPr>
        <w:drawing>
          <wp:inline distT="0" distB="0" distL="0" distR="0" wp14:anchorId="7986D6CA" wp14:editId="44EAF859">
            <wp:extent cx="180975" cy="180975"/>
            <wp:effectExtent l="0" t="0" r="9525" b="9525"/>
            <wp:docPr id="35" name="Image 35" descr="out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outil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05192C">
        <w:rPr>
          <w:szCs w:val="24"/>
        </w:rPr>
        <w:t xml:space="preserve"> et </w:t>
      </w:r>
      <w:r w:rsidR="00A54E84" w:rsidRPr="0005192C">
        <w:rPr>
          <w:noProof/>
          <w:szCs w:val="24"/>
        </w:rPr>
        <w:drawing>
          <wp:inline distT="0" distB="0" distL="0" distR="0" wp14:anchorId="054636A4" wp14:editId="71AAEFEA">
            <wp:extent cx="180975" cy="180975"/>
            <wp:effectExtent l="0" t="0" r="9525" b="9525"/>
            <wp:docPr id="36" name="Image 36" descr="modi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odif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05192C">
        <w:rPr>
          <w:szCs w:val="24"/>
        </w:rPr>
        <w:t>.</w:t>
      </w:r>
    </w:p>
    <w:p w14:paraId="2E476E30" w14:textId="77777777" w:rsidR="000D773A" w:rsidRPr="0005192C" w:rsidRDefault="000D773A" w:rsidP="00E01EEC">
      <w:pPr>
        <w:pStyle w:val="Retraitcorpsdetexte21"/>
        <w:jc w:val="both"/>
        <w:rPr>
          <w:szCs w:val="24"/>
        </w:rPr>
      </w:pPr>
    </w:p>
    <w:p w14:paraId="055B0301" w14:textId="77777777" w:rsidR="00E01EEC" w:rsidRPr="0005192C" w:rsidRDefault="00E01EEC" w:rsidP="00E01EEC">
      <w:pPr>
        <w:pStyle w:val="Retraitcorpsdetexte21"/>
        <w:jc w:val="both"/>
        <w:rPr>
          <w:szCs w:val="24"/>
        </w:rPr>
      </w:pPr>
      <w:r w:rsidRPr="0005192C">
        <w:rPr>
          <w:szCs w:val="24"/>
        </w:rPr>
        <w:t>Le sous-menu</w:t>
      </w:r>
      <w:r w:rsidR="00546630" w:rsidRPr="0005192C">
        <w:rPr>
          <w:szCs w:val="24"/>
        </w:rPr>
        <w:t xml:space="preserve"> « Sélections et déplacements »</w:t>
      </w:r>
      <w:r w:rsidRPr="0005192C">
        <w:rPr>
          <w:szCs w:val="24"/>
        </w:rPr>
        <w:t>, permet de modifier certains éléments spécifiques comme des points, des facettes, des objets. Le s</w:t>
      </w:r>
      <w:r w:rsidR="00546630" w:rsidRPr="0005192C">
        <w:rPr>
          <w:szCs w:val="24"/>
        </w:rPr>
        <w:t>ous-menu « Modifications »</w:t>
      </w:r>
      <w:r w:rsidRPr="0005192C">
        <w:rPr>
          <w:szCs w:val="24"/>
        </w:rPr>
        <w:t>, va permettre de créer des points, d’effectuer des « soudures » et aussi d’effectuer des modifications plus globales sur la base de données. Ces sous-menus conduisent à des actions interactives qui seront pilotées à la souris.</w:t>
      </w:r>
    </w:p>
    <w:p w14:paraId="0F8EEF7E" w14:textId="77777777" w:rsidR="00E01EEC" w:rsidRPr="0005192C" w:rsidRDefault="00E01EEC" w:rsidP="00E01EEC">
      <w:pPr>
        <w:pStyle w:val="Retraitcorpsdetexte21"/>
        <w:jc w:val="both"/>
        <w:rPr>
          <w:szCs w:val="24"/>
        </w:rPr>
      </w:pPr>
    </w:p>
    <w:p w14:paraId="79867C1A" w14:textId="77777777" w:rsidR="00E01EEC" w:rsidRPr="0005192C" w:rsidRDefault="00E01EEC" w:rsidP="00E01EEC">
      <w:pPr>
        <w:pStyle w:val="Retraitcorpsdetexte21"/>
        <w:jc w:val="both"/>
        <w:rPr>
          <w:szCs w:val="24"/>
        </w:rPr>
      </w:pPr>
      <w:r w:rsidRPr="0005192C">
        <w:rPr>
          <w:szCs w:val="24"/>
        </w:rPr>
        <w:t xml:space="preserve">Le sous-menu « Choix des </w:t>
      </w:r>
      <w:r w:rsidR="00546630" w:rsidRPr="0005192C">
        <w:rPr>
          <w:szCs w:val="24"/>
        </w:rPr>
        <w:t>objet</w:t>
      </w:r>
      <w:r w:rsidRPr="0005192C">
        <w:rPr>
          <w:szCs w:val="24"/>
        </w:rPr>
        <w:t xml:space="preserve">s à afficher » propose sous la forme d’une liste les divers objets de la base de </w:t>
      </w:r>
      <w:r w:rsidR="008B4557" w:rsidRPr="0005192C">
        <w:rPr>
          <w:szCs w:val="24"/>
        </w:rPr>
        <w:t>données</w:t>
      </w:r>
      <w:r w:rsidRPr="0005192C">
        <w:rPr>
          <w:szCs w:val="24"/>
        </w:rPr>
        <w:t>. Seuls sont affichés ceux dont la case à cocher en regard est activée. Pour aller plus rapidement, les boutons du bas</w:t>
      </w:r>
      <w:r w:rsidR="0089541F" w:rsidRPr="0005192C">
        <w:rPr>
          <w:szCs w:val="24"/>
        </w:rPr>
        <w:t xml:space="preserve"> de la fenêtre,</w:t>
      </w:r>
      <w:r w:rsidRPr="0005192C">
        <w:rPr>
          <w:szCs w:val="24"/>
        </w:rPr>
        <w:t xml:space="preserve"> « Tous » et « Aucun »</w:t>
      </w:r>
      <w:r w:rsidR="0089541F" w:rsidRPr="0005192C">
        <w:rPr>
          <w:szCs w:val="24"/>
        </w:rPr>
        <w:t>,</w:t>
      </w:r>
      <w:r w:rsidRPr="0005192C">
        <w:rPr>
          <w:szCs w:val="24"/>
        </w:rPr>
        <w:t xml:space="preserve"> sont prévus à cet effet.</w:t>
      </w:r>
    </w:p>
    <w:p w14:paraId="3753EEA7" w14:textId="77777777" w:rsidR="000D773A" w:rsidRPr="0005192C" w:rsidRDefault="000D773A" w:rsidP="00E01EEC">
      <w:pPr>
        <w:pStyle w:val="Retraitcorpsdetexte21"/>
        <w:jc w:val="both"/>
        <w:rPr>
          <w:szCs w:val="24"/>
        </w:rPr>
      </w:pPr>
    </w:p>
    <w:p w14:paraId="29F7443A" w14:textId="77777777" w:rsidR="00E01EEC" w:rsidRPr="0005192C" w:rsidRDefault="00546630" w:rsidP="00E01EEC">
      <w:pPr>
        <w:pStyle w:val="Retraitcorpsdetexte21"/>
        <w:jc w:val="both"/>
        <w:rPr>
          <w:szCs w:val="24"/>
        </w:rPr>
      </w:pPr>
      <w:r w:rsidRPr="0005192C">
        <w:rPr>
          <w:szCs w:val="24"/>
        </w:rPr>
        <w:lastRenderedPageBreak/>
        <w:t>Le sous-menu « Réa</w:t>
      </w:r>
      <w:r w:rsidR="00E01EEC" w:rsidRPr="0005192C">
        <w:rPr>
          <w:szCs w:val="24"/>
        </w:rPr>
        <w:t>fficher les éléments masqués » permet de réafficher en un seul clic, tous les éléments, facettes et objets, qui ont été masqués un à un via les divers menus.</w:t>
      </w:r>
    </w:p>
    <w:p w14:paraId="0E012A75" w14:textId="77777777" w:rsidR="000D773A" w:rsidRPr="0005192C" w:rsidRDefault="000D773A" w:rsidP="00E01EEC">
      <w:pPr>
        <w:pStyle w:val="Retraitcorpsdetexte21"/>
        <w:jc w:val="both"/>
        <w:rPr>
          <w:szCs w:val="24"/>
        </w:rPr>
      </w:pPr>
    </w:p>
    <w:p w14:paraId="5DC6859F" w14:textId="77777777" w:rsidR="00E01EEC" w:rsidRPr="0005192C" w:rsidRDefault="00E01EEC" w:rsidP="00E01EEC">
      <w:pPr>
        <w:pStyle w:val="Retraitcorpsdetexte21"/>
        <w:jc w:val="both"/>
        <w:rPr>
          <w:szCs w:val="24"/>
        </w:rPr>
      </w:pPr>
      <w:r w:rsidRPr="0005192C">
        <w:rPr>
          <w:szCs w:val="24"/>
        </w:rPr>
        <w:t xml:space="preserve">Le sous-menu « Supprimer les </w:t>
      </w:r>
      <w:r w:rsidR="00546630" w:rsidRPr="0005192C">
        <w:rPr>
          <w:szCs w:val="24"/>
        </w:rPr>
        <w:t>élémen</w:t>
      </w:r>
      <w:r w:rsidRPr="0005192C">
        <w:rPr>
          <w:szCs w:val="24"/>
        </w:rPr>
        <w:t>ts masqués » permet de supprimer de la base de données tous les éléments, facettes et objets, qui ont été masqués. En réalité, ces éléments sont marqués comme à supprimer et ne le seront effectivement qu’à l’enregistrement de la base de données.</w:t>
      </w:r>
    </w:p>
    <w:p w14:paraId="24010AAB" w14:textId="77777777" w:rsidR="000D773A" w:rsidRPr="0005192C" w:rsidRDefault="000D773A" w:rsidP="00E01EEC">
      <w:pPr>
        <w:pStyle w:val="Retraitcorpsdetexte21"/>
        <w:jc w:val="both"/>
        <w:rPr>
          <w:szCs w:val="24"/>
        </w:rPr>
      </w:pPr>
    </w:p>
    <w:p w14:paraId="5702F6CB" w14:textId="77777777" w:rsidR="00E01EEC" w:rsidRDefault="00E01EEC" w:rsidP="00E01EEC">
      <w:pPr>
        <w:pStyle w:val="Retraitcorpsdetexte21"/>
        <w:jc w:val="both"/>
        <w:rPr>
          <w:szCs w:val="24"/>
        </w:rPr>
      </w:pPr>
      <w:r w:rsidRPr="0005192C">
        <w:rPr>
          <w:szCs w:val="24"/>
        </w:rPr>
        <w:t xml:space="preserve">Le sous-menu « Restituer les </w:t>
      </w:r>
      <w:r w:rsidR="00546630" w:rsidRPr="0005192C">
        <w:rPr>
          <w:szCs w:val="24"/>
        </w:rPr>
        <w:t>élémen</w:t>
      </w:r>
      <w:r w:rsidRPr="0005192C">
        <w:rPr>
          <w:szCs w:val="24"/>
        </w:rPr>
        <w:t xml:space="preserve">ts supprimés » permet justement, tant que l’enregistrement n’a pas été effectué, de restituer tous les </w:t>
      </w:r>
      <w:r w:rsidR="00546630" w:rsidRPr="0005192C">
        <w:rPr>
          <w:szCs w:val="24"/>
        </w:rPr>
        <w:t>élémen</w:t>
      </w:r>
      <w:r w:rsidRPr="0005192C">
        <w:rPr>
          <w:szCs w:val="24"/>
        </w:rPr>
        <w:t>ts supprimés</w:t>
      </w:r>
      <w:r w:rsidR="00546630" w:rsidRPr="0005192C">
        <w:rPr>
          <w:szCs w:val="24"/>
        </w:rPr>
        <w:t xml:space="preserve"> (objets, facettes)</w:t>
      </w:r>
      <w:r w:rsidRPr="0005192C">
        <w:rPr>
          <w:szCs w:val="24"/>
        </w:rPr>
        <w:t>.</w:t>
      </w:r>
    </w:p>
    <w:p w14:paraId="27C2BE30" w14:textId="77777777" w:rsidR="005E6CE1" w:rsidRDefault="005E6CE1" w:rsidP="00E01EEC">
      <w:pPr>
        <w:pStyle w:val="Retraitcorpsdetexte21"/>
        <w:jc w:val="both"/>
        <w:rPr>
          <w:szCs w:val="24"/>
        </w:rPr>
      </w:pPr>
    </w:p>
    <w:p w14:paraId="7506F540" w14:textId="77777777" w:rsidR="005E6CE1" w:rsidRPr="0005192C" w:rsidRDefault="005E6CE1" w:rsidP="00E01EEC">
      <w:pPr>
        <w:pStyle w:val="Retraitcorpsdetexte21"/>
        <w:jc w:val="both"/>
        <w:rPr>
          <w:szCs w:val="24"/>
        </w:rPr>
      </w:pPr>
      <w:r>
        <w:rPr>
          <w:szCs w:val="24"/>
        </w:rPr>
        <w:t>Le sous-menu « Retracer complètement la vue 3D » correspond au raccourci clavier Ctrl-R : permet de retracer complètement la fenêtre 3D OpenGL. A utiliser en cas de doute sur une fonction 3D qui ne l’aurait pas fait (bug probable).</w:t>
      </w:r>
      <w:r w:rsidR="00457690">
        <w:rPr>
          <w:szCs w:val="24"/>
        </w:rPr>
        <w:t xml:space="preserve"> De plus, si le fichier initialement lu est au format </w:t>
      </w:r>
      <w:proofErr w:type="spellStart"/>
      <w:r w:rsidR="00457690">
        <w:rPr>
          <w:szCs w:val="24"/>
        </w:rPr>
        <w:t>dxf</w:t>
      </w:r>
      <w:proofErr w:type="spellEnd"/>
      <w:r w:rsidR="00457690">
        <w:rPr>
          <w:szCs w:val="24"/>
        </w:rPr>
        <w:t xml:space="preserve">, on passe normalement, et forcément à la lecture, par un rendu visuel effectué par </w:t>
      </w:r>
      <w:proofErr w:type="spellStart"/>
      <w:r w:rsidR="00457690">
        <w:rPr>
          <w:szCs w:val="24"/>
        </w:rPr>
        <w:t>RenderDXF</w:t>
      </w:r>
      <w:proofErr w:type="spellEnd"/>
      <w:r w:rsidR="00457690">
        <w:rPr>
          <w:szCs w:val="24"/>
        </w:rPr>
        <w:t xml:space="preserve"> : c’est là, dans cette version modifiée du </w:t>
      </w:r>
      <w:proofErr w:type="spellStart"/>
      <w:r w:rsidR="00457690">
        <w:rPr>
          <w:szCs w:val="24"/>
        </w:rPr>
        <w:t>DXFRenderer</w:t>
      </w:r>
      <w:proofErr w:type="spellEnd"/>
      <w:r w:rsidR="00457690">
        <w:rPr>
          <w:szCs w:val="24"/>
        </w:rPr>
        <w:t> ::</w:t>
      </w:r>
      <w:proofErr w:type="spellStart"/>
      <w:r w:rsidR="00457690">
        <w:rPr>
          <w:szCs w:val="24"/>
        </w:rPr>
        <w:t>Render</w:t>
      </w:r>
      <w:proofErr w:type="spellEnd"/>
      <w:r w:rsidR="00457690">
        <w:rPr>
          <w:szCs w:val="24"/>
        </w:rPr>
        <w:t xml:space="preserve"> original, qu’on remplit la structure interne de base de données d’Ovni. Quand on </w:t>
      </w:r>
      <w:r w:rsidR="00AF6BB1">
        <w:rPr>
          <w:szCs w:val="24"/>
        </w:rPr>
        <w:t>utilise</w:t>
      </w:r>
      <w:r w:rsidR="00457690">
        <w:rPr>
          <w:szCs w:val="24"/>
        </w:rPr>
        <w:t xml:space="preserve"> ce menu</w:t>
      </w:r>
      <w:r w:rsidR="00AF6BB1">
        <w:rPr>
          <w:szCs w:val="24"/>
        </w:rPr>
        <w:t xml:space="preserve"> (ou Ctrl-R)</w:t>
      </w:r>
      <w:r w:rsidR="00457690">
        <w:rPr>
          <w:szCs w:val="24"/>
        </w:rPr>
        <w:t xml:space="preserve">, on force les visualisations suivantes à passer par la procédure </w:t>
      </w:r>
      <w:proofErr w:type="spellStart"/>
      <w:r w:rsidR="00457690">
        <w:rPr>
          <w:szCs w:val="24"/>
        </w:rPr>
        <w:t>DrawOpenGL</w:t>
      </w:r>
      <w:proofErr w:type="spellEnd"/>
      <w:r w:rsidR="00457690">
        <w:rPr>
          <w:szCs w:val="24"/>
        </w:rPr>
        <w:t>, commune aux autres formats. Ainsi, tous les traitements habituels, comme sélections, inversions de normales, simplification de bases de données, … deviennent possibles, sans avoir à passer au préalable par un changement de format</w:t>
      </w:r>
      <w:r w:rsidR="00AF6BB1">
        <w:rPr>
          <w:szCs w:val="24"/>
        </w:rPr>
        <w:t xml:space="preserve"> et une relecture dans ce nouveau format</w:t>
      </w:r>
      <w:r w:rsidR="00457690">
        <w:rPr>
          <w:szCs w:val="24"/>
        </w:rPr>
        <w:t>.</w:t>
      </w:r>
      <w:r w:rsidR="00AF6BB1">
        <w:rPr>
          <w:szCs w:val="24"/>
        </w:rPr>
        <w:t xml:space="preserve"> Ne pas oublier d’ « Enregistrer sous… » le nouveau format (normalement proposé en sortie</w:t>
      </w:r>
      <w:r w:rsidR="00930BBA">
        <w:rPr>
          <w:szCs w:val="24"/>
        </w:rPr>
        <w:t>, seulement quand une modification de la base de données a été effectuée, … mais on ne sait jamais</w:t>
      </w:r>
      <w:r w:rsidR="00AF6BB1">
        <w:rPr>
          <w:szCs w:val="24"/>
        </w:rPr>
        <w:t>).</w:t>
      </w:r>
    </w:p>
    <w:p w14:paraId="26FB92D6" w14:textId="77777777" w:rsidR="00E01EEC" w:rsidRPr="0005192C" w:rsidRDefault="00E01EEC" w:rsidP="00E01EEC">
      <w:pPr>
        <w:pStyle w:val="Retraitcorpsdetexte21"/>
        <w:jc w:val="both"/>
        <w:rPr>
          <w:szCs w:val="24"/>
        </w:rPr>
      </w:pPr>
    </w:p>
    <w:p w14:paraId="1C3CD584" w14:textId="77777777" w:rsidR="00E01EEC" w:rsidRPr="0005192C" w:rsidRDefault="00E01EEC" w:rsidP="000D773A">
      <w:pPr>
        <w:pStyle w:val="Titre5"/>
        <w:keepNext/>
        <w:numPr>
          <w:ilvl w:val="4"/>
          <w:numId w:val="1"/>
        </w:numPr>
        <w:jc w:val="both"/>
        <w:rPr>
          <w:sz w:val="24"/>
          <w:szCs w:val="24"/>
        </w:rPr>
      </w:pPr>
      <w:bookmarkStart w:id="62" w:name="_Ref277763465"/>
      <w:r w:rsidRPr="0005192C">
        <w:rPr>
          <w:sz w:val="24"/>
          <w:szCs w:val="24"/>
        </w:rPr>
        <w:lastRenderedPageBreak/>
        <w:t>Sous menu Sélections et Déplacements</w:t>
      </w:r>
      <w:bookmarkEnd w:id="62"/>
    </w:p>
    <w:tbl>
      <w:tblPr>
        <w:tblpPr w:leftFromText="141" w:rightFromText="141" w:vertAnchor="text" w:tblpX="6486" w:tblpY="1"/>
        <w:tblOverlap w:val="never"/>
        <w:tblW w:w="0" w:type="auto"/>
        <w:tblLook w:val="01E0" w:firstRow="1" w:lastRow="1" w:firstColumn="1" w:lastColumn="1" w:noHBand="0" w:noVBand="0"/>
      </w:tblPr>
      <w:tblGrid>
        <w:gridCol w:w="3956"/>
      </w:tblGrid>
      <w:tr w:rsidR="00E01EEC" w:rsidRPr="0005192C" w14:paraId="487256A8" w14:textId="77777777" w:rsidTr="005E6CE1">
        <w:trPr>
          <w:trHeight w:val="9780"/>
        </w:trPr>
        <w:tc>
          <w:tcPr>
            <w:tcW w:w="3956" w:type="dxa"/>
            <w:shd w:val="clear" w:color="auto" w:fill="auto"/>
            <w:vAlign w:val="center"/>
          </w:tcPr>
          <w:p w14:paraId="64D7DE26" w14:textId="77777777" w:rsidR="00E01EEC" w:rsidRPr="0005192C" w:rsidRDefault="00AA1A73" w:rsidP="007A749A">
            <w:pPr>
              <w:pStyle w:val="Retraitcorpsdetexte21"/>
              <w:keepNext/>
              <w:ind w:firstLine="0"/>
              <w:rPr>
                <w:szCs w:val="24"/>
              </w:rPr>
            </w:pPr>
            <w:r>
              <w:rPr>
                <w:noProof/>
              </w:rPr>
              <w:drawing>
                <wp:inline distT="0" distB="0" distL="0" distR="0" wp14:anchorId="45C2E901" wp14:editId="6171B516">
                  <wp:extent cx="2310503" cy="615315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314119" cy="6162779"/>
                          </a:xfrm>
                          <a:prstGeom prst="rect">
                            <a:avLst/>
                          </a:prstGeom>
                        </pic:spPr>
                      </pic:pic>
                    </a:graphicData>
                  </a:graphic>
                </wp:inline>
              </w:drawing>
            </w:r>
          </w:p>
        </w:tc>
      </w:tr>
    </w:tbl>
    <w:p w14:paraId="657358B9" w14:textId="77777777" w:rsidR="00E01EEC" w:rsidRPr="0005192C" w:rsidRDefault="00E01EEC" w:rsidP="000D773A">
      <w:pPr>
        <w:pStyle w:val="Retraitcorpsdetexte21"/>
        <w:keepNext/>
        <w:jc w:val="both"/>
        <w:rPr>
          <w:szCs w:val="24"/>
        </w:rPr>
      </w:pPr>
      <w:r w:rsidRPr="0005192C">
        <w:rPr>
          <w:szCs w:val="24"/>
        </w:rPr>
        <w:t>Le mode de sélection permet de choisir une des 3 modes, Point</w:t>
      </w:r>
      <w:r w:rsidR="006848F0" w:rsidRPr="0005192C">
        <w:rPr>
          <w:szCs w:val="24"/>
        </w:rPr>
        <w:t>s</w:t>
      </w:r>
      <w:r w:rsidRPr="0005192C">
        <w:rPr>
          <w:szCs w:val="24"/>
        </w:rPr>
        <w:t>, Facette</w:t>
      </w:r>
      <w:r w:rsidR="006848F0" w:rsidRPr="0005192C">
        <w:rPr>
          <w:szCs w:val="24"/>
        </w:rPr>
        <w:t>s</w:t>
      </w:r>
      <w:r w:rsidRPr="0005192C">
        <w:rPr>
          <w:szCs w:val="24"/>
        </w:rPr>
        <w:t xml:space="preserve"> ou Objet</w:t>
      </w:r>
      <w:r w:rsidR="006848F0" w:rsidRPr="0005192C">
        <w:rPr>
          <w:szCs w:val="24"/>
        </w:rPr>
        <w:t>s</w:t>
      </w:r>
      <w:r w:rsidRPr="0005192C">
        <w:rPr>
          <w:szCs w:val="24"/>
        </w:rPr>
        <w:t xml:space="preserve">. Par défaut, à l’ouverture, c’est le mode </w:t>
      </w:r>
      <w:r w:rsidR="006848F0" w:rsidRPr="0005192C">
        <w:rPr>
          <w:szCs w:val="24"/>
        </w:rPr>
        <w:t>« </w:t>
      </w:r>
      <w:r w:rsidRPr="0005192C">
        <w:rPr>
          <w:szCs w:val="24"/>
        </w:rPr>
        <w:t>Facette</w:t>
      </w:r>
      <w:r w:rsidR="006848F0" w:rsidRPr="0005192C">
        <w:rPr>
          <w:szCs w:val="24"/>
        </w:rPr>
        <w:t>s »</w:t>
      </w:r>
      <w:r w:rsidRPr="0005192C">
        <w:rPr>
          <w:szCs w:val="24"/>
        </w:rPr>
        <w:t xml:space="preserve"> qui est sélectionné.</w:t>
      </w:r>
      <w:r w:rsidR="006848F0" w:rsidRPr="0005192C">
        <w:rPr>
          <w:szCs w:val="24"/>
        </w:rPr>
        <w:t xml:space="preserve"> A noter, que c’est aussi ce mode « Facettes », qui est sélectionné par défaut dans la fenêtre OpenGL et dont certaines fonctions sont directement accessibles via le menu contextuel obtenu à partir d’un clic droit à la souris.</w:t>
      </w:r>
    </w:p>
    <w:p w14:paraId="151FAE6A" w14:textId="77777777" w:rsidR="00E01EEC" w:rsidRPr="0005192C" w:rsidRDefault="00E01EEC" w:rsidP="00E01EEC">
      <w:pPr>
        <w:pStyle w:val="Retraitcorpsdetexte21"/>
        <w:jc w:val="both"/>
        <w:rPr>
          <w:szCs w:val="24"/>
        </w:rPr>
      </w:pPr>
      <w:r w:rsidRPr="0005192C">
        <w:rPr>
          <w:szCs w:val="24"/>
        </w:rPr>
        <w:t>Un certain nombre de bouton ne sont pas actifs suivant le mode de sélection ou même change</w:t>
      </w:r>
      <w:r w:rsidR="006848F0" w:rsidRPr="0005192C">
        <w:rPr>
          <w:szCs w:val="24"/>
        </w:rPr>
        <w:t>nt</w:t>
      </w:r>
      <w:r w:rsidRPr="0005192C">
        <w:rPr>
          <w:szCs w:val="24"/>
        </w:rPr>
        <w:t xml:space="preserve"> d’intitulé</w:t>
      </w:r>
      <w:r w:rsidR="006848F0" w:rsidRPr="0005192C">
        <w:rPr>
          <w:szCs w:val="24"/>
        </w:rPr>
        <w:t>s</w:t>
      </w:r>
      <w:r w:rsidRPr="0005192C">
        <w:rPr>
          <w:szCs w:val="24"/>
        </w:rPr>
        <w:t xml:space="preserve"> afin d’offrir à l’utilisateur une possibilité en relation avec les actions précédentes.</w:t>
      </w:r>
    </w:p>
    <w:p w14:paraId="7B72DFFC" w14:textId="77777777" w:rsidR="00E01EEC" w:rsidRPr="0005192C" w:rsidRDefault="00E01EEC" w:rsidP="00E01EEC">
      <w:pPr>
        <w:pStyle w:val="Retraitcorpsdetexte21"/>
        <w:jc w:val="both"/>
        <w:rPr>
          <w:szCs w:val="24"/>
        </w:rPr>
      </w:pPr>
      <w:r w:rsidRPr="0005192C">
        <w:rPr>
          <w:szCs w:val="24"/>
        </w:rPr>
        <w:t>La sélection est surtout prévue pour être pilotée à la souris</w:t>
      </w:r>
      <w:r w:rsidR="006848F0" w:rsidRPr="0005192C">
        <w:rPr>
          <w:szCs w:val="24"/>
        </w:rPr>
        <w:t>, via des clics</w:t>
      </w:r>
      <w:r w:rsidR="002C0A61">
        <w:rPr>
          <w:szCs w:val="24"/>
        </w:rPr>
        <w:t xml:space="preserve"> sur le bouton du milieu</w:t>
      </w:r>
      <w:r w:rsidR="006848F0" w:rsidRPr="0005192C">
        <w:rPr>
          <w:szCs w:val="24"/>
        </w:rPr>
        <w:t xml:space="preserve"> </w:t>
      </w:r>
      <w:r w:rsidR="002C0A61">
        <w:rPr>
          <w:szCs w:val="24"/>
        </w:rPr>
        <w:t xml:space="preserve">(ou la molette) </w:t>
      </w:r>
      <w:r w:rsidR="006848F0" w:rsidRPr="0005192C">
        <w:rPr>
          <w:szCs w:val="24"/>
        </w:rPr>
        <w:t>sur les points, facettes ou objets à sélectionner</w:t>
      </w:r>
      <w:r w:rsidRPr="0005192C">
        <w:rPr>
          <w:szCs w:val="24"/>
        </w:rPr>
        <w:t xml:space="preserve">. On a toutefois la possibilité d’effectuer une sélection manuelle avec le premier bouton. </w:t>
      </w:r>
    </w:p>
    <w:p w14:paraId="0107D1B1" w14:textId="77777777" w:rsidR="00E01EEC" w:rsidRPr="0005192C" w:rsidRDefault="00E01EEC" w:rsidP="00E01EEC">
      <w:pPr>
        <w:pStyle w:val="Retraitcorpsdetexte21"/>
        <w:jc w:val="both"/>
        <w:rPr>
          <w:szCs w:val="24"/>
        </w:rPr>
      </w:pPr>
      <w:r w:rsidRPr="0005192C">
        <w:rPr>
          <w:szCs w:val="24"/>
        </w:rPr>
        <w:t>En mode sélection de facette, on aura alors la possibilité d’entrer directement les numéros de facettes à sélectionner en présélectionnant l’objet à l’aide d’un bouton à flèches. Les numéros entrés doivent être séparés par des espaces ou des virgules.</w:t>
      </w:r>
    </w:p>
    <w:p w14:paraId="2404329E" w14:textId="77777777" w:rsidR="00E01EEC" w:rsidRPr="0005192C" w:rsidRDefault="00E01EEC" w:rsidP="00E01EEC">
      <w:pPr>
        <w:pStyle w:val="Retraitcorpsdetexte21"/>
        <w:jc w:val="both"/>
        <w:rPr>
          <w:szCs w:val="24"/>
        </w:rPr>
      </w:pPr>
      <w:r w:rsidRPr="0005192C">
        <w:rPr>
          <w:szCs w:val="24"/>
        </w:rPr>
        <w:t>La sélection manuelle est désactivée en mode Point.</w:t>
      </w:r>
    </w:p>
    <w:p w14:paraId="50169D88" w14:textId="77777777" w:rsidR="00E01EEC" w:rsidRPr="0005192C" w:rsidRDefault="00E01EEC" w:rsidP="00E01EEC">
      <w:pPr>
        <w:pStyle w:val="Retraitcorpsdetexte21"/>
        <w:jc w:val="both"/>
        <w:rPr>
          <w:szCs w:val="24"/>
        </w:rPr>
      </w:pPr>
      <w:r w:rsidRPr="0005192C">
        <w:rPr>
          <w:szCs w:val="24"/>
        </w:rPr>
        <w:t>En mode Objet, c’est une fenêtre avec des cases à cocher qui est proposée. Les ou les objets cochés seront sélectionnés. Pour aller plus rapidement, deux boutons, intitulés « Aucun » et « Tous », sont prévus à cet effet.</w:t>
      </w:r>
    </w:p>
    <w:p w14:paraId="0EA65059" w14:textId="77777777" w:rsidR="00E01EEC" w:rsidRPr="0005192C" w:rsidRDefault="00E01EEC" w:rsidP="00E01EEC">
      <w:pPr>
        <w:pStyle w:val="Retraitcorpsdetexte21"/>
        <w:jc w:val="both"/>
        <w:rPr>
          <w:szCs w:val="24"/>
        </w:rPr>
      </w:pPr>
      <w:r w:rsidRPr="0005192C">
        <w:rPr>
          <w:szCs w:val="24"/>
        </w:rPr>
        <w:t xml:space="preserve">Si on veut repasser en mode de sélection par clic de souris après avoir utilisé le mode manuel, il faut </w:t>
      </w:r>
      <w:r w:rsidR="008B4557" w:rsidRPr="0005192C">
        <w:rPr>
          <w:szCs w:val="24"/>
        </w:rPr>
        <w:t>recliquer</w:t>
      </w:r>
      <w:r w:rsidRPr="0005192C">
        <w:rPr>
          <w:szCs w:val="24"/>
        </w:rPr>
        <w:t xml:space="preserve"> sur le mode de sélection désiré.</w:t>
      </w:r>
    </w:p>
    <w:p w14:paraId="1D6531B6" w14:textId="77777777" w:rsidR="00E01EEC" w:rsidRPr="0005192C" w:rsidRDefault="00E01EEC" w:rsidP="00E01EEC">
      <w:pPr>
        <w:pStyle w:val="Retraitcorpsdetexte21"/>
        <w:jc w:val="both"/>
        <w:rPr>
          <w:szCs w:val="24"/>
        </w:rPr>
      </w:pPr>
      <w:r w:rsidRPr="0005192C">
        <w:rPr>
          <w:szCs w:val="24"/>
        </w:rPr>
        <w:t>Le second bouton, dont l’intitulé s’adapte en fonction du choix de sélection, permet d’accéder directement aux fenêtres des menus Repérage/Point</w:t>
      </w:r>
      <w:r w:rsidR="00476BD9" w:rsidRPr="0005192C">
        <w:rPr>
          <w:szCs w:val="24"/>
        </w:rPr>
        <w:t>s</w:t>
      </w:r>
      <w:r w:rsidRPr="0005192C">
        <w:rPr>
          <w:szCs w:val="24"/>
        </w:rPr>
        <w:t>, Repérage/Facette</w:t>
      </w:r>
      <w:r w:rsidR="00476BD9" w:rsidRPr="0005192C">
        <w:rPr>
          <w:szCs w:val="24"/>
        </w:rPr>
        <w:t>s</w:t>
      </w:r>
      <w:r w:rsidRPr="0005192C">
        <w:rPr>
          <w:szCs w:val="24"/>
        </w:rPr>
        <w:t xml:space="preserve"> et Repérage/Objet</w:t>
      </w:r>
      <w:r w:rsidR="00476BD9" w:rsidRPr="0005192C">
        <w:rPr>
          <w:szCs w:val="24"/>
        </w:rPr>
        <w:t>s</w:t>
      </w:r>
      <w:r w:rsidRPr="0005192C">
        <w:rPr>
          <w:szCs w:val="24"/>
        </w:rPr>
        <w:t>. Si ces fenêtres secondaires sont ouvertes, elles sont automatiquement mises à jour à chaque clic de souris sur un élément sélectionné (fonction du mode de sélection choisi).</w:t>
      </w:r>
    </w:p>
    <w:p w14:paraId="4E30E29E" w14:textId="77777777" w:rsidR="00E01EEC" w:rsidRPr="0005192C" w:rsidRDefault="00E01EEC" w:rsidP="00E01EEC">
      <w:pPr>
        <w:pStyle w:val="Retraitcorpsdetexte21"/>
        <w:jc w:val="both"/>
        <w:rPr>
          <w:szCs w:val="24"/>
        </w:rPr>
      </w:pPr>
      <w:r w:rsidRPr="0005192C">
        <w:rPr>
          <w:szCs w:val="24"/>
        </w:rPr>
        <w:t xml:space="preserve">La sélection à la souris s’effectue par un clic sur le bouton milieu. Si on veut sélectionner plusieurs éléments (sélection multiple), il </w:t>
      </w:r>
      <w:r w:rsidR="00476BD9" w:rsidRPr="0005192C">
        <w:rPr>
          <w:szCs w:val="24"/>
        </w:rPr>
        <w:t>suffit</w:t>
      </w:r>
      <w:r w:rsidRPr="0005192C">
        <w:rPr>
          <w:szCs w:val="24"/>
        </w:rPr>
        <w:t xml:space="preserve"> </w:t>
      </w:r>
      <w:r w:rsidR="00476BD9" w:rsidRPr="0005192C">
        <w:rPr>
          <w:szCs w:val="24"/>
        </w:rPr>
        <w:t>de cliquer successivement sur les éléments à sélectionner</w:t>
      </w:r>
      <w:r w:rsidRPr="0005192C">
        <w:rPr>
          <w:szCs w:val="24"/>
        </w:rPr>
        <w:t>.</w:t>
      </w:r>
      <w:r w:rsidR="00476BD9" w:rsidRPr="0005192C">
        <w:rPr>
          <w:szCs w:val="24"/>
        </w:rPr>
        <w:t xml:space="preserve"> Ces clics fonctionnent comme des bascules : un élément non sélectionné devient sélectionné et réciproquement (</w:t>
      </w:r>
      <w:r w:rsidR="00476BD9" w:rsidRPr="0005192C">
        <w:rPr>
          <w:i/>
          <w:szCs w:val="24"/>
        </w:rPr>
        <w:t xml:space="preserve">Note : en version </w:t>
      </w:r>
      <w:proofErr w:type="spellStart"/>
      <w:r w:rsidR="00476BD9" w:rsidRPr="0005192C">
        <w:rPr>
          <w:i/>
          <w:szCs w:val="24"/>
        </w:rPr>
        <w:t>Tcl</w:t>
      </w:r>
      <w:proofErr w:type="spellEnd"/>
      <w:r w:rsidR="00476BD9" w:rsidRPr="0005192C">
        <w:rPr>
          <w:i/>
          <w:szCs w:val="24"/>
        </w:rPr>
        <w:t>/</w:t>
      </w:r>
      <w:proofErr w:type="spellStart"/>
      <w:r w:rsidR="00476BD9" w:rsidRPr="0005192C">
        <w:rPr>
          <w:i/>
          <w:szCs w:val="24"/>
        </w:rPr>
        <w:t>Tk</w:t>
      </w:r>
      <w:proofErr w:type="spellEnd"/>
      <w:r w:rsidR="00476BD9" w:rsidRPr="0005192C">
        <w:rPr>
          <w:i/>
          <w:szCs w:val="24"/>
        </w:rPr>
        <w:t>, il fallait en plus utiliser la touche Ctrl : option non reconduite ici</w:t>
      </w:r>
      <w:r w:rsidR="00476BD9" w:rsidRPr="0005192C">
        <w:rPr>
          <w:szCs w:val="24"/>
        </w:rPr>
        <w:t xml:space="preserve">). </w:t>
      </w:r>
    </w:p>
    <w:p w14:paraId="44729686" w14:textId="77777777" w:rsidR="00E01EEC" w:rsidRPr="0005192C" w:rsidRDefault="00E01EEC" w:rsidP="00E01EEC">
      <w:pPr>
        <w:pStyle w:val="Retraitcorpsdetexte21"/>
        <w:jc w:val="both"/>
        <w:rPr>
          <w:szCs w:val="24"/>
        </w:rPr>
      </w:pPr>
      <w:r w:rsidRPr="0005192C">
        <w:rPr>
          <w:szCs w:val="24"/>
        </w:rPr>
        <w:t>En mode Sélection de points, les points sont affichés par de petits carrés bleus. La couleur d’un point survolé passe en jaune dès qu’on est suffisamment près. Une fois cliqué, sa couleur passe en vert.</w:t>
      </w:r>
      <w:r w:rsidR="00476BD9" w:rsidRPr="0005192C">
        <w:rPr>
          <w:szCs w:val="24"/>
        </w:rPr>
        <w:t xml:space="preserve"> (</w:t>
      </w:r>
      <w:r w:rsidR="00476BD9" w:rsidRPr="0005192C">
        <w:rPr>
          <w:i/>
          <w:szCs w:val="24"/>
        </w:rPr>
        <w:t xml:space="preserve">Note : dans le code en version wxWidgets, il a été nécessaire d’introduire un petit offset de 4 pixels sur la position en Y du pointeur de la souris, sinon le sommet de la flèche du pointeur était décalé par rapport à la sélection effective. </w:t>
      </w:r>
      <w:r w:rsidR="00704973" w:rsidRPr="0005192C">
        <w:rPr>
          <w:i/>
          <w:szCs w:val="24"/>
        </w:rPr>
        <w:t>Très sensible en sélection de points ou d’arêtes</w:t>
      </w:r>
      <w:r w:rsidR="00704973" w:rsidRPr="0005192C">
        <w:rPr>
          <w:szCs w:val="24"/>
        </w:rPr>
        <w:t>).</w:t>
      </w:r>
    </w:p>
    <w:p w14:paraId="7B056553" w14:textId="77777777" w:rsidR="00E01EEC" w:rsidRPr="0005192C" w:rsidRDefault="00E01EEC" w:rsidP="00E01EEC">
      <w:pPr>
        <w:pStyle w:val="Retraitcorpsdetexte21"/>
        <w:jc w:val="both"/>
        <w:rPr>
          <w:szCs w:val="24"/>
        </w:rPr>
      </w:pPr>
      <w:r w:rsidRPr="0005192C">
        <w:rPr>
          <w:szCs w:val="24"/>
        </w:rPr>
        <w:lastRenderedPageBreak/>
        <w:t xml:space="preserve">Le groupe « Informations » affiche des informations sur le ou les éléments sélectionnés. En </w:t>
      </w:r>
      <w:r w:rsidR="00704973" w:rsidRPr="0005192C">
        <w:rPr>
          <w:szCs w:val="24"/>
        </w:rPr>
        <w:t xml:space="preserve">version </w:t>
      </w:r>
      <w:proofErr w:type="spellStart"/>
      <w:r w:rsidR="00704973" w:rsidRPr="0005192C">
        <w:rPr>
          <w:szCs w:val="24"/>
        </w:rPr>
        <w:t>Tcl</w:t>
      </w:r>
      <w:proofErr w:type="spellEnd"/>
      <w:r w:rsidR="00704973" w:rsidRPr="0005192C">
        <w:rPr>
          <w:szCs w:val="24"/>
        </w:rPr>
        <w:t>/</w:t>
      </w:r>
      <w:proofErr w:type="spellStart"/>
      <w:r w:rsidR="00704973" w:rsidRPr="0005192C">
        <w:rPr>
          <w:szCs w:val="24"/>
        </w:rPr>
        <w:t>Tk</w:t>
      </w:r>
      <w:proofErr w:type="spellEnd"/>
      <w:r w:rsidR="00704973" w:rsidRPr="0005192C">
        <w:rPr>
          <w:szCs w:val="24"/>
        </w:rPr>
        <w:t xml:space="preserve"> et en </w:t>
      </w:r>
      <w:r w:rsidRPr="0005192C">
        <w:rPr>
          <w:szCs w:val="24"/>
        </w:rPr>
        <w:t xml:space="preserve">mode facette (ou en mode Point), seules </w:t>
      </w:r>
      <w:r w:rsidR="00704973" w:rsidRPr="0005192C">
        <w:rPr>
          <w:szCs w:val="24"/>
        </w:rPr>
        <w:t>étaient</w:t>
      </w:r>
      <w:r w:rsidRPr="0005192C">
        <w:rPr>
          <w:szCs w:val="24"/>
        </w:rPr>
        <w:t xml:space="preserve"> sélectionnables, en cas de sélection multiple, les facettes (ou les points) appartenant au même objet que la facette (ou le point) sélectionnée en premier.</w:t>
      </w:r>
      <w:r w:rsidR="00704973" w:rsidRPr="0005192C">
        <w:rPr>
          <w:szCs w:val="24"/>
        </w:rPr>
        <w:t xml:space="preserve"> Cette restriction n’a pas été reconduite ici.</w:t>
      </w:r>
      <w:r w:rsidRPr="0005192C">
        <w:rPr>
          <w:szCs w:val="24"/>
        </w:rPr>
        <w:t xml:space="preserve"> Le numéro de facette, de groupe ou de matériau correspond à la dernière facette cliquée.</w:t>
      </w:r>
    </w:p>
    <w:p w14:paraId="190D0868" w14:textId="77777777" w:rsidR="00E01EEC" w:rsidRPr="0005192C" w:rsidRDefault="00E01EEC" w:rsidP="00E01EEC">
      <w:pPr>
        <w:pStyle w:val="Retraitcorpsdetexte21"/>
        <w:jc w:val="both"/>
        <w:rPr>
          <w:szCs w:val="24"/>
        </w:rPr>
      </w:pPr>
      <w:r w:rsidRPr="0005192C">
        <w:rPr>
          <w:szCs w:val="24"/>
        </w:rPr>
        <w:t>L’ensemble des cases et des boutons sous l’intitulé « Modifier la sélection » permet, comme son nom l’indique, de modifier certains éléments sélectionnés.</w:t>
      </w:r>
    </w:p>
    <w:p w14:paraId="24083CF3" w14:textId="77777777" w:rsidR="00E01EEC" w:rsidRPr="0005192C" w:rsidRDefault="00E01EEC" w:rsidP="00E01EEC">
      <w:pPr>
        <w:pStyle w:val="Retraitcorpsdetexte21"/>
        <w:jc w:val="both"/>
        <w:rPr>
          <w:szCs w:val="24"/>
        </w:rPr>
      </w:pPr>
      <w:r w:rsidRPr="0005192C">
        <w:rPr>
          <w:szCs w:val="24"/>
        </w:rPr>
        <w:t xml:space="preserve">Les deux boutons radio, Groupe et Matériau, sont exclusifs. Si le premier est coché, on visualise et éventuellement modifie des numéros de groupe. Si c’est le second qui est coché, ce sera sur des numéros de matériau qu’on fera la même intervention. </w:t>
      </w:r>
      <w:r w:rsidR="008B4557" w:rsidRPr="0005192C">
        <w:rPr>
          <w:szCs w:val="24"/>
        </w:rPr>
        <w:t>La</w:t>
      </w:r>
      <w:r w:rsidRPr="0005192C">
        <w:rPr>
          <w:szCs w:val="24"/>
        </w:rPr>
        <w:t xml:space="preserve"> fenêtre située sous les boutons radio affiche les numéros de groupes (ou de matériaux) effectivement utilisés dans la </w:t>
      </w:r>
      <w:proofErr w:type="spellStart"/>
      <w:r w:rsidRPr="0005192C">
        <w:rPr>
          <w:szCs w:val="24"/>
        </w:rPr>
        <w:t>bdd</w:t>
      </w:r>
      <w:proofErr w:type="spellEnd"/>
      <w:r w:rsidRPr="0005192C">
        <w:rPr>
          <w:szCs w:val="24"/>
        </w:rPr>
        <w:t xml:space="preserve">. </w:t>
      </w:r>
      <w:r w:rsidR="008B4557" w:rsidRPr="0005192C">
        <w:rPr>
          <w:szCs w:val="24"/>
        </w:rPr>
        <w:t>Toute</w:t>
      </w:r>
      <w:r w:rsidRPr="0005192C">
        <w:rPr>
          <w:szCs w:val="24"/>
        </w:rPr>
        <w:t xml:space="preserve"> modification y est répercutée au fur et à mesure. Ainsi, si on supprime la dernière facette qui a un numéro de groupe 4 par exemple, la valeur 4 est aussitôt supprimée de la liste affichée.</w:t>
      </w:r>
    </w:p>
    <w:p w14:paraId="6B16EE79" w14:textId="77777777" w:rsidR="00E01EEC" w:rsidRPr="0005192C" w:rsidRDefault="00E01EEC" w:rsidP="00E01EEC">
      <w:pPr>
        <w:pStyle w:val="Retraitcorpsdetexte21"/>
        <w:jc w:val="both"/>
        <w:rPr>
          <w:szCs w:val="24"/>
        </w:rPr>
      </w:pPr>
      <w:r w:rsidRPr="0005192C">
        <w:rPr>
          <w:szCs w:val="24"/>
        </w:rPr>
        <w:t>En mode Sélection de facette ou Sélection d’objet, on peut entrer un numéro de groupe (ou de matériau) dans la case prévue à cet effet. Toutes les facettes (ou objets) sélectionnées possèderont ce nouveau numéro de groupe (ou de matériau) après qu’on ait validé l’action par le bouton « Appliquer » situé à côté de cette case.</w:t>
      </w:r>
    </w:p>
    <w:p w14:paraId="69C77AA3" w14:textId="77777777" w:rsidR="00E01EEC" w:rsidRPr="0005192C" w:rsidRDefault="00E01EEC" w:rsidP="00E01EEC">
      <w:pPr>
        <w:pStyle w:val="Retraitcorpsdetexte21"/>
        <w:jc w:val="both"/>
        <w:rPr>
          <w:szCs w:val="24"/>
        </w:rPr>
      </w:pPr>
      <w:r w:rsidRPr="0005192C">
        <w:rPr>
          <w:szCs w:val="24"/>
        </w:rPr>
        <w:t>La case « Forcer le mode facettes planes » n’est</w:t>
      </w:r>
      <w:r w:rsidR="00704973" w:rsidRPr="0005192C">
        <w:rPr>
          <w:szCs w:val="24"/>
        </w:rPr>
        <w:t>, en principe,</w:t>
      </w:r>
      <w:r w:rsidRPr="0005192C">
        <w:rPr>
          <w:szCs w:val="24"/>
        </w:rPr>
        <w:t xml:space="preserve"> disponible qu’en mode Sélection d’objet. Elle </w:t>
      </w:r>
      <w:r w:rsidR="00704973" w:rsidRPr="0005192C">
        <w:rPr>
          <w:szCs w:val="24"/>
        </w:rPr>
        <w:t xml:space="preserve">doit </w:t>
      </w:r>
      <w:r w:rsidRPr="0005192C">
        <w:rPr>
          <w:szCs w:val="24"/>
        </w:rPr>
        <w:t>permet</w:t>
      </w:r>
      <w:r w:rsidR="00704973" w:rsidRPr="0005192C">
        <w:rPr>
          <w:szCs w:val="24"/>
        </w:rPr>
        <w:t>tre</w:t>
      </w:r>
      <w:r w:rsidRPr="0005192C">
        <w:rPr>
          <w:szCs w:val="24"/>
        </w:rPr>
        <w:t xml:space="preserve">, pour l’objet sélectionné, de forcer à ce que les facettes de cet objet </w:t>
      </w:r>
      <w:r w:rsidR="008B4557" w:rsidRPr="0005192C">
        <w:rPr>
          <w:szCs w:val="24"/>
        </w:rPr>
        <w:t>soient</w:t>
      </w:r>
      <w:r w:rsidRPr="0005192C">
        <w:rPr>
          <w:szCs w:val="24"/>
        </w:rPr>
        <w:t xml:space="preserve"> considérées comme planes, et donc de court-circuiter le lissage de Gouraud obtenu à l’aide des normales aux sommets.</w:t>
      </w:r>
      <w:r w:rsidR="00704973" w:rsidRPr="0005192C">
        <w:rPr>
          <w:szCs w:val="24"/>
        </w:rPr>
        <w:t xml:space="preserve"> Elle était active en version </w:t>
      </w:r>
      <w:proofErr w:type="spellStart"/>
      <w:r w:rsidR="00704973" w:rsidRPr="0005192C">
        <w:rPr>
          <w:szCs w:val="24"/>
        </w:rPr>
        <w:t>Tcl</w:t>
      </w:r>
      <w:proofErr w:type="spellEnd"/>
      <w:r w:rsidR="00704973" w:rsidRPr="0005192C">
        <w:rPr>
          <w:szCs w:val="24"/>
        </w:rPr>
        <w:t>/</w:t>
      </w:r>
      <w:proofErr w:type="spellStart"/>
      <w:r w:rsidR="00704973" w:rsidRPr="0005192C">
        <w:rPr>
          <w:szCs w:val="24"/>
        </w:rPr>
        <w:t>Tk</w:t>
      </w:r>
      <w:proofErr w:type="spellEnd"/>
      <w:r w:rsidR="00704973" w:rsidRPr="0005192C">
        <w:rPr>
          <w:szCs w:val="24"/>
        </w:rPr>
        <w:t>, mais ne l’est pas encore en version wxWidgets (code non transposé).</w:t>
      </w:r>
    </w:p>
    <w:p w14:paraId="24B8A199" w14:textId="77777777" w:rsidR="00E01EEC" w:rsidRPr="0005192C" w:rsidRDefault="00E01EEC" w:rsidP="00E01EEC">
      <w:pPr>
        <w:pStyle w:val="Retraitcorpsdetexte21"/>
        <w:jc w:val="both"/>
        <w:rPr>
          <w:szCs w:val="24"/>
        </w:rPr>
      </w:pPr>
      <w:r w:rsidRPr="0005192C">
        <w:rPr>
          <w:szCs w:val="24"/>
        </w:rPr>
        <w:t>L’intitulé des boutons qui suivent est suffisamment explicite. En fonction du choix de sélection et/ou des actions passées, l’intitulé peut changer ou le bouton être inactif (intitulé grisé), l’action n’ayant alors pas de sens. On peut donc :</w:t>
      </w:r>
    </w:p>
    <w:p w14:paraId="5A1C3103" w14:textId="77777777" w:rsidR="00E01EEC" w:rsidRPr="0005192C" w:rsidRDefault="00E01EEC" w:rsidP="007A749A">
      <w:pPr>
        <w:pStyle w:val="Retraitcorpsdetexte21"/>
        <w:numPr>
          <w:ilvl w:val="0"/>
          <w:numId w:val="34"/>
        </w:numPr>
        <w:jc w:val="both"/>
        <w:rPr>
          <w:szCs w:val="24"/>
        </w:rPr>
      </w:pPr>
      <w:r w:rsidRPr="0005192C">
        <w:rPr>
          <w:szCs w:val="24"/>
        </w:rPr>
        <w:t>Inverser les normales des facettes ou des objets sélectionnés</w:t>
      </w:r>
      <w:r w:rsidR="008116DD">
        <w:rPr>
          <w:szCs w:val="24"/>
        </w:rPr>
        <w:t>. Cette action inverse également le sens de parcours des sommets de facettes</w:t>
      </w:r>
      <w:r w:rsidRPr="0005192C">
        <w:rPr>
          <w:szCs w:val="24"/>
        </w:rPr>
        <w:t> ;</w:t>
      </w:r>
    </w:p>
    <w:p w14:paraId="06913668" w14:textId="77777777" w:rsidR="00E01EEC" w:rsidRDefault="00E01EEC" w:rsidP="007A749A">
      <w:pPr>
        <w:pStyle w:val="Retraitcorpsdetexte21"/>
        <w:numPr>
          <w:ilvl w:val="0"/>
          <w:numId w:val="34"/>
        </w:numPr>
        <w:jc w:val="both"/>
        <w:rPr>
          <w:szCs w:val="24"/>
        </w:rPr>
      </w:pPr>
      <w:r w:rsidRPr="0005192C">
        <w:rPr>
          <w:szCs w:val="24"/>
        </w:rPr>
        <w:t>Supprimer la/les facettes sélectionnées ou Supprimer l’objet sélectionné (la sélection peut ici aussi être multiple). Ces 2 premiers boutons possèdent une fonction Undo accessible par le bouton de droite ;</w:t>
      </w:r>
    </w:p>
    <w:p w14:paraId="0BE0DFFE" w14:textId="77777777" w:rsidR="00C02002" w:rsidRPr="0005192C" w:rsidRDefault="00C02002" w:rsidP="007A749A">
      <w:pPr>
        <w:pStyle w:val="Retraitcorpsdetexte21"/>
        <w:numPr>
          <w:ilvl w:val="0"/>
          <w:numId w:val="34"/>
        </w:numPr>
        <w:jc w:val="both"/>
        <w:rPr>
          <w:szCs w:val="24"/>
        </w:rPr>
      </w:pPr>
      <w:r>
        <w:rPr>
          <w:szCs w:val="24"/>
        </w:rPr>
        <w:t xml:space="preserve">Fusionner les objets sélectionnés. Ce bouton ne s’active qu’en mode de sélection d’objets et si au moins 2 objets sont sélectionnés. Le premier objet sélectionné est l’objet de base. Les points, facettes, normales … des autres objets y seront ajoutés en augmentant les tailles des tableaux (ou vecteurs) internes de l’objet de base. Les objets autres que le premier sélectionné sont supprimés. </w:t>
      </w:r>
      <w:r w:rsidR="002C0A61">
        <w:rPr>
          <w:szCs w:val="24"/>
        </w:rPr>
        <w:t xml:space="preserve">Il peut être utile, mais non nécessaire, </w:t>
      </w:r>
      <w:r w:rsidR="00184E83">
        <w:rPr>
          <w:szCs w:val="24"/>
        </w:rPr>
        <w:t>de faire suivre cette action par</w:t>
      </w:r>
      <w:r w:rsidR="002C0A61">
        <w:rPr>
          <w:szCs w:val="24"/>
        </w:rPr>
        <w:t xml:space="preserve"> une simplification de la base de </w:t>
      </w:r>
      <w:r w:rsidR="00184E83">
        <w:rPr>
          <w:szCs w:val="24"/>
        </w:rPr>
        <w:t>données</w:t>
      </w:r>
      <w:r w:rsidR="002C0A61">
        <w:rPr>
          <w:szCs w:val="24"/>
        </w:rPr>
        <w:t>, ce qui éliminera les points</w:t>
      </w:r>
      <w:r w:rsidR="00184E83">
        <w:rPr>
          <w:szCs w:val="24"/>
        </w:rPr>
        <w:t xml:space="preserve"> et les</w:t>
      </w:r>
      <w:r w:rsidR="002C0A61">
        <w:rPr>
          <w:szCs w:val="24"/>
        </w:rPr>
        <w:t xml:space="preserve"> normales en doublon</w:t>
      </w:r>
      <w:r w:rsidR="00D30A61">
        <w:rPr>
          <w:szCs w:val="24"/>
        </w:rPr>
        <w:t xml:space="preserve"> (voir le menu ou le bouton « Modifications »)</w:t>
      </w:r>
      <w:r w:rsidR="002C0A61">
        <w:rPr>
          <w:szCs w:val="24"/>
        </w:rPr>
        <w:t>.</w:t>
      </w:r>
    </w:p>
    <w:p w14:paraId="4CFDCD31" w14:textId="77777777" w:rsidR="00704973" w:rsidRPr="0005192C" w:rsidRDefault="00704973" w:rsidP="007A749A">
      <w:pPr>
        <w:pStyle w:val="Retraitcorpsdetexte21"/>
        <w:numPr>
          <w:ilvl w:val="0"/>
          <w:numId w:val="34"/>
        </w:numPr>
        <w:jc w:val="both"/>
        <w:rPr>
          <w:szCs w:val="24"/>
        </w:rPr>
      </w:pPr>
      <w:r w:rsidRPr="0005192C">
        <w:rPr>
          <w:szCs w:val="24"/>
        </w:rPr>
        <w:t>Inversion du sens de parcours des facettes</w:t>
      </w:r>
      <w:r w:rsidR="008116DD">
        <w:rPr>
          <w:szCs w:val="24"/>
        </w:rPr>
        <w:t xml:space="preserve">. Cette action est valide </w:t>
      </w:r>
      <w:r w:rsidR="00E01EEC" w:rsidRPr="0005192C">
        <w:rPr>
          <w:szCs w:val="24"/>
        </w:rPr>
        <w:t>en mode Sélection de facettes</w:t>
      </w:r>
      <w:r w:rsidR="008116DD">
        <w:rPr>
          <w:szCs w:val="24"/>
        </w:rPr>
        <w:t xml:space="preserve"> mais aussi en mode Sélection d’objets</w:t>
      </w:r>
      <w:r w:rsidR="00E01EEC" w:rsidRPr="0005192C">
        <w:rPr>
          <w:szCs w:val="24"/>
        </w:rPr>
        <w:t xml:space="preserve">. </w:t>
      </w:r>
      <w:r w:rsidR="008116DD">
        <w:rPr>
          <w:szCs w:val="24"/>
        </w:rPr>
        <w:t>Dans ce dernier cas, toutes les facettes des objets sélectionnés seront impactées. Cette action se caractérise par inverser le sens dans lequel sont parcourus les sommets de la facette. Les normales ne sont pas touchées ;</w:t>
      </w:r>
    </w:p>
    <w:p w14:paraId="3FB5BA4D" w14:textId="77777777" w:rsidR="00704973" w:rsidRPr="0005192C" w:rsidRDefault="00E01EEC" w:rsidP="007A749A">
      <w:pPr>
        <w:pStyle w:val="Retraitcorpsdetexte21"/>
        <w:numPr>
          <w:ilvl w:val="0"/>
          <w:numId w:val="34"/>
        </w:numPr>
        <w:jc w:val="both"/>
        <w:rPr>
          <w:szCs w:val="24"/>
        </w:rPr>
      </w:pPr>
      <w:r w:rsidRPr="0005192C">
        <w:rPr>
          <w:szCs w:val="24"/>
        </w:rPr>
        <w:t>La permutation circulaire</w:t>
      </w:r>
      <w:r w:rsidR="00704973" w:rsidRPr="0005192C">
        <w:rPr>
          <w:szCs w:val="24"/>
        </w:rPr>
        <w:t xml:space="preserve"> des sommets existait en version </w:t>
      </w:r>
      <w:proofErr w:type="spellStart"/>
      <w:r w:rsidR="00704973" w:rsidRPr="0005192C">
        <w:rPr>
          <w:szCs w:val="24"/>
        </w:rPr>
        <w:t>Tcl</w:t>
      </w:r>
      <w:proofErr w:type="spellEnd"/>
      <w:r w:rsidR="00704973" w:rsidRPr="0005192C">
        <w:rPr>
          <w:szCs w:val="24"/>
        </w:rPr>
        <w:t>/</w:t>
      </w:r>
      <w:proofErr w:type="spellStart"/>
      <w:r w:rsidR="00704973" w:rsidRPr="0005192C">
        <w:rPr>
          <w:szCs w:val="24"/>
        </w:rPr>
        <w:t>Tk</w:t>
      </w:r>
      <w:proofErr w:type="spellEnd"/>
      <w:r w:rsidR="00704973" w:rsidRPr="0005192C">
        <w:rPr>
          <w:szCs w:val="24"/>
        </w:rPr>
        <w:t xml:space="preserve"> mais n’a pas été reconduite ici car jugée inutile à ce niveau. Elle existe en sélection individuelle via clic droit de la souris.</w:t>
      </w:r>
    </w:p>
    <w:p w14:paraId="39B8EC39" w14:textId="77777777" w:rsidR="00E01EEC" w:rsidRPr="0005192C" w:rsidRDefault="00E01EEC" w:rsidP="007A749A">
      <w:pPr>
        <w:pStyle w:val="Retraitcorpsdetexte21"/>
        <w:numPr>
          <w:ilvl w:val="0"/>
          <w:numId w:val="34"/>
        </w:numPr>
        <w:jc w:val="both"/>
        <w:rPr>
          <w:szCs w:val="24"/>
        </w:rPr>
      </w:pPr>
      <w:r w:rsidRPr="0005192C">
        <w:rPr>
          <w:szCs w:val="24"/>
        </w:rPr>
        <w:lastRenderedPageBreak/>
        <w:t>Masquer les facettes ou Masquer l’objet. Opère sur la sélection multiple. Si une facette ou un objet vient d’être masqué, l’intitulé du bouton change et on peut le réafficher aussitôt ;</w:t>
      </w:r>
    </w:p>
    <w:p w14:paraId="064B0ECB" w14:textId="77777777" w:rsidR="00E01EEC" w:rsidRPr="0005192C" w:rsidRDefault="00E01EEC" w:rsidP="007A749A">
      <w:pPr>
        <w:pStyle w:val="Retraitcorpsdetexte21"/>
        <w:numPr>
          <w:ilvl w:val="0"/>
          <w:numId w:val="34"/>
        </w:numPr>
        <w:jc w:val="both"/>
        <w:rPr>
          <w:szCs w:val="24"/>
        </w:rPr>
      </w:pPr>
      <w:r w:rsidRPr="0005192C">
        <w:rPr>
          <w:szCs w:val="24"/>
        </w:rPr>
        <w:t>Tout réafficher, permet comme son nom l’indique de réaffiche tous les éléments qui ont été masqués, et pas seulement le dernier ;</w:t>
      </w:r>
    </w:p>
    <w:p w14:paraId="08832B2F" w14:textId="77777777" w:rsidR="00E01EEC" w:rsidRPr="0005192C" w:rsidRDefault="00E01EEC" w:rsidP="007A749A">
      <w:pPr>
        <w:pStyle w:val="Retraitcorpsdetexte21"/>
        <w:numPr>
          <w:ilvl w:val="0"/>
          <w:numId w:val="34"/>
        </w:numPr>
        <w:jc w:val="both"/>
        <w:rPr>
          <w:szCs w:val="24"/>
        </w:rPr>
      </w:pPr>
      <w:r w:rsidRPr="0005192C">
        <w:rPr>
          <w:szCs w:val="24"/>
        </w:rPr>
        <w:t xml:space="preserve">Centrer la rotation sur </w:t>
      </w:r>
      <w:r w:rsidR="00115BA5" w:rsidRPr="0005192C">
        <w:rPr>
          <w:szCs w:val="24"/>
        </w:rPr>
        <w:t>l’Objet/les Objets, les facettes ou les points</w:t>
      </w:r>
      <w:r w:rsidRPr="0005192C">
        <w:rPr>
          <w:szCs w:val="24"/>
        </w:rPr>
        <w:t> : permet de centrer la rotation de la base de donnée</w:t>
      </w:r>
      <w:r w:rsidR="00115BA5" w:rsidRPr="0005192C">
        <w:rPr>
          <w:szCs w:val="24"/>
        </w:rPr>
        <w:t xml:space="preserve"> sur le barycentre des objets, facettes ou points sélectionnés </w:t>
      </w:r>
      <w:r w:rsidRPr="0005192C">
        <w:rPr>
          <w:szCs w:val="24"/>
        </w:rPr>
        <w:t>;</w:t>
      </w:r>
    </w:p>
    <w:p w14:paraId="2B1C6EB6" w14:textId="77777777" w:rsidR="00E01EEC" w:rsidRPr="0005192C" w:rsidRDefault="00E01EEC" w:rsidP="007A749A">
      <w:pPr>
        <w:pStyle w:val="Retraitcorpsdetexte21"/>
        <w:numPr>
          <w:ilvl w:val="0"/>
          <w:numId w:val="34"/>
        </w:numPr>
        <w:jc w:val="both"/>
        <w:rPr>
          <w:szCs w:val="24"/>
        </w:rPr>
      </w:pPr>
      <w:r w:rsidRPr="0005192C">
        <w:rPr>
          <w:szCs w:val="24"/>
        </w:rPr>
        <w:t xml:space="preserve">Le bouton </w:t>
      </w:r>
      <w:r w:rsidR="004410E4">
        <w:rPr>
          <w:szCs w:val="24"/>
        </w:rPr>
        <w:t>« </w:t>
      </w:r>
      <w:r w:rsidRPr="0005192C">
        <w:rPr>
          <w:szCs w:val="24"/>
        </w:rPr>
        <w:t>Manipulation de l’objet</w:t>
      </w:r>
      <w:r w:rsidR="004410E4">
        <w:rPr>
          <w:szCs w:val="24"/>
        </w:rPr>
        <w:t> »</w:t>
      </w:r>
      <w:r w:rsidRPr="0005192C">
        <w:rPr>
          <w:szCs w:val="24"/>
        </w:rPr>
        <w:t xml:space="preserve"> est accessible dans tous les cas de Sélection. Il ouvre une sous-fenêtre permettant d’effectuer des translations, des rotations, des mises à l’échelle d’éléments, ou encore de créer de nouveaux objets par symétrisation d’objets existants. Seules les modifications, valides pour le mode sélection choisi, sont proposées (le bouton des fonctions non valides est inactif et son intitulé reste grisé) ;</w:t>
      </w:r>
      <w:r w:rsidR="006F056C" w:rsidRPr="006F056C">
        <w:rPr>
          <w:noProof/>
        </w:rPr>
        <w:t xml:space="preserve"> </w:t>
      </w:r>
    </w:p>
    <w:p w14:paraId="7CCFFE47" w14:textId="77777777" w:rsidR="00E01EEC" w:rsidRPr="0005192C" w:rsidRDefault="006F056C" w:rsidP="007A749A">
      <w:pPr>
        <w:pStyle w:val="Retraitcorpsdetexte21"/>
        <w:numPr>
          <w:ilvl w:val="1"/>
          <w:numId w:val="34"/>
        </w:numPr>
        <w:jc w:val="both"/>
        <w:rPr>
          <w:szCs w:val="24"/>
        </w:rPr>
      </w:pPr>
      <w:r>
        <w:rPr>
          <w:noProof/>
        </w:rPr>
        <w:drawing>
          <wp:anchor distT="0" distB="0" distL="114300" distR="114300" simplePos="0" relativeHeight="251696128" behindDoc="0" locked="0" layoutInCell="1" allowOverlap="1" wp14:anchorId="623CF225" wp14:editId="57225785">
            <wp:simplePos x="0" y="0"/>
            <wp:positionH relativeFrom="column">
              <wp:posOffset>4340860</wp:posOffset>
            </wp:positionH>
            <wp:positionV relativeFrom="paragraph">
              <wp:posOffset>485140</wp:posOffset>
            </wp:positionV>
            <wp:extent cx="2226945" cy="2609850"/>
            <wp:effectExtent l="0" t="0" r="1905" b="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2226945" cy="2609850"/>
                    </a:xfrm>
                    <a:prstGeom prst="rect">
                      <a:avLst/>
                    </a:prstGeom>
                  </pic:spPr>
                </pic:pic>
              </a:graphicData>
            </a:graphic>
            <wp14:sizeRelH relativeFrom="page">
              <wp14:pctWidth>0</wp14:pctWidth>
            </wp14:sizeRelH>
            <wp14:sizeRelV relativeFrom="page">
              <wp14:pctHeight>0</wp14:pctHeight>
            </wp14:sizeRelV>
          </wp:anchor>
        </w:drawing>
      </w:r>
      <w:r w:rsidR="00E01EEC" w:rsidRPr="0005192C">
        <w:rPr>
          <w:szCs w:val="24"/>
        </w:rPr>
        <w:t xml:space="preserve">En mode Sélection d’objet, on peut translater le (ou les) objets, effectuer une rotation sur un (ou des) objets(s), faire une mise à l’échelle. Chaque action ouvre une sous-fenêtre supplémentaire. Certaines entrées demandent à être validées par un clic sur le bouton adéquat avant d’avoir un effet sur l’objet affiché, d’autres pas (c’est le cas quand on utilise les boutons fléchés, l’action étant alors immédiate). On peut aussi créer un objet par symétrisation sur un axe, 2 axes ou les 3. L’effet est d’abord symbolisé par une petite boîte englobante colorée montrant l’objet d’origine et celui qui sera créé. Ce symbolisme est </w:t>
      </w:r>
      <w:r w:rsidR="008B4557" w:rsidRPr="0005192C">
        <w:rPr>
          <w:szCs w:val="24"/>
        </w:rPr>
        <w:t>créé</w:t>
      </w:r>
      <w:r w:rsidR="00E01EEC" w:rsidRPr="0005192C">
        <w:rPr>
          <w:szCs w:val="24"/>
        </w:rPr>
        <w:t xml:space="preserve"> en temps réel, dès qu’on coche une des cases X, Y ou Z. Une fois que l’action désirée est correctement identifiée, on la valide en cliquant sur le bouton « Créer l’objet ». Ce n’est qu’à ce moment que l’objet est réellement créé par la symétrie choisie ;</w:t>
      </w:r>
    </w:p>
    <w:p w14:paraId="525AD28B" w14:textId="77777777" w:rsidR="00E01EEC" w:rsidRPr="0005192C" w:rsidRDefault="00E01EEC" w:rsidP="007A749A">
      <w:pPr>
        <w:pStyle w:val="Retraitcorpsdetexte21"/>
        <w:numPr>
          <w:ilvl w:val="1"/>
          <w:numId w:val="34"/>
        </w:numPr>
        <w:jc w:val="both"/>
        <w:rPr>
          <w:szCs w:val="24"/>
        </w:rPr>
      </w:pPr>
      <w:r w:rsidRPr="0005192C">
        <w:rPr>
          <w:szCs w:val="24"/>
        </w:rPr>
        <w:t xml:space="preserve">En mode Sélection de facette, la rotation est désactivée. </w:t>
      </w:r>
      <w:r w:rsidR="00D94E86">
        <w:rPr>
          <w:szCs w:val="24"/>
        </w:rPr>
        <w:t>Lorsque des facettes sont sélectionnées, le bouton « Fa</w:t>
      </w:r>
      <w:r w:rsidR="00C76DE6">
        <w:rPr>
          <w:szCs w:val="24"/>
        </w:rPr>
        <w:t>cettes sélectionnées =&gt; Nouvel O</w:t>
      </w:r>
      <w:r w:rsidR="00D94E86">
        <w:rPr>
          <w:szCs w:val="24"/>
        </w:rPr>
        <w:t>bjet » est activé. On peut ainsi, comme avec le menu contextuel (voir §</w:t>
      </w:r>
      <w:r w:rsidR="004268D3">
        <w:rPr>
          <w:szCs w:val="24"/>
        </w:rPr>
        <w:fldChar w:fldCharType="begin"/>
      </w:r>
      <w:r w:rsidR="004268D3">
        <w:rPr>
          <w:szCs w:val="24"/>
        </w:rPr>
        <w:instrText xml:space="preserve"> REF _Ref130481122 \r \h </w:instrText>
      </w:r>
      <w:r w:rsidR="004268D3">
        <w:rPr>
          <w:szCs w:val="24"/>
        </w:rPr>
      </w:r>
      <w:r w:rsidR="004268D3">
        <w:rPr>
          <w:szCs w:val="24"/>
        </w:rPr>
        <w:fldChar w:fldCharType="separate"/>
      </w:r>
      <w:r w:rsidR="004F7BE8">
        <w:rPr>
          <w:szCs w:val="24"/>
        </w:rPr>
        <w:t>5.3</w:t>
      </w:r>
      <w:r w:rsidR="004268D3">
        <w:rPr>
          <w:szCs w:val="24"/>
        </w:rPr>
        <w:fldChar w:fldCharType="end"/>
      </w:r>
      <w:r w:rsidR="004268D3">
        <w:rPr>
          <w:szCs w:val="24"/>
        </w:rPr>
        <w:t>)</w:t>
      </w:r>
      <w:r w:rsidR="00D94E86">
        <w:rPr>
          <w:szCs w:val="24"/>
        </w:rPr>
        <w:t xml:space="preserve">, créer un nouvel objet à partir des facettes sélectionnées. Les facettes de l’objet original seront supprimées. </w:t>
      </w:r>
      <w:r w:rsidR="004268D3">
        <w:rPr>
          <w:szCs w:val="24"/>
        </w:rPr>
        <w:t xml:space="preserve">Cette option ne fonctionne que si toutes les facettes sélectionnées appartiennent au même objet. </w:t>
      </w:r>
      <w:r w:rsidR="004268D3" w:rsidRPr="0005192C">
        <w:rPr>
          <w:szCs w:val="24"/>
        </w:rPr>
        <w:t>À</w:t>
      </w:r>
      <w:r w:rsidR="004268D3">
        <w:rPr>
          <w:szCs w:val="24"/>
        </w:rPr>
        <w:t xml:space="preserve"> noter que, suite à cette opération, </w:t>
      </w:r>
      <w:r w:rsidR="004410E4">
        <w:rPr>
          <w:szCs w:val="24"/>
        </w:rPr>
        <w:t xml:space="preserve">les facettes sont désélectionnées, le bouton désactivé, et surtout, </w:t>
      </w:r>
      <w:r w:rsidR="004268D3">
        <w:rPr>
          <w:szCs w:val="24"/>
        </w:rPr>
        <w:t xml:space="preserve">il sera utile d’utiliser la fonction de « Simplification de la </w:t>
      </w:r>
      <w:proofErr w:type="spellStart"/>
      <w:r w:rsidR="004268D3">
        <w:rPr>
          <w:szCs w:val="24"/>
        </w:rPr>
        <w:t>Bdd</w:t>
      </w:r>
      <w:proofErr w:type="spellEnd"/>
      <w:r w:rsidR="004268D3">
        <w:rPr>
          <w:szCs w:val="24"/>
        </w:rPr>
        <w:t> » afin d’</w:t>
      </w:r>
      <w:r w:rsidR="004410E4">
        <w:rPr>
          <w:szCs w:val="24"/>
        </w:rPr>
        <w:t>éliminer d</w:t>
      </w:r>
      <w:r w:rsidR="004268D3">
        <w:rPr>
          <w:szCs w:val="24"/>
        </w:rPr>
        <w:t xml:space="preserve">es éléments dupliqués devenus inutiles et ceux marqués comme supprimés dans l’objet de base, mais en fait toujours présents en mémoire (ne serait-ce qu’à cause de la possibilité de retour en arrière (via certains boutons « Undo »). </w:t>
      </w:r>
      <w:r w:rsidR="00F447E6">
        <w:rPr>
          <w:szCs w:val="24"/>
        </w:rPr>
        <w:t xml:space="preserve">Le nom du nouvel objet est construit à partir de l’objet original en y ajoutant « -Extrait ». On pourra modifier ce nom via le menu « Repérage / Objet ». </w:t>
      </w:r>
      <w:r w:rsidRPr="0005192C">
        <w:rPr>
          <w:szCs w:val="24"/>
        </w:rPr>
        <w:t xml:space="preserve">Les autres </w:t>
      </w:r>
      <w:r w:rsidR="004268D3">
        <w:rPr>
          <w:szCs w:val="24"/>
        </w:rPr>
        <w:t xml:space="preserve">options </w:t>
      </w:r>
      <w:r w:rsidRPr="0005192C">
        <w:rPr>
          <w:szCs w:val="24"/>
        </w:rPr>
        <w:t>fonctionnent comme pour un objet ;</w:t>
      </w:r>
    </w:p>
    <w:p w14:paraId="014BF5F1" w14:textId="77777777" w:rsidR="00E01EEC" w:rsidRPr="0005192C" w:rsidRDefault="00E01EEC" w:rsidP="007A749A">
      <w:pPr>
        <w:pStyle w:val="Retraitcorpsdetexte21"/>
        <w:numPr>
          <w:ilvl w:val="1"/>
          <w:numId w:val="34"/>
        </w:numPr>
        <w:jc w:val="both"/>
        <w:rPr>
          <w:szCs w:val="24"/>
        </w:rPr>
      </w:pPr>
      <w:r w:rsidRPr="0005192C">
        <w:rPr>
          <w:szCs w:val="24"/>
        </w:rPr>
        <w:t xml:space="preserve">En mode Sélection de Point, c’est </w:t>
      </w:r>
      <w:r w:rsidR="004410E4">
        <w:rPr>
          <w:szCs w:val="24"/>
        </w:rPr>
        <w:t xml:space="preserve">un peu </w:t>
      </w:r>
      <w:r w:rsidRPr="0005192C">
        <w:rPr>
          <w:szCs w:val="24"/>
        </w:rPr>
        <w:t>la même chose</w:t>
      </w:r>
      <w:r w:rsidR="004268D3">
        <w:rPr>
          <w:szCs w:val="24"/>
        </w:rPr>
        <w:t xml:space="preserve"> (à l’exception de la création d’objet à partir de facettes sélectionnées)</w:t>
      </w:r>
      <w:r w:rsidRPr="0005192C">
        <w:rPr>
          <w:szCs w:val="24"/>
        </w:rPr>
        <w:t xml:space="preserve">. À noter que la mise à l’échelle n’a de sens que si plusieurs points sont sélectionnés. Dans ce cas, la réduction ou l’augmentation d’échelle se fait autour du barycentre des points sélectionnés. Par exemple, sur un objet de type cylindre, on peut sélectionner </w:t>
      </w:r>
      <w:r w:rsidRPr="0005192C">
        <w:rPr>
          <w:szCs w:val="24"/>
        </w:rPr>
        <w:lastRenderedPageBreak/>
        <w:t xml:space="preserve">l’ensemble des points sur l’un des cercles extrémité, puis par mise à l’échelle faire évoluer le cylindre vers une forme conique, voir même un cône avec un sommet, si le facteur d’échelle est nul. </w:t>
      </w:r>
    </w:p>
    <w:p w14:paraId="5A26D10D" w14:textId="77777777" w:rsidR="00E01EEC" w:rsidRPr="0005192C" w:rsidRDefault="00E01EEC" w:rsidP="007A749A">
      <w:pPr>
        <w:pStyle w:val="Retraitcorpsdetexte21"/>
        <w:numPr>
          <w:ilvl w:val="1"/>
          <w:numId w:val="34"/>
        </w:numPr>
        <w:jc w:val="both"/>
        <w:rPr>
          <w:szCs w:val="24"/>
        </w:rPr>
      </w:pPr>
      <w:r w:rsidRPr="0005192C">
        <w:rPr>
          <w:szCs w:val="24"/>
        </w:rPr>
        <w:t xml:space="preserve">Les différentes sous-fenêtres proposées sont les mêmes </w:t>
      </w:r>
      <w:r w:rsidR="008B4557" w:rsidRPr="0005192C">
        <w:rPr>
          <w:szCs w:val="24"/>
        </w:rPr>
        <w:t>quel que</w:t>
      </w:r>
      <w:r w:rsidRPr="0005192C">
        <w:rPr>
          <w:szCs w:val="24"/>
        </w:rPr>
        <w:t xml:space="preserve"> soit le mode de sélection :</w:t>
      </w:r>
    </w:p>
    <w:p w14:paraId="1E2EC9E6" w14:textId="77777777" w:rsidR="00E01EEC" w:rsidRPr="0005192C" w:rsidRDefault="00E01EEC" w:rsidP="00E01EEC">
      <w:pPr>
        <w:pStyle w:val="Retraitcorpsdetexte21"/>
        <w:ind w:left="1429" w:firstLine="0"/>
        <w:jc w:val="both"/>
        <w:rPr>
          <w:szCs w:val="24"/>
        </w:rPr>
      </w:pPr>
    </w:p>
    <w:tbl>
      <w:tblPr>
        <w:tblpPr w:leftFromText="141" w:rightFromText="141" w:vertAnchor="text" w:tblpX="5382" w:tblpY="1"/>
        <w:tblOverlap w:val="never"/>
        <w:tblW w:w="0" w:type="auto"/>
        <w:tblLook w:val="01E0" w:firstRow="1" w:lastRow="1" w:firstColumn="1" w:lastColumn="1" w:noHBand="0" w:noVBand="0"/>
      </w:tblPr>
      <w:tblGrid>
        <w:gridCol w:w="5080"/>
      </w:tblGrid>
      <w:tr w:rsidR="00E01EEC" w:rsidRPr="0005192C" w14:paraId="33A18751" w14:textId="77777777" w:rsidTr="007A749A">
        <w:tc>
          <w:tcPr>
            <w:tcW w:w="4838" w:type="dxa"/>
            <w:shd w:val="clear" w:color="auto" w:fill="auto"/>
            <w:vAlign w:val="center"/>
          </w:tcPr>
          <w:p w14:paraId="04044A42" w14:textId="77777777" w:rsidR="00E01EEC" w:rsidRPr="0005192C" w:rsidRDefault="00024F10" w:rsidP="007A749A">
            <w:pPr>
              <w:pStyle w:val="Retraitcorpsdetexte21"/>
              <w:ind w:firstLine="0"/>
              <w:rPr>
                <w:szCs w:val="24"/>
              </w:rPr>
            </w:pPr>
            <w:r>
              <w:rPr>
                <w:noProof/>
              </w:rPr>
              <w:drawing>
                <wp:inline distT="0" distB="0" distL="0" distR="0" wp14:anchorId="5B84809A" wp14:editId="05467462">
                  <wp:extent cx="3088729" cy="174307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088729" cy="1743075"/>
                          </a:xfrm>
                          <a:prstGeom prst="rect">
                            <a:avLst/>
                          </a:prstGeom>
                        </pic:spPr>
                      </pic:pic>
                    </a:graphicData>
                  </a:graphic>
                </wp:inline>
              </w:drawing>
            </w:r>
          </w:p>
        </w:tc>
      </w:tr>
    </w:tbl>
    <w:p w14:paraId="56D0F0E3" w14:textId="77777777" w:rsidR="00E01EEC" w:rsidRPr="0005192C" w:rsidRDefault="00E01EEC" w:rsidP="00C57D2C">
      <w:pPr>
        <w:pStyle w:val="Retraitcorpsdetexte21"/>
        <w:ind w:left="1980" w:firstLine="0"/>
        <w:jc w:val="both"/>
        <w:rPr>
          <w:szCs w:val="24"/>
        </w:rPr>
      </w:pPr>
      <w:r w:rsidRPr="0005192C">
        <w:rPr>
          <w:szCs w:val="24"/>
        </w:rPr>
        <w:t xml:space="preserve">La fenêtre « Translation » propose deux pas de progression, un pas rapide (ou grossier) à gauche et un pas fin à droite. En cas de modification d’un des pas, il faut d’abord </w:t>
      </w:r>
      <w:r w:rsidR="00024F10">
        <w:rPr>
          <w:szCs w:val="24"/>
        </w:rPr>
        <w:t xml:space="preserve">soit </w:t>
      </w:r>
      <w:r w:rsidRPr="0005192C">
        <w:rPr>
          <w:szCs w:val="24"/>
        </w:rPr>
        <w:t>le valider</w:t>
      </w:r>
      <w:r w:rsidR="00024F10">
        <w:rPr>
          <w:szCs w:val="24"/>
        </w:rPr>
        <w:t xml:space="preserve"> via la touche adéquate, soit tout simplement utiliser la touche « Entrée » du clavier une fois entrée la nouvelle valeur</w:t>
      </w:r>
      <w:r w:rsidRPr="0005192C">
        <w:rPr>
          <w:szCs w:val="24"/>
        </w:rPr>
        <w:t>. Ensuite, on peut effectuer les translations sur chacun des axes séparément, l’action sur les boutons fléchés modifiant directement l’élément sélectionné (point, facette, objet, sélection simple ou multiple) en utilisant comme incrément le pas correspondant. L’amplitude de variation des valeurs fines de droite s’ajuste automatiquement au pas rapide : Valeur rapide ± Pas rapide. Dans le cas ci-contre, une translation fine en X peut être faite en</w:t>
      </w:r>
      <w:r w:rsidR="00115BA5" w:rsidRPr="0005192C">
        <w:rPr>
          <w:szCs w:val="24"/>
        </w:rPr>
        <w:t>tre -0.2 et +0.2 par pas de 0.0</w:t>
      </w:r>
      <w:r w:rsidRPr="0005192C">
        <w:rPr>
          <w:szCs w:val="24"/>
        </w:rPr>
        <w:t xml:space="preserve">1. </w:t>
      </w:r>
      <w:r w:rsidR="00024F10">
        <w:rPr>
          <w:szCs w:val="24"/>
        </w:rPr>
        <w:t>Ici aussi, une entrée directe, validée par la touche « Entrée » au clavier est possible dans les fenêtres « Translation » de gauche (mais pas dans celles de droite, grisées).</w:t>
      </w:r>
    </w:p>
    <w:p w14:paraId="28B612BA" w14:textId="77777777" w:rsidR="00E01EEC" w:rsidRPr="0005192C" w:rsidRDefault="00E01EEC" w:rsidP="00C57D2C">
      <w:pPr>
        <w:pStyle w:val="Retraitcorpsdetexte21"/>
        <w:ind w:left="1980" w:firstLine="0"/>
        <w:jc w:val="both"/>
        <w:rPr>
          <w:szCs w:val="24"/>
        </w:rPr>
      </w:pPr>
    </w:p>
    <w:tbl>
      <w:tblPr>
        <w:tblpPr w:leftFromText="141" w:rightFromText="141" w:vertAnchor="text" w:tblpX="6488" w:tblpY="1"/>
        <w:tblOverlap w:val="never"/>
        <w:tblW w:w="0" w:type="auto"/>
        <w:tblLook w:val="01E0" w:firstRow="1" w:lastRow="1" w:firstColumn="1" w:lastColumn="1" w:noHBand="0" w:noVBand="0"/>
      </w:tblPr>
      <w:tblGrid>
        <w:gridCol w:w="4251"/>
      </w:tblGrid>
      <w:tr w:rsidR="00E01EEC" w:rsidRPr="0005192C" w14:paraId="51C1C5AA" w14:textId="77777777" w:rsidTr="007A749A">
        <w:tc>
          <w:tcPr>
            <w:tcW w:w="3668" w:type="dxa"/>
            <w:shd w:val="clear" w:color="auto" w:fill="auto"/>
            <w:vAlign w:val="center"/>
          </w:tcPr>
          <w:p w14:paraId="6BF93060" w14:textId="77777777" w:rsidR="00E01EEC" w:rsidRPr="0005192C" w:rsidRDefault="00115BA5" w:rsidP="007A749A">
            <w:pPr>
              <w:pStyle w:val="Retraitcorpsdetexte21"/>
              <w:ind w:firstLine="0"/>
              <w:rPr>
                <w:szCs w:val="24"/>
              </w:rPr>
            </w:pPr>
            <w:r w:rsidRPr="0005192C">
              <w:rPr>
                <w:noProof/>
                <w:szCs w:val="24"/>
              </w:rPr>
              <w:drawing>
                <wp:inline distT="0" distB="0" distL="0" distR="0" wp14:anchorId="7AEB7E4F" wp14:editId="37598B12">
                  <wp:extent cx="2562225" cy="27871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565649" cy="2790825"/>
                          </a:xfrm>
                          <a:prstGeom prst="rect">
                            <a:avLst/>
                          </a:prstGeom>
                        </pic:spPr>
                      </pic:pic>
                    </a:graphicData>
                  </a:graphic>
                </wp:inline>
              </w:drawing>
            </w:r>
          </w:p>
        </w:tc>
      </w:tr>
    </w:tbl>
    <w:p w14:paraId="11C8EF17" w14:textId="77777777" w:rsidR="00E01EEC" w:rsidRPr="0005192C" w:rsidRDefault="00E01EEC" w:rsidP="00C57D2C">
      <w:pPr>
        <w:pStyle w:val="Retraitcorpsdetexte21"/>
        <w:ind w:left="1980" w:firstLine="0"/>
        <w:jc w:val="both"/>
        <w:rPr>
          <w:szCs w:val="24"/>
        </w:rPr>
      </w:pPr>
      <w:r w:rsidRPr="0005192C">
        <w:rPr>
          <w:szCs w:val="24"/>
        </w:rPr>
        <w:t xml:space="preserve">La fenêtre « Rotation » n’est disponible que pour une sélection en mode Objet. Le pas est entré via la fenêtre du haut. Le centre de rotation par défaut est le barycentre de l’objet. On peut choisir également le centre de la boîte englobante de la sélection (pour des objets bien échantillonnés dans les 3 axes, la différence est minime avec le choix par défaut) ou encore entrer explicitement les coordonnées x, y et z du centre de rotation. Penser à valider avant d’utiliser ce centre. L’objet sera d’abord manipulé graphiquement en temps réel dès qu’on clique sur les boutons fléchés en utilisant les fonctions de rotations intégrées à OpenGL sur chacun des 3 axes. En cliquant sur le bouton « Appliquer » du bas, on modifie explicitement les coordonnées des points dans la base de </w:t>
      </w:r>
      <w:r w:rsidR="008B4557" w:rsidRPr="0005192C">
        <w:rPr>
          <w:szCs w:val="24"/>
        </w:rPr>
        <w:t>données</w:t>
      </w:r>
      <w:r w:rsidRPr="0005192C">
        <w:rPr>
          <w:szCs w:val="24"/>
        </w:rPr>
        <w:t xml:space="preserve"> sur le ou les objets sélectionnés. En raison des spécificités d’OpenGL, et notamment de l’ordre dans lequel on effectue ces rotations, on peut ne pas obtenir le même résultat si on effectue toutes les rotations à la fois ou seulement </w:t>
      </w:r>
      <w:r w:rsidRPr="0005192C">
        <w:rPr>
          <w:szCs w:val="24"/>
        </w:rPr>
        <w:lastRenderedPageBreak/>
        <w:t>axe par axe. Il vaut mieux procéder axe par axe et valider chaque axe indépendamment pour obtenir au final l’effet voulu.</w:t>
      </w:r>
    </w:p>
    <w:p w14:paraId="64890125" w14:textId="77777777" w:rsidR="00E01EEC" w:rsidRPr="0005192C" w:rsidRDefault="00E01EEC" w:rsidP="00C57D2C">
      <w:pPr>
        <w:pStyle w:val="Retraitcorpsdetexte21"/>
        <w:ind w:left="1980" w:firstLine="0"/>
        <w:jc w:val="both"/>
        <w:rPr>
          <w:szCs w:val="24"/>
        </w:rPr>
      </w:pPr>
    </w:p>
    <w:tbl>
      <w:tblPr>
        <w:tblpPr w:leftFromText="141" w:rightFromText="141" w:vertAnchor="text" w:tblpX="7148" w:tblpY="1"/>
        <w:tblOverlap w:val="never"/>
        <w:tblW w:w="0" w:type="auto"/>
        <w:tblLook w:val="01E0" w:firstRow="1" w:lastRow="1" w:firstColumn="1" w:lastColumn="1" w:noHBand="0" w:noVBand="0"/>
      </w:tblPr>
      <w:tblGrid>
        <w:gridCol w:w="3546"/>
      </w:tblGrid>
      <w:tr w:rsidR="00E01EEC" w:rsidRPr="0005192C" w14:paraId="058816FB" w14:textId="77777777" w:rsidTr="007A749A">
        <w:tc>
          <w:tcPr>
            <w:tcW w:w="2975" w:type="dxa"/>
            <w:shd w:val="clear" w:color="auto" w:fill="auto"/>
            <w:vAlign w:val="center"/>
          </w:tcPr>
          <w:p w14:paraId="76FDE6B1" w14:textId="77777777" w:rsidR="00E01EEC" w:rsidRPr="0005192C" w:rsidRDefault="007F2CDF" w:rsidP="007A749A">
            <w:pPr>
              <w:pStyle w:val="Retraitcorpsdetexte21"/>
              <w:ind w:firstLine="0"/>
              <w:rPr>
                <w:szCs w:val="24"/>
              </w:rPr>
            </w:pPr>
            <w:r>
              <w:rPr>
                <w:noProof/>
              </w:rPr>
              <w:drawing>
                <wp:inline distT="0" distB="0" distL="0" distR="0" wp14:anchorId="0138FA73" wp14:editId="01ECB724">
                  <wp:extent cx="2114550" cy="1967194"/>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117263" cy="1969718"/>
                          </a:xfrm>
                          <a:prstGeom prst="rect">
                            <a:avLst/>
                          </a:prstGeom>
                        </pic:spPr>
                      </pic:pic>
                    </a:graphicData>
                  </a:graphic>
                </wp:inline>
              </w:drawing>
            </w:r>
          </w:p>
        </w:tc>
      </w:tr>
    </w:tbl>
    <w:p w14:paraId="50E64644" w14:textId="77777777" w:rsidR="00E01EEC" w:rsidRPr="0005192C" w:rsidRDefault="00E01EEC" w:rsidP="00C57D2C">
      <w:pPr>
        <w:pStyle w:val="Retraitcorpsdetexte21"/>
        <w:ind w:left="1980" w:firstLine="0"/>
        <w:jc w:val="both"/>
        <w:rPr>
          <w:szCs w:val="24"/>
        </w:rPr>
      </w:pPr>
      <w:r w:rsidRPr="0005192C">
        <w:rPr>
          <w:szCs w:val="24"/>
        </w:rPr>
        <w:t>La fonction mise à l’échelle fonctionne sur le même principe que les 2 autres. Le pas d’incrémentation de l’échelle, s’il est modifié, doit d’abord être validé</w:t>
      </w:r>
      <w:r w:rsidR="007F2CDF">
        <w:rPr>
          <w:szCs w:val="24"/>
        </w:rPr>
        <w:t>, soit via le bouton « Valider » soit via la touche « Entrée » du clavier</w:t>
      </w:r>
      <w:r w:rsidRPr="0005192C">
        <w:rPr>
          <w:szCs w:val="24"/>
        </w:rPr>
        <w:t xml:space="preserve">. La mise à l’échelle peut être commune sur les 3 axes (case à cocher du bas) ou indépendante sur les 3 axes. C’est ainsi qu’on peut transformer un cube en parallélépipède rectangle. Cette fonction utilise des ressources graphiques d’OpenGL. L’action sur la base de </w:t>
      </w:r>
      <w:r w:rsidR="008B4557" w:rsidRPr="0005192C">
        <w:rPr>
          <w:szCs w:val="24"/>
        </w:rPr>
        <w:t>données</w:t>
      </w:r>
      <w:r w:rsidRPr="0005192C">
        <w:rPr>
          <w:szCs w:val="24"/>
        </w:rPr>
        <w:t xml:space="preserve"> n’est effective qu’après avoir cliqué sur le bouton « Appliquer » du bas.</w:t>
      </w:r>
    </w:p>
    <w:p w14:paraId="2D22898D" w14:textId="77777777" w:rsidR="00E01EEC" w:rsidRPr="0005192C" w:rsidRDefault="00E01EEC" w:rsidP="00E01EEC">
      <w:pPr>
        <w:pStyle w:val="Retraitcorpsdetexte21"/>
        <w:jc w:val="both"/>
        <w:rPr>
          <w:szCs w:val="24"/>
        </w:rPr>
      </w:pPr>
    </w:p>
    <w:p w14:paraId="2103C0D0" w14:textId="77777777" w:rsidR="00E01EEC" w:rsidRPr="0005192C" w:rsidRDefault="00E01EEC" w:rsidP="00E01EEC">
      <w:pPr>
        <w:pStyle w:val="Retraitcorpsdetexte21"/>
        <w:jc w:val="both"/>
        <w:rPr>
          <w:szCs w:val="24"/>
        </w:rPr>
      </w:pPr>
      <w:r w:rsidRPr="0005192C">
        <w:rPr>
          <w:szCs w:val="24"/>
        </w:rPr>
        <w:t>Le dernier groupe de fonction agit sur le type de sélection des facettes ou des points. Ici aussi, seules sont proposées les actions valides pour le mode de sélection retenu.</w:t>
      </w:r>
      <w:r w:rsidR="009A5A52" w:rsidRPr="0005192C">
        <w:rPr>
          <w:szCs w:val="24"/>
        </w:rPr>
        <w:t xml:space="preserve"> </w:t>
      </w:r>
      <w:r w:rsidR="009A5A52" w:rsidRPr="0005192C">
        <w:rPr>
          <w:b/>
          <w:i/>
          <w:szCs w:val="24"/>
        </w:rPr>
        <w:t>Ces options ne sont que partiellement disponibles pour le moment, en version wxWidgets.</w:t>
      </w:r>
      <w:r w:rsidR="00CC7C92">
        <w:rPr>
          <w:b/>
          <w:i/>
          <w:szCs w:val="24"/>
        </w:rPr>
        <w:t xml:space="preserve"> Il est prévu de les réintroduire, c’est pourquoi le texte ci-dessous les mentionne.</w:t>
      </w:r>
    </w:p>
    <w:p w14:paraId="2808B631" w14:textId="77777777" w:rsidR="00C57D2C" w:rsidRPr="0005192C" w:rsidRDefault="00C57D2C" w:rsidP="00E01EEC">
      <w:pPr>
        <w:pStyle w:val="Retraitcorpsdetexte21"/>
        <w:jc w:val="both"/>
        <w:rPr>
          <w:szCs w:val="24"/>
        </w:rPr>
      </w:pPr>
    </w:p>
    <w:p w14:paraId="71424C57" w14:textId="77777777" w:rsidR="00E01EEC" w:rsidRPr="00AA1A73" w:rsidRDefault="00E01EEC" w:rsidP="00E01EEC">
      <w:pPr>
        <w:pStyle w:val="Retraitcorpsdetexte21"/>
        <w:jc w:val="both"/>
        <w:rPr>
          <w:strike/>
          <w:szCs w:val="24"/>
        </w:rPr>
      </w:pPr>
      <w:r w:rsidRPr="00AA1A73">
        <w:rPr>
          <w:strike/>
          <w:szCs w:val="24"/>
        </w:rPr>
        <w:t>En mode sélection de point, deux possibilités sont offertes : le mode « </w:t>
      </w:r>
      <w:r w:rsidR="00AA1A73" w:rsidRPr="00AA1A73">
        <w:rPr>
          <w:strike/>
          <w:szCs w:val="24"/>
        </w:rPr>
        <w:t>Les 2 faces</w:t>
      </w:r>
      <w:r w:rsidRPr="00AA1A73">
        <w:rPr>
          <w:strike/>
          <w:szCs w:val="24"/>
        </w:rPr>
        <w:t> » ou le mode intitulé « Face avant</w:t>
      </w:r>
      <w:r w:rsidR="009A5A52" w:rsidRPr="00AA1A73">
        <w:rPr>
          <w:strike/>
          <w:szCs w:val="24"/>
        </w:rPr>
        <w:t>/Face arrière</w:t>
      </w:r>
      <w:r w:rsidRPr="00AA1A73">
        <w:rPr>
          <w:strike/>
          <w:szCs w:val="24"/>
        </w:rPr>
        <w:t xml:space="preserve"> ». En mode </w:t>
      </w:r>
      <w:r w:rsidR="00AA1A73" w:rsidRPr="00AA1A73">
        <w:rPr>
          <w:strike/>
          <w:szCs w:val="24"/>
        </w:rPr>
        <w:t>« Les 2 faces »</w:t>
      </w:r>
      <w:r w:rsidRPr="00AA1A73">
        <w:rPr>
          <w:strike/>
          <w:szCs w:val="24"/>
        </w:rPr>
        <w:t xml:space="preserve">, on sélectionne les points un à un (clic sur un point avec le bouton milieu de la souris). On obtient une sélection multiple en cliquant sur un </w:t>
      </w:r>
      <w:r w:rsidR="009A5A52" w:rsidRPr="00AA1A73">
        <w:rPr>
          <w:strike/>
          <w:szCs w:val="24"/>
        </w:rPr>
        <w:t xml:space="preserve">nouveau </w:t>
      </w:r>
      <w:r w:rsidRPr="00AA1A73">
        <w:rPr>
          <w:strike/>
          <w:szCs w:val="24"/>
        </w:rPr>
        <w:t>point</w:t>
      </w:r>
      <w:r w:rsidR="009A5A52" w:rsidRPr="00AA1A73">
        <w:rPr>
          <w:strike/>
          <w:szCs w:val="24"/>
        </w:rPr>
        <w:t xml:space="preserve"> (</w:t>
      </w:r>
      <w:r w:rsidR="009A5A52" w:rsidRPr="00AA1A73">
        <w:rPr>
          <w:i/>
          <w:strike/>
          <w:szCs w:val="24"/>
        </w:rPr>
        <w:t xml:space="preserve">un clic sur un point déjà sélectionné le </w:t>
      </w:r>
      <w:r w:rsidR="00F934F4" w:rsidRPr="00AA1A73">
        <w:rPr>
          <w:i/>
          <w:strike/>
          <w:szCs w:val="24"/>
        </w:rPr>
        <w:t>désélectionne</w:t>
      </w:r>
      <w:r w:rsidR="009A5A52" w:rsidRPr="00AA1A73">
        <w:rPr>
          <w:strike/>
          <w:szCs w:val="24"/>
        </w:rPr>
        <w:t>).</w:t>
      </w:r>
      <w:r w:rsidRPr="00AA1A73">
        <w:rPr>
          <w:strike/>
          <w:szCs w:val="24"/>
        </w:rPr>
        <w:t xml:space="preserve"> Un point survolé passe en jaune dès qu’il est cliquable. C’est le mode proposé par défaut. En mode dit « Face avant », on dessine un petit rectangle grisé en cliquant sur le bouton milieu de la souris puis en glissant la sélection (déplacement de la souris en gardant le bouton du milieu enfoncé). Tous les points à l’intérieur du rectangle sont sélectionnés. Attention, dans ce mode, les points cachés par l’objet sont aussi sélectionnés.</w:t>
      </w:r>
    </w:p>
    <w:p w14:paraId="17779DF1" w14:textId="77777777" w:rsidR="00E01EEC" w:rsidRPr="0005192C" w:rsidRDefault="00E01EEC" w:rsidP="00E01EEC">
      <w:pPr>
        <w:pStyle w:val="Retraitcorpsdetexte21"/>
        <w:jc w:val="both"/>
        <w:rPr>
          <w:szCs w:val="24"/>
        </w:rPr>
      </w:pPr>
    </w:p>
    <w:p w14:paraId="62F2F599" w14:textId="77777777" w:rsidR="00E01EEC" w:rsidRPr="0005192C" w:rsidRDefault="00E01EEC" w:rsidP="00C57D2C">
      <w:pPr>
        <w:pStyle w:val="Retraitcorpsdetexte21"/>
        <w:keepNext/>
        <w:jc w:val="both"/>
        <w:rPr>
          <w:szCs w:val="24"/>
        </w:rPr>
      </w:pPr>
      <w:r w:rsidRPr="0005192C">
        <w:rPr>
          <w:szCs w:val="24"/>
        </w:rPr>
        <w:t xml:space="preserve">En mode sélection de facette, trois possibilités sont offertes : </w:t>
      </w:r>
    </w:p>
    <w:p w14:paraId="1DC4E0A0" w14:textId="77777777" w:rsidR="00E01EEC" w:rsidRPr="0005192C" w:rsidRDefault="00E01EEC" w:rsidP="007A749A">
      <w:pPr>
        <w:pStyle w:val="Retraitcorpsdetexte21"/>
        <w:keepNext/>
        <w:numPr>
          <w:ilvl w:val="0"/>
          <w:numId w:val="35"/>
        </w:numPr>
        <w:jc w:val="both"/>
        <w:rPr>
          <w:szCs w:val="24"/>
        </w:rPr>
      </w:pPr>
      <w:r w:rsidRPr="0005192C">
        <w:rPr>
          <w:szCs w:val="24"/>
        </w:rPr>
        <w:t>le mode « </w:t>
      </w:r>
      <w:r w:rsidR="00AA1A73">
        <w:rPr>
          <w:szCs w:val="24"/>
        </w:rPr>
        <w:t>Les 2 faces</w:t>
      </w:r>
      <w:r w:rsidRPr="0005192C">
        <w:rPr>
          <w:szCs w:val="24"/>
        </w:rPr>
        <w:t xml:space="preserve"> » qui permet de sélectionner les facettes à la souris par clic sur le bouton du milieu. Une sélection multiple est obtenue en </w:t>
      </w:r>
      <w:r w:rsidR="00AA1A73">
        <w:rPr>
          <w:szCs w:val="24"/>
        </w:rPr>
        <w:t xml:space="preserve">cliquant plusieurs facettes ou en déplaçant le curseur tout en maintenant le bouton enfoncé </w:t>
      </w:r>
      <w:r w:rsidRPr="0005192C">
        <w:rPr>
          <w:szCs w:val="24"/>
        </w:rPr>
        <w:t>. C’est le mode par défaut ;</w:t>
      </w:r>
    </w:p>
    <w:p w14:paraId="24EA1F23" w14:textId="77777777" w:rsidR="00E01EEC" w:rsidRPr="0005192C" w:rsidRDefault="00E01EEC" w:rsidP="007A749A">
      <w:pPr>
        <w:pStyle w:val="Retraitcorpsdetexte21"/>
        <w:numPr>
          <w:ilvl w:val="0"/>
          <w:numId w:val="35"/>
        </w:numPr>
        <w:jc w:val="both"/>
        <w:rPr>
          <w:szCs w:val="24"/>
        </w:rPr>
      </w:pPr>
      <w:r w:rsidRPr="0005192C">
        <w:rPr>
          <w:szCs w:val="24"/>
        </w:rPr>
        <w:t>le mode « Face</w:t>
      </w:r>
      <w:r w:rsidR="00AA1A73">
        <w:rPr>
          <w:szCs w:val="24"/>
        </w:rPr>
        <w:t>s</w:t>
      </w:r>
      <w:r w:rsidRPr="0005192C">
        <w:rPr>
          <w:szCs w:val="24"/>
        </w:rPr>
        <w:t xml:space="preserve"> avant » qui permet de sélectionner un ensemble de facettes dont la normale est orientée vers l’utilisateur. </w:t>
      </w:r>
      <w:r w:rsidRPr="00AA1A73">
        <w:rPr>
          <w:strike/>
          <w:szCs w:val="24"/>
        </w:rPr>
        <w:t xml:space="preserve">Un clic sur le bouton du milieu de la souris puis un </w:t>
      </w:r>
      <w:r w:rsidR="008B4557" w:rsidRPr="00AA1A73">
        <w:rPr>
          <w:strike/>
          <w:szCs w:val="24"/>
        </w:rPr>
        <w:t>glissé</w:t>
      </w:r>
      <w:r w:rsidRPr="00AA1A73">
        <w:rPr>
          <w:strike/>
          <w:szCs w:val="24"/>
        </w:rPr>
        <w:t xml:space="preserve"> de la souris dessine un rectangle grisé.</w:t>
      </w:r>
      <w:r w:rsidRPr="0005192C">
        <w:rPr>
          <w:szCs w:val="24"/>
        </w:rPr>
        <w:t xml:space="preserve"> </w:t>
      </w:r>
      <w:r w:rsidRPr="00AA1A73">
        <w:rPr>
          <w:strike/>
          <w:szCs w:val="24"/>
        </w:rPr>
        <w:t>Toutes les facettes dont au moins un sommet est à l’intérieur du rectangle et dont la normale est correctement orientée seront sélectionnées.</w:t>
      </w:r>
      <w:r w:rsidRPr="0005192C">
        <w:rPr>
          <w:szCs w:val="24"/>
        </w:rPr>
        <w:t xml:space="preserve"> Attention si un objet en cache un autre. Les facettes correctement orientées dans l’objet caché seront aussi sélectionnées ;</w:t>
      </w:r>
    </w:p>
    <w:p w14:paraId="44B9405B" w14:textId="77777777" w:rsidR="00E01EEC" w:rsidRPr="0005192C" w:rsidRDefault="00E01EEC" w:rsidP="007A749A">
      <w:pPr>
        <w:pStyle w:val="Retraitcorpsdetexte21"/>
        <w:numPr>
          <w:ilvl w:val="0"/>
          <w:numId w:val="35"/>
        </w:numPr>
        <w:jc w:val="both"/>
        <w:rPr>
          <w:szCs w:val="24"/>
        </w:rPr>
      </w:pPr>
      <w:r w:rsidRPr="0005192C">
        <w:rPr>
          <w:szCs w:val="24"/>
        </w:rPr>
        <w:t>Le mode « Face</w:t>
      </w:r>
      <w:r w:rsidR="00AA1A73">
        <w:rPr>
          <w:szCs w:val="24"/>
        </w:rPr>
        <w:t>s</w:t>
      </w:r>
      <w:r w:rsidRPr="0005192C">
        <w:rPr>
          <w:szCs w:val="24"/>
        </w:rPr>
        <w:t xml:space="preserve"> arrière » est équivalent au précédent, mais ce sont les facettes dont la normale n’est pas orientée vers l’utilisateur qui seront sélectionnées. Même précautions que pour l’autre mode : attention aux facettes cachées.</w:t>
      </w:r>
    </w:p>
    <w:p w14:paraId="11E6B735" w14:textId="77777777" w:rsidR="00E01EEC" w:rsidRPr="0005192C" w:rsidRDefault="00E01EEC" w:rsidP="00E01EEC">
      <w:pPr>
        <w:pStyle w:val="Retraitcorpsdetexte21"/>
        <w:jc w:val="both"/>
        <w:rPr>
          <w:szCs w:val="24"/>
        </w:rPr>
      </w:pPr>
    </w:p>
    <w:p w14:paraId="5B0F1F0E" w14:textId="77777777" w:rsidR="00E01EEC" w:rsidRPr="0005192C" w:rsidRDefault="00E01EEC" w:rsidP="00E01EEC">
      <w:pPr>
        <w:pStyle w:val="Titre5"/>
        <w:keepNext/>
        <w:numPr>
          <w:ilvl w:val="4"/>
          <w:numId w:val="1"/>
        </w:numPr>
        <w:jc w:val="both"/>
        <w:rPr>
          <w:sz w:val="24"/>
          <w:szCs w:val="24"/>
        </w:rPr>
      </w:pPr>
      <w:bookmarkStart w:id="63" w:name="_Ref277763485"/>
      <w:r w:rsidRPr="0005192C">
        <w:rPr>
          <w:sz w:val="24"/>
          <w:szCs w:val="24"/>
        </w:rPr>
        <w:lastRenderedPageBreak/>
        <w:t>Sous menu Modifications</w:t>
      </w:r>
      <w:bookmarkEnd w:id="63"/>
    </w:p>
    <w:tbl>
      <w:tblPr>
        <w:tblpPr w:leftFromText="141" w:rightFromText="141" w:vertAnchor="text" w:tblpX="6484" w:tblpY="1"/>
        <w:tblOverlap w:val="never"/>
        <w:tblW w:w="0" w:type="auto"/>
        <w:tblLook w:val="01E0" w:firstRow="1" w:lastRow="1" w:firstColumn="1" w:lastColumn="1" w:noHBand="0" w:noVBand="0"/>
      </w:tblPr>
      <w:tblGrid>
        <w:gridCol w:w="3472"/>
      </w:tblGrid>
      <w:tr w:rsidR="00E01EEC" w:rsidRPr="0005192C" w14:paraId="722CCCAE" w14:textId="77777777" w:rsidTr="00D5567C">
        <w:trPr>
          <w:trHeight w:val="8339"/>
        </w:trPr>
        <w:tc>
          <w:tcPr>
            <w:tcW w:w="3472" w:type="dxa"/>
            <w:shd w:val="clear" w:color="auto" w:fill="auto"/>
            <w:vAlign w:val="center"/>
          </w:tcPr>
          <w:p w14:paraId="6E273BC4" w14:textId="77777777" w:rsidR="00E01EEC" w:rsidRPr="0005192C" w:rsidRDefault="008E1391" w:rsidP="007A749A">
            <w:pPr>
              <w:pStyle w:val="Retraitcorpsdetexte21"/>
              <w:keepNext/>
              <w:ind w:firstLine="0"/>
              <w:rPr>
                <w:szCs w:val="24"/>
              </w:rPr>
            </w:pPr>
            <w:r>
              <w:rPr>
                <w:noProof/>
              </w:rPr>
              <w:drawing>
                <wp:inline distT="0" distB="0" distL="0" distR="0" wp14:anchorId="713A9DBE" wp14:editId="70C27A2A">
                  <wp:extent cx="1895475" cy="5295157"/>
                  <wp:effectExtent l="0" t="0" r="0" b="1270"/>
                  <wp:docPr id="244" name="Imag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895475" cy="5295157"/>
                          </a:xfrm>
                          <a:prstGeom prst="rect">
                            <a:avLst/>
                          </a:prstGeom>
                        </pic:spPr>
                      </pic:pic>
                    </a:graphicData>
                  </a:graphic>
                </wp:inline>
              </w:drawing>
            </w:r>
          </w:p>
        </w:tc>
      </w:tr>
    </w:tbl>
    <w:p w14:paraId="3BB5206E" w14:textId="77777777" w:rsidR="00E01EEC" w:rsidRPr="0005192C" w:rsidRDefault="00E01EEC" w:rsidP="00E01EEC">
      <w:pPr>
        <w:pStyle w:val="Retraitcorpsdetexte21"/>
        <w:keepNext/>
        <w:jc w:val="both"/>
        <w:rPr>
          <w:szCs w:val="24"/>
        </w:rPr>
      </w:pPr>
      <w:r w:rsidRPr="0005192C">
        <w:rPr>
          <w:szCs w:val="24"/>
        </w:rPr>
        <w:t xml:space="preserve">Ce sous-menu est utilisé, soit pour créer les points sur une arête de facette, soit pour créer des facettes individuelles, soit pour « souder » deux points. La partie « Divers » en bas offre des fonctions générales sur l’ensemble de la base de </w:t>
      </w:r>
      <w:r w:rsidR="008B4557" w:rsidRPr="0005192C">
        <w:rPr>
          <w:szCs w:val="24"/>
        </w:rPr>
        <w:t>données</w:t>
      </w:r>
      <w:r w:rsidRPr="0005192C">
        <w:rPr>
          <w:szCs w:val="24"/>
        </w:rPr>
        <w:t>.</w:t>
      </w:r>
    </w:p>
    <w:p w14:paraId="2EA9E11F" w14:textId="77777777" w:rsidR="00E01EEC" w:rsidRPr="0005192C" w:rsidRDefault="00E01EEC" w:rsidP="00E01EEC">
      <w:pPr>
        <w:pStyle w:val="Retraitcorpsdetexte21"/>
        <w:keepNext/>
        <w:jc w:val="both"/>
        <w:rPr>
          <w:szCs w:val="24"/>
        </w:rPr>
      </w:pPr>
    </w:p>
    <w:p w14:paraId="462E2ED7" w14:textId="77777777" w:rsidR="00E01EEC" w:rsidRPr="0005192C" w:rsidRDefault="00E01EEC" w:rsidP="00E01EEC">
      <w:pPr>
        <w:pStyle w:val="Corpsdetexte"/>
        <w:jc w:val="both"/>
        <w:rPr>
          <w:rFonts w:ascii="Times New Roman" w:hAnsi="Times New Roman"/>
          <w:b/>
          <w:sz w:val="24"/>
          <w:szCs w:val="24"/>
        </w:rPr>
      </w:pPr>
      <w:r w:rsidRPr="0005192C">
        <w:rPr>
          <w:rFonts w:ascii="Times New Roman" w:hAnsi="Times New Roman"/>
          <w:b/>
          <w:sz w:val="24"/>
          <w:szCs w:val="24"/>
        </w:rPr>
        <w:t>Ajout de points dans une arête :</w:t>
      </w:r>
    </w:p>
    <w:p w14:paraId="74C7BA01" w14:textId="77777777" w:rsidR="00E01EEC" w:rsidRPr="0005192C" w:rsidRDefault="00E01EEC" w:rsidP="00E01EEC">
      <w:pPr>
        <w:pStyle w:val="Retraitcorpsdetexte21"/>
        <w:jc w:val="both"/>
        <w:rPr>
          <w:szCs w:val="24"/>
        </w:rPr>
      </w:pPr>
      <w:r w:rsidRPr="0005192C">
        <w:rPr>
          <w:szCs w:val="24"/>
        </w:rPr>
        <w:t>Quand on clique sur le bouton « </w:t>
      </w:r>
      <w:r w:rsidRPr="0005192C">
        <w:rPr>
          <w:b/>
          <w:i/>
          <w:szCs w:val="24"/>
        </w:rPr>
        <w:t>Ajouter sous le pointeur</w:t>
      </w:r>
      <w:r w:rsidRPr="0005192C">
        <w:rPr>
          <w:szCs w:val="24"/>
        </w:rPr>
        <w:t> » on obtient un mode de sélection des arêtes. On reste dans ce mode tant que le bouton reste enfoncé. Le mode d’affichage filaire est automatiquement activé. Dans ce cas, dès qu’on survole à la souris une arête, c'est-à-dire un bord de facette, celle-ci s’affiche en vert. Si on clique avec le bouton milieu de la souris sur cette arête, un point est créé à l’emplacement du clic. La facette ainsi modifiée comportera un point de plus. On sort de ce mode en cliquant de nouveau sur le bouton « </w:t>
      </w:r>
      <w:r w:rsidRPr="0005192C">
        <w:rPr>
          <w:b/>
          <w:i/>
          <w:szCs w:val="24"/>
        </w:rPr>
        <w:t>Ajouter sous le pointeur</w:t>
      </w:r>
      <w:r w:rsidRPr="0005192C">
        <w:rPr>
          <w:szCs w:val="24"/>
        </w:rPr>
        <w:t> ».</w:t>
      </w:r>
    </w:p>
    <w:p w14:paraId="2D37B8A4" w14:textId="77777777" w:rsidR="00E01EEC" w:rsidRPr="0005192C" w:rsidRDefault="00E01EEC" w:rsidP="00E01EEC">
      <w:pPr>
        <w:pStyle w:val="Retraitcorpsdetexte21"/>
        <w:jc w:val="both"/>
        <w:rPr>
          <w:szCs w:val="24"/>
        </w:rPr>
      </w:pPr>
      <w:r w:rsidRPr="0005192C">
        <w:rPr>
          <w:szCs w:val="24"/>
        </w:rPr>
        <w:t>Le second bouton, « </w:t>
      </w:r>
      <w:r w:rsidRPr="0005192C">
        <w:rPr>
          <w:b/>
          <w:i/>
          <w:szCs w:val="24"/>
        </w:rPr>
        <w:t>Diviser en</w:t>
      </w:r>
      <w:r w:rsidRPr="0005192C">
        <w:rPr>
          <w:szCs w:val="24"/>
        </w:rPr>
        <w:t> » est une variante de ce type de sélection. Dans ce cas, l’arête sur laquelle on clique sera divisée en autant de segments de longueur égale que ce qui est indiqué à droite du bouton. La valeur du nombre de segments peut être modifiée par les flèches à droite de la fenêtre d’entrée. Les points intermédiaires sont créés, augmentant ici aussi le nombre de points dans la facette. Par construction, les points créés sont alignés. Cela peut poser des problèmes dans les calculs de normales. En principe, OVNI détecte cela et ne tient pas compte de ces points, mais …</w:t>
      </w:r>
    </w:p>
    <w:p w14:paraId="4DB34438" w14:textId="77777777" w:rsidR="00E01EEC" w:rsidRPr="0005192C" w:rsidRDefault="00E01EEC" w:rsidP="00E01EEC">
      <w:pPr>
        <w:pStyle w:val="Retraitcorpsdetexte21"/>
        <w:jc w:val="both"/>
        <w:rPr>
          <w:szCs w:val="24"/>
        </w:rPr>
      </w:pPr>
      <w:r w:rsidRPr="0005192C">
        <w:rPr>
          <w:szCs w:val="24"/>
        </w:rPr>
        <w:t xml:space="preserve">L’utilisation de cette fonction est utile lorsque on a une base de données dont certaines facettes sont en principe jointives, mais dans la réalité, et pour peu qu’on utilise un zoom adéquat, présentent des espaces inter-facettes. </w:t>
      </w:r>
    </w:p>
    <w:p w14:paraId="714CED9C" w14:textId="77777777" w:rsidR="00E01EEC" w:rsidRPr="0005192C" w:rsidRDefault="00E01EEC" w:rsidP="00E01EEC">
      <w:pPr>
        <w:pStyle w:val="Retraitcorpsdetexte21"/>
        <w:jc w:val="both"/>
        <w:rPr>
          <w:szCs w:val="24"/>
        </w:rPr>
      </w:pPr>
      <w:r w:rsidRPr="0005192C">
        <w:rPr>
          <w:szCs w:val="24"/>
        </w:rPr>
        <w:t>En particulier, au centre de l’image ci-dessous, on peut constater que l’extrémité de triangles de la partie gauche arrive sur le milieu d’une arête d’une facette de droite. Le point commun des sommets des triangles peut ne pas être exactement sur l’arête de la facette de droite.</w:t>
      </w:r>
    </w:p>
    <w:p w14:paraId="2F446EA3" w14:textId="77777777" w:rsidR="00E01EEC" w:rsidRPr="0005192C" w:rsidRDefault="00A54E84" w:rsidP="00E01EEC">
      <w:pPr>
        <w:pStyle w:val="Retraitcorpsdetexte21"/>
        <w:jc w:val="both"/>
        <w:rPr>
          <w:szCs w:val="24"/>
        </w:rPr>
      </w:pPr>
      <w:r w:rsidRPr="0005192C">
        <w:rPr>
          <w:noProof/>
          <w:szCs w:val="24"/>
        </w:rPr>
        <mc:AlternateContent>
          <mc:Choice Requires="wps">
            <w:drawing>
              <wp:anchor distT="0" distB="0" distL="114300" distR="114300" simplePos="0" relativeHeight="251620352" behindDoc="0" locked="0" layoutInCell="1" allowOverlap="1" wp14:anchorId="6FD5A3C0" wp14:editId="71F7FEBF">
                <wp:simplePos x="0" y="0"/>
                <wp:positionH relativeFrom="column">
                  <wp:posOffset>3632200</wp:posOffset>
                </wp:positionH>
                <wp:positionV relativeFrom="paragraph">
                  <wp:posOffset>618490</wp:posOffset>
                </wp:positionV>
                <wp:extent cx="419100" cy="342900"/>
                <wp:effectExtent l="0" t="0" r="0" b="0"/>
                <wp:wrapNone/>
                <wp:docPr id="226"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19100" cy="342900"/>
                        </a:xfrm>
                        <a:prstGeom prst="line">
                          <a:avLst/>
                        </a:prstGeom>
                        <a:noFill/>
                        <a:ln w="22225">
                          <a:solidFill>
                            <a:srgbClr val="FF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064D86" id="Line 13" o:spid="_x0000_s1026" style="position:absolute;flip:x;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6pt,48.7pt" to="319pt,7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" strokecolor="red" strokeweight="1.75pt">
                <v:stroke endarrow="classic" endarrowwidth="wide" endarrowlength="long"/>
              </v:line>
            </w:pict>
          </mc:Fallback>
        </mc:AlternateContent>
      </w:r>
      <w:r w:rsidRPr="0005192C">
        <w:rPr>
          <w:noProof/>
          <w:szCs w:val="24"/>
        </w:rPr>
        <w:drawing>
          <wp:inline distT="0" distB="0" distL="0" distR="0" wp14:anchorId="51F4EB48" wp14:editId="3BF319C6">
            <wp:extent cx="5572125" cy="1876425"/>
            <wp:effectExtent l="0" t="0" r="9525" b="9525"/>
            <wp:docPr id="42" name="Image 4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
                    <pic:cNvPicPr>
                      <a:picLocks noChangeAspect="1" noChangeArrowheads="1"/>
                    </pic:cNvPicPr>
                  </pic:nvPicPr>
                  <pic:blipFill>
                    <a:blip r:embed="rId52">
                      <a:extLst>
                        <a:ext uri="{28A0092B-C50C-407E-A947-70E740481C1C}">
                          <a14:useLocalDpi xmlns:a14="http://schemas.microsoft.com/office/drawing/2010/main" val="0"/>
                        </a:ext>
                      </a:extLst>
                    </a:blip>
                    <a:srcRect t="19843" r="11491" b="19843"/>
                    <a:stretch>
                      <a:fillRect/>
                    </a:stretch>
                  </pic:blipFill>
                  <pic:spPr bwMode="auto">
                    <a:xfrm>
                      <a:off x="0" y="0"/>
                      <a:ext cx="5572125" cy="1876425"/>
                    </a:xfrm>
                    <a:prstGeom prst="rect">
                      <a:avLst/>
                    </a:prstGeom>
                    <a:noFill/>
                    <a:ln>
                      <a:noFill/>
                    </a:ln>
                  </pic:spPr>
                </pic:pic>
              </a:graphicData>
            </a:graphic>
          </wp:inline>
        </w:drawing>
      </w:r>
    </w:p>
    <w:p w14:paraId="6F552B85" w14:textId="77777777" w:rsidR="00E01EEC" w:rsidRPr="0005192C" w:rsidRDefault="00E01EEC" w:rsidP="00E01EEC">
      <w:pPr>
        <w:pStyle w:val="Retraitcorpsdetexte21"/>
        <w:jc w:val="both"/>
        <w:rPr>
          <w:szCs w:val="24"/>
        </w:rPr>
      </w:pPr>
    </w:p>
    <w:p w14:paraId="31737205" w14:textId="77777777" w:rsidR="00E01EEC" w:rsidRPr="0005192C" w:rsidRDefault="00E01EEC" w:rsidP="00E01EEC">
      <w:pPr>
        <w:pStyle w:val="Retraitcorpsdetexte21"/>
        <w:jc w:val="both"/>
        <w:rPr>
          <w:szCs w:val="24"/>
        </w:rPr>
      </w:pPr>
      <w:r w:rsidRPr="0005192C">
        <w:rPr>
          <w:szCs w:val="24"/>
        </w:rPr>
        <w:lastRenderedPageBreak/>
        <w:t xml:space="preserve">La facette de droite étant plane, si le sommet des triangles n’est pas exactement sur l’arête, on peut avoir un petit interstice entre la facette de droite et les facettes de gauche. Cet interstice sera visible dans certains cas d’observation, plus ou moins tangentiels aux facettes </w:t>
      </w:r>
    </w:p>
    <w:p w14:paraId="34EA0874" w14:textId="77777777" w:rsidR="00E01EEC" w:rsidRPr="0005192C" w:rsidRDefault="00E01EEC" w:rsidP="00E01EEC">
      <w:pPr>
        <w:pStyle w:val="Retraitcorpsdetexte21"/>
        <w:jc w:val="both"/>
        <w:rPr>
          <w:szCs w:val="24"/>
        </w:rPr>
      </w:pPr>
      <w:r w:rsidRPr="0005192C">
        <w:rPr>
          <w:szCs w:val="24"/>
        </w:rPr>
        <w:t>Dans ce cas, une solution consiste à créer dans la facette de droite un point supplémentaire sur l’arête. Pour s’assurer que le point ainsi créé ne produit pas de trou, on en fera une « soudure » avec le sommet commun des triangles de gauche (voir un peu plus loin cette option).</w:t>
      </w:r>
    </w:p>
    <w:p w14:paraId="11530D6E" w14:textId="77777777" w:rsidR="00E01EEC" w:rsidRPr="0005192C" w:rsidRDefault="00E01EEC" w:rsidP="00E01EEC">
      <w:pPr>
        <w:pStyle w:val="Retraitcorpsdetexte21"/>
        <w:jc w:val="both"/>
        <w:rPr>
          <w:szCs w:val="24"/>
        </w:rPr>
      </w:pPr>
    </w:p>
    <w:p w14:paraId="3A36ECC8" w14:textId="77777777" w:rsidR="00E01EEC" w:rsidRPr="0005192C" w:rsidRDefault="00E01EEC" w:rsidP="00E01EEC">
      <w:pPr>
        <w:pStyle w:val="Corpsdetexte"/>
        <w:jc w:val="both"/>
        <w:rPr>
          <w:rFonts w:ascii="Times New Roman" w:hAnsi="Times New Roman"/>
          <w:b/>
          <w:sz w:val="24"/>
          <w:szCs w:val="24"/>
        </w:rPr>
      </w:pPr>
      <w:r w:rsidRPr="0005192C">
        <w:rPr>
          <w:rFonts w:ascii="Times New Roman" w:hAnsi="Times New Roman"/>
          <w:b/>
          <w:sz w:val="24"/>
          <w:szCs w:val="24"/>
        </w:rPr>
        <w:t>Création de facettes :</w:t>
      </w:r>
    </w:p>
    <w:p w14:paraId="68269ADB" w14:textId="77777777" w:rsidR="00E01EEC" w:rsidRPr="0005192C" w:rsidRDefault="00E01EEC" w:rsidP="00E01EEC">
      <w:pPr>
        <w:pStyle w:val="Retraitcorpsdetexte21"/>
        <w:jc w:val="both"/>
        <w:rPr>
          <w:szCs w:val="24"/>
        </w:rPr>
      </w:pPr>
      <w:r w:rsidRPr="0005192C">
        <w:rPr>
          <w:szCs w:val="24"/>
        </w:rPr>
        <w:t>Quand on clique sur le bouton « </w:t>
      </w:r>
      <w:r w:rsidRPr="0005192C">
        <w:rPr>
          <w:b/>
          <w:i/>
          <w:szCs w:val="24"/>
        </w:rPr>
        <w:t>Créer</w:t>
      </w:r>
      <w:r w:rsidRPr="0005192C">
        <w:rPr>
          <w:szCs w:val="24"/>
        </w:rPr>
        <w:t xml:space="preserve"> » placé dans cette rubrique, on passe dans un mode de création de facettes à partir de sommets existants. Tant qu’on est dans ce mode, le bouton « Créer » reste enfoncé. Le mode d’affichage des points est automatiquement activé. La facette sera créée avec les numéros de groupe et de matériau entré dans les fenêtres de cette rubrique. Il suffit ensuite de cliquer dans l’ordre voulu sur les différents sommets qui doivent composer la nouvelle facette. Une fois le premier point sélectionné (clic avec le bouton milieu de la souris), il passe en vert. Au survol, les points suivant deviennent jaunes et passent en vert si on les sélectionne par clic. Dans ce mode, les points </w:t>
      </w:r>
      <w:r w:rsidR="007064FE">
        <w:rPr>
          <w:szCs w:val="24"/>
        </w:rPr>
        <w:t>peu</w:t>
      </w:r>
      <w:r w:rsidRPr="0005192C">
        <w:rPr>
          <w:szCs w:val="24"/>
        </w:rPr>
        <w:t>vent appartenir à un même objet</w:t>
      </w:r>
      <w:r w:rsidR="007064FE">
        <w:rPr>
          <w:szCs w:val="24"/>
        </w:rPr>
        <w:t xml:space="preserve"> ou à</w:t>
      </w:r>
      <w:r w:rsidRPr="0005192C">
        <w:rPr>
          <w:szCs w:val="24"/>
        </w:rPr>
        <w:t xml:space="preserve"> des objets différents</w:t>
      </w:r>
      <w:r w:rsidR="007064FE">
        <w:rPr>
          <w:szCs w:val="24"/>
        </w:rPr>
        <w:t xml:space="preserve">. C’est le premier point cliqué qui fixera l’appartenance de la facette à un objet. Si tous les points sont dans le même objet, tous les points utiles existent déjà. S’ils sont dans un autre objet, des points supplémentaires, copies des points originaux des autres objets, seront ajoutés au premier objet. </w:t>
      </w:r>
      <w:r w:rsidRPr="0005192C">
        <w:rPr>
          <w:szCs w:val="24"/>
        </w:rPr>
        <w:t xml:space="preserve">La facette sera créée, avec les numéros de groupe et de matériau entré, dès lors qu’on cliquera de nouveau sur le premier point sélectionné pour clore cette phase de création. La facette créée apparaît alors en vert clair si la normale est orientée vers l’observateur, ou en vert foncé dans le cas contraire. </w:t>
      </w:r>
      <w:r w:rsidRPr="0005192C">
        <w:rPr>
          <w:b/>
          <w:i/>
          <w:szCs w:val="24"/>
        </w:rPr>
        <w:t>Remarque</w:t>
      </w:r>
      <w:r w:rsidRPr="0005192C">
        <w:rPr>
          <w:szCs w:val="24"/>
        </w:rPr>
        <w:t> : pour avoir une facette orientée vers l’utilisateur, tourner dans le sens trigonométrique, sinon, tourner dans le sens des aiguilles d’une montre. En cas d’erreur, on peut annuler la création en cours en cliquant sur le bouton prévu à cet effet.</w:t>
      </w:r>
    </w:p>
    <w:p w14:paraId="2C0FBA79" w14:textId="77777777" w:rsidR="00E01EEC" w:rsidRPr="0005192C" w:rsidRDefault="00E01EEC" w:rsidP="00E01EEC">
      <w:pPr>
        <w:pStyle w:val="Retraitcorpsdetexte21"/>
        <w:jc w:val="both"/>
        <w:rPr>
          <w:szCs w:val="24"/>
        </w:rPr>
      </w:pPr>
      <w:r w:rsidRPr="0005192C">
        <w:rPr>
          <w:szCs w:val="24"/>
        </w:rPr>
        <w:t>En cas d’erreur, le bouton du dessous permet de supprimer la facette qui vient d’être créée. Enfin, si on s’est trompé de sens de rotation, le dernier bouton de la rubrique est là pour inverser le sens de la normale à la facette.</w:t>
      </w:r>
    </w:p>
    <w:p w14:paraId="7271718C" w14:textId="77777777" w:rsidR="00E01EEC" w:rsidRPr="0005192C" w:rsidRDefault="00E01EEC" w:rsidP="00E01EEC">
      <w:pPr>
        <w:pStyle w:val="Retraitcorpsdetexte21"/>
        <w:jc w:val="both"/>
        <w:rPr>
          <w:szCs w:val="24"/>
        </w:rPr>
      </w:pPr>
      <w:r w:rsidRPr="0005192C">
        <w:rPr>
          <w:szCs w:val="24"/>
        </w:rPr>
        <w:t xml:space="preserve">La facette ainsi créée appartiendra au même objet que tous les sommets sélectionnés. </w:t>
      </w:r>
    </w:p>
    <w:p w14:paraId="051DED8A" w14:textId="77777777" w:rsidR="00E01EEC" w:rsidRPr="0005192C" w:rsidRDefault="00E01EEC" w:rsidP="00E01EEC">
      <w:pPr>
        <w:pStyle w:val="Retraitcorpsdetexte21"/>
        <w:jc w:val="both"/>
        <w:rPr>
          <w:szCs w:val="24"/>
        </w:rPr>
      </w:pPr>
      <w:r w:rsidRPr="0005192C">
        <w:rPr>
          <w:szCs w:val="24"/>
        </w:rPr>
        <w:t>On quitte ce mode en cliquant de nouveau sur le bouton « </w:t>
      </w:r>
      <w:r w:rsidRPr="0005192C">
        <w:rPr>
          <w:b/>
          <w:i/>
          <w:szCs w:val="24"/>
        </w:rPr>
        <w:t>Créer</w:t>
      </w:r>
      <w:r w:rsidRPr="0005192C">
        <w:rPr>
          <w:szCs w:val="24"/>
        </w:rPr>
        <w:t> ».</w:t>
      </w:r>
    </w:p>
    <w:p w14:paraId="682E8D57" w14:textId="77777777" w:rsidR="00E01EEC" w:rsidRPr="0005192C" w:rsidRDefault="00E01EEC" w:rsidP="00E01EEC">
      <w:pPr>
        <w:pStyle w:val="Retraitcorpsdetexte21"/>
        <w:jc w:val="both"/>
        <w:rPr>
          <w:szCs w:val="24"/>
        </w:rPr>
      </w:pPr>
    </w:p>
    <w:p w14:paraId="5CF12403" w14:textId="77777777" w:rsidR="00E01EEC" w:rsidRPr="0005192C" w:rsidRDefault="00E01EEC" w:rsidP="00C222F5">
      <w:pPr>
        <w:pStyle w:val="Corpsdetexte"/>
        <w:keepNext/>
        <w:jc w:val="both"/>
        <w:rPr>
          <w:rFonts w:ascii="Times New Roman" w:hAnsi="Times New Roman"/>
          <w:b/>
          <w:sz w:val="24"/>
          <w:szCs w:val="24"/>
        </w:rPr>
      </w:pPr>
      <w:r w:rsidRPr="0005192C">
        <w:rPr>
          <w:rFonts w:ascii="Times New Roman" w:hAnsi="Times New Roman"/>
          <w:b/>
          <w:sz w:val="24"/>
          <w:szCs w:val="24"/>
        </w:rPr>
        <w:t>Souder deux points :</w:t>
      </w:r>
    </w:p>
    <w:p w14:paraId="29FF6607" w14:textId="77777777" w:rsidR="00E01EEC" w:rsidRPr="0005192C" w:rsidRDefault="00E01EEC" w:rsidP="00C222F5">
      <w:pPr>
        <w:pStyle w:val="Retraitcorpsdetexte21"/>
        <w:keepNext/>
        <w:jc w:val="both"/>
        <w:rPr>
          <w:szCs w:val="24"/>
        </w:rPr>
      </w:pPr>
      <w:r w:rsidRPr="0005192C">
        <w:rPr>
          <w:szCs w:val="24"/>
        </w:rPr>
        <w:t>Cette fonction est utilisée pour forcer deux points à être confondus. On amène le premier point sélectionné à être confondu avec le second point sélectionné. Quand on passe dans ce mode, en cliquant sur le bouton « </w:t>
      </w:r>
      <w:r w:rsidRPr="0005192C">
        <w:rPr>
          <w:b/>
          <w:i/>
          <w:szCs w:val="24"/>
        </w:rPr>
        <w:t>Souder</w:t>
      </w:r>
      <w:r w:rsidRPr="0005192C">
        <w:rPr>
          <w:szCs w:val="24"/>
        </w:rPr>
        <w:t> » on passe en mode d’affichage des points et les points bleus passent en jaune quand on les survole. Le bouton « Souder » reste enfoncé. On clique alors sur le premier point pour le sélectionner, puis on l’amène sur le second point qui n’est pas forcément dans le même objet.</w:t>
      </w:r>
    </w:p>
    <w:p w14:paraId="45F9D357" w14:textId="77777777" w:rsidR="00E01EEC" w:rsidRPr="0005192C" w:rsidRDefault="00E01EEC" w:rsidP="00E01EEC">
      <w:pPr>
        <w:pStyle w:val="Retraitcorpsdetexte21"/>
        <w:jc w:val="both"/>
        <w:rPr>
          <w:szCs w:val="24"/>
        </w:rPr>
      </w:pPr>
      <w:r w:rsidRPr="0005192C">
        <w:rPr>
          <w:szCs w:val="24"/>
        </w:rPr>
        <w:t>Si les deux points appartiennent au même objet, le premier point sera effectivement remplacé par le second dans toutes les facettes qui l’utilisent. C’est seulement un changement d’indice de point qui est opéré dans les facettes qui l’utilisent. Le premier point ne sera plus utilisé, bien qu’il soit toujours présent dans le tableau des points de la base de données.</w:t>
      </w:r>
    </w:p>
    <w:p w14:paraId="1C2D7E4F" w14:textId="77777777" w:rsidR="00E01EEC" w:rsidRDefault="00E01EEC" w:rsidP="00E01EEC">
      <w:pPr>
        <w:pStyle w:val="Retraitcorpsdetexte21"/>
        <w:jc w:val="both"/>
        <w:rPr>
          <w:szCs w:val="24"/>
        </w:rPr>
      </w:pPr>
      <w:r w:rsidRPr="0005192C">
        <w:rPr>
          <w:szCs w:val="24"/>
        </w:rPr>
        <w:t xml:space="preserve">Si les deux points appartiennent à des objets différents, on remplace les coordonnées x, y et z dans l’objet auquel appartient le premier point sélectionné, par les coordonnées </w:t>
      </w:r>
      <w:r w:rsidRPr="0005192C">
        <w:rPr>
          <w:szCs w:val="24"/>
        </w:rPr>
        <w:lastRenderedPageBreak/>
        <w:t>correspondantes du second point sélectionné dans le deuxième objet. Ici, les indices de points des facettes ne changent pas. Les normales aux facettes qui utilisent le point modifié, (le point soudé donc) sont recalculées par OVNI.</w:t>
      </w:r>
    </w:p>
    <w:p w14:paraId="18535E0A" w14:textId="77777777" w:rsidR="00D5567C" w:rsidRDefault="00D5567C" w:rsidP="00D5567C">
      <w:pPr>
        <w:pStyle w:val="Retraitcorpsdetexte21"/>
        <w:jc w:val="both"/>
        <w:rPr>
          <w:szCs w:val="24"/>
        </w:rPr>
      </w:pPr>
      <w:r w:rsidRPr="0005192C">
        <w:rPr>
          <w:szCs w:val="24"/>
        </w:rPr>
        <w:t>On quitte ce mode en cliquant de nouveau sur le bouton « Souder ».</w:t>
      </w:r>
    </w:p>
    <w:p w14:paraId="514B6818" w14:textId="77777777" w:rsidR="00D5567C" w:rsidRPr="0005192C" w:rsidRDefault="00D5567C" w:rsidP="00D5567C">
      <w:pPr>
        <w:pStyle w:val="Retraitcorpsdetexte21"/>
        <w:jc w:val="both"/>
        <w:rPr>
          <w:szCs w:val="24"/>
        </w:rPr>
      </w:pPr>
    </w:p>
    <w:p w14:paraId="54E53EFA" w14:textId="77777777" w:rsidR="00D5567C" w:rsidRPr="0005192C" w:rsidRDefault="00D5567C" w:rsidP="00D5567C">
      <w:pPr>
        <w:pStyle w:val="Corpsdetexte"/>
        <w:keepNext/>
        <w:jc w:val="both"/>
        <w:rPr>
          <w:rFonts w:ascii="Times New Roman" w:hAnsi="Times New Roman"/>
          <w:b/>
          <w:sz w:val="24"/>
          <w:szCs w:val="24"/>
        </w:rPr>
      </w:pPr>
      <w:r>
        <w:rPr>
          <w:rFonts w:ascii="Times New Roman" w:hAnsi="Times New Roman"/>
          <w:b/>
          <w:sz w:val="24"/>
          <w:szCs w:val="24"/>
        </w:rPr>
        <w:t>Undo</w:t>
      </w:r>
      <w:r w:rsidRPr="0005192C">
        <w:rPr>
          <w:rFonts w:ascii="Times New Roman" w:hAnsi="Times New Roman"/>
          <w:b/>
          <w:sz w:val="24"/>
          <w:szCs w:val="24"/>
        </w:rPr>
        <w:t> :</w:t>
      </w:r>
    </w:p>
    <w:p w14:paraId="79ADE9FD" w14:textId="77777777" w:rsidR="00E01EEC" w:rsidRPr="0005192C" w:rsidRDefault="00E01EEC" w:rsidP="00E01EEC">
      <w:pPr>
        <w:pStyle w:val="Retraitcorpsdetexte21"/>
        <w:jc w:val="both"/>
        <w:rPr>
          <w:szCs w:val="24"/>
        </w:rPr>
      </w:pPr>
      <w:r w:rsidRPr="0005192C">
        <w:rPr>
          <w:szCs w:val="24"/>
        </w:rPr>
        <w:t>On peut ann</w:t>
      </w:r>
      <w:r w:rsidR="008B4557" w:rsidRPr="0005192C">
        <w:rPr>
          <w:szCs w:val="24"/>
        </w:rPr>
        <w:t xml:space="preserve">uler </w:t>
      </w:r>
      <w:r w:rsidR="00D5567C">
        <w:rPr>
          <w:szCs w:val="24"/>
        </w:rPr>
        <w:t>les</w:t>
      </w:r>
      <w:r w:rsidR="008B4557" w:rsidRPr="0005192C">
        <w:rPr>
          <w:szCs w:val="24"/>
        </w:rPr>
        <w:t xml:space="preserve"> soudure</w:t>
      </w:r>
      <w:r w:rsidR="00D5567C">
        <w:rPr>
          <w:szCs w:val="24"/>
        </w:rPr>
        <w:t>s ou les divisions d’arêtes</w:t>
      </w:r>
      <w:r w:rsidR="008B4557" w:rsidRPr="0005192C">
        <w:rPr>
          <w:szCs w:val="24"/>
        </w:rPr>
        <w:t xml:space="preserve"> en cliquant sur</w:t>
      </w:r>
      <w:r w:rsidRPr="0005192C">
        <w:rPr>
          <w:szCs w:val="24"/>
        </w:rPr>
        <w:t xml:space="preserve"> le bouton « </w:t>
      </w:r>
      <w:r w:rsidRPr="0005192C">
        <w:rPr>
          <w:b/>
          <w:i/>
          <w:szCs w:val="24"/>
        </w:rPr>
        <w:t>Undo</w:t>
      </w:r>
      <w:r w:rsidR="00D5567C">
        <w:rPr>
          <w:szCs w:val="24"/>
        </w:rPr>
        <w:t xml:space="preserve"> » </w:t>
      </w:r>
      <w:r w:rsidRPr="0005192C">
        <w:rPr>
          <w:szCs w:val="24"/>
        </w:rPr>
        <w:t xml:space="preserve">situé </w:t>
      </w:r>
      <w:r w:rsidR="00D5567C">
        <w:rPr>
          <w:szCs w:val="24"/>
        </w:rPr>
        <w:t>en dessous</w:t>
      </w:r>
      <w:r w:rsidRPr="0005192C">
        <w:rPr>
          <w:szCs w:val="24"/>
        </w:rPr>
        <w:t>.</w:t>
      </w:r>
      <w:r w:rsidR="00D5567C">
        <w:rPr>
          <w:szCs w:val="24"/>
        </w:rPr>
        <w:t xml:space="preserve"> La fonction Undo est commune aux deux options et est cumulative. Elle efface les modifications une à une, dans l’ordre inverse où elles ont été effectuées.</w:t>
      </w:r>
    </w:p>
    <w:p w14:paraId="1FF681B4" w14:textId="77777777" w:rsidR="00E01EEC" w:rsidRPr="0005192C" w:rsidRDefault="00E01EEC" w:rsidP="00E01EEC">
      <w:pPr>
        <w:pStyle w:val="Retraitcorpsdetexte21"/>
        <w:jc w:val="both"/>
        <w:rPr>
          <w:szCs w:val="24"/>
        </w:rPr>
      </w:pPr>
    </w:p>
    <w:p w14:paraId="4EDA945B" w14:textId="77777777" w:rsidR="00E01EEC" w:rsidRPr="0005192C" w:rsidRDefault="00E01EEC" w:rsidP="00E01EEC">
      <w:pPr>
        <w:pStyle w:val="Corpsdetexte"/>
        <w:jc w:val="both"/>
        <w:rPr>
          <w:rFonts w:ascii="Times New Roman" w:hAnsi="Times New Roman"/>
          <w:b/>
          <w:sz w:val="24"/>
          <w:szCs w:val="24"/>
        </w:rPr>
      </w:pPr>
      <w:r w:rsidRPr="0005192C">
        <w:rPr>
          <w:rFonts w:ascii="Times New Roman" w:hAnsi="Times New Roman"/>
          <w:b/>
          <w:sz w:val="24"/>
          <w:szCs w:val="24"/>
        </w:rPr>
        <w:t>Divers :</w:t>
      </w:r>
    </w:p>
    <w:p w14:paraId="327A4937" w14:textId="77777777" w:rsidR="00E01EEC" w:rsidRPr="0005192C" w:rsidRDefault="00E01EEC" w:rsidP="00E01EEC">
      <w:pPr>
        <w:pStyle w:val="Retraitcorpsdetexte21"/>
        <w:jc w:val="both"/>
        <w:rPr>
          <w:szCs w:val="24"/>
        </w:rPr>
      </w:pPr>
      <w:r w:rsidRPr="0005192C">
        <w:rPr>
          <w:szCs w:val="24"/>
        </w:rPr>
        <w:t>Les fonctions de cette rubrique s’appliquent à toute la base de données.</w:t>
      </w:r>
    </w:p>
    <w:p w14:paraId="18579AE0" w14:textId="77777777" w:rsidR="00E01EEC" w:rsidRPr="0005192C" w:rsidRDefault="00E01EEC" w:rsidP="00E01EEC">
      <w:pPr>
        <w:pStyle w:val="Retraitcorpsdetexte21"/>
        <w:jc w:val="both"/>
        <w:rPr>
          <w:szCs w:val="24"/>
        </w:rPr>
      </w:pPr>
      <w:r w:rsidRPr="0005192C">
        <w:rPr>
          <w:szCs w:val="24"/>
        </w:rPr>
        <w:t>La fenêtre « </w:t>
      </w:r>
      <w:r w:rsidRPr="0005192C">
        <w:rPr>
          <w:b/>
          <w:i/>
          <w:szCs w:val="24"/>
        </w:rPr>
        <w:t>Tolérance d’égalité</w:t>
      </w:r>
      <w:r w:rsidRPr="0005192C">
        <w:rPr>
          <w:szCs w:val="24"/>
        </w:rPr>
        <w:t xml:space="preserve"> » permet d’entrer une valeur flottante qui sera utilisée dans les tests d’égalité entre deux points. </w:t>
      </w:r>
      <w:r w:rsidR="00E66980" w:rsidRPr="0005192C">
        <w:rPr>
          <w:szCs w:val="24"/>
        </w:rPr>
        <w:t xml:space="preserve">La valeur est entrée en pourcentage de la diagonale de la boîte englobante. </w:t>
      </w:r>
      <w:r w:rsidRPr="0005192C">
        <w:rPr>
          <w:szCs w:val="24"/>
        </w:rPr>
        <w:t xml:space="preserve">Ces tests sont notamment </w:t>
      </w:r>
      <w:r w:rsidR="008B4557" w:rsidRPr="0005192C">
        <w:rPr>
          <w:szCs w:val="24"/>
        </w:rPr>
        <w:t>utilisés</w:t>
      </w:r>
      <w:r w:rsidRPr="0005192C">
        <w:rPr>
          <w:szCs w:val="24"/>
        </w:rPr>
        <w:t xml:space="preserve"> dans la « Simplification de la BDD » ci-dessous. Cette tolérance sert, dans un objet donné, à déterminer si deux points différents, peuvent en fait être considérés comme confondus car leur distance est inférieure à la tolérance. On peut ainsi réduire le nombre de points utilisés dans une base de données. </w:t>
      </w:r>
    </w:p>
    <w:p w14:paraId="73DD3952" w14:textId="77777777" w:rsidR="00E01EEC" w:rsidRPr="0005192C" w:rsidRDefault="00E01EEC" w:rsidP="00E01EEC">
      <w:pPr>
        <w:pStyle w:val="Retraitcorpsdetexte21"/>
        <w:jc w:val="both"/>
        <w:rPr>
          <w:szCs w:val="24"/>
        </w:rPr>
      </w:pPr>
      <w:r w:rsidRPr="0005192C">
        <w:rPr>
          <w:szCs w:val="24"/>
        </w:rPr>
        <w:t>Le bouton « </w:t>
      </w:r>
      <w:r w:rsidRPr="0005192C">
        <w:rPr>
          <w:b/>
          <w:i/>
          <w:szCs w:val="24"/>
        </w:rPr>
        <w:t>Inverser toutes les normales</w:t>
      </w:r>
      <w:r w:rsidRPr="0005192C">
        <w:rPr>
          <w:szCs w:val="24"/>
        </w:rPr>
        <w:t xml:space="preserve"> » est l’équivalent de ce qu’on trouve dans le menu Transformation qu’on verra ci-dessous. Il inverse toutes les normales de toutes les facettes de tous les objets. Comme le sens d’une normale dépend du sens de parcours des sommets, il arrive qu’il faille cliquer 2 fois sur ce bouton pour en voir l’effet : la première fois, on corrige une non-conformité entre le sens de parcours des sommets et la normale au barycentre, le second clic donne le bon résultat. </w:t>
      </w:r>
    </w:p>
    <w:p w14:paraId="08ECF69A" w14:textId="77777777" w:rsidR="00E01EEC" w:rsidRPr="0005192C" w:rsidRDefault="00E01EEC" w:rsidP="00E01EEC">
      <w:pPr>
        <w:pStyle w:val="Retraitcorpsdetexte21"/>
        <w:jc w:val="both"/>
        <w:rPr>
          <w:szCs w:val="24"/>
        </w:rPr>
      </w:pPr>
      <w:r w:rsidRPr="0005192C">
        <w:rPr>
          <w:szCs w:val="24"/>
        </w:rPr>
        <w:t>Le bouton « </w:t>
      </w:r>
      <w:r w:rsidRPr="0005192C">
        <w:rPr>
          <w:b/>
          <w:i/>
          <w:szCs w:val="24"/>
        </w:rPr>
        <w:t>Trianguler la BDD</w:t>
      </w:r>
      <w:r w:rsidRPr="0005192C">
        <w:rPr>
          <w:szCs w:val="24"/>
        </w:rPr>
        <w:t xml:space="preserve"> » permet de transformer en triangles les facettes de la </w:t>
      </w:r>
      <w:proofErr w:type="spellStart"/>
      <w:r w:rsidRPr="0005192C">
        <w:rPr>
          <w:szCs w:val="24"/>
        </w:rPr>
        <w:t>bdd</w:t>
      </w:r>
      <w:proofErr w:type="spellEnd"/>
      <w:r w:rsidRPr="0005192C">
        <w:rPr>
          <w:szCs w:val="24"/>
        </w:rPr>
        <w:t xml:space="preserve"> qui ont plus de 3 sommets. Il y a donc création de facettes, la facette originale étant supprimée. Trois méthodes de triangulation sont proposées via le menu Fichier/Préférences. La méthode 1 utilise le premier sommet de la facette comme sommet commun à tous les triangles générés. Son inconvénient est de donner plus d’importance à ce sommet qu’aux autres. Néanmoins, pour des facettes quasi planes, le résultat est satisfaisant. La méthode 2 utilise alternativement les numéros de sommets croissants et les numéros de sommets décroissants pour créer les différents triangles. Ainsi, sur une facette à n sommets, les triangles sont générés ainsi : (1,2,3), (1,3,n), (n,3,4), (n,4,n-1), (n-1,4,5), … Cette méthode donne également de bons résultats, mais comme la première, elle ne garantit pas que dans certains cas particuliers on ne tombe pas sur une génération de triangle à partir de 3 points alignés, ce qui pose problème pour les calculs de normales. La méthode 3 enfin, génère d’abord un point supplémentaire au barycentre de la facette puis se sert de ce nouveau point comme sommet commun à tous les triangles générés. Cette méthode ne donne pas de triangles dégénérés (3 points alignés), ne donne pas plus de poids à un sommet plutôt qu’à un autre et si la facette n’est pas plane, c’est celle qui approxime le mieux la surface. Son inconvénient est d’alourdir la base de donnée par augmentation du nombre de points et elle crée 2 facettes de plus que les méthodes précédentes pour chaque facette triangulée. Les figures ci-dessous démontrent à partir d’une facette originale à 10 sommets les 3 méthodes de triangulation. Les méthodes 1 et 2 créent 8 facettes, la méthode 3 en crée 10. La numérotation des sommets utilisée dans ce cas est indiquée avec la méthode 2 (chiffres en noir). La numérotation des triangles dans l’ordre de création est indiquée en rouge.</w:t>
      </w:r>
    </w:p>
    <w:p w14:paraId="05BD3682" w14:textId="77777777" w:rsidR="00E01EEC" w:rsidRPr="0005192C" w:rsidRDefault="00E01EEC" w:rsidP="00E01EEC">
      <w:pPr>
        <w:pStyle w:val="Retraitcorpsdetexte21"/>
        <w:jc w:val="both"/>
        <w:rPr>
          <w:szCs w:val="24"/>
        </w:rPr>
      </w:pPr>
    </w:p>
    <w:tbl>
      <w:tblPr>
        <w:tblW w:w="0" w:type="auto"/>
        <w:tblLook w:val="01E0" w:firstRow="1" w:lastRow="1" w:firstColumn="1" w:lastColumn="1" w:noHBand="0" w:noVBand="0"/>
      </w:tblPr>
      <w:tblGrid>
        <w:gridCol w:w="5031"/>
        <w:gridCol w:w="5031"/>
      </w:tblGrid>
      <w:tr w:rsidR="00E01EEC" w:rsidRPr="0005192C" w14:paraId="6B6E80A8" w14:textId="77777777" w:rsidTr="007A749A">
        <w:tc>
          <w:tcPr>
            <w:tcW w:w="5031" w:type="dxa"/>
            <w:shd w:val="clear" w:color="auto" w:fill="auto"/>
            <w:vAlign w:val="center"/>
          </w:tcPr>
          <w:p w14:paraId="46E0D46B" w14:textId="77777777" w:rsidR="00E01EEC" w:rsidRPr="0005192C" w:rsidRDefault="00A54E84" w:rsidP="007A749A">
            <w:pPr>
              <w:pStyle w:val="Retraitcorpsdetexte21"/>
              <w:ind w:firstLine="0"/>
              <w:jc w:val="center"/>
              <w:rPr>
                <w:szCs w:val="24"/>
              </w:rPr>
            </w:pPr>
            <w:r w:rsidRPr="0005192C">
              <w:rPr>
                <w:noProof/>
                <w:szCs w:val="24"/>
              </w:rPr>
              <w:lastRenderedPageBreak/>
              <w:drawing>
                <wp:inline distT="0" distB="0" distL="0" distR="0" wp14:anchorId="78309AFE" wp14:editId="7BB6E8D9">
                  <wp:extent cx="3009900" cy="2533650"/>
                  <wp:effectExtent l="0" t="0" r="0" b="0"/>
                  <wp:docPr id="43" name="Image 4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
                          <pic:cNvPicPr>
                            <a:picLocks noChangeAspect="1" noChangeArrowheads="1"/>
                          </pic:cNvPicPr>
                        </pic:nvPicPr>
                        <pic:blipFill>
                          <a:blip r:embed="rId53">
                            <a:extLst>
                              <a:ext uri="{28A0092B-C50C-407E-A947-70E740481C1C}">
                                <a14:useLocalDpi xmlns:a14="http://schemas.microsoft.com/office/drawing/2010/main" val="0"/>
                              </a:ext>
                            </a:extLst>
                          </a:blip>
                          <a:srcRect l="20894" r="20894"/>
                          <a:stretch>
                            <a:fillRect/>
                          </a:stretch>
                        </pic:blipFill>
                        <pic:spPr bwMode="auto">
                          <a:xfrm>
                            <a:off x="0" y="0"/>
                            <a:ext cx="3009900" cy="2533650"/>
                          </a:xfrm>
                          <a:prstGeom prst="rect">
                            <a:avLst/>
                          </a:prstGeom>
                          <a:noFill/>
                          <a:ln>
                            <a:noFill/>
                          </a:ln>
                        </pic:spPr>
                      </pic:pic>
                    </a:graphicData>
                  </a:graphic>
                </wp:inline>
              </w:drawing>
            </w:r>
          </w:p>
          <w:p w14:paraId="3A41F9BE" w14:textId="77777777" w:rsidR="00E01EEC" w:rsidRPr="0005192C" w:rsidRDefault="00E01EEC" w:rsidP="007A749A">
            <w:pPr>
              <w:pStyle w:val="Retraitcorpsdetexte21"/>
              <w:ind w:firstLine="0"/>
              <w:jc w:val="center"/>
              <w:rPr>
                <w:szCs w:val="24"/>
              </w:rPr>
            </w:pPr>
            <w:r w:rsidRPr="0005192C">
              <w:rPr>
                <w:szCs w:val="24"/>
              </w:rPr>
              <w:t>Facette originale</w:t>
            </w:r>
          </w:p>
        </w:tc>
        <w:tc>
          <w:tcPr>
            <w:tcW w:w="5031" w:type="dxa"/>
            <w:shd w:val="clear" w:color="auto" w:fill="auto"/>
            <w:vAlign w:val="center"/>
          </w:tcPr>
          <w:p w14:paraId="1016C4F2" w14:textId="77777777" w:rsidR="00E01EEC" w:rsidRPr="0005192C" w:rsidRDefault="00A54E84" w:rsidP="007A749A">
            <w:pPr>
              <w:pStyle w:val="Retraitcorpsdetexte21"/>
              <w:ind w:firstLine="0"/>
              <w:jc w:val="center"/>
              <w:rPr>
                <w:szCs w:val="24"/>
              </w:rPr>
            </w:pPr>
            <w:r w:rsidRPr="0005192C">
              <w:rPr>
                <w:noProof/>
                <w:szCs w:val="24"/>
              </w:rPr>
              <mc:AlternateContent>
                <mc:Choice Requires="wps">
                  <w:drawing>
                    <wp:anchor distT="0" distB="0" distL="114300" distR="114300" simplePos="0" relativeHeight="251673600" behindDoc="0" locked="0" layoutInCell="1" allowOverlap="1" wp14:anchorId="330FC04C" wp14:editId="7E50FA00">
                      <wp:simplePos x="0" y="0"/>
                      <wp:positionH relativeFrom="column">
                        <wp:posOffset>1974215</wp:posOffset>
                      </wp:positionH>
                      <wp:positionV relativeFrom="paragraph">
                        <wp:posOffset>245745</wp:posOffset>
                      </wp:positionV>
                      <wp:extent cx="139065" cy="194310"/>
                      <wp:effectExtent l="0" t="0" r="0" b="0"/>
                      <wp:wrapNone/>
                      <wp:docPr id="225"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1D4EE8" w14:textId="77777777" w:rsidR="00DC38DF" w:rsidRPr="00997595" w:rsidRDefault="00DC38DF" w:rsidP="00E01EEC">
                                  <w:pPr>
                                    <w:ind w:right="466"/>
                                    <w:rPr>
                                      <w:b/>
                                      <w:color w:val="FF0000"/>
                                    </w:rPr>
                                  </w:pPr>
                                  <w:r>
                                    <w:rPr>
                                      <w:b/>
                                      <w:color w:val="FF0000"/>
                                    </w:rPr>
                                    <w:t>8</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30FC04C" id="_x0000_t202" coordsize="21600,21600" o:spt="202" path="m,l,21600r21600,l21600,xe">
                      <v:stroke joinstyle="miter"/>
                      <v:path gradientshapeok="t" o:connecttype="rect"/>
                    </v:shapetype>
                    <v:shape id="Text Box 39" o:spid="_x0000_s1026" type="#_x0000_t202" style="position:absolute;left:0;text-align:left;margin-left:155.45pt;margin-top:19.35pt;width:10.95pt;height:15.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" filled="f" stroked="f">
                      <v:textbox inset=".5mm,0,.5mm,0">
                        <w:txbxContent>
                          <w:p w14:paraId="571D4EE8" w14:textId="77777777" w:rsidR="00DC38DF" w:rsidRPr="00997595" w:rsidRDefault="00DC38DF" w:rsidP="00E01EEC">
                            <w:pPr>
                              <w:ind w:right="466"/>
                              <w:rPr>
                                <w:b/>
                                <w:color w:val="FF0000"/>
                              </w:rPr>
                            </w:pPr>
                            <w:r>
                              <w:rPr>
                                <w:b/>
                                <w:color w:val="FF0000"/>
                              </w:rPr>
                              <w:t>8</w:t>
                            </w:r>
                          </w:p>
                        </w:txbxContent>
                      </v:textbox>
                    </v:shape>
                  </w:pict>
                </mc:Fallback>
              </mc:AlternateContent>
            </w:r>
            <w:r w:rsidRPr="0005192C">
              <w:rPr>
                <w:noProof/>
                <w:szCs w:val="24"/>
              </w:rPr>
              <mc:AlternateContent>
                <mc:Choice Requires="wps">
                  <w:drawing>
                    <wp:anchor distT="0" distB="0" distL="114300" distR="114300" simplePos="0" relativeHeight="251671552" behindDoc="0" locked="0" layoutInCell="1" allowOverlap="1" wp14:anchorId="0393BC67" wp14:editId="55AF6C32">
                      <wp:simplePos x="0" y="0"/>
                      <wp:positionH relativeFrom="column">
                        <wp:posOffset>2463165</wp:posOffset>
                      </wp:positionH>
                      <wp:positionV relativeFrom="paragraph">
                        <wp:posOffset>817245</wp:posOffset>
                      </wp:positionV>
                      <wp:extent cx="139065" cy="194310"/>
                      <wp:effectExtent l="0" t="0" r="0" b="0"/>
                      <wp:wrapNone/>
                      <wp:docPr id="224"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085F55" w14:textId="77777777" w:rsidR="00DC38DF" w:rsidRPr="00997595" w:rsidRDefault="00DC38DF" w:rsidP="00E01EEC">
                                  <w:pPr>
                                    <w:ind w:right="466"/>
                                    <w:rPr>
                                      <w:b/>
                                      <w:color w:val="FF0000"/>
                                    </w:rPr>
                                  </w:pPr>
                                  <w:r>
                                    <w:rPr>
                                      <w:b/>
                                      <w:color w:val="FF0000"/>
                                    </w:rPr>
                                    <w:t>7</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93BC67" id="Text Box 38" o:spid="_x0000_s1027" type="#_x0000_t202" style="position:absolute;left:0;text-align:left;margin-left:193.95pt;margin-top:64.35pt;width:10.95pt;height:15.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" filled="f" stroked="f">
                      <v:textbox inset=".5mm,0,.5mm,0">
                        <w:txbxContent>
                          <w:p w14:paraId="47085F55" w14:textId="77777777" w:rsidR="00DC38DF" w:rsidRPr="00997595" w:rsidRDefault="00DC38DF" w:rsidP="00E01EEC">
                            <w:pPr>
                              <w:ind w:right="466"/>
                              <w:rPr>
                                <w:b/>
                                <w:color w:val="FF0000"/>
                              </w:rPr>
                            </w:pPr>
                            <w:r>
                              <w:rPr>
                                <w:b/>
                                <w:color w:val="FF0000"/>
                              </w:rPr>
                              <w:t>7</w:t>
                            </w:r>
                          </w:p>
                        </w:txbxContent>
                      </v:textbox>
                    </v:shape>
                  </w:pict>
                </mc:Fallback>
              </mc:AlternateContent>
            </w:r>
            <w:r w:rsidRPr="0005192C">
              <w:rPr>
                <w:noProof/>
                <w:szCs w:val="24"/>
              </w:rPr>
              <mc:AlternateContent>
                <mc:Choice Requires="wps">
                  <w:drawing>
                    <wp:anchor distT="0" distB="0" distL="114300" distR="114300" simplePos="0" relativeHeight="251669504" behindDoc="0" locked="0" layoutInCell="1" allowOverlap="1" wp14:anchorId="45D69D85" wp14:editId="5565CB9C">
                      <wp:simplePos x="0" y="0"/>
                      <wp:positionH relativeFrom="column">
                        <wp:posOffset>2393315</wp:posOffset>
                      </wp:positionH>
                      <wp:positionV relativeFrom="paragraph">
                        <wp:posOffset>1388745</wp:posOffset>
                      </wp:positionV>
                      <wp:extent cx="139065" cy="194310"/>
                      <wp:effectExtent l="0" t="0" r="0" b="0"/>
                      <wp:wrapNone/>
                      <wp:docPr id="223"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5C9151" w14:textId="77777777" w:rsidR="00DC38DF" w:rsidRPr="00997595" w:rsidRDefault="00DC38DF" w:rsidP="00E01EEC">
                                  <w:pPr>
                                    <w:ind w:right="466"/>
                                    <w:rPr>
                                      <w:b/>
                                      <w:color w:val="FF0000"/>
                                    </w:rPr>
                                  </w:pPr>
                                  <w:r>
                                    <w:rPr>
                                      <w:b/>
                                      <w:color w:val="FF0000"/>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D69D85" id="Text Box 37" o:spid="_x0000_s1028" type="#_x0000_t202" style="position:absolute;left:0;text-align:left;margin-left:188.45pt;margin-top:109.35pt;width:10.95pt;height:15.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" filled="f" stroked="f">
                      <v:textbox inset=".5mm,0,.5mm,0">
                        <w:txbxContent>
                          <w:p w14:paraId="125C9151" w14:textId="77777777" w:rsidR="00DC38DF" w:rsidRPr="00997595" w:rsidRDefault="00DC38DF" w:rsidP="00E01EEC">
                            <w:pPr>
                              <w:ind w:right="466"/>
                              <w:rPr>
                                <w:b/>
                                <w:color w:val="FF0000"/>
                              </w:rPr>
                            </w:pPr>
                            <w:r>
                              <w:rPr>
                                <w:b/>
                                <w:color w:val="FF0000"/>
                              </w:rPr>
                              <w:t>6</w:t>
                            </w:r>
                          </w:p>
                        </w:txbxContent>
                      </v:textbox>
                    </v:shape>
                  </w:pict>
                </mc:Fallback>
              </mc:AlternateContent>
            </w:r>
            <w:r w:rsidRPr="0005192C">
              <w:rPr>
                <w:noProof/>
                <w:szCs w:val="24"/>
              </w:rPr>
              <mc:AlternateContent>
                <mc:Choice Requires="wps">
                  <w:drawing>
                    <wp:anchor distT="0" distB="0" distL="114300" distR="114300" simplePos="0" relativeHeight="251667456" behindDoc="0" locked="0" layoutInCell="1" allowOverlap="1" wp14:anchorId="3D4106C6" wp14:editId="02ADB160">
                      <wp:simplePos x="0" y="0"/>
                      <wp:positionH relativeFrom="column">
                        <wp:posOffset>1904365</wp:posOffset>
                      </wp:positionH>
                      <wp:positionV relativeFrom="paragraph">
                        <wp:posOffset>1845945</wp:posOffset>
                      </wp:positionV>
                      <wp:extent cx="139065" cy="194310"/>
                      <wp:effectExtent l="0" t="0" r="0" b="0"/>
                      <wp:wrapNone/>
                      <wp:docPr id="222"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49D6E3" w14:textId="77777777" w:rsidR="00DC38DF" w:rsidRPr="00997595" w:rsidRDefault="00DC38DF" w:rsidP="00E01EEC">
                                  <w:pPr>
                                    <w:ind w:right="466"/>
                                    <w:rPr>
                                      <w:b/>
                                      <w:color w:val="FF0000"/>
                                    </w:rPr>
                                  </w:pPr>
                                  <w:r>
                                    <w:rPr>
                                      <w:b/>
                                      <w:color w:val="FF0000"/>
                                    </w:rPr>
                                    <w:t>5</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4106C6" id="Text Box 36" o:spid="_x0000_s1029" type="#_x0000_t202" style="position:absolute;left:0;text-align:left;margin-left:149.95pt;margin-top:145.35pt;width:10.95pt;height:15.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" filled="f" stroked="f">
                      <v:textbox inset=".5mm,0,.5mm,0">
                        <w:txbxContent>
                          <w:p w14:paraId="1249D6E3" w14:textId="77777777" w:rsidR="00DC38DF" w:rsidRPr="00997595" w:rsidRDefault="00DC38DF" w:rsidP="00E01EEC">
                            <w:pPr>
                              <w:ind w:right="466"/>
                              <w:rPr>
                                <w:b/>
                                <w:color w:val="FF0000"/>
                              </w:rPr>
                            </w:pPr>
                            <w:r>
                              <w:rPr>
                                <w:b/>
                                <w:color w:val="FF0000"/>
                              </w:rPr>
                              <w:t>5</w:t>
                            </w:r>
                          </w:p>
                        </w:txbxContent>
                      </v:textbox>
                    </v:shape>
                  </w:pict>
                </mc:Fallback>
              </mc:AlternateContent>
            </w:r>
            <w:r w:rsidRPr="0005192C">
              <w:rPr>
                <w:noProof/>
                <w:szCs w:val="24"/>
              </w:rPr>
              <mc:AlternateContent>
                <mc:Choice Requires="wps">
                  <w:drawing>
                    <wp:anchor distT="0" distB="0" distL="114300" distR="114300" simplePos="0" relativeHeight="251665408" behindDoc="0" locked="0" layoutInCell="1" allowOverlap="1" wp14:anchorId="5C7A6260" wp14:editId="5E1CE70D">
                      <wp:simplePos x="0" y="0"/>
                      <wp:positionH relativeFrom="column">
                        <wp:posOffset>1275715</wp:posOffset>
                      </wp:positionH>
                      <wp:positionV relativeFrom="paragraph">
                        <wp:posOffset>1845945</wp:posOffset>
                      </wp:positionV>
                      <wp:extent cx="139065" cy="194310"/>
                      <wp:effectExtent l="0" t="0" r="0" b="0"/>
                      <wp:wrapNone/>
                      <wp:docPr id="22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4CCD8F" w14:textId="77777777" w:rsidR="00DC38DF" w:rsidRPr="00997595" w:rsidRDefault="00DC38DF" w:rsidP="00E01EEC">
                                  <w:pPr>
                                    <w:ind w:right="466"/>
                                    <w:rPr>
                                      <w:b/>
                                      <w:color w:val="FF0000"/>
                                    </w:rPr>
                                  </w:pPr>
                                  <w:r>
                                    <w:rPr>
                                      <w:b/>
                                      <w:color w:val="FF0000"/>
                                    </w:rPr>
                                    <w:t>4</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7A6260" id="Text Box 35" o:spid="_x0000_s1030" type="#_x0000_t202" style="position:absolute;left:0;text-align:left;margin-left:100.45pt;margin-top:145.35pt;width:10.95pt;height:15.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" filled="f" stroked="f">
                      <v:textbox inset=".5mm,0,.5mm,0">
                        <w:txbxContent>
                          <w:p w14:paraId="764CCD8F" w14:textId="77777777" w:rsidR="00DC38DF" w:rsidRPr="00997595" w:rsidRDefault="00DC38DF" w:rsidP="00E01EEC">
                            <w:pPr>
                              <w:ind w:right="466"/>
                              <w:rPr>
                                <w:b/>
                                <w:color w:val="FF0000"/>
                              </w:rPr>
                            </w:pPr>
                            <w:r>
                              <w:rPr>
                                <w:b/>
                                <w:color w:val="FF0000"/>
                              </w:rPr>
                              <w:t>4</w:t>
                            </w:r>
                          </w:p>
                        </w:txbxContent>
                      </v:textbox>
                    </v:shape>
                  </w:pict>
                </mc:Fallback>
              </mc:AlternateContent>
            </w:r>
            <w:r w:rsidRPr="0005192C">
              <w:rPr>
                <w:noProof/>
                <w:szCs w:val="24"/>
              </w:rPr>
              <mc:AlternateContent>
                <mc:Choice Requires="wps">
                  <w:drawing>
                    <wp:anchor distT="0" distB="0" distL="114300" distR="114300" simplePos="0" relativeHeight="251663360" behindDoc="0" locked="0" layoutInCell="1" allowOverlap="1" wp14:anchorId="15D8B6F7" wp14:editId="35EFE205">
                      <wp:simplePos x="0" y="0"/>
                      <wp:positionH relativeFrom="column">
                        <wp:posOffset>716915</wp:posOffset>
                      </wp:positionH>
                      <wp:positionV relativeFrom="paragraph">
                        <wp:posOffset>1503045</wp:posOffset>
                      </wp:positionV>
                      <wp:extent cx="139065" cy="194310"/>
                      <wp:effectExtent l="0" t="0" r="0" b="0"/>
                      <wp:wrapNone/>
                      <wp:docPr id="220"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3C7BA" w14:textId="77777777" w:rsidR="00DC38DF" w:rsidRPr="00997595" w:rsidRDefault="00DC38DF" w:rsidP="00E01EEC">
                                  <w:pPr>
                                    <w:ind w:right="466"/>
                                    <w:rPr>
                                      <w:b/>
                                      <w:color w:val="FF0000"/>
                                    </w:rPr>
                                  </w:pPr>
                                  <w:r>
                                    <w:rPr>
                                      <w:b/>
                                      <w:color w:val="FF0000"/>
                                    </w:rPr>
                                    <w:t>3</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D8B6F7" id="Text Box 34" o:spid="_x0000_s1031" type="#_x0000_t202" style="position:absolute;left:0;text-align:left;margin-left:56.45pt;margin-top:118.35pt;width:10.95pt;height:15.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" filled="f" stroked="f">
                      <v:textbox inset=".5mm,0,.5mm,0">
                        <w:txbxContent>
                          <w:p w14:paraId="1CB3C7BA" w14:textId="77777777" w:rsidR="00DC38DF" w:rsidRPr="00997595" w:rsidRDefault="00DC38DF" w:rsidP="00E01EEC">
                            <w:pPr>
                              <w:ind w:right="466"/>
                              <w:rPr>
                                <w:b/>
                                <w:color w:val="FF0000"/>
                              </w:rPr>
                            </w:pPr>
                            <w:r>
                              <w:rPr>
                                <w:b/>
                                <w:color w:val="FF0000"/>
                              </w:rPr>
                              <w:t>3</w:t>
                            </w:r>
                          </w:p>
                        </w:txbxContent>
                      </v:textbox>
                    </v:shape>
                  </w:pict>
                </mc:Fallback>
              </mc:AlternateContent>
            </w:r>
            <w:r w:rsidRPr="0005192C">
              <w:rPr>
                <w:noProof/>
                <w:szCs w:val="24"/>
              </w:rPr>
              <mc:AlternateContent>
                <mc:Choice Requires="wps">
                  <w:drawing>
                    <wp:anchor distT="0" distB="0" distL="114300" distR="114300" simplePos="0" relativeHeight="251661312" behindDoc="0" locked="0" layoutInCell="1" allowOverlap="1" wp14:anchorId="4EBEADCF" wp14:editId="041ECFCB">
                      <wp:simplePos x="0" y="0"/>
                      <wp:positionH relativeFrom="column">
                        <wp:posOffset>437515</wp:posOffset>
                      </wp:positionH>
                      <wp:positionV relativeFrom="paragraph">
                        <wp:posOffset>1045845</wp:posOffset>
                      </wp:positionV>
                      <wp:extent cx="139065" cy="194310"/>
                      <wp:effectExtent l="0" t="0" r="0" b="0"/>
                      <wp:wrapNone/>
                      <wp:docPr id="219"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EC75CE" w14:textId="77777777" w:rsidR="00DC38DF" w:rsidRPr="00997595" w:rsidRDefault="00DC38DF" w:rsidP="00E01EEC">
                                  <w:pPr>
                                    <w:ind w:right="466"/>
                                    <w:rPr>
                                      <w:b/>
                                      <w:color w:val="FF0000"/>
                                    </w:rPr>
                                  </w:pPr>
                                  <w:r>
                                    <w:rPr>
                                      <w:b/>
                                      <w:color w:val="FF0000"/>
                                    </w:rPr>
                                    <w:t>2</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BEADCF" id="Text Box 33" o:spid="_x0000_s1032" type="#_x0000_t202" style="position:absolute;left:0;text-align:left;margin-left:34.45pt;margin-top:82.35pt;width:10.95pt;height:15.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" filled="f" stroked="f">
                      <v:textbox inset=".5mm,0,.5mm,0">
                        <w:txbxContent>
                          <w:p w14:paraId="3BEC75CE" w14:textId="77777777" w:rsidR="00DC38DF" w:rsidRPr="00997595" w:rsidRDefault="00DC38DF" w:rsidP="00E01EEC">
                            <w:pPr>
                              <w:ind w:right="466"/>
                              <w:rPr>
                                <w:b/>
                                <w:color w:val="FF0000"/>
                              </w:rPr>
                            </w:pPr>
                            <w:r>
                              <w:rPr>
                                <w:b/>
                                <w:color w:val="FF0000"/>
                              </w:rPr>
                              <w:t>2</w:t>
                            </w:r>
                          </w:p>
                        </w:txbxContent>
                      </v:textbox>
                    </v:shape>
                  </w:pict>
                </mc:Fallback>
              </mc:AlternateContent>
            </w:r>
            <w:r w:rsidRPr="0005192C">
              <w:rPr>
                <w:noProof/>
                <w:szCs w:val="24"/>
              </w:rPr>
              <mc:AlternateContent>
                <mc:Choice Requires="wps">
                  <w:drawing>
                    <wp:anchor distT="0" distB="0" distL="114300" distR="114300" simplePos="0" relativeHeight="251659264" behindDoc="0" locked="0" layoutInCell="1" allowOverlap="1" wp14:anchorId="2D16604F" wp14:editId="4E798E11">
                      <wp:simplePos x="0" y="0"/>
                      <wp:positionH relativeFrom="column">
                        <wp:posOffset>577215</wp:posOffset>
                      </wp:positionH>
                      <wp:positionV relativeFrom="paragraph">
                        <wp:posOffset>474345</wp:posOffset>
                      </wp:positionV>
                      <wp:extent cx="139065" cy="194310"/>
                      <wp:effectExtent l="0" t="0" r="0" b="0"/>
                      <wp:wrapNone/>
                      <wp:docPr id="218"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5E6823" w14:textId="77777777" w:rsidR="00DC38DF" w:rsidRPr="00997595" w:rsidRDefault="00DC38DF" w:rsidP="00E01EEC">
                                  <w:pPr>
                                    <w:ind w:right="466"/>
                                    <w:rPr>
                                      <w:b/>
                                      <w:color w:val="FF0000"/>
                                    </w:rPr>
                                  </w:pPr>
                                  <w:r w:rsidRPr="00997595">
                                    <w:rPr>
                                      <w:b/>
                                      <w:color w:val="FF0000"/>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16604F" id="Text Box 32" o:spid="_x0000_s1033" type="#_x0000_t202" style="position:absolute;left:0;text-align:left;margin-left:45.45pt;margin-top:37.35pt;width:10.95pt;height:15.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" filled="f" stroked="f">
                      <v:textbox inset=".5mm,0,.5mm,0">
                        <w:txbxContent>
                          <w:p w14:paraId="625E6823" w14:textId="77777777" w:rsidR="00DC38DF" w:rsidRPr="00997595" w:rsidRDefault="00DC38DF" w:rsidP="00E01EEC">
                            <w:pPr>
                              <w:ind w:right="466"/>
                              <w:rPr>
                                <w:b/>
                                <w:color w:val="FF0000"/>
                              </w:rPr>
                            </w:pPr>
                            <w:r w:rsidRPr="00997595">
                              <w:rPr>
                                <w:b/>
                                <w:color w:val="FF0000"/>
                              </w:rPr>
                              <w:t>1</w:t>
                            </w:r>
                          </w:p>
                        </w:txbxContent>
                      </v:textbox>
                    </v:shape>
                  </w:pict>
                </mc:Fallback>
              </mc:AlternateContent>
            </w:r>
            <w:r w:rsidRPr="0005192C">
              <w:rPr>
                <w:noProof/>
                <w:szCs w:val="24"/>
              </w:rPr>
              <w:drawing>
                <wp:inline distT="0" distB="0" distL="0" distR="0" wp14:anchorId="284BF413" wp14:editId="04DF44D6">
                  <wp:extent cx="3009900" cy="2533650"/>
                  <wp:effectExtent l="0" t="0" r="0" b="0"/>
                  <wp:docPr id="44" name="Image 4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
                          <pic:cNvPicPr>
                            <a:picLocks noChangeAspect="1" noChangeArrowheads="1"/>
                          </pic:cNvPicPr>
                        </pic:nvPicPr>
                        <pic:blipFill>
                          <a:blip r:embed="rId54">
                            <a:extLst>
                              <a:ext uri="{28A0092B-C50C-407E-A947-70E740481C1C}">
                                <a14:useLocalDpi xmlns:a14="http://schemas.microsoft.com/office/drawing/2010/main" val="0"/>
                              </a:ext>
                            </a:extLst>
                          </a:blip>
                          <a:srcRect l="20894" r="20894"/>
                          <a:stretch>
                            <a:fillRect/>
                          </a:stretch>
                        </pic:blipFill>
                        <pic:spPr bwMode="auto">
                          <a:xfrm>
                            <a:off x="0" y="0"/>
                            <a:ext cx="3009900" cy="2533650"/>
                          </a:xfrm>
                          <a:prstGeom prst="rect">
                            <a:avLst/>
                          </a:prstGeom>
                          <a:noFill/>
                          <a:ln>
                            <a:noFill/>
                          </a:ln>
                        </pic:spPr>
                      </pic:pic>
                    </a:graphicData>
                  </a:graphic>
                </wp:inline>
              </w:drawing>
            </w:r>
          </w:p>
          <w:p w14:paraId="548E2000" w14:textId="77777777" w:rsidR="00E01EEC" w:rsidRPr="0005192C" w:rsidRDefault="00E01EEC" w:rsidP="007A749A">
            <w:pPr>
              <w:pStyle w:val="Retraitcorpsdetexte21"/>
              <w:ind w:firstLine="0"/>
              <w:jc w:val="center"/>
              <w:rPr>
                <w:szCs w:val="24"/>
              </w:rPr>
            </w:pPr>
            <w:r w:rsidRPr="0005192C">
              <w:rPr>
                <w:szCs w:val="24"/>
              </w:rPr>
              <w:t>Méthode 1</w:t>
            </w:r>
          </w:p>
        </w:tc>
      </w:tr>
      <w:tr w:rsidR="00E01EEC" w:rsidRPr="0005192C" w14:paraId="1AE4BDD0" w14:textId="77777777" w:rsidTr="007A749A">
        <w:tc>
          <w:tcPr>
            <w:tcW w:w="5031" w:type="dxa"/>
            <w:shd w:val="clear" w:color="auto" w:fill="auto"/>
            <w:vAlign w:val="center"/>
          </w:tcPr>
          <w:p w14:paraId="094A9303" w14:textId="77777777" w:rsidR="00E01EEC" w:rsidRPr="0005192C" w:rsidRDefault="00A54E84" w:rsidP="007A749A">
            <w:pPr>
              <w:pStyle w:val="Retraitcorpsdetexte21"/>
              <w:ind w:firstLine="0"/>
              <w:jc w:val="center"/>
              <w:rPr>
                <w:szCs w:val="24"/>
              </w:rPr>
            </w:pPr>
            <w:r w:rsidRPr="0005192C">
              <w:rPr>
                <w:noProof/>
                <w:szCs w:val="24"/>
              </w:rPr>
              <mc:AlternateContent>
                <mc:Choice Requires="wps">
                  <w:drawing>
                    <wp:anchor distT="0" distB="0" distL="114300" distR="114300" simplePos="0" relativeHeight="251651072" behindDoc="0" locked="0" layoutInCell="1" allowOverlap="1" wp14:anchorId="0460879C" wp14:editId="063F1230">
                      <wp:simplePos x="0" y="0"/>
                      <wp:positionH relativeFrom="column">
                        <wp:posOffset>1188085</wp:posOffset>
                      </wp:positionH>
                      <wp:positionV relativeFrom="paragraph">
                        <wp:posOffset>1559560</wp:posOffset>
                      </wp:positionV>
                      <wp:extent cx="139065" cy="194310"/>
                      <wp:effectExtent l="0" t="0" r="0" b="0"/>
                      <wp:wrapNone/>
                      <wp:docPr id="217"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45D591" w14:textId="77777777" w:rsidR="00DC38DF" w:rsidRPr="00997595" w:rsidRDefault="00DC38DF" w:rsidP="00E01EEC">
                                  <w:pPr>
                                    <w:ind w:right="466"/>
                                    <w:rPr>
                                      <w:b/>
                                      <w:color w:val="FF0000"/>
                                    </w:rPr>
                                  </w:pPr>
                                  <w:r>
                                    <w:rPr>
                                      <w:b/>
                                      <w:color w:val="FF0000"/>
                                    </w:rPr>
                                    <w:t>5</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60879C" id="Text Box 28" o:spid="_x0000_s1034" type="#_x0000_t202" style="position:absolute;left:0;text-align:left;margin-left:93.55pt;margin-top:122.8pt;width:10.95pt;height:15.3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" filled="f" stroked="f">
                      <v:textbox inset=".5mm,0,.5mm,0">
                        <w:txbxContent>
                          <w:p w14:paraId="2A45D591" w14:textId="77777777" w:rsidR="00DC38DF" w:rsidRPr="00997595" w:rsidRDefault="00DC38DF" w:rsidP="00E01EEC">
                            <w:pPr>
                              <w:ind w:right="466"/>
                              <w:rPr>
                                <w:b/>
                                <w:color w:val="FF0000"/>
                              </w:rPr>
                            </w:pPr>
                            <w:r>
                              <w:rPr>
                                <w:b/>
                                <w:color w:val="FF0000"/>
                              </w:rPr>
                              <w:t>5</w:t>
                            </w:r>
                          </w:p>
                        </w:txbxContent>
                      </v:textbox>
                    </v:shape>
                  </w:pict>
                </mc:Fallback>
              </mc:AlternateContent>
            </w:r>
            <w:r w:rsidRPr="0005192C">
              <w:rPr>
                <w:noProof/>
                <w:szCs w:val="24"/>
              </w:rPr>
              <mc:AlternateContent>
                <mc:Choice Requires="wps">
                  <w:drawing>
                    <wp:anchor distT="0" distB="0" distL="114300" distR="114300" simplePos="0" relativeHeight="251646976" behindDoc="0" locked="0" layoutInCell="1" allowOverlap="1" wp14:anchorId="3CA97CDA" wp14:editId="4D2780A0">
                      <wp:simplePos x="0" y="0"/>
                      <wp:positionH relativeFrom="column">
                        <wp:posOffset>768985</wp:posOffset>
                      </wp:positionH>
                      <wp:positionV relativeFrom="paragraph">
                        <wp:posOffset>1102360</wp:posOffset>
                      </wp:positionV>
                      <wp:extent cx="139065" cy="194310"/>
                      <wp:effectExtent l="0" t="0" r="0" b="0"/>
                      <wp:wrapNone/>
                      <wp:docPr id="21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F20656" w14:textId="77777777" w:rsidR="00DC38DF" w:rsidRPr="00997595" w:rsidRDefault="00DC38DF" w:rsidP="00E01EEC">
                                  <w:pPr>
                                    <w:ind w:right="466"/>
                                    <w:rPr>
                                      <w:b/>
                                      <w:color w:val="FF0000"/>
                                    </w:rPr>
                                  </w:pPr>
                                  <w:r>
                                    <w:rPr>
                                      <w:b/>
                                      <w:color w:val="FF0000"/>
                                    </w:rPr>
                                    <w:t>3</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A97CDA" id="Text Box 26" o:spid="_x0000_s1035" type="#_x0000_t202" style="position:absolute;left:0;text-align:left;margin-left:60.55pt;margin-top:86.8pt;width:10.95pt;height:15.3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" filled="f" stroked="f">
                      <v:textbox inset=".5mm,0,.5mm,0">
                        <w:txbxContent>
                          <w:p w14:paraId="3EF20656" w14:textId="77777777" w:rsidR="00DC38DF" w:rsidRPr="00997595" w:rsidRDefault="00DC38DF" w:rsidP="00E01EEC">
                            <w:pPr>
                              <w:ind w:right="466"/>
                              <w:rPr>
                                <w:b/>
                                <w:color w:val="FF0000"/>
                              </w:rPr>
                            </w:pPr>
                            <w:r>
                              <w:rPr>
                                <w:b/>
                                <w:color w:val="FF0000"/>
                              </w:rPr>
                              <w:t>3</w:t>
                            </w:r>
                          </w:p>
                        </w:txbxContent>
                      </v:textbox>
                    </v:shape>
                  </w:pict>
                </mc:Fallback>
              </mc:AlternateContent>
            </w:r>
            <w:r w:rsidRPr="0005192C">
              <w:rPr>
                <w:noProof/>
                <w:szCs w:val="24"/>
              </w:rPr>
              <mc:AlternateContent>
                <mc:Choice Requires="wps">
                  <w:drawing>
                    <wp:anchor distT="0" distB="0" distL="114300" distR="114300" simplePos="0" relativeHeight="251644928" behindDoc="0" locked="0" layoutInCell="1" allowOverlap="1" wp14:anchorId="7F7E5443" wp14:editId="2C737BE3">
                      <wp:simplePos x="0" y="0"/>
                      <wp:positionH relativeFrom="column">
                        <wp:posOffset>1188085</wp:posOffset>
                      </wp:positionH>
                      <wp:positionV relativeFrom="paragraph">
                        <wp:posOffset>416560</wp:posOffset>
                      </wp:positionV>
                      <wp:extent cx="139065" cy="194310"/>
                      <wp:effectExtent l="0" t="0" r="0" b="0"/>
                      <wp:wrapNone/>
                      <wp:docPr id="21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A142A4" w14:textId="77777777" w:rsidR="00DC38DF" w:rsidRPr="00997595" w:rsidRDefault="00DC38DF" w:rsidP="00E01EEC">
                                  <w:pPr>
                                    <w:ind w:right="466"/>
                                    <w:rPr>
                                      <w:b/>
                                      <w:color w:val="FF0000"/>
                                    </w:rPr>
                                  </w:pPr>
                                  <w:r>
                                    <w:rPr>
                                      <w:b/>
                                      <w:color w:val="FF0000"/>
                                    </w:rPr>
                                    <w:t>2</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7E5443" id="Text Box 25" o:spid="_x0000_s1036" type="#_x0000_t202" style="position:absolute;left:0;text-align:left;margin-left:93.55pt;margin-top:32.8pt;width:10.95pt;height:15.3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" filled="f" stroked="f">
                      <v:textbox inset=".5mm,0,.5mm,0">
                        <w:txbxContent>
                          <w:p w14:paraId="5BA142A4" w14:textId="77777777" w:rsidR="00DC38DF" w:rsidRPr="00997595" w:rsidRDefault="00DC38DF" w:rsidP="00E01EEC">
                            <w:pPr>
                              <w:ind w:right="466"/>
                              <w:rPr>
                                <w:b/>
                                <w:color w:val="FF0000"/>
                              </w:rPr>
                            </w:pPr>
                            <w:r>
                              <w:rPr>
                                <w:b/>
                                <w:color w:val="FF0000"/>
                              </w:rPr>
                              <w:t>2</w:t>
                            </w:r>
                          </w:p>
                        </w:txbxContent>
                      </v:textbox>
                    </v:shape>
                  </w:pict>
                </mc:Fallback>
              </mc:AlternateContent>
            </w:r>
            <w:r w:rsidRPr="0005192C">
              <w:rPr>
                <w:noProof/>
                <w:szCs w:val="24"/>
              </w:rPr>
              <mc:AlternateContent>
                <mc:Choice Requires="wps">
                  <w:drawing>
                    <wp:anchor distT="0" distB="0" distL="114300" distR="114300" simplePos="0" relativeHeight="251657216" behindDoc="0" locked="0" layoutInCell="1" allowOverlap="1" wp14:anchorId="65647C85" wp14:editId="5B09D7FA">
                      <wp:simplePos x="0" y="0"/>
                      <wp:positionH relativeFrom="column">
                        <wp:posOffset>2305050</wp:posOffset>
                      </wp:positionH>
                      <wp:positionV relativeFrom="paragraph">
                        <wp:posOffset>1906270</wp:posOffset>
                      </wp:positionV>
                      <wp:extent cx="139065" cy="194310"/>
                      <wp:effectExtent l="0" t="0" r="0" b="0"/>
                      <wp:wrapNone/>
                      <wp:docPr id="214"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05D9D5" w14:textId="77777777" w:rsidR="00DC38DF" w:rsidRPr="00997595" w:rsidRDefault="00DC38DF" w:rsidP="00E01EEC">
                                  <w:pPr>
                                    <w:ind w:right="466"/>
                                    <w:rPr>
                                      <w:b/>
                                      <w:color w:val="FF0000"/>
                                    </w:rPr>
                                  </w:pPr>
                                  <w:r>
                                    <w:rPr>
                                      <w:b/>
                                      <w:color w:val="FF0000"/>
                                    </w:rPr>
                                    <w:t>8</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647C85" id="Text Box 31" o:spid="_x0000_s1037" type="#_x0000_t202" style="position:absolute;left:0;text-align:left;margin-left:181.5pt;margin-top:150.1pt;width:10.95pt;height:15.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" filled="f" stroked="f">
                      <v:textbox inset=".5mm,0,.5mm,0">
                        <w:txbxContent>
                          <w:p w14:paraId="4705D9D5" w14:textId="77777777" w:rsidR="00DC38DF" w:rsidRPr="00997595" w:rsidRDefault="00DC38DF" w:rsidP="00E01EEC">
                            <w:pPr>
                              <w:ind w:right="466"/>
                              <w:rPr>
                                <w:b/>
                                <w:color w:val="FF0000"/>
                              </w:rPr>
                            </w:pPr>
                            <w:r>
                              <w:rPr>
                                <w:b/>
                                <w:color w:val="FF0000"/>
                              </w:rPr>
                              <w:t>8</w:t>
                            </w:r>
                          </w:p>
                        </w:txbxContent>
                      </v:textbox>
                    </v:shape>
                  </w:pict>
                </mc:Fallback>
              </mc:AlternateContent>
            </w:r>
            <w:r w:rsidRPr="0005192C">
              <w:rPr>
                <w:noProof/>
                <w:szCs w:val="24"/>
              </w:rPr>
              <mc:AlternateContent>
                <mc:Choice Requires="wps">
                  <w:drawing>
                    <wp:anchor distT="0" distB="0" distL="114300" distR="114300" simplePos="0" relativeHeight="251655168" behindDoc="0" locked="0" layoutInCell="1" allowOverlap="1" wp14:anchorId="23AF6D9C" wp14:editId="1C0CC0B5">
                      <wp:simplePos x="0" y="0"/>
                      <wp:positionH relativeFrom="column">
                        <wp:posOffset>1676400</wp:posOffset>
                      </wp:positionH>
                      <wp:positionV relativeFrom="paragraph">
                        <wp:posOffset>2020570</wp:posOffset>
                      </wp:positionV>
                      <wp:extent cx="139065" cy="194310"/>
                      <wp:effectExtent l="0" t="0" r="0" b="0"/>
                      <wp:wrapNone/>
                      <wp:docPr id="213"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8BBD3A" w14:textId="77777777" w:rsidR="00DC38DF" w:rsidRPr="00997595" w:rsidRDefault="00DC38DF" w:rsidP="00E01EEC">
                                  <w:pPr>
                                    <w:ind w:right="466"/>
                                    <w:rPr>
                                      <w:b/>
                                      <w:color w:val="FF0000"/>
                                    </w:rPr>
                                  </w:pPr>
                                  <w:r>
                                    <w:rPr>
                                      <w:b/>
                                      <w:color w:val="FF0000"/>
                                    </w:rPr>
                                    <w:t>7</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AF6D9C" id="Text Box 30" o:spid="_x0000_s1038" type="#_x0000_t202" style="position:absolute;left:0;text-align:left;margin-left:132pt;margin-top:159.1pt;width:10.95pt;height:15.3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" filled="f" stroked="f">
                      <v:textbox inset=".5mm,0,.5mm,0">
                        <w:txbxContent>
                          <w:p w14:paraId="198BBD3A" w14:textId="77777777" w:rsidR="00DC38DF" w:rsidRPr="00997595" w:rsidRDefault="00DC38DF" w:rsidP="00E01EEC">
                            <w:pPr>
                              <w:ind w:right="466"/>
                              <w:rPr>
                                <w:b/>
                                <w:color w:val="FF0000"/>
                              </w:rPr>
                            </w:pPr>
                            <w:r>
                              <w:rPr>
                                <w:b/>
                                <w:color w:val="FF0000"/>
                              </w:rPr>
                              <w:t>7</w:t>
                            </w:r>
                          </w:p>
                        </w:txbxContent>
                      </v:textbox>
                    </v:shape>
                  </w:pict>
                </mc:Fallback>
              </mc:AlternateContent>
            </w:r>
            <w:r w:rsidRPr="0005192C">
              <w:rPr>
                <w:noProof/>
                <w:szCs w:val="24"/>
              </w:rPr>
              <mc:AlternateContent>
                <mc:Choice Requires="wps">
                  <w:drawing>
                    <wp:anchor distT="0" distB="0" distL="114300" distR="114300" simplePos="0" relativeHeight="251652096" behindDoc="0" locked="0" layoutInCell="1" allowOverlap="1" wp14:anchorId="30499AB9" wp14:editId="12C1832D">
                      <wp:simplePos x="0" y="0"/>
                      <wp:positionH relativeFrom="column">
                        <wp:posOffset>2165350</wp:posOffset>
                      </wp:positionH>
                      <wp:positionV relativeFrom="paragraph">
                        <wp:posOffset>1334770</wp:posOffset>
                      </wp:positionV>
                      <wp:extent cx="139065" cy="194310"/>
                      <wp:effectExtent l="0" t="0" r="0" b="0"/>
                      <wp:wrapNone/>
                      <wp:docPr id="212"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7A9D70" w14:textId="77777777" w:rsidR="00DC38DF" w:rsidRPr="00997595" w:rsidRDefault="00DC38DF" w:rsidP="00E01EEC">
                                  <w:pPr>
                                    <w:ind w:right="466"/>
                                    <w:rPr>
                                      <w:b/>
                                      <w:color w:val="FF0000"/>
                                    </w:rPr>
                                  </w:pPr>
                                  <w:r>
                                    <w:rPr>
                                      <w:b/>
                                      <w:color w:val="FF0000"/>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499AB9" id="Text Box 29" o:spid="_x0000_s1039" type="#_x0000_t202" style="position:absolute;left:0;text-align:left;margin-left:170.5pt;margin-top:105.1pt;width:10.95pt;height:15.3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" filled="f" stroked="f">
                      <v:textbox inset=".5mm,0,.5mm,0">
                        <w:txbxContent>
                          <w:p w14:paraId="5E7A9D70" w14:textId="77777777" w:rsidR="00DC38DF" w:rsidRPr="00997595" w:rsidRDefault="00DC38DF" w:rsidP="00E01EEC">
                            <w:pPr>
                              <w:ind w:right="466"/>
                              <w:rPr>
                                <w:b/>
                                <w:color w:val="FF0000"/>
                              </w:rPr>
                            </w:pPr>
                            <w:r>
                              <w:rPr>
                                <w:b/>
                                <w:color w:val="FF0000"/>
                              </w:rPr>
                              <w:t>6</w:t>
                            </w:r>
                          </w:p>
                        </w:txbxContent>
                      </v:textbox>
                    </v:shape>
                  </w:pict>
                </mc:Fallback>
              </mc:AlternateContent>
            </w:r>
            <w:r w:rsidRPr="0005192C">
              <w:rPr>
                <w:noProof/>
                <w:szCs w:val="24"/>
              </w:rPr>
              <mc:AlternateContent>
                <mc:Choice Requires="wps">
                  <w:drawing>
                    <wp:anchor distT="0" distB="0" distL="114300" distR="114300" simplePos="0" relativeHeight="251649024" behindDoc="0" locked="0" layoutInCell="1" allowOverlap="1" wp14:anchorId="24D21244" wp14:editId="2A138808">
                      <wp:simplePos x="0" y="0"/>
                      <wp:positionH relativeFrom="column">
                        <wp:posOffset>1816100</wp:posOffset>
                      </wp:positionH>
                      <wp:positionV relativeFrom="paragraph">
                        <wp:posOffset>648970</wp:posOffset>
                      </wp:positionV>
                      <wp:extent cx="139065" cy="194310"/>
                      <wp:effectExtent l="0" t="0" r="0" b="0"/>
                      <wp:wrapNone/>
                      <wp:docPr id="211"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12FE31" w14:textId="77777777" w:rsidR="00DC38DF" w:rsidRPr="00997595" w:rsidRDefault="00DC38DF" w:rsidP="00E01EEC">
                                  <w:pPr>
                                    <w:ind w:right="466"/>
                                    <w:rPr>
                                      <w:b/>
                                      <w:color w:val="FF0000"/>
                                    </w:rPr>
                                  </w:pPr>
                                  <w:r>
                                    <w:rPr>
                                      <w:b/>
                                      <w:color w:val="FF0000"/>
                                    </w:rPr>
                                    <w:t>4</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D21244" id="Text Box 27" o:spid="_x0000_s1040" type="#_x0000_t202" style="position:absolute;left:0;text-align:left;margin-left:143pt;margin-top:51.1pt;width:10.95pt;height:15.3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" filled="f" stroked="f">
                      <v:textbox inset=".5mm,0,.5mm,0">
                        <w:txbxContent>
                          <w:p w14:paraId="3612FE31" w14:textId="77777777" w:rsidR="00DC38DF" w:rsidRPr="00997595" w:rsidRDefault="00DC38DF" w:rsidP="00E01EEC">
                            <w:pPr>
                              <w:ind w:right="466"/>
                              <w:rPr>
                                <w:b/>
                                <w:color w:val="FF0000"/>
                              </w:rPr>
                            </w:pPr>
                            <w:r>
                              <w:rPr>
                                <w:b/>
                                <w:color w:val="FF0000"/>
                              </w:rPr>
                              <w:t>4</w:t>
                            </w:r>
                          </w:p>
                        </w:txbxContent>
                      </v:textbox>
                    </v:shape>
                  </w:pict>
                </mc:Fallback>
              </mc:AlternateContent>
            </w:r>
            <w:r w:rsidRPr="0005192C">
              <w:rPr>
                <w:noProof/>
                <w:szCs w:val="24"/>
              </w:rPr>
              <mc:AlternateContent>
                <mc:Choice Requires="wps">
                  <w:drawing>
                    <wp:anchor distT="0" distB="0" distL="114300" distR="114300" simplePos="0" relativeHeight="251642880" behindDoc="0" locked="0" layoutInCell="1" allowOverlap="1" wp14:anchorId="4A565FC4" wp14:editId="6EA4B944">
                      <wp:simplePos x="0" y="0"/>
                      <wp:positionH relativeFrom="column">
                        <wp:posOffset>628650</wp:posOffset>
                      </wp:positionH>
                      <wp:positionV relativeFrom="paragraph">
                        <wp:posOffset>532765</wp:posOffset>
                      </wp:positionV>
                      <wp:extent cx="139065" cy="194310"/>
                      <wp:effectExtent l="0" t="0" r="0" b="0"/>
                      <wp:wrapNone/>
                      <wp:docPr id="210"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3549C" w14:textId="77777777" w:rsidR="00DC38DF" w:rsidRPr="00997595" w:rsidRDefault="00DC38DF" w:rsidP="00E01EEC">
                                  <w:pPr>
                                    <w:ind w:right="466"/>
                                    <w:rPr>
                                      <w:b/>
                                      <w:color w:val="FF0000"/>
                                    </w:rPr>
                                  </w:pPr>
                                  <w:r w:rsidRPr="00997595">
                                    <w:rPr>
                                      <w:b/>
                                      <w:color w:val="FF0000"/>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565FC4" id="Text Box 24" o:spid="_x0000_s1041" type="#_x0000_t202" style="position:absolute;left:0;text-align:left;margin-left:49.5pt;margin-top:41.95pt;width:10.95pt;height:15.3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" filled="f" stroked="f">
                      <v:textbox inset=".5mm,0,.5mm,0">
                        <w:txbxContent>
                          <w:p w14:paraId="6E33549C" w14:textId="77777777" w:rsidR="00DC38DF" w:rsidRPr="00997595" w:rsidRDefault="00DC38DF" w:rsidP="00E01EEC">
                            <w:pPr>
                              <w:ind w:right="466"/>
                              <w:rPr>
                                <w:b/>
                                <w:color w:val="FF0000"/>
                              </w:rPr>
                            </w:pPr>
                            <w:r w:rsidRPr="00997595">
                              <w:rPr>
                                <w:b/>
                                <w:color w:val="FF0000"/>
                              </w:rPr>
                              <w:t>1</w:t>
                            </w:r>
                          </w:p>
                        </w:txbxContent>
                      </v:textbox>
                    </v:shape>
                  </w:pict>
                </mc:Fallback>
              </mc:AlternateContent>
            </w:r>
            <w:r w:rsidRPr="0005192C">
              <w:rPr>
                <w:noProof/>
                <w:szCs w:val="24"/>
              </w:rPr>
              <mc:AlternateContent>
                <mc:Choice Requires="wps">
                  <w:drawing>
                    <wp:anchor distT="0" distB="0" distL="114300" distR="114300" simplePos="0" relativeHeight="251628544" behindDoc="0" locked="0" layoutInCell="1" allowOverlap="1" wp14:anchorId="40646874" wp14:editId="670802A1">
                      <wp:simplePos x="0" y="0"/>
                      <wp:positionH relativeFrom="column">
                        <wp:posOffset>209550</wp:posOffset>
                      </wp:positionH>
                      <wp:positionV relativeFrom="paragraph">
                        <wp:posOffset>1791970</wp:posOffset>
                      </wp:positionV>
                      <wp:extent cx="139700" cy="228600"/>
                      <wp:effectExtent l="0" t="0" r="0" b="0"/>
                      <wp:wrapNone/>
                      <wp:docPr id="209"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0DE420" w14:textId="77777777" w:rsidR="00DC38DF" w:rsidRPr="0080342D" w:rsidRDefault="00DC38DF" w:rsidP="00E01EEC">
                                  <w:pPr>
                                    <w:ind w:right="466"/>
                                    <w:rPr>
                                      <w:b/>
                                    </w:rPr>
                                  </w:pPr>
                                  <w:r>
                                    <w:rPr>
                                      <w:b/>
                                    </w:rPr>
                                    <w:t>4</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646874" id="Text Box 17" o:spid="_x0000_s1042" type="#_x0000_t202" style="position:absolute;left:0;text-align:left;margin-left:16.5pt;margin-top:141.1pt;width:11pt;height:18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" filled="f" stroked="f">
                      <v:textbox inset=".5mm,.3mm,.5mm,.3mm">
                        <w:txbxContent>
                          <w:p w14:paraId="710DE420" w14:textId="77777777" w:rsidR="00DC38DF" w:rsidRPr="0080342D" w:rsidRDefault="00DC38DF" w:rsidP="00E01EEC">
                            <w:pPr>
                              <w:ind w:right="466"/>
                              <w:rPr>
                                <w:b/>
                              </w:rPr>
                            </w:pPr>
                            <w:r>
                              <w:rPr>
                                <w:b/>
                              </w:rPr>
                              <w:t>4</w:t>
                            </w:r>
                          </w:p>
                        </w:txbxContent>
                      </v:textbox>
                    </v:shape>
                  </w:pict>
                </mc:Fallback>
              </mc:AlternateContent>
            </w:r>
            <w:r w:rsidRPr="0005192C">
              <w:rPr>
                <w:noProof/>
                <w:szCs w:val="24"/>
              </w:rPr>
              <mc:AlternateContent>
                <mc:Choice Requires="wps">
                  <w:drawing>
                    <wp:anchor distT="0" distB="0" distL="114300" distR="114300" simplePos="0" relativeHeight="251632640" behindDoc="0" locked="0" layoutInCell="1" allowOverlap="1" wp14:anchorId="3959C82F" wp14:editId="446189EB">
                      <wp:simplePos x="0" y="0"/>
                      <wp:positionH relativeFrom="column">
                        <wp:posOffset>1677035</wp:posOffset>
                      </wp:positionH>
                      <wp:positionV relativeFrom="paragraph">
                        <wp:posOffset>2412365</wp:posOffset>
                      </wp:positionV>
                      <wp:extent cx="139700" cy="151130"/>
                      <wp:effectExtent l="0" t="0" r="0" b="0"/>
                      <wp:wrapNone/>
                      <wp:docPr id="208"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6F1774" w14:textId="77777777" w:rsidR="00DC38DF" w:rsidRPr="0080342D" w:rsidRDefault="00DC38DF" w:rsidP="00E01EEC">
                                  <w:pPr>
                                    <w:ind w:right="466"/>
                                    <w:rPr>
                                      <w:b/>
                                    </w:rPr>
                                  </w:pPr>
                                  <w:r>
                                    <w:rPr>
                                      <w:b/>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59C82F" id="Text Box 19" o:spid="_x0000_s1043" type="#_x0000_t202" style="position:absolute;left:0;text-align:left;margin-left:132.05pt;margin-top:189.95pt;width:11pt;height:11.9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" filled="f" stroked="f">
                      <v:textbox inset=".5mm,0,.5mm,0">
                        <w:txbxContent>
                          <w:p w14:paraId="336F1774" w14:textId="77777777" w:rsidR="00DC38DF" w:rsidRPr="0080342D" w:rsidRDefault="00DC38DF" w:rsidP="00E01EEC">
                            <w:pPr>
                              <w:ind w:right="466"/>
                              <w:rPr>
                                <w:b/>
                              </w:rPr>
                            </w:pPr>
                            <w:r>
                              <w:rPr>
                                <w:b/>
                              </w:rPr>
                              <w:t>6</w:t>
                            </w:r>
                          </w:p>
                        </w:txbxContent>
                      </v:textbox>
                    </v:shape>
                  </w:pict>
                </mc:Fallback>
              </mc:AlternateContent>
            </w:r>
            <w:r w:rsidRPr="0005192C">
              <w:rPr>
                <w:noProof/>
                <w:szCs w:val="24"/>
              </w:rPr>
              <mc:AlternateContent>
                <mc:Choice Requires="wps">
                  <w:drawing>
                    <wp:anchor distT="0" distB="0" distL="114300" distR="114300" simplePos="0" relativeHeight="251622400" behindDoc="0" locked="0" layoutInCell="1" allowOverlap="1" wp14:anchorId="6CF4C3DA" wp14:editId="050A66FA">
                      <wp:simplePos x="0" y="0"/>
                      <wp:positionH relativeFrom="column">
                        <wp:posOffset>1187450</wp:posOffset>
                      </wp:positionH>
                      <wp:positionV relativeFrom="paragraph">
                        <wp:posOffset>36195</wp:posOffset>
                      </wp:positionV>
                      <wp:extent cx="139065" cy="194310"/>
                      <wp:effectExtent l="0" t="0" r="0" b="0"/>
                      <wp:wrapNone/>
                      <wp:docPr id="207"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DC1018" w14:textId="77777777" w:rsidR="00DC38DF" w:rsidRPr="0080342D" w:rsidRDefault="00DC38DF" w:rsidP="00E01EEC">
                                  <w:pPr>
                                    <w:ind w:right="466"/>
                                    <w:rPr>
                                      <w:b/>
                                    </w:rPr>
                                  </w:pPr>
                                  <w:r w:rsidRPr="0080342D">
                                    <w:rPr>
                                      <w:b/>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F4C3DA" id="Text Box 14" o:spid="_x0000_s1044" type="#_x0000_t202" style="position:absolute;left:0;text-align:left;margin-left:93.5pt;margin-top:2.85pt;width:10.95pt;height:15.3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" filled="f" stroked="f">
                      <v:textbox inset=".5mm,0,.5mm,0">
                        <w:txbxContent>
                          <w:p w14:paraId="00DC1018" w14:textId="77777777" w:rsidR="00DC38DF" w:rsidRPr="0080342D" w:rsidRDefault="00DC38DF" w:rsidP="00E01EEC">
                            <w:pPr>
                              <w:ind w:right="466"/>
                              <w:rPr>
                                <w:b/>
                              </w:rPr>
                            </w:pPr>
                            <w:r w:rsidRPr="0080342D">
                              <w:rPr>
                                <w:b/>
                              </w:rPr>
                              <w:t>1</w:t>
                            </w:r>
                          </w:p>
                        </w:txbxContent>
                      </v:textbox>
                    </v:shape>
                  </w:pict>
                </mc:Fallback>
              </mc:AlternateContent>
            </w:r>
            <w:r w:rsidRPr="0005192C">
              <w:rPr>
                <w:noProof/>
                <w:szCs w:val="24"/>
              </w:rPr>
              <mc:AlternateContent>
                <mc:Choice Requires="wps">
                  <w:drawing>
                    <wp:anchor distT="0" distB="0" distL="114300" distR="114300" simplePos="0" relativeHeight="251640832" behindDoc="0" locked="0" layoutInCell="1" allowOverlap="1" wp14:anchorId="7B1D4422" wp14:editId="2CCBB8D9">
                      <wp:simplePos x="0" y="0"/>
                      <wp:positionH relativeFrom="column">
                        <wp:posOffset>1955800</wp:posOffset>
                      </wp:positionH>
                      <wp:positionV relativeFrom="paragraph">
                        <wp:posOffset>77470</wp:posOffset>
                      </wp:positionV>
                      <wp:extent cx="558800" cy="228600"/>
                      <wp:effectExtent l="0" t="0" r="0" b="0"/>
                      <wp:wrapNone/>
                      <wp:docPr id="20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8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00716F" w14:textId="77777777" w:rsidR="00DC38DF" w:rsidRPr="0080342D" w:rsidRDefault="00DC38DF" w:rsidP="00E01EEC">
                                  <w:pPr>
                                    <w:ind w:right="466"/>
                                    <w:rPr>
                                      <w:b/>
                                    </w:rPr>
                                  </w:pPr>
                                  <w:r w:rsidRPr="0080342D">
                                    <w:rPr>
                                      <w:b/>
                                    </w:rPr>
                                    <w:t>1</w:t>
                                  </w:r>
                                  <w:r>
                                    <w:rPr>
                                      <w:b/>
                                    </w:rPr>
                                    <w:t>0</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1D4422" id="Text Box 23" o:spid="_x0000_s1045" type="#_x0000_t202" style="position:absolute;left:0;text-align:left;margin-left:154pt;margin-top:6.1pt;width:44pt;height:18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" filled="f" stroked="f">
                      <v:textbox inset=".5mm,.3mm,.5mm,.3mm">
                        <w:txbxContent>
                          <w:p w14:paraId="6E00716F" w14:textId="77777777" w:rsidR="00DC38DF" w:rsidRPr="0080342D" w:rsidRDefault="00DC38DF" w:rsidP="00E01EEC">
                            <w:pPr>
                              <w:ind w:right="466"/>
                              <w:rPr>
                                <w:b/>
                              </w:rPr>
                            </w:pPr>
                            <w:r w:rsidRPr="0080342D">
                              <w:rPr>
                                <w:b/>
                              </w:rPr>
                              <w:t>1</w:t>
                            </w:r>
                            <w:r>
                              <w:rPr>
                                <w:b/>
                              </w:rPr>
                              <w:t>0</w:t>
                            </w:r>
                          </w:p>
                        </w:txbxContent>
                      </v:textbox>
                    </v:shape>
                  </w:pict>
                </mc:Fallback>
              </mc:AlternateContent>
            </w:r>
            <w:r w:rsidRPr="0005192C">
              <w:rPr>
                <w:noProof/>
                <w:szCs w:val="24"/>
              </w:rPr>
              <mc:AlternateContent>
                <mc:Choice Requires="wps">
                  <w:drawing>
                    <wp:anchor distT="0" distB="0" distL="114300" distR="114300" simplePos="0" relativeHeight="251638784" behindDoc="0" locked="0" layoutInCell="1" allowOverlap="1" wp14:anchorId="1E7F3746" wp14:editId="11783520">
                      <wp:simplePos x="0" y="0"/>
                      <wp:positionH relativeFrom="column">
                        <wp:posOffset>2654300</wp:posOffset>
                      </wp:positionH>
                      <wp:positionV relativeFrom="paragraph">
                        <wp:posOffset>648970</wp:posOffset>
                      </wp:positionV>
                      <wp:extent cx="139700" cy="228600"/>
                      <wp:effectExtent l="0" t="0" r="0" b="0"/>
                      <wp:wrapNone/>
                      <wp:docPr id="205"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45C2E6" w14:textId="77777777" w:rsidR="00DC38DF" w:rsidRPr="0080342D" w:rsidRDefault="00DC38DF" w:rsidP="00E01EEC">
                                  <w:pPr>
                                    <w:ind w:right="466"/>
                                    <w:rPr>
                                      <w:b/>
                                    </w:rPr>
                                  </w:pPr>
                                  <w:r>
                                    <w:rPr>
                                      <w:b/>
                                    </w:rPr>
                                    <w:t>9</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7F3746" id="Text Box 22" o:spid="_x0000_s1046" type="#_x0000_t202" style="position:absolute;left:0;text-align:left;margin-left:209pt;margin-top:51.1pt;width:11pt;height:18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" filled="f" stroked="f">
                      <v:textbox inset=".5mm,.3mm,.5mm,.3mm">
                        <w:txbxContent>
                          <w:p w14:paraId="5745C2E6" w14:textId="77777777" w:rsidR="00DC38DF" w:rsidRPr="0080342D" w:rsidRDefault="00DC38DF" w:rsidP="00E01EEC">
                            <w:pPr>
                              <w:ind w:right="466"/>
                              <w:rPr>
                                <w:b/>
                              </w:rPr>
                            </w:pPr>
                            <w:r>
                              <w:rPr>
                                <w:b/>
                              </w:rPr>
                              <w:t>9</w:t>
                            </w:r>
                          </w:p>
                        </w:txbxContent>
                      </v:textbox>
                    </v:shape>
                  </w:pict>
                </mc:Fallback>
              </mc:AlternateContent>
            </w:r>
            <w:r w:rsidRPr="0005192C">
              <w:rPr>
                <w:noProof/>
                <w:szCs w:val="24"/>
              </w:rPr>
              <mc:AlternateContent>
                <mc:Choice Requires="wps">
                  <w:drawing>
                    <wp:anchor distT="0" distB="0" distL="114300" distR="114300" simplePos="0" relativeHeight="251636736" behindDoc="0" locked="0" layoutInCell="1" allowOverlap="1" wp14:anchorId="4B9AC50C" wp14:editId="0B862E96">
                      <wp:simplePos x="0" y="0"/>
                      <wp:positionH relativeFrom="column">
                        <wp:posOffset>2794000</wp:posOffset>
                      </wp:positionH>
                      <wp:positionV relativeFrom="paragraph">
                        <wp:posOffset>1334770</wp:posOffset>
                      </wp:positionV>
                      <wp:extent cx="139700" cy="228600"/>
                      <wp:effectExtent l="0" t="0" r="0" b="0"/>
                      <wp:wrapNone/>
                      <wp:docPr id="204"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06DFD" w14:textId="77777777" w:rsidR="00DC38DF" w:rsidRPr="0080342D" w:rsidRDefault="00DC38DF" w:rsidP="00E01EEC">
                                  <w:pPr>
                                    <w:ind w:right="466"/>
                                    <w:rPr>
                                      <w:b/>
                                    </w:rPr>
                                  </w:pPr>
                                  <w:r>
                                    <w:rPr>
                                      <w:b/>
                                    </w:rPr>
                                    <w:t>8</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9AC50C" id="Text Box 21" o:spid="_x0000_s1047" type="#_x0000_t202" style="position:absolute;left:0;text-align:left;margin-left:220pt;margin-top:105.1pt;width:11pt;height:18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" filled="f" stroked="f">
                      <v:textbox inset=".5mm,.3mm,.5mm,.3mm">
                        <w:txbxContent>
                          <w:p w14:paraId="48906DFD" w14:textId="77777777" w:rsidR="00DC38DF" w:rsidRPr="0080342D" w:rsidRDefault="00DC38DF" w:rsidP="00E01EEC">
                            <w:pPr>
                              <w:ind w:right="466"/>
                              <w:rPr>
                                <w:b/>
                              </w:rPr>
                            </w:pPr>
                            <w:r>
                              <w:rPr>
                                <w:b/>
                              </w:rPr>
                              <w:t>8</w:t>
                            </w:r>
                          </w:p>
                        </w:txbxContent>
                      </v:textbox>
                    </v:shape>
                  </w:pict>
                </mc:Fallback>
              </mc:AlternateContent>
            </w:r>
            <w:r w:rsidRPr="0005192C">
              <w:rPr>
                <w:noProof/>
                <w:szCs w:val="24"/>
              </w:rPr>
              <mc:AlternateContent>
                <mc:Choice Requires="wps">
                  <w:drawing>
                    <wp:anchor distT="0" distB="0" distL="114300" distR="114300" simplePos="0" relativeHeight="251634688" behindDoc="0" locked="0" layoutInCell="1" allowOverlap="1" wp14:anchorId="35B5E013" wp14:editId="1D61F97E">
                      <wp:simplePos x="0" y="0"/>
                      <wp:positionH relativeFrom="column">
                        <wp:posOffset>2444750</wp:posOffset>
                      </wp:positionH>
                      <wp:positionV relativeFrom="paragraph">
                        <wp:posOffset>2020570</wp:posOffset>
                      </wp:positionV>
                      <wp:extent cx="139700" cy="228600"/>
                      <wp:effectExtent l="0" t="0" r="0" b="0"/>
                      <wp:wrapNone/>
                      <wp:docPr id="203"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17A72B" w14:textId="77777777" w:rsidR="00DC38DF" w:rsidRPr="0080342D" w:rsidRDefault="00DC38DF" w:rsidP="00E01EEC">
                                  <w:pPr>
                                    <w:ind w:right="466"/>
                                    <w:rPr>
                                      <w:b/>
                                    </w:rPr>
                                  </w:pPr>
                                  <w:r>
                                    <w:rPr>
                                      <w:b/>
                                    </w:rPr>
                                    <w:t>7</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B5E013" id="Text Box 20" o:spid="_x0000_s1048" type="#_x0000_t202" style="position:absolute;left:0;text-align:left;margin-left:192.5pt;margin-top:159.1pt;width:11pt;height:18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" filled="f" stroked="f">
                      <v:textbox inset=".5mm,.3mm,.5mm,.3mm">
                        <w:txbxContent>
                          <w:p w14:paraId="7217A72B" w14:textId="77777777" w:rsidR="00DC38DF" w:rsidRPr="0080342D" w:rsidRDefault="00DC38DF" w:rsidP="00E01EEC">
                            <w:pPr>
                              <w:ind w:right="466"/>
                              <w:rPr>
                                <w:b/>
                              </w:rPr>
                            </w:pPr>
                            <w:r>
                              <w:rPr>
                                <w:b/>
                              </w:rPr>
                              <w:t>7</w:t>
                            </w:r>
                          </w:p>
                        </w:txbxContent>
                      </v:textbox>
                    </v:shape>
                  </w:pict>
                </mc:Fallback>
              </mc:AlternateContent>
            </w:r>
            <w:r w:rsidRPr="0005192C">
              <w:rPr>
                <w:noProof/>
                <w:szCs w:val="24"/>
              </w:rPr>
              <mc:AlternateContent>
                <mc:Choice Requires="wps">
                  <w:drawing>
                    <wp:anchor distT="0" distB="0" distL="114300" distR="114300" simplePos="0" relativeHeight="251630592" behindDoc="0" locked="0" layoutInCell="1" allowOverlap="1" wp14:anchorId="52AD2047" wp14:editId="56BC24E6">
                      <wp:simplePos x="0" y="0"/>
                      <wp:positionH relativeFrom="column">
                        <wp:posOffset>838200</wp:posOffset>
                      </wp:positionH>
                      <wp:positionV relativeFrom="paragraph">
                        <wp:posOffset>2249170</wp:posOffset>
                      </wp:positionV>
                      <wp:extent cx="139700" cy="228600"/>
                      <wp:effectExtent l="0" t="0" r="0" b="0"/>
                      <wp:wrapNone/>
                      <wp:docPr id="20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77F577" w14:textId="77777777" w:rsidR="00DC38DF" w:rsidRPr="0080342D" w:rsidRDefault="00DC38DF" w:rsidP="00E01EEC">
                                  <w:pPr>
                                    <w:ind w:right="466"/>
                                    <w:rPr>
                                      <w:b/>
                                    </w:rPr>
                                  </w:pPr>
                                  <w:r>
                                    <w:rPr>
                                      <w:b/>
                                    </w:rPr>
                                    <w:t>5</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AD2047" id="Text Box 18" o:spid="_x0000_s1049" type="#_x0000_t202" style="position:absolute;left:0;text-align:left;margin-left:66pt;margin-top:177.1pt;width:11pt;height:18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" filled="f" stroked="f">
                      <v:textbox inset=".5mm,.3mm,.5mm,.3mm">
                        <w:txbxContent>
                          <w:p w14:paraId="7877F577" w14:textId="77777777" w:rsidR="00DC38DF" w:rsidRPr="0080342D" w:rsidRDefault="00DC38DF" w:rsidP="00E01EEC">
                            <w:pPr>
                              <w:ind w:right="466"/>
                              <w:rPr>
                                <w:b/>
                              </w:rPr>
                            </w:pPr>
                            <w:r>
                              <w:rPr>
                                <w:b/>
                              </w:rPr>
                              <w:t>5</w:t>
                            </w:r>
                          </w:p>
                        </w:txbxContent>
                      </v:textbox>
                    </v:shape>
                  </w:pict>
                </mc:Fallback>
              </mc:AlternateContent>
            </w:r>
            <w:r w:rsidRPr="0005192C">
              <w:rPr>
                <w:noProof/>
                <w:szCs w:val="24"/>
              </w:rPr>
              <mc:AlternateContent>
                <mc:Choice Requires="wps">
                  <w:drawing>
                    <wp:anchor distT="0" distB="0" distL="114300" distR="114300" simplePos="0" relativeHeight="251626496" behindDoc="0" locked="0" layoutInCell="1" allowOverlap="1" wp14:anchorId="0AE074FB" wp14:editId="5FF48A76">
                      <wp:simplePos x="0" y="0"/>
                      <wp:positionH relativeFrom="column">
                        <wp:posOffset>69850</wp:posOffset>
                      </wp:positionH>
                      <wp:positionV relativeFrom="paragraph">
                        <wp:posOffset>991870</wp:posOffset>
                      </wp:positionV>
                      <wp:extent cx="139065" cy="228600"/>
                      <wp:effectExtent l="0" t="0" r="0" b="0"/>
                      <wp:wrapNone/>
                      <wp:docPr id="201"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13E9D" w14:textId="77777777" w:rsidR="00DC38DF" w:rsidRPr="0080342D" w:rsidRDefault="00DC38DF" w:rsidP="00E01EEC">
                                  <w:pPr>
                                    <w:ind w:right="466"/>
                                    <w:rPr>
                                      <w:b/>
                                    </w:rPr>
                                  </w:pPr>
                                  <w:r>
                                    <w:rPr>
                                      <w:b/>
                                    </w:rPr>
                                    <w:t>3</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E074FB" id="Text Box 16" o:spid="_x0000_s1050" type="#_x0000_t202" style="position:absolute;left:0;text-align:left;margin-left:5.5pt;margin-top:78.1pt;width:10.95pt;height:18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" filled="f" stroked="f">
                      <v:textbox inset=".5mm,.3mm,.5mm,.3mm">
                        <w:txbxContent>
                          <w:p w14:paraId="7BB13E9D" w14:textId="77777777" w:rsidR="00DC38DF" w:rsidRPr="0080342D" w:rsidRDefault="00DC38DF" w:rsidP="00E01EEC">
                            <w:pPr>
                              <w:ind w:right="466"/>
                              <w:rPr>
                                <w:b/>
                              </w:rPr>
                            </w:pPr>
                            <w:r>
                              <w:rPr>
                                <w:b/>
                              </w:rPr>
                              <w:t>3</w:t>
                            </w:r>
                          </w:p>
                        </w:txbxContent>
                      </v:textbox>
                    </v:shape>
                  </w:pict>
                </mc:Fallback>
              </mc:AlternateContent>
            </w:r>
            <w:r w:rsidRPr="0005192C">
              <w:rPr>
                <w:noProof/>
                <w:szCs w:val="24"/>
              </w:rPr>
              <mc:AlternateContent>
                <mc:Choice Requires="wps">
                  <w:drawing>
                    <wp:anchor distT="0" distB="0" distL="114300" distR="114300" simplePos="0" relativeHeight="251624448" behindDoc="0" locked="0" layoutInCell="1" allowOverlap="1" wp14:anchorId="4370C36F" wp14:editId="580648BF">
                      <wp:simplePos x="0" y="0"/>
                      <wp:positionH relativeFrom="column">
                        <wp:posOffset>488950</wp:posOffset>
                      </wp:positionH>
                      <wp:positionV relativeFrom="paragraph">
                        <wp:posOffset>306070</wp:posOffset>
                      </wp:positionV>
                      <wp:extent cx="139065" cy="228600"/>
                      <wp:effectExtent l="0" t="0" r="0" b="0"/>
                      <wp:wrapNone/>
                      <wp:docPr id="20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154652" w14:textId="77777777" w:rsidR="00DC38DF" w:rsidRPr="0080342D" w:rsidRDefault="00DC38DF" w:rsidP="00E01EEC">
                                  <w:pPr>
                                    <w:ind w:right="466"/>
                                    <w:rPr>
                                      <w:b/>
                                    </w:rPr>
                                  </w:pPr>
                                  <w:r>
                                    <w:rPr>
                                      <w:b/>
                                    </w:rPr>
                                    <w:t>2</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70C36F" id="Text Box 15" o:spid="_x0000_s1051" type="#_x0000_t202" style="position:absolute;left:0;text-align:left;margin-left:38.5pt;margin-top:24.1pt;width:10.95pt;height:18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" filled="f" stroked="f">
                      <v:textbox inset=".5mm,.3mm,.5mm,.3mm">
                        <w:txbxContent>
                          <w:p w14:paraId="1F154652" w14:textId="77777777" w:rsidR="00DC38DF" w:rsidRPr="0080342D" w:rsidRDefault="00DC38DF" w:rsidP="00E01EEC">
                            <w:pPr>
                              <w:ind w:right="466"/>
                              <w:rPr>
                                <w:b/>
                              </w:rPr>
                            </w:pPr>
                            <w:r>
                              <w:rPr>
                                <w:b/>
                              </w:rPr>
                              <w:t>2</w:t>
                            </w:r>
                          </w:p>
                        </w:txbxContent>
                      </v:textbox>
                    </v:shape>
                  </w:pict>
                </mc:Fallback>
              </mc:AlternateContent>
            </w:r>
            <w:r w:rsidRPr="0005192C">
              <w:rPr>
                <w:noProof/>
                <w:szCs w:val="24"/>
              </w:rPr>
              <w:drawing>
                <wp:inline distT="0" distB="0" distL="0" distR="0" wp14:anchorId="0421B5E9" wp14:editId="1C4C5C0D">
                  <wp:extent cx="3009900" cy="2543175"/>
                  <wp:effectExtent l="0" t="0" r="0" b="9525"/>
                  <wp:docPr id="45" name="Image 4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pic:cNvPicPr>
                            <a:picLocks noChangeAspect="1" noChangeArrowheads="1"/>
                          </pic:cNvPicPr>
                        </pic:nvPicPr>
                        <pic:blipFill>
                          <a:blip r:embed="rId55">
                            <a:extLst>
                              <a:ext uri="{28A0092B-C50C-407E-A947-70E740481C1C}">
                                <a14:useLocalDpi xmlns:a14="http://schemas.microsoft.com/office/drawing/2010/main" val="0"/>
                              </a:ext>
                            </a:extLst>
                          </a:blip>
                          <a:srcRect l="20894" r="20894"/>
                          <a:stretch>
                            <a:fillRect/>
                          </a:stretch>
                        </pic:blipFill>
                        <pic:spPr bwMode="auto">
                          <a:xfrm>
                            <a:off x="0" y="0"/>
                            <a:ext cx="3009900" cy="2543175"/>
                          </a:xfrm>
                          <a:prstGeom prst="rect">
                            <a:avLst/>
                          </a:prstGeom>
                          <a:noFill/>
                          <a:ln>
                            <a:noFill/>
                          </a:ln>
                        </pic:spPr>
                      </pic:pic>
                    </a:graphicData>
                  </a:graphic>
                </wp:inline>
              </w:drawing>
            </w:r>
          </w:p>
          <w:p w14:paraId="0CF695D0" w14:textId="77777777" w:rsidR="00E01EEC" w:rsidRPr="0005192C" w:rsidRDefault="00E01EEC" w:rsidP="007A749A">
            <w:pPr>
              <w:pStyle w:val="Retraitcorpsdetexte21"/>
              <w:ind w:firstLine="0"/>
              <w:jc w:val="center"/>
              <w:rPr>
                <w:szCs w:val="24"/>
              </w:rPr>
            </w:pPr>
            <w:r w:rsidRPr="0005192C">
              <w:rPr>
                <w:szCs w:val="24"/>
              </w:rPr>
              <w:t>Méthode 2</w:t>
            </w:r>
          </w:p>
        </w:tc>
        <w:tc>
          <w:tcPr>
            <w:tcW w:w="5031" w:type="dxa"/>
            <w:shd w:val="clear" w:color="auto" w:fill="auto"/>
            <w:vAlign w:val="center"/>
          </w:tcPr>
          <w:p w14:paraId="6ADDF71F" w14:textId="77777777" w:rsidR="00E01EEC" w:rsidRPr="0005192C" w:rsidRDefault="00A54E84" w:rsidP="007A749A">
            <w:pPr>
              <w:pStyle w:val="Retraitcorpsdetexte21"/>
              <w:ind w:firstLine="0"/>
              <w:jc w:val="center"/>
              <w:rPr>
                <w:szCs w:val="24"/>
              </w:rPr>
            </w:pPr>
            <w:r w:rsidRPr="0005192C">
              <w:rPr>
                <w:noProof/>
                <w:szCs w:val="24"/>
              </w:rPr>
              <mc:AlternateContent>
                <mc:Choice Requires="wps">
                  <w:drawing>
                    <wp:anchor distT="0" distB="0" distL="114300" distR="114300" simplePos="0" relativeHeight="251694080" behindDoc="0" locked="0" layoutInCell="1" allowOverlap="1" wp14:anchorId="38741F3D" wp14:editId="59DF29B2">
                      <wp:simplePos x="0" y="0"/>
                      <wp:positionH relativeFrom="column">
                        <wp:posOffset>1485265</wp:posOffset>
                      </wp:positionH>
                      <wp:positionV relativeFrom="paragraph">
                        <wp:posOffset>420370</wp:posOffset>
                      </wp:positionV>
                      <wp:extent cx="558800" cy="194310"/>
                      <wp:effectExtent l="0" t="0" r="0" b="0"/>
                      <wp:wrapNone/>
                      <wp:docPr id="19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8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FDF728" w14:textId="77777777" w:rsidR="00DC38DF" w:rsidRPr="00997595" w:rsidRDefault="00DC38DF" w:rsidP="00E01EEC">
                                  <w:pPr>
                                    <w:ind w:right="466"/>
                                    <w:rPr>
                                      <w:b/>
                                      <w:color w:val="FF0000"/>
                                    </w:rPr>
                                  </w:pPr>
                                  <w:r w:rsidRPr="00997595">
                                    <w:rPr>
                                      <w:b/>
                                      <w:color w:val="FF0000"/>
                                    </w:rPr>
                                    <w:t>1</w:t>
                                  </w:r>
                                  <w:r>
                                    <w:rPr>
                                      <w:b/>
                                      <w:color w:val="FF0000"/>
                                    </w:rPr>
                                    <w:t>0</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741F3D" id="Text Box 49" o:spid="_x0000_s1052" type="#_x0000_t202" style="position:absolute;left:0;text-align:left;margin-left:116.95pt;margin-top:33.1pt;width:44pt;height:15.3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" filled="f" stroked="f">
                      <v:textbox inset=".5mm,0,.5mm,0">
                        <w:txbxContent>
                          <w:p w14:paraId="7FFDF728" w14:textId="77777777" w:rsidR="00DC38DF" w:rsidRPr="00997595" w:rsidRDefault="00DC38DF" w:rsidP="00E01EEC">
                            <w:pPr>
                              <w:ind w:right="466"/>
                              <w:rPr>
                                <w:b/>
                                <w:color w:val="FF0000"/>
                              </w:rPr>
                            </w:pPr>
                            <w:r w:rsidRPr="00997595">
                              <w:rPr>
                                <w:b/>
                                <w:color w:val="FF0000"/>
                              </w:rPr>
                              <w:t>1</w:t>
                            </w:r>
                            <w:r>
                              <w:rPr>
                                <w:b/>
                                <w:color w:val="FF0000"/>
                              </w:rPr>
                              <w:t>0</w:t>
                            </w:r>
                          </w:p>
                        </w:txbxContent>
                      </v:textbox>
                    </v:shape>
                  </w:pict>
                </mc:Fallback>
              </mc:AlternateContent>
            </w:r>
            <w:r w:rsidRPr="0005192C">
              <w:rPr>
                <w:noProof/>
                <w:szCs w:val="24"/>
              </w:rPr>
              <mc:AlternateContent>
                <mc:Choice Requires="wps">
                  <w:drawing>
                    <wp:anchor distT="0" distB="0" distL="114300" distR="114300" simplePos="0" relativeHeight="251692032" behindDoc="0" locked="0" layoutInCell="1" allowOverlap="1" wp14:anchorId="614F76E4" wp14:editId="4090F1E1">
                      <wp:simplePos x="0" y="0"/>
                      <wp:positionH relativeFrom="column">
                        <wp:posOffset>2113915</wp:posOffset>
                      </wp:positionH>
                      <wp:positionV relativeFrom="paragraph">
                        <wp:posOffset>648970</wp:posOffset>
                      </wp:positionV>
                      <wp:extent cx="139065" cy="194310"/>
                      <wp:effectExtent l="0" t="0" r="0" b="0"/>
                      <wp:wrapNone/>
                      <wp:docPr id="19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A833F3" w14:textId="77777777" w:rsidR="00DC38DF" w:rsidRPr="00997595" w:rsidRDefault="00DC38DF" w:rsidP="00E01EEC">
                                  <w:pPr>
                                    <w:ind w:right="466"/>
                                    <w:rPr>
                                      <w:b/>
                                      <w:color w:val="FF0000"/>
                                    </w:rPr>
                                  </w:pPr>
                                  <w:r>
                                    <w:rPr>
                                      <w:b/>
                                      <w:color w:val="FF0000"/>
                                    </w:rPr>
                                    <w:t>9</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4F76E4" id="Text Box 48" o:spid="_x0000_s1053" type="#_x0000_t202" style="position:absolute;left:0;text-align:left;margin-left:166.45pt;margin-top:51.1pt;width:10.95pt;height:15.3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" filled="f" stroked="f">
                      <v:textbox inset=".5mm,0,.5mm,0">
                        <w:txbxContent>
                          <w:p w14:paraId="06A833F3" w14:textId="77777777" w:rsidR="00DC38DF" w:rsidRPr="00997595" w:rsidRDefault="00DC38DF" w:rsidP="00E01EEC">
                            <w:pPr>
                              <w:ind w:right="466"/>
                              <w:rPr>
                                <w:b/>
                                <w:color w:val="FF0000"/>
                              </w:rPr>
                            </w:pPr>
                            <w:r>
                              <w:rPr>
                                <w:b/>
                                <w:color w:val="FF0000"/>
                              </w:rPr>
                              <w:t>9</w:t>
                            </w:r>
                          </w:p>
                        </w:txbxContent>
                      </v:textbox>
                    </v:shape>
                  </w:pict>
                </mc:Fallback>
              </mc:AlternateContent>
            </w:r>
            <w:r w:rsidRPr="0005192C">
              <w:rPr>
                <w:noProof/>
                <w:szCs w:val="24"/>
              </w:rPr>
              <mc:AlternateContent>
                <mc:Choice Requires="wps">
                  <w:drawing>
                    <wp:anchor distT="0" distB="0" distL="114300" distR="114300" simplePos="0" relativeHeight="251689984" behindDoc="0" locked="0" layoutInCell="1" allowOverlap="1" wp14:anchorId="139C118B" wp14:editId="6559BBF0">
                      <wp:simplePos x="0" y="0"/>
                      <wp:positionH relativeFrom="column">
                        <wp:posOffset>2323465</wp:posOffset>
                      </wp:positionH>
                      <wp:positionV relativeFrom="paragraph">
                        <wp:posOffset>1106170</wp:posOffset>
                      </wp:positionV>
                      <wp:extent cx="139065" cy="194310"/>
                      <wp:effectExtent l="0" t="0" r="0" b="0"/>
                      <wp:wrapNone/>
                      <wp:docPr id="19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36D891" w14:textId="77777777" w:rsidR="00DC38DF" w:rsidRPr="00997595" w:rsidRDefault="00DC38DF" w:rsidP="00E01EEC">
                                  <w:pPr>
                                    <w:ind w:right="466"/>
                                    <w:rPr>
                                      <w:b/>
                                      <w:color w:val="FF0000"/>
                                    </w:rPr>
                                  </w:pPr>
                                  <w:r>
                                    <w:rPr>
                                      <w:b/>
                                      <w:color w:val="FF0000"/>
                                    </w:rPr>
                                    <w:t>8</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9C118B" id="Text Box 47" o:spid="_x0000_s1054" type="#_x0000_t202" style="position:absolute;left:0;text-align:left;margin-left:182.95pt;margin-top:87.1pt;width:10.95pt;height:15.3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" filled="f" stroked="f">
                      <v:textbox inset=".5mm,0,.5mm,0">
                        <w:txbxContent>
                          <w:p w14:paraId="3D36D891" w14:textId="77777777" w:rsidR="00DC38DF" w:rsidRPr="00997595" w:rsidRDefault="00DC38DF" w:rsidP="00E01EEC">
                            <w:pPr>
                              <w:ind w:right="466"/>
                              <w:rPr>
                                <w:b/>
                                <w:color w:val="FF0000"/>
                              </w:rPr>
                            </w:pPr>
                            <w:r>
                              <w:rPr>
                                <w:b/>
                                <w:color w:val="FF0000"/>
                              </w:rPr>
                              <w:t>8</w:t>
                            </w:r>
                          </w:p>
                        </w:txbxContent>
                      </v:textbox>
                    </v:shape>
                  </w:pict>
                </mc:Fallback>
              </mc:AlternateContent>
            </w:r>
            <w:r w:rsidRPr="0005192C">
              <w:rPr>
                <w:noProof/>
                <w:szCs w:val="24"/>
              </w:rPr>
              <mc:AlternateContent>
                <mc:Choice Requires="wps">
                  <w:drawing>
                    <wp:anchor distT="0" distB="0" distL="114300" distR="114300" simplePos="0" relativeHeight="251687936" behindDoc="0" locked="0" layoutInCell="1" allowOverlap="1" wp14:anchorId="3E8BDA1A" wp14:editId="163AF136">
                      <wp:simplePos x="0" y="0"/>
                      <wp:positionH relativeFrom="column">
                        <wp:posOffset>2253615</wp:posOffset>
                      </wp:positionH>
                      <wp:positionV relativeFrom="paragraph">
                        <wp:posOffset>1563370</wp:posOffset>
                      </wp:positionV>
                      <wp:extent cx="139065" cy="194310"/>
                      <wp:effectExtent l="0" t="0" r="0" b="0"/>
                      <wp:wrapNone/>
                      <wp:docPr id="19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6F32C7" w14:textId="77777777" w:rsidR="00DC38DF" w:rsidRPr="00997595" w:rsidRDefault="00DC38DF" w:rsidP="00E01EEC">
                                  <w:pPr>
                                    <w:ind w:right="466"/>
                                    <w:rPr>
                                      <w:b/>
                                      <w:color w:val="FF0000"/>
                                    </w:rPr>
                                  </w:pPr>
                                  <w:r>
                                    <w:rPr>
                                      <w:b/>
                                      <w:color w:val="FF0000"/>
                                    </w:rPr>
                                    <w:t>7</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8BDA1A" id="Text Box 46" o:spid="_x0000_s1055" type="#_x0000_t202" style="position:absolute;left:0;text-align:left;margin-left:177.45pt;margin-top:123.1pt;width:10.95pt;height:15.3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" filled="f" stroked="f">
                      <v:textbox inset=".5mm,0,.5mm,0">
                        <w:txbxContent>
                          <w:p w14:paraId="4E6F32C7" w14:textId="77777777" w:rsidR="00DC38DF" w:rsidRPr="00997595" w:rsidRDefault="00DC38DF" w:rsidP="00E01EEC">
                            <w:pPr>
                              <w:ind w:right="466"/>
                              <w:rPr>
                                <w:b/>
                                <w:color w:val="FF0000"/>
                              </w:rPr>
                            </w:pPr>
                            <w:r>
                              <w:rPr>
                                <w:b/>
                                <w:color w:val="FF0000"/>
                              </w:rPr>
                              <w:t>7</w:t>
                            </w:r>
                          </w:p>
                        </w:txbxContent>
                      </v:textbox>
                    </v:shape>
                  </w:pict>
                </mc:Fallback>
              </mc:AlternateContent>
            </w:r>
            <w:r w:rsidRPr="0005192C">
              <w:rPr>
                <w:noProof/>
                <w:szCs w:val="24"/>
              </w:rPr>
              <mc:AlternateContent>
                <mc:Choice Requires="wps">
                  <w:drawing>
                    <wp:anchor distT="0" distB="0" distL="114300" distR="114300" simplePos="0" relativeHeight="251685888" behindDoc="0" locked="0" layoutInCell="1" allowOverlap="1" wp14:anchorId="6E446F51" wp14:editId="526F7A4C">
                      <wp:simplePos x="0" y="0"/>
                      <wp:positionH relativeFrom="column">
                        <wp:posOffset>1834515</wp:posOffset>
                      </wp:positionH>
                      <wp:positionV relativeFrom="paragraph">
                        <wp:posOffset>1906270</wp:posOffset>
                      </wp:positionV>
                      <wp:extent cx="139065" cy="194310"/>
                      <wp:effectExtent l="0" t="0" r="0" b="0"/>
                      <wp:wrapNone/>
                      <wp:docPr id="19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EA7EA3" w14:textId="77777777" w:rsidR="00DC38DF" w:rsidRPr="00997595" w:rsidRDefault="00DC38DF" w:rsidP="00E01EEC">
                                  <w:pPr>
                                    <w:ind w:right="466"/>
                                    <w:rPr>
                                      <w:b/>
                                      <w:color w:val="FF0000"/>
                                    </w:rPr>
                                  </w:pPr>
                                  <w:r>
                                    <w:rPr>
                                      <w:b/>
                                      <w:color w:val="FF0000"/>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446F51" id="Text Box 45" o:spid="_x0000_s1056" type="#_x0000_t202" style="position:absolute;left:0;text-align:left;margin-left:144.45pt;margin-top:150.1pt;width:10.95pt;height:15.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" filled="f" stroked="f">
                      <v:textbox inset=".5mm,0,.5mm,0">
                        <w:txbxContent>
                          <w:p w14:paraId="4DEA7EA3" w14:textId="77777777" w:rsidR="00DC38DF" w:rsidRPr="00997595" w:rsidRDefault="00DC38DF" w:rsidP="00E01EEC">
                            <w:pPr>
                              <w:ind w:right="466"/>
                              <w:rPr>
                                <w:b/>
                                <w:color w:val="FF0000"/>
                              </w:rPr>
                            </w:pPr>
                            <w:r>
                              <w:rPr>
                                <w:b/>
                                <w:color w:val="FF0000"/>
                              </w:rPr>
                              <w:t>6</w:t>
                            </w:r>
                          </w:p>
                        </w:txbxContent>
                      </v:textbox>
                    </v:shape>
                  </w:pict>
                </mc:Fallback>
              </mc:AlternateContent>
            </w:r>
            <w:r w:rsidRPr="0005192C">
              <w:rPr>
                <w:noProof/>
                <w:szCs w:val="24"/>
              </w:rPr>
              <mc:AlternateContent>
                <mc:Choice Requires="wps">
                  <w:drawing>
                    <wp:anchor distT="0" distB="0" distL="114300" distR="114300" simplePos="0" relativeHeight="251683840" behindDoc="0" locked="0" layoutInCell="1" allowOverlap="1" wp14:anchorId="19B3A9D3" wp14:editId="1C86D2EE">
                      <wp:simplePos x="0" y="0"/>
                      <wp:positionH relativeFrom="column">
                        <wp:posOffset>1345565</wp:posOffset>
                      </wp:positionH>
                      <wp:positionV relativeFrom="paragraph">
                        <wp:posOffset>1906270</wp:posOffset>
                      </wp:positionV>
                      <wp:extent cx="139065" cy="194310"/>
                      <wp:effectExtent l="0" t="0" r="0" b="0"/>
                      <wp:wrapNone/>
                      <wp:docPr id="19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CD3B26" w14:textId="77777777" w:rsidR="00DC38DF" w:rsidRPr="00997595" w:rsidRDefault="00DC38DF" w:rsidP="00E01EEC">
                                  <w:pPr>
                                    <w:ind w:right="466"/>
                                    <w:rPr>
                                      <w:b/>
                                      <w:color w:val="FF0000"/>
                                    </w:rPr>
                                  </w:pPr>
                                  <w:r>
                                    <w:rPr>
                                      <w:b/>
                                      <w:color w:val="FF0000"/>
                                    </w:rPr>
                                    <w:t>5</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B3A9D3" id="Text Box 44" o:spid="_x0000_s1057" type="#_x0000_t202" style="position:absolute;left:0;text-align:left;margin-left:105.95pt;margin-top:150.1pt;width:10.95pt;height:15.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" filled="f" stroked="f">
                      <v:textbox inset=".5mm,0,.5mm,0">
                        <w:txbxContent>
                          <w:p w14:paraId="51CD3B26" w14:textId="77777777" w:rsidR="00DC38DF" w:rsidRPr="00997595" w:rsidRDefault="00DC38DF" w:rsidP="00E01EEC">
                            <w:pPr>
                              <w:ind w:right="466"/>
                              <w:rPr>
                                <w:b/>
                                <w:color w:val="FF0000"/>
                              </w:rPr>
                            </w:pPr>
                            <w:r>
                              <w:rPr>
                                <w:b/>
                                <w:color w:val="FF0000"/>
                              </w:rPr>
                              <w:t>5</w:t>
                            </w:r>
                          </w:p>
                        </w:txbxContent>
                      </v:textbox>
                    </v:shape>
                  </w:pict>
                </mc:Fallback>
              </mc:AlternateContent>
            </w:r>
            <w:r w:rsidRPr="0005192C">
              <w:rPr>
                <w:noProof/>
                <w:szCs w:val="24"/>
              </w:rPr>
              <mc:AlternateContent>
                <mc:Choice Requires="wps">
                  <w:drawing>
                    <wp:anchor distT="0" distB="0" distL="114300" distR="114300" simplePos="0" relativeHeight="251681792" behindDoc="0" locked="0" layoutInCell="1" allowOverlap="1" wp14:anchorId="7B56AEAD" wp14:editId="47782838">
                      <wp:simplePos x="0" y="0"/>
                      <wp:positionH relativeFrom="column">
                        <wp:posOffset>786765</wp:posOffset>
                      </wp:positionH>
                      <wp:positionV relativeFrom="paragraph">
                        <wp:posOffset>1791970</wp:posOffset>
                      </wp:positionV>
                      <wp:extent cx="139065" cy="194310"/>
                      <wp:effectExtent l="0" t="0" r="0" b="0"/>
                      <wp:wrapNone/>
                      <wp:docPr id="19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B1CC8A" w14:textId="77777777" w:rsidR="00DC38DF" w:rsidRPr="00997595" w:rsidRDefault="00DC38DF" w:rsidP="00E01EEC">
                                  <w:pPr>
                                    <w:ind w:right="466"/>
                                    <w:rPr>
                                      <w:b/>
                                      <w:color w:val="FF0000"/>
                                    </w:rPr>
                                  </w:pPr>
                                  <w:r>
                                    <w:rPr>
                                      <w:b/>
                                      <w:color w:val="FF0000"/>
                                    </w:rPr>
                                    <w:t>4</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56AEAD" id="Text Box 43" o:spid="_x0000_s1058" type="#_x0000_t202" style="position:absolute;left:0;text-align:left;margin-left:61.95pt;margin-top:141.1pt;width:10.95pt;height:15.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" filled="f" stroked="f">
                      <v:textbox inset=".5mm,0,.5mm,0">
                        <w:txbxContent>
                          <w:p w14:paraId="76B1CC8A" w14:textId="77777777" w:rsidR="00DC38DF" w:rsidRPr="00997595" w:rsidRDefault="00DC38DF" w:rsidP="00E01EEC">
                            <w:pPr>
                              <w:ind w:right="466"/>
                              <w:rPr>
                                <w:b/>
                                <w:color w:val="FF0000"/>
                              </w:rPr>
                            </w:pPr>
                            <w:r>
                              <w:rPr>
                                <w:b/>
                                <w:color w:val="FF0000"/>
                              </w:rPr>
                              <w:t>4</w:t>
                            </w:r>
                          </w:p>
                        </w:txbxContent>
                      </v:textbox>
                    </v:shape>
                  </w:pict>
                </mc:Fallback>
              </mc:AlternateContent>
            </w:r>
            <w:r w:rsidRPr="0005192C">
              <w:rPr>
                <w:noProof/>
                <w:szCs w:val="24"/>
              </w:rPr>
              <mc:AlternateContent>
                <mc:Choice Requires="wps">
                  <w:drawing>
                    <wp:anchor distT="0" distB="0" distL="114300" distR="114300" simplePos="0" relativeHeight="251679744" behindDoc="0" locked="0" layoutInCell="1" allowOverlap="1" wp14:anchorId="67ABD278" wp14:editId="45B63589">
                      <wp:simplePos x="0" y="0"/>
                      <wp:positionH relativeFrom="column">
                        <wp:posOffset>577215</wp:posOffset>
                      </wp:positionH>
                      <wp:positionV relativeFrom="paragraph">
                        <wp:posOffset>1334770</wp:posOffset>
                      </wp:positionV>
                      <wp:extent cx="139065" cy="194310"/>
                      <wp:effectExtent l="0" t="0" r="0" b="0"/>
                      <wp:wrapNone/>
                      <wp:docPr id="19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4563AA" w14:textId="77777777" w:rsidR="00DC38DF" w:rsidRPr="00997595" w:rsidRDefault="00DC38DF" w:rsidP="00E01EEC">
                                  <w:pPr>
                                    <w:ind w:right="466"/>
                                    <w:rPr>
                                      <w:b/>
                                      <w:color w:val="FF0000"/>
                                    </w:rPr>
                                  </w:pPr>
                                  <w:r>
                                    <w:rPr>
                                      <w:b/>
                                      <w:color w:val="FF0000"/>
                                    </w:rPr>
                                    <w:t>3</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ABD278" id="Text Box 42" o:spid="_x0000_s1059" type="#_x0000_t202" style="position:absolute;left:0;text-align:left;margin-left:45.45pt;margin-top:105.1pt;width:10.95pt;height:15.3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" filled="f" stroked="f">
                      <v:textbox inset=".5mm,0,.5mm,0">
                        <w:txbxContent>
                          <w:p w14:paraId="1E4563AA" w14:textId="77777777" w:rsidR="00DC38DF" w:rsidRPr="00997595" w:rsidRDefault="00DC38DF" w:rsidP="00E01EEC">
                            <w:pPr>
                              <w:ind w:right="466"/>
                              <w:rPr>
                                <w:b/>
                                <w:color w:val="FF0000"/>
                              </w:rPr>
                            </w:pPr>
                            <w:r>
                              <w:rPr>
                                <w:b/>
                                <w:color w:val="FF0000"/>
                              </w:rPr>
                              <w:t>3</w:t>
                            </w:r>
                          </w:p>
                        </w:txbxContent>
                      </v:textbox>
                    </v:shape>
                  </w:pict>
                </mc:Fallback>
              </mc:AlternateContent>
            </w:r>
            <w:r w:rsidRPr="0005192C">
              <w:rPr>
                <w:noProof/>
                <w:szCs w:val="24"/>
              </w:rPr>
              <mc:AlternateContent>
                <mc:Choice Requires="wps">
                  <w:drawing>
                    <wp:anchor distT="0" distB="0" distL="114300" distR="114300" simplePos="0" relativeHeight="251677696" behindDoc="0" locked="0" layoutInCell="1" allowOverlap="1" wp14:anchorId="7A30B0D7" wp14:editId="38FD33C6">
                      <wp:simplePos x="0" y="0"/>
                      <wp:positionH relativeFrom="column">
                        <wp:posOffset>577215</wp:posOffset>
                      </wp:positionH>
                      <wp:positionV relativeFrom="paragraph">
                        <wp:posOffset>877570</wp:posOffset>
                      </wp:positionV>
                      <wp:extent cx="139065" cy="194310"/>
                      <wp:effectExtent l="0" t="0" r="0" b="0"/>
                      <wp:wrapNone/>
                      <wp:docPr id="19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6154E" w14:textId="77777777" w:rsidR="00DC38DF" w:rsidRPr="00997595" w:rsidRDefault="00DC38DF" w:rsidP="00E01EEC">
                                  <w:pPr>
                                    <w:ind w:right="466"/>
                                    <w:rPr>
                                      <w:b/>
                                      <w:color w:val="FF0000"/>
                                    </w:rPr>
                                  </w:pPr>
                                  <w:r>
                                    <w:rPr>
                                      <w:b/>
                                      <w:color w:val="FF0000"/>
                                    </w:rPr>
                                    <w:t>2</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30B0D7" id="Text Box 41" o:spid="_x0000_s1060" type="#_x0000_t202" style="position:absolute;left:0;text-align:left;margin-left:45.45pt;margin-top:69.1pt;width:10.95pt;height:15.3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" filled="f" stroked="f">
                      <v:textbox inset=".5mm,0,.5mm,0">
                        <w:txbxContent>
                          <w:p w14:paraId="0236154E" w14:textId="77777777" w:rsidR="00DC38DF" w:rsidRPr="00997595" w:rsidRDefault="00DC38DF" w:rsidP="00E01EEC">
                            <w:pPr>
                              <w:ind w:right="466"/>
                              <w:rPr>
                                <w:b/>
                                <w:color w:val="FF0000"/>
                              </w:rPr>
                            </w:pPr>
                            <w:r>
                              <w:rPr>
                                <w:b/>
                                <w:color w:val="FF0000"/>
                              </w:rPr>
                              <w:t>2</w:t>
                            </w:r>
                          </w:p>
                        </w:txbxContent>
                      </v:textbox>
                    </v:shape>
                  </w:pict>
                </mc:Fallback>
              </mc:AlternateContent>
            </w:r>
            <w:r w:rsidRPr="0005192C">
              <w:rPr>
                <w:noProof/>
                <w:szCs w:val="24"/>
              </w:rPr>
              <mc:AlternateContent>
                <mc:Choice Requires="wps">
                  <w:drawing>
                    <wp:anchor distT="0" distB="0" distL="114300" distR="114300" simplePos="0" relativeHeight="251675648" behindDoc="0" locked="0" layoutInCell="1" allowOverlap="1" wp14:anchorId="64B7FC95" wp14:editId="0161CF2D">
                      <wp:simplePos x="0" y="0"/>
                      <wp:positionH relativeFrom="column">
                        <wp:posOffset>999490</wp:posOffset>
                      </wp:positionH>
                      <wp:positionV relativeFrom="paragraph">
                        <wp:posOffset>530860</wp:posOffset>
                      </wp:positionV>
                      <wp:extent cx="139065" cy="194310"/>
                      <wp:effectExtent l="0" t="0" r="0" b="0"/>
                      <wp:wrapNone/>
                      <wp:docPr id="19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9DA929" w14:textId="77777777" w:rsidR="00DC38DF" w:rsidRPr="00997595" w:rsidRDefault="00DC38DF" w:rsidP="00E01EEC">
                                  <w:pPr>
                                    <w:ind w:right="466"/>
                                    <w:rPr>
                                      <w:b/>
                                      <w:color w:val="FF0000"/>
                                    </w:rPr>
                                  </w:pPr>
                                  <w:r w:rsidRPr="00997595">
                                    <w:rPr>
                                      <w:b/>
                                      <w:color w:val="FF0000"/>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B7FC95" id="Text Box 40" o:spid="_x0000_s1061" type="#_x0000_t202" style="position:absolute;left:0;text-align:left;margin-left:78.7pt;margin-top:41.8pt;width:10.95pt;height:15.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" filled="f" stroked="f">
                      <v:textbox inset=".5mm,0,.5mm,0">
                        <w:txbxContent>
                          <w:p w14:paraId="649DA929" w14:textId="77777777" w:rsidR="00DC38DF" w:rsidRPr="00997595" w:rsidRDefault="00DC38DF" w:rsidP="00E01EEC">
                            <w:pPr>
                              <w:ind w:right="466"/>
                              <w:rPr>
                                <w:b/>
                                <w:color w:val="FF0000"/>
                              </w:rPr>
                            </w:pPr>
                            <w:r w:rsidRPr="00997595">
                              <w:rPr>
                                <w:b/>
                                <w:color w:val="FF0000"/>
                              </w:rPr>
                              <w:t>1</w:t>
                            </w:r>
                          </w:p>
                        </w:txbxContent>
                      </v:textbox>
                    </v:shape>
                  </w:pict>
                </mc:Fallback>
              </mc:AlternateContent>
            </w:r>
            <w:r w:rsidRPr="0005192C">
              <w:rPr>
                <w:noProof/>
                <w:szCs w:val="24"/>
              </w:rPr>
              <w:drawing>
                <wp:inline distT="0" distB="0" distL="0" distR="0" wp14:anchorId="2055AC2B" wp14:editId="11BAB7A8">
                  <wp:extent cx="3009900" cy="2533650"/>
                  <wp:effectExtent l="0" t="0" r="0" b="0"/>
                  <wp:docPr id="46" name="Image 4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mage"/>
                          <pic:cNvPicPr>
                            <a:picLocks noChangeAspect="1" noChangeArrowheads="1"/>
                          </pic:cNvPicPr>
                        </pic:nvPicPr>
                        <pic:blipFill>
                          <a:blip r:embed="rId56">
                            <a:extLst>
                              <a:ext uri="{28A0092B-C50C-407E-A947-70E740481C1C}">
                                <a14:useLocalDpi xmlns:a14="http://schemas.microsoft.com/office/drawing/2010/main" val="0"/>
                              </a:ext>
                            </a:extLst>
                          </a:blip>
                          <a:srcRect l="20894" r="20894"/>
                          <a:stretch>
                            <a:fillRect/>
                          </a:stretch>
                        </pic:blipFill>
                        <pic:spPr bwMode="auto">
                          <a:xfrm>
                            <a:off x="0" y="0"/>
                            <a:ext cx="3009900" cy="2533650"/>
                          </a:xfrm>
                          <a:prstGeom prst="rect">
                            <a:avLst/>
                          </a:prstGeom>
                          <a:noFill/>
                          <a:ln>
                            <a:noFill/>
                          </a:ln>
                        </pic:spPr>
                      </pic:pic>
                    </a:graphicData>
                  </a:graphic>
                </wp:inline>
              </w:drawing>
            </w:r>
          </w:p>
          <w:p w14:paraId="605E40B1" w14:textId="77777777" w:rsidR="00E01EEC" w:rsidRPr="0005192C" w:rsidRDefault="00E01EEC" w:rsidP="007A749A">
            <w:pPr>
              <w:pStyle w:val="Retraitcorpsdetexte21"/>
              <w:ind w:firstLine="0"/>
              <w:jc w:val="center"/>
              <w:rPr>
                <w:szCs w:val="24"/>
              </w:rPr>
            </w:pPr>
            <w:r w:rsidRPr="0005192C">
              <w:rPr>
                <w:szCs w:val="24"/>
              </w:rPr>
              <w:t>Méthode 3</w:t>
            </w:r>
          </w:p>
        </w:tc>
      </w:tr>
    </w:tbl>
    <w:p w14:paraId="5452A389" w14:textId="77777777" w:rsidR="00E01EEC" w:rsidRPr="0005192C" w:rsidRDefault="00E01EEC" w:rsidP="00E01EEC">
      <w:pPr>
        <w:pStyle w:val="Retraitcorpsdetexte21"/>
        <w:jc w:val="both"/>
        <w:rPr>
          <w:szCs w:val="24"/>
        </w:rPr>
      </w:pPr>
      <w:r w:rsidRPr="0005192C">
        <w:rPr>
          <w:szCs w:val="24"/>
        </w:rPr>
        <w:t xml:space="preserve">C’est la méthode 2 qui est programmée par défaut. Le choix est conservé dans le fichier </w:t>
      </w:r>
      <w:r w:rsidR="00B079E8" w:rsidRPr="0005192C">
        <w:rPr>
          <w:szCs w:val="24"/>
        </w:rPr>
        <w:t>Ovni</w:t>
      </w:r>
      <w:r w:rsidRPr="0005192C">
        <w:rPr>
          <w:szCs w:val="24"/>
        </w:rPr>
        <w:t>.ini.</w:t>
      </w:r>
    </w:p>
    <w:p w14:paraId="0158A9D9" w14:textId="77777777" w:rsidR="00E01EEC" w:rsidRPr="0005192C" w:rsidRDefault="00E01EEC" w:rsidP="00E01EEC">
      <w:pPr>
        <w:pStyle w:val="Retraitcorpsdetexte21"/>
        <w:jc w:val="both"/>
        <w:rPr>
          <w:szCs w:val="24"/>
        </w:rPr>
      </w:pPr>
    </w:p>
    <w:p w14:paraId="41788C99" w14:textId="77777777" w:rsidR="008E1391" w:rsidRDefault="008E1391" w:rsidP="00E01EEC">
      <w:pPr>
        <w:pStyle w:val="Retraitcorpsdetexte21"/>
        <w:jc w:val="both"/>
        <w:rPr>
          <w:szCs w:val="24"/>
        </w:rPr>
      </w:pPr>
      <w:r>
        <w:rPr>
          <w:szCs w:val="24"/>
        </w:rPr>
        <w:t>La case à cocher « </w:t>
      </w:r>
      <w:r w:rsidRPr="008E1391">
        <w:rPr>
          <w:b/>
          <w:szCs w:val="24"/>
        </w:rPr>
        <w:t>Forcer facettes à NON planes</w:t>
      </w:r>
      <w:r>
        <w:rPr>
          <w:szCs w:val="24"/>
        </w:rPr>
        <w:t> » s’utilise lors du Recalcul des Normales ci-après. C’est une recopie de la case équivalente dans le menu Préférences</w:t>
      </w:r>
      <w:r w:rsidR="00EC60C1">
        <w:rPr>
          <w:szCs w:val="24"/>
        </w:rPr>
        <w:t xml:space="preserve"> lors de l’ouverture de la boîte de dialogue</w:t>
      </w:r>
      <w:r>
        <w:rPr>
          <w:szCs w:val="24"/>
        </w:rPr>
        <w:t xml:space="preserve">. </w:t>
      </w:r>
      <w:r w:rsidR="00D72CCB">
        <w:rPr>
          <w:szCs w:val="24"/>
        </w:rPr>
        <w:t xml:space="preserve">Il agit sur tous les objets alors que la case à cocher de la boîte de dialogue « Sélection et déplacement » n’agit que sur la sélection en cours (objets ou facettes). </w:t>
      </w:r>
      <w:r>
        <w:rPr>
          <w:szCs w:val="24"/>
        </w:rPr>
        <w:t xml:space="preserve">Toutefois, la valeur utilisée ici ne sera que temporaire, et contrairement à ce qui se passe via le menu Préférence, sa modification ne sera pas enregistrée dans le fichier init. Pour rappel, une facette peut être déclarée plane et enregistrée comme telle dans la </w:t>
      </w:r>
      <w:proofErr w:type="spellStart"/>
      <w:r>
        <w:rPr>
          <w:szCs w:val="24"/>
        </w:rPr>
        <w:t>bdd</w:t>
      </w:r>
      <w:proofErr w:type="spellEnd"/>
      <w:r>
        <w:rPr>
          <w:szCs w:val="24"/>
        </w:rPr>
        <w:t xml:space="preserve">. Toutefois, dans certains cas, il peut être utile de tout recalculer comme si la </w:t>
      </w:r>
      <w:proofErr w:type="spellStart"/>
      <w:r>
        <w:rPr>
          <w:szCs w:val="24"/>
        </w:rPr>
        <w:t>Bdd</w:t>
      </w:r>
      <w:proofErr w:type="spellEnd"/>
      <w:r>
        <w:rPr>
          <w:szCs w:val="24"/>
        </w:rPr>
        <w:t xml:space="preserve"> était entièrement non plane, puis réaffecter au cas par cas le caractère plat à certaines facettes.</w:t>
      </w:r>
    </w:p>
    <w:p w14:paraId="48B6AE36" w14:textId="77777777" w:rsidR="00E01EEC" w:rsidRPr="0005192C" w:rsidRDefault="00E01EEC" w:rsidP="00E01EEC">
      <w:pPr>
        <w:pStyle w:val="Retraitcorpsdetexte21"/>
        <w:jc w:val="both"/>
        <w:rPr>
          <w:szCs w:val="24"/>
        </w:rPr>
      </w:pPr>
      <w:r w:rsidRPr="0005192C">
        <w:rPr>
          <w:szCs w:val="24"/>
        </w:rPr>
        <w:t>Le bouton « </w:t>
      </w:r>
      <w:r w:rsidRPr="0005192C">
        <w:rPr>
          <w:b/>
          <w:i/>
          <w:szCs w:val="24"/>
        </w:rPr>
        <w:t>Recalculer toutes les normales</w:t>
      </w:r>
      <w:r w:rsidRPr="0005192C">
        <w:rPr>
          <w:szCs w:val="24"/>
        </w:rPr>
        <w:t xml:space="preserve"> », comme son nom l’indique, recalcule toutes les normales de la </w:t>
      </w:r>
      <w:proofErr w:type="spellStart"/>
      <w:r w:rsidRPr="0005192C">
        <w:rPr>
          <w:szCs w:val="24"/>
        </w:rPr>
        <w:t>bdd</w:t>
      </w:r>
      <w:proofErr w:type="spellEnd"/>
      <w:r w:rsidRPr="0005192C">
        <w:rPr>
          <w:szCs w:val="24"/>
        </w:rPr>
        <w:t xml:space="preserve">, c'est-à-dire les normales aux </w:t>
      </w:r>
      <w:r w:rsidR="008B4557" w:rsidRPr="0005192C">
        <w:rPr>
          <w:szCs w:val="24"/>
        </w:rPr>
        <w:t>barycentres</w:t>
      </w:r>
      <w:r w:rsidRPr="0005192C">
        <w:rPr>
          <w:szCs w:val="24"/>
        </w:rPr>
        <w:t xml:space="preserve"> des facettes et les normales aux sommets. </w:t>
      </w:r>
      <w:r w:rsidR="00EC60C1">
        <w:rPr>
          <w:szCs w:val="24"/>
        </w:rPr>
        <w:t xml:space="preserve">Le comportement pour les facettes préalablement déclarées planes est dépendant de la case à cocher située juste au-dessus. </w:t>
      </w:r>
      <w:r w:rsidRPr="0005192C">
        <w:rPr>
          <w:szCs w:val="24"/>
        </w:rPr>
        <w:t xml:space="preserve">Pour ces dernières, le calcul fait ici est ne tient pas </w:t>
      </w:r>
      <w:r w:rsidR="00EC60C1">
        <w:rPr>
          <w:szCs w:val="24"/>
        </w:rPr>
        <w:t xml:space="preserve">encore </w:t>
      </w:r>
      <w:r w:rsidRPr="0005192C">
        <w:rPr>
          <w:szCs w:val="24"/>
        </w:rPr>
        <w:t xml:space="preserve">compte des angles de seuil entrés dans le menu Fichier/Préférences. Il utilise toutes les facettes qui partagent un sommet suivant l’algorithme </w:t>
      </w:r>
      <w:r w:rsidRPr="0005192C">
        <w:rPr>
          <w:szCs w:val="24"/>
        </w:rPr>
        <w:lastRenderedPageBreak/>
        <w:t xml:space="preserve">décrit en </w:t>
      </w:r>
      <w:r w:rsidRPr="0005192C">
        <w:rPr>
          <w:szCs w:val="24"/>
        </w:rPr>
        <w:fldChar w:fldCharType="begin"/>
      </w:r>
      <w:r w:rsidRPr="0005192C">
        <w:rPr>
          <w:szCs w:val="24"/>
        </w:rPr>
        <w:instrText xml:space="preserve"> REF  _Ref277751703 \h \r  \* MERGEFORMAT </w:instrText>
      </w:r>
      <w:r w:rsidRPr="0005192C">
        <w:rPr>
          <w:szCs w:val="24"/>
        </w:rPr>
      </w:r>
      <w:r w:rsidRPr="0005192C">
        <w:rPr>
          <w:szCs w:val="24"/>
        </w:rPr>
        <w:fldChar w:fldCharType="separate"/>
      </w:r>
      <w:r w:rsidR="004F7BE8">
        <w:rPr>
          <w:szCs w:val="24"/>
        </w:rPr>
        <w:t xml:space="preserve">Annexe B - </w:t>
      </w:r>
      <w:r w:rsidRPr="0005192C">
        <w:rPr>
          <w:szCs w:val="24"/>
        </w:rPr>
        <w:fldChar w:fldCharType="end"/>
      </w:r>
      <w:r w:rsidRPr="0005192C">
        <w:rPr>
          <w:szCs w:val="24"/>
        </w:rPr>
        <w:t>. Les seuils définis dans le menu Fichier/Préférences ne seront appliqués qu’au moment de la visualisation et/ou de l’enregistrement du fichier.</w:t>
      </w:r>
    </w:p>
    <w:p w14:paraId="234630C0" w14:textId="77777777" w:rsidR="00E01EEC" w:rsidRPr="0005192C" w:rsidRDefault="00E01EEC" w:rsidP="00E01EEC">
      <w:pPr>
        <w:pStyle w:val="Retraitcorpsdetexte21"/>
        <w:jc w:val="both"/>
        <w:rPr>
          <w:szCs w:val="24"/>
        </w:rPr>
      </w:pPr>
    </w:p>
    <w:p w14:paraId="56C8F523" w14:textId="77777777" w:rsidR="00E01EEC" w:rsidRDefault="00E01EEC" w:rsidP="00E01EEC">
      <w:pPr>
        <w:pStyle w:val="Retraitcorpsdetexte21"/>
        <w:jc w:val="both"/>
        <w:rPr>
          <w:szCs w:val="24"/>
        </w:rPr>
      </w:pPr>
      <w:r w:rsidRPr="0005192C">
        <w:rPr>
          <w:szCs w:val="24"/>
        </w:rPr>
        <w:t>Le bouton « </w:t>
      </w:r>
      <w:r w:rsidRPr="0005192C">
        <w:rPr>
          <w:b/>
          <w:i/>
          <w:szCs w:val="24"/>
        </w:rPr>
        <w:t>Simplifier la BDD</w:t>
      </w:r>
      <w:r w:rsidRPr="0005192C">
        <w:rPr>
          <w:szCs w:val="24"/>
        </w:rPr>
        <w:t xml:space="preserve"> » s’utilise lorsqu’une base de </w:t>
      </w:r>
      <w:r w:rsidR="008B4557" w:rsidRPr="0005192C">
        <w:rPr>
          <w:szCs w:val="24"/>
        </w:rPr>
        <w:t>données</w:t>
      </w:r>
      <w:r w:rsidRPr="0005192C">
        <w:rPr>
          <w:szCs w:val="24"/>
        </w:rPr>
        <w:t xml:space="preserve"> possède des éléments en double ou des éléments non utilisés. Il s’utilise également pour joindre des points d’un objet dont la distance est inférieure à la tolérance d’égalité décrite ci-dessus. En particulier, on trouve des bases de données dont les sommets des facettes sont déclarés comme différents bien qu’ils soient dans le même objet mais possèdent pourtant exactement les mêmes coordonnées x, y et z. Les points étant déclarés différents, les normales aux sommets sont elles aussi différentes et le lissage de Gouraud peut ne pas fonctionner, surtout après un recalcul des normales. La simplification de la BDD éliminera ce problème. Le processus est récursif, plutôt complexe et peut être long en temps d’exécution. Si deux points d’un même objet sont identiques (mêmes x, y  et z à la tolérance près), il faut alors remplacer ce point dans toutes les facettes qui l’utilisent, éliminer ensuite les éventuels doublons à l’intérieur même d’une facette (cas où on avait dans une même facette 2 points très proches de distance inférieure à la tolérance), vérifier que les facettes ne sont pas dégénérées (restent à 3 points et plus), modifier les normales en conséquence, mettre à jour le tableau des arêtes, etc. Ce calcul peut énormément modifier la structure des tableaux en mémoire, leurs dimensions. Le tout est réalisé par une gestion dynamique de la mémoire qui n’est pas sans avoir posé des problèmes de mise au point, et a, par le passé été la cause d’un </w:t>
      </w:r>
      <w:r w:rsidR="008B4557" w:rsidRPr="0005192C">
        <w:rPr>
          <w:szCs w:val="24"/>
        </w:rPr>
        <w:t>certain</w:t>
      </w:r>
      <w:r w:rsidRPr="0005192C">
        <w:rPr>
          <w:szCs w:val="24"/>
        </w:rPr>
        <w:t xml:space="preserve"> nombre de plantages d’OVNI</w:t>
      </w:r>
      <w:r w:rsidR="00B079E8" w:rsidRPr="0005192C">
        <w:rPr>
          <w:szCs w:val="24"/>
        </w:rPr>
        <w:t xml:space="preserve"> en version </w:t>
      </w:r>
      <w:proofErr w:type="spellStart"/>
      <w:r w:rsidR="00B079E8" w:rsidRPr="0005192C">
        <w:rPr>
          <w:szCs w:val="24"/>
        </w:rPr>
        <w:t>Tcl</w:t>
      </w:r>
      <w:proofErr w:type="spellEnd"/>
      <w:r w:rsidR="00B079E8" w:rsidRPr="0005192C">
        <w:rPr>
          <w:szCs w:val="24"/>
        </w:rPr>
        <w:t>/</w:t>
      </w:r>
      <w:proofErr w:type="spellStart"/>
      <w:r w:rsidR="00B079E8" w:rsidRPr="0005192C">
        <w:rPr>
          <w:szCs w:val="24"/>
        </w:rPr>
        <w:t>Tk</w:t>
      </w:r>
      <w:proofErr w:type="spellEnd"/>
      <w:r w:rsidRPr="0005192C">
        <w:rPr>
          <w:szCs w:val="24"/>
        </w:rPr>
        <w:t>. Il n’est hélas pas exclu que dans certains cas particuliers on ne retombe sur ce type de problème</w:t>
      </w:r>
      <w:r w:rsidR="00B079E8" w:rsidRPr="0005192C">
        <w:rPr>
          <w:szCs w:val="24"/>
        </w:rPr>
        <w:t>, même en version wxWidgets car la gestion de la mémoire étant très différente, l’algorithme a été complètement réécrit</w:t>
      </w:r>
      <w:r w:rsidRPr="0005192C">
        <w:rPr>
          <w:szCs w:val="24"/>
        </w:rPr>
        <w:t>. Par prudence, avant de lancer une simplification de BDD, enregistrer la base de données avant simplification, surtout si on y a apporté des modifications. L’option de sauvegarde automatique, activée par défaut, peut venir en aide, mais on ne sait jamais.</w:t>
      </w:r>
    </w:p>
    <w:p w14:paraId="7671332D" w14:textId="77777777" w:rsidR="001B2FB3" w:rsidRDefault="001B2FB3" w:rsidP="00E01EEC">
      <w:pPr>
        <w:pStyle w:val="Retraitcorpsdetexte21"/>
        <w:jc w:val="both"/>
        <w:rPr>
          <w:szCs w:val="24"/>
        </w:rPr>
      </w:pPr>
    </w:p>
    <w:p w14:paraId="6FC54207" w14:textId="77777777" w:rsidR="001B2FB3" w:rsidRPr="0005192C" w:rsidRDefault="001B2FB3" w:rsidP="00E01EEC">
      <w:pPr>
        <w:pStyle w:val="Retraitcorpsdetexte21"/>
        <w:jc w:val="both"/>
        <w:rPr>
          <w:szCs w:val="24"/>
        </w:rPr>
      </w:pPr>
      <w:r>
        <w:rPr>
          <w:szCs w:val="24"/>
        </w:rPr>
        <w:t>Le bouton « </w:t>
      </w:r>
      <w:r w:rsidRPr="001B2FB3">
        <w:rPr>
          <w:b/>
          <w:szCs w:val="24"/>
        </w:rPr>
        <w:t>Recalculer les arêtes</w:t>
      </w:r>
      <w:r>
        <w:rPr>
          <w:szCs w:val="24"/>
        </w:rPr>
        <w:t xml:space="preserve"> » sert à forcer un nouveau calcul des arêtes de facettes. Le calcul de base peut être assez long quand on cherche à éliminer de façon récursive les arêtes en double. En effet, dans le calcul simple, une arête peut être utilisée par au moins 2 facettes adjacentes, ce qui pose des soucis lorsqu’on souhaite subdiviser des arêtes. Lorsque </w:t>
      </w:r>
      <w:r w:rsidR="002D2ED3">
        <w:rPr>
          <w:szCs w:val="24"/>
        </w:rPr>
        <w:t>le</w:t>
      </w:r>
      <w:r>
        <w:rPr>
          <w:szCs w:val="24"/>
        </w:rPr>
        <w:t xml:space="preserve"> calcul </w:t>
      </w:r>
      <w:r w:rsidR="002D2ED3">
        <w:rPr>
          <w:szCs w:val="24"/>
        </w:rPr>
        <w:t xml:space="preserve">des doublons d’arêtes </w:t>
      </w:r>
      <w:r>
        <w:rPr>
          <w:szCs w:val="24"/>
        </w:rPr>
        <w:t>est trop long pour un objet, typiquement 2 secondes, on évite de le faire si le besoin n’est pas immédiat (comme par exemple dans la fonction de soudure entre points, où un Undo).</w:t>
      </w:r>
      <w:r w:rsidR="002D2ED3">
        <w:rPr>
          <w:szCs w:val="24"/>
        </w:rPr>
        <w:t xml:space="preserve"> Dans ce cas, l’utilisateur peut forcer le calcul manuellement en cliquant sur ce bouton.</w:t>
      </w:r>
    </w:p>
    <w:p w14:paraId="7D82E9F8" w14:textId="77777777" w:rsidR="00E01EEC" w:rsidRPr="0005192C" w:rsidRDefault="00E01EEC" w:rsidP="00E01EEC">
      <w:pPr>
        <w:pStyle w:val="Retraitcorpsdetexte21"/>
        <w:jc w:val="both"/>
        <w:rPr>
          <w:szCs w:val="24"/>
        </w:rPr>
      </w:pPr>
    </w:p>
    <w:p w14:paraId="2256D0CC" w14:textId="77777777" w:rsidR="00E01EEC" w:rsidRPr="0005192C" w:rsidRDefault="00E01EEC" w:rsidP="00E01EEC">
      <w:pPr>
        <w:pStyle w:val="Retraitcorpsdetexte21"/>
        <w:jc w:val="both"/>
        <w:rPr>
          <w:szCs w:val="24"/>
        </w:rPr>
      </w:pPr>
      <w:r w:rsidRPr="0005192C">
        <w:rPr>
          <w:szCs w:val="24"/>
        </w:rPr>
        <w:t>La case à cocher « </w:t>
      </w:r>
      <w:r w:rsidRPr="0005192C">
        <w:rPr>
          <w:b/>
          <w:i/>
          <w:szCs w:val="24"/>
        </w:rPr>
        <w:t>Activer la transparence</w:t>
      </w:r>
      <w:r w:rsidRPr="0005192C">
        <w:rPr>
          <w:szCs w:val="24"/>
        </w:rPr>
        <w:t> » rend semi transparentes les facettes. Elle peut être utile pour visualiser plus facilement des objets cachés, notamment ceux inclus à l’intérieur d’autres. Elle peut aussi permettre de sélectionner des points qui sinon seraient cachés par une surface placée entre l’observateur et ce point. À utiliser cependant avec modération car il devient difficile parfois de sélectionner exactement le point ou la facette voulue.</w:t>
      </w:r>
    </w:p>
    <w:p w14:paraId="7794E5C4" w14:textId="77777777" w:rsidR="00E01EEC" w:rsidRPr="0005192C" w:rsidRDefault="00E01EEC" w:rsidP="00E01EEC">
      <w:pPr>
        <w:pStyle w:val="Retraitcorpsdetexte21"/>
        <w:jc w:val="both"/>
        <w:rPr>
          <w:szCs w:val="24"/>
        </w:rPr>
      </w:pPr>
    </w:p>
    <w:p w14:paraId="263F913B" w14:textId="77777777" w:rsidR="00E01EEC" w:rsidRPr="0005192C" w:rsidRDefault="00E01EEC" w:rsidP="00E01EEC">
      <w:pPr>
        <w:pStyle w:val="Retraitcorpsdetexte21"/>
        <w:jc w:val="both"/>
        <w:rPr>
          <w:szCs w:val="24"/>
        </w:rPr>
      </w:pPr>
    </w:p>
    <w:p w14:paraId="6FB3562E" w14:textId="77777777" w:rsidR="00E01EEC" w:rsidRPr="0005192C" w:rsidRDefault="00E01EEC" w:rsidP="00E01EEC">
      <w:pPr>
        <w:pStyle w:val="Titre4"/>
        <w:numPr>
          <w:ilvl w:val="3"/>
          <w:numId w:val="1"/>
        </w:numPr>
        <w:jc w:val="both"/>
        <w:rPr>
          <w:sz w:val="24"/>
          <w:szCs w:val="24"/>
        </w:rPr>
      </w:pPr>
      <w:bookmarkStart w:id="64" w:name="_Toc278275746"/>
      <w:bookmarkStart w:id="65" w:name="_Toc278286069"/>
      <w:bookmarkStart w:id="66" w:name="_Toc166431969"/>
      <w:r w:rsidRPr="0005192C">
        <w:rPr>
          <w:sz w:val="24"/>
          <w:szCs w:val="24"/>
        </w:rPr>
        <w:lastRenderedPageBreak/>
        <w:t>Le menu Transformations</w:t>
      </w:r>
      <w:bookmarkEnd w:id="64"/>
      <w:bookmarkEnd w:id="65"/>
      <w:bookmarkEnd w:id="66"/>
    </w:p>
    <w:tbl>
      <w:tblPr>
        <w:tblpPr w:leftFromText="141" w:rightFromText="141" w:vertAnchor="text" w:tblpX="6158" w:tblpY="1"/>
        <w:tblOverlap w:val="never"/>
        <w:tblW w:w="0" w:type="auto"/>
        <w:tblLook w:val="01E0" w:firstRow="1" w:lastRow="1" w:firstColumn="1" w:lastColumn="1" w:noHBand="0" w:noVBand="0"/>
      </w:tblPr>
      <w:tblGrid>
        <w:gridCol w:w="4356"/>
      </w:tblGrid>
      <w:tr w:rsidR="00E01EEC" w:rsidRPr="0005192C" w14:paraId="24C893CC" w14:textId="77777777" w:rsidTr="007A749A">
        <w:tc>
          <w:tcPr>
            <w:tcW w:w="3904" w:type="dxa"/>
            <w:shd w:val="clear" w:color="auto" w:fill="auto"/>
            <w:vAlign w:val="center"/>
          </w:tcPr>
          <w:p w14:paraId="4DFE0311" w14:textId="77777777" w:rsidR="00E01EEC" w:rsidRPr="0005192C" w:rsidRDefault="00B079E8" w:rsidP="007A749A">
            <w:pPr>
              <w:pStyle w:val="Retraitcorpsdetexte21"/>
              <w:ind w:firstLine="0"/>
              <w:rPr>
                <w:szCs w:val="24"/>
              </w:rPr>
            </w:pPr>
            <w:r w:rsidRPr="0005192C">
              <w:rPr>
                <w:noProof/>
                <w:szCs w:val="24"/>
              </w:rPr>
              <w:drawing>
                <wp:inline distT="0" distB="0" distL="0" distR="0" wp14:anchorId="43245254" wp14:editId="63773BBD">
                  <wp:extent cx="2623287" cy="2895600"/>
                  <wp:effectExtent l="0" t="0" r="571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623287" cy="2895600"/>
                          </a:xfrm>
                          <a:prstGeom prst="rect">
                            <a:avLst/>
                          </a:prstGeom>
                        </pic:spPr>
                      </pic:pic>
                    </a:graphicData>
                  </a:graphic>
                </wp:inline>
              </w:drawing>
            </w:r>
          </w:p>
        </w:tc>
      </w:tr>
    </w:tbl>
    <w:p w14:paraId="3DDAACCF" w14:textId="77777777" w:rsidR="00E01EEC" w:rsidRPr="0005192C" w:rsidRDefault="00E01EEC" w:rsidP="00E01EEC">
      <w:pPr>
        <w:pStyle w:val="Retraitcorpsdetexte21"/>
        <w:jc w:val="both"/>
        <w:rPr>
          <w:szCs w:val="24"/>
        </w:rPr>
      </w:pPr>
      <w:r w:rsidRPr="0005192C">
        <w:rPr>
          <w:szCs w:val="24"/>
        </w:rPr>
        <w:t xml:space="preserve">Les transformations indiquées dans ce menu sont appliquées directement sur toute la base de </w:t>
      </w:r>
      <w:r w:rsidR="008B4557" w:rsidRPr="0005192C">
        <w:rPr>
          <w:szCs w:val="24"/>
        </w:rPr>
        <w:t>données</w:t>
      </w:r>
      <w:r w:rsidRPr="0005192C">
        <w:rPr>
          <w:szCs w:val="24"/>
        </w:rPr>
        <w:t>. La visualisation est mise à jour au fur et à mesure.</w:t>
      </w:r>
    </w:p>
    <w:p w14:paraId="092467C8" w14:textId="77777777" w:rsidR="00E01EEC" w:rsidRPr="0005192C" w:rsidRDefault="00E01EEC" w:rsidP="00E01EEC">
      <w:pPr>
        <w:pStyle w:val="Retraitcorpsdetexte21"/>
        <w:jc w:val="both"/>
        <w:rPr>
          <w:szCs w:val="24"/>
        </w:rPr>
      </w:pPr>
      <w:r w:rsidRPr="0005192C">
        <w:rPr>
          <w:szCs w:val="24"/>
        </w:rPr>
        <w:t>Les trois premières permettent de changer le signe des coordonnées sur chacun des 3 axes.</w:t>
      </w:r>
    </w:p>
    <w:p w14:paraId="54AE0A51" w14:textId="77777777" w:rsidR="00E01EEC" w:rsidRPr="0005192C" w:rsidRDefault="00E01EEC" w:rsidP="00E01EEC">
      <w:pPr>
        <w:pStyle w:val="Retraitcorpsdetexte21"/>
        <w:jc w:val="both"/>
        <w:rPr>
          <w:szCs w:val="24"/>
        </w:rPr>
      </w:pPr>
      <w:r w:rsidRPr="0005192C">
        <w:rPr>
          <w:szCs w:val="24"/>
        </w:rPr>
        <w:t>Les trois suivantes permutent les coordonnées des points sur 2 des 3 axes.</w:t>
      </w:r>
    </w:p>
    <w:p w14:paraId="33CEBB24" w14:textId="77777777" w:rsidR="00E01EEC" w:rsidRPr="0005192C" w:rsidRDefault="00E01EEC" w:rsidP="00E01EEC">
      <w:pPr>
        <w:pStyle w:val="Retraitcorpsdetexte21"/>
        <w:jc w:val="both"/>
        <w:rPr>
          <w:szCs w:val="24"/>
        </w:rPr>
      </w:pPr>
      <w:r w:rsidRPr="0005192C">
        <w:rPr>
          <w:szCs w:val="24"/>
        </w:rPr>
        <w:t>La suivante effectue une permutation circulaire sur les 3 axes des coordonnées des points.</w:t>
      </w:r>
    </w:p>
    <w:p w14:paraId="1CEE1545" w14:textId="77777777" w:rsidR="00E01EEC" w:rsidRPr="0005192C" w:rsidRDefault="00E01EEC" w:rsidP="00E01EEC">
      <w:pPr>
        <w:pStyle w:val="Retraitcorpsdetexte21"/>
        <w:jc w:val="both"/>
        <w:rPr>
          <w:szCs w:val="24"/>
        </w:rPr>
      </w:pPr>
    </w:p>
    <w:p w14:paraId="74B2AC97" w14:textId="77777777" w:rsidR="00E01EEC" w:rsidRPr="0005192C" w:rsidRDefault="00E01EEC" w:rsidP="00E01EEC">
      <w:pPr>
        <w:pStyle w:val="Retraitcorpsdetexte21"/>
        <w:jc w:val="both"/>
        <w:rPr>
          <w:szCs w:val="24"/>
        </w:rPr>
      </w:pPr>
      <w:r w:rsidRPr="0005192C">
        <w:rPr>
          <w:szCs w:val="24"/>
        </w:rPr>
        <w:t>Le sous-menu « </w:t>
      </w:r>
      <w:r w:rsidRPr="0005192C">
        <w:rPr>
          <w:b/>
          <w:i/>
          <w:szCs w:val="24"/>
        </w:rPr>
        <w:t>Inverser toutes les normales</w:t>
      </w:r>
      <w:r w:rsidRPr="0005192C">
        <w:rPr>
          <w:szCs w:val="24"/>
        </w:rPr>
        <w:t> » change le sens des normales de toutes les facettes, c’est à dire les normales au barycentre et les normales aux sommets.</w:t>
      </w:r>
      <w:r w:rsidR="00B079E8" w:rsidRPr="0005192C">
        <w:rPr>
          <w:szCs w:val="24"/>
        </w:rPr>
        <w:t xml:space="preserve"> Le sous-menu « </w:t>
      </w:r>
      <w:r w:rsidR="00B079E8" w:rsidRPr="0005192C">
        <w:rPr>
          <w:b/>
          <w:i/>
          <w:szCs w:val="24"/>
        </w:rPr>
        <w:t>Inverser les normales</w:t>
      </w:r>
      <w:r w:rsidR="00B079E8" w:rsidRPr="0005192C">
        <w:rPr>
          <w:b/>
          <w:szCs w:val="24"/>
        </w:rPr>
        <w:t> Sélectionnées</w:t>
      </w:r>
      <w:r w:rsidR="00B079E8" w:rsidRPr="0005192C">
        <w:rPr>
          <w:szCs w:val="24"/>
        </w:rPr>
        <w:t xml:space="preserve"> » n’applique</w:t>
      </w:r>
      <w:r w:rsidR="00574C7E" w:rsidRPr="0005192C">
        <w:rPr>
          <w:szCs w:val="24"/>
        </w:rPr>
        <w:t xml:space="preserve"> ce</w:t>
      </w:r>
      <w:r w:rsidR="00B079E8" w:rsidRPr="0005192C">
        <w:rPr>
          <w:szCs w:val="24"/>
        </w:rPr>
        <w:t xml:space="preserve">  changement</w:t>
      </w:r>
      <w:r w:rsidR="00574C7E" w:rsidRPr="0005192C">
        <w:rPr>
          <w:szCs w:val="24"/>
        </w:rPr>
        <w:t xml:space="preserve"> qu’aux facettes sélectionnées.</w:t>
      </w:r>
    </w:p>
    <w:p w14:paraId="0594035C" w14:textId="77777777" w:rsidR="00E01EEC" w:rsidRPr="0005192C" w:rsidRDefault="00E01EEC" w:rsidP="00E01EEC">
      <w:pPr>
        <w:pStyle w:val="Retraitcorpsdetexte21"/>
        <w:jc w:val="both"/>
        <w:rPr>
          <w:szCs w:val="24"/>
        </w:rPr>
      </w:pPr>
    </w:p>
    <w:p w14:paraId="1A51A67C" w14:textId="77777777" w:rsidR="00574C7E" w:rsidRPr="0005192C" w:rsidRDefault="00574C7E" w:rsidP="00E01EEC">
      <w:pPr>
        <w:pStyle w:val="Retraitcorpsdetexte21"/>
        <w:jc w:val="both"/>
        <w:rPr>
          <w:szCs w:val="24"/>
        </w:rPr>
      </w:pPr>
    </w:p>
    <w:tbl>
      <w:tblPr>
        <w:tblStyle w:val="Grilledutableau"/>
        <w:tblpPr w:leftFromText="142" w:rightFromText="142" w:vertAnchor="text" w:tblpX="6522" w:tblpY="1"/>
        <w:tblOverlap w:val="never"/>
        <w:tblW w:w="0" w:type="auto"/>
        <w:tblLook w:val="04A0" w:firstRow="1" w:lastRow="0" w:firstColumn="1" w:lastColumn="0" w:noHBand="0" w:noVBand="1"/>
      </w:tblPr>
      <w:tblGrid>
        <w:gridCol w:w="3861"/>
      </w:tblGrid>
      <w:tr w:rsidR="00574C7E" w:rsidRPr="0005192C" w14:paraId="64E30F58" w14:textId="77777777" w:rsidTr="00C86AC8">
        <w:tc>
          <w:tcPr>
            <w:tcW w:w="0" w:type="auto"/>
            <w:vAlign w:val="top"/>
          </w:tcPr>
          <w:p w14:paraId="496C9027" w14:textId="77777777" w:rsidR="00574C7E" w:rsidRPr="0005192C" w:rsidRDefault="00574C7E" w:rsidP="00C86AC8">
            <w:pPr>
              <w:pStyle w:val="Retraitcorpsdetexte21"/>
              <w:ind w:firstLine="0"/>
              <w:rPr>
                <w:szCs w:val="24"/>
              </w:rPr>
            </w:pPr>
            <w:r w:rsidRPr="0005192C">
              <w:rPr>
                <w:noProof/>
                <w:szCs w:val="24"/>
              </w:rPr>
              <w:drawing>
                <wp:inline distT="0" distB="0" distL="0" distR="0" wp14:anchorId="703BB44C" wp14:editId="3D80C45E">
                  <wp:extent cx="2314575" cy="2054510"/>
                  <wp:effectExtent l="0" t="0" r="0" b="317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314575" cy="2054510"/>
                          </a:xfrm>
                          <a:prstGeom prst="rect">
                            <a:avLst/>
                          </a:prstGeom>
                        </pic:spPr>
                      </pic:pic>
                    </a:graphicData>
                  </a:graphic>
                </wp:inline>
              </w:drawing>
            </w:r>
          </w:p>
        </w:tc>
      </w:tr>
    </w:tbl>
    <w:p w14:paraId="75D08160" w14:textId="77777777" w:rsidR="00E01EEC" w:rsidRPr="0005192C" w:rsidRDefault="00E01EEC" w:rsidP="00E01EEC">
      <w:pPr>
        <w:pStyle w:val="Retraitcorpsdetexte21"/>
        <w:jc w:val="both"/>
        <w:rPr>
          <w:szCs w:val="24"/>
        </w:rPr>
      </w:pPr>
      <w:r w:rsidRPr="0005192C">
        <w:rPr>
          <w:szCs w:val="24"/>
        </w:rPr>
        <w:t>Le sous-menu « </w:t>
      </w:r>
      <w:r w:rsidRPr="0005192C">
        <w:rPr>
          <w:b/>
          <w:i/>
          <w:szCs w:val="24"/>
        </w:rPr>
        <w:t xml:space="preserve">Déplacer la </w:t>
      </w:r>
      <w:proofErr w:type="spellStart"/>
      <w:r w:rsidRPr="0005192C">
        <w:rPr>
          <w:b/>
          <w:i/>
          <w:szCs w:val="24"/>
        </w:rPr>
        <w:t>bdd</w:t>
      </w:r>
      <w:proofErr w:type="spellEnd"/>
      <w:r w:rsidRPr="0005192C">
        <w:rPr>
          <w:szCs w:val="24"/>
        </w:rPr>
        <w:t xml:space="preserve"> » ouvre une boîte de dialogue dans laquelle ou pourra entrer les déplacements en x, y et z de l’ensemble de la base de donnée. Les déplacements entrés dans les fenêtres doivent être validés par le bouton « Accepter ». On peut inverser l’effet précédemment introduit par le bouton « Inverser ». On peut également centrer automatiquement la </w:t>
      </w:r>
      <w:proofErr w:type="spellStart"/>
      <w:r w:rsidRPr="0005192C">
        <w:rPr>
          <w:szCs w:val="24"/>
        </w:rPr>
        <w:t>bdd</w:t>
      </w:r>
      <w:proofErr w:type="spellEnd"/>
      <w:r w:rsidRPr="0005192C">
        <w:rPr>
          <w:szCs w:val="24"/>
        </w:rPr>
        <w:t xml:space="preserve"> sur le centre de la boîte englobante par le bouton « Centrage auto sur Min-Max de la </w:t>
      </w:r>
      <w:proofErr w:type="spellStart"/>
      <w:r w:rsidRPr="0005192C">
        <w:rPr>
          <w:szCs w:val="24"/>
        </w:rPr>
        <w:t>bdd</w:t>
      </w:r>
      <w:proofErr w:type="spellEnd"/>
      <w:r w:rsidRPr="0005192C">
        <w:rPr>
          <w:szCs w:val="24"/>
        </w:rPr>
        <w:t xml:space="preserve"> ». Le bouton quitter permet de fermer de cette fenêtre. Si les actions n’ont pas été validées, soit par le bouton « Accepter » soit par le bouton « Inverser », le bouton « Quitter » ne change pas la </w:t>
      </w:r>
      <w:proofErr w:type="spellStart"/>
      <w:r w:rsidRPr="0005192C">
        <w:rPr>
          <w:szCs w:val="24"/>
        </w:rPr>
        <w:t>bdd</w:t>
      </w:r>
      <w:proofErr w:type="spellEnd"/>
      <w:r w:rsidRPr="0005192C">
        <w:rPr>
          <w:szCs w:val="24"/>
        </w:rPr>
        <w:t>.</w:t>
      </w:r>
      <w:r w:rsidR="00AB01A4">
        <w:rPr>
          <w:szCs w:val="24"/>
        </w:rPr>
        <w:t xml:space="preserve"> </w:t>
      </w:r>
      <w:r w:rsidR="00AB01A4" w:rsidRPr="00AB01A4">
        <w:rPr>
          <w:b/>
          <w:i/>
          <w:szCs w:val="24"/>
        </w:rPr>
        <w:t>Note :</w:t>
      </w:r>
      <w:r w:rsidR="00AB01A4" w:rsidRPr="00AB01A4">
        <w:rPr>
          <w:i/>
          <w:szCs w:val="24"/>
        </w:rPr>
        <w:t xml:space="preserve"> il arrive que la </w:t>
      </w:r>
      <w:proofErr w:type="spellStart"/>
      <w:r w:rsidR="00AB01A4" w:rsidRPr="00AB01A4">
        <w:rPr>
          <w:i/>
          <w:szCs w:val="24"/>
        </w:rPr>
        <w:t>bdd</w:t>
      </w:r>
      <w:proofErr w:type="spellEnd"/>
      <w:r w:rsidR="00AB01A4" w:rsidRPr="00AB01A4">
        <w:rPr>
          <w:i/>
          <w:szCs w:val="24"/>
        </w:rPr>
        <w:t xml:space="preserve"> ne s’affiche pas</w:t>
      </w:r>
      <w:r w:rsidR="00AB01A4">
        <w:rPr>
          <w:i/>
          <w:szCs w:val="24"/>
        </w:rPr>
        <w:t xml:space="preserve"> correctement</w:t>
      </w:r>
      <w:r w:rsidR="00AB01A4" w:rsidRPr="00AB01A4">
        <w:rPr>
          <w:i/>
          <w:szCs w:val="24"/>
        </w:rPr>
        <w:t>, notamment lorsque son centre géométrique est trop éloigné du centre de rotation</w:t>
      </w:r>
      <w:r w:rsidR="00AB01A4">
        <w:rPr>
          <w:i/>
          <w:szCs w:val="24"/>
        </w:rPr>
        <w:t xml:space="preserve"> (souci avec </w:t>
      </w:r>
      <w:proofErr w:type="spellStart"/>
      <w:r w:rsidR="00AB01A4">
        <w:rPr>
          <w:i/>
          <w:szCs w:val="24"/>
        </w:rPr>
        <w:t>zNear</w:t>
      </w:r>
      <w:proofErr w:type="spellEnd"/>
      <w:r w:rsidR="00AB01A4">
        <w:rPr>
          <w:i/>
          <w:szCs w:val="24"/>
        </w:rPr>
        <w:t xml:space="preserve"> et </w:t>
      </w:r>
      <w:proofErr w:type="spellStart"/>
      <w:r w:rsidR="00AB01A4">
        <w:rPr>
          <w:i/>
          <w:szCs w:val="24"/>
        </w:rPr>
        <w:t>Zfar</w:t>
      </w:r>
      <w:proofErr w:type="spellEnd"/>
      <w:r w:rsidR="00AB01A4">
        <w:rPr>
          <w:i/>
          <w:szCs w:val="24"/>
        </w:rPr>
        <w:t xml:space="preserve"> dans OpenGL)</w:t>
      </w:r>
      <w:r w:rsidR="00AB01A4" w:rsidRPr="00AB01A4">
        <w:rPr>
          <w:i/>
          <w:szCs w:val="24"/>
        </w:rPr>
        <w:t>. Le centrage auto permet de contrecarrer cet effet indésirable.</w:t>
      </w:r>
    </w:p>
    <w:p w14:paraId="5B003AFB" w14:textId="77777777" w:rsidR="00E01EEC" w:rsidRPr="0005192C" w:rsidRDefault="00E01EEC" w:rsidP="00E01EEC">
      <w:pPr>
        <w:pStyle w:val="Retraitcorpsdetexte21"/>
        <w:jc w:val="both"/>
        <w:rPr>
          <w:szCs w:val="24"/>
        </w:rPr>
      </w:pPr>
    </w:p>
    <w:p w14:paraId="32E399CF" w14:textId="77777777" w:rsidR="00E01EEC" w:rsidRPr="0005192C" w:rsidRDefault="00E01EEC" w:rsidP="00E01EEC">
      <w:pPr>
        <w:pStyle w:val="Retraitcorpsdetexte21"/>
        <w:jc w:val="both"/>
        <w:rPr>
          <w:szCs w:val="24"/>
        </w:rPr>
      </w:pPr>
      <w:r w:rsidRPr="0005192C">
        <w:rPr>
          <w:szCs w:val="24"/>
        </w:rPr>
        <w:t>Le sous-menu « </w:t>
      </w:r>
      <w:r w:rsidRPr="0005192C">
        <w:rPr>
          <w:b/>
          <w:i/>
          <w:szCs w:val="24"/>
        </w:rPr>
        <w:t>Facteur d’échelle</w:t>
      </w:r>
      <w:r w:rsidRPr="0005192C">
        <w:rPr>
          <w:szCs w:val="24"/>
        </w:rPr>
        <w:t> » ouvre une boîte de dialogue dans laquelle ou pourra entrer un facteur de zoom à appliquer à l’ensemble de la base de donnée. Il possède les mêmes fonctionnalités que la boîte précédente avec les 3 boutons « Accepter », « Inverser » et « Quitter ».</w:t>
      </w:r>
      <w:r w:rsidR="00C86AC8" w:rsidRPr="0005192C">
        <w:rPr>
          <w:szCs w:val="24"/>
        </w:rPr>
        <w:t xml:space="preserve"> Un facteur de 2 multiplie toutes les coordonnées par 2. L’effet n’est toutefois pas directement visible dans la fenêtre OpenGL en raison du réajustement automatique du facteur de zoom visuel aux dimensions de la boîte englobante. On peut le vérifier via les propriétés de la </w:t>
      </w:r>
      <w:proofErr w:type="spellStart"/>
      <w:r w:rsidR="00C86AC8" w:rsidRPr="0005192C">
        <w:rPr>
          <w:szCs w:val="24"/>
        </w:rPr>
        <w:t>Bdd</w:t>
      </w:r>
      <w:proofErr w:type="spellEnd"/>
      <w:r w:rsidR="00C86AC8" w:rsidRPr="0005192C">
        <w:rPr>
          <w:szCs w:val="24"/>
        </w:rPr>
        <w:t xml:space="preserve"> (via le menu Fichier).</w:t>
      </w:r>
    </w:p>
    <w:p w14:paraId="60905FE2" w14:textId="77777777" w:rsidR="00E01EEC" w:rsidRPr="0005192C" w:rsidRDefault="00E01EEC" w:rsidP="00E01EEC">
      <w:pPr>
        <w:pStyle w:val="Retraitcorpsdetexte21"/>
        <w:jc w:val="both"/>
        <w:rPr>
          <w:szCs w:val="24"/>
        </w:rPr>
      </w:pPr>
    </w:p>
    <w:p w14:paraId="1DBB3819" w14:textId="77777777" w:rsidR="00E01EEC" w:rsidRPr="0005192C" w:rsidRDefault="00E01EEC" w:rsidP="00E01EEC">
      <w:pPr>
        <w:pStyle w:val="Retraitcorpsdetexte21"/>
        <w:jc w:val="both"/>
        <w:rPr>
          <w:szCs w:val="24"/>
        </w:rPr>
      </w:pPr>
      <w:r w:rsidRPr="0005192C">
        <w:rPr>
          <w:szCs w:val="24"/>
        </w:rPr>
        <w:t xml:space="preserve">À noter que les actions de ces deux derniers sous-menus sont différentes de celles trouvées via le menu Outils/Sélection et déplacements/Manipulations de l’objet. Ici on agit toujours directement sur les coordonnées des points de toute la base de données. Par contre, via le menu Outil, on n’agit que sur un ou plusieurs objets, mais pas forcément tous, et de plus, l’action est faite en 2 temps : elle est d’abord purement graphique via les fonctions </w:t>
      </w:r>
      <w:r w:rsidRPr="0005192C">
        <w:rPr>
          <w:szCs w:val="24"/>
        </w:rPr>
        <w:lastRenderedPageBreak/>
        <w:t>OpenGL adéquates et ce n’est qu’en validant par le bouton « Appliquer » que la base de donnée est modifiée.</w:t>
      </w:r>
    </w:p>
    <w:p w14:paraId="3263C623" w14:textId="77777777" w:rsidR="00E01EEC" w:rsidRPr="0005192C" w:rsidRDefault="00E01EEC" w:rsidP="00E01EEC">
      <w:pPr>
        <w:pStyle w:val="Retraitcorpsdetexte21"/>
        <w:jc w:val="both"/>
        <w:rPr>
          <w:szCs w:val="24"/>
        </w:rPr>
      </w:pPr>
    </w:p>
    <w:p w14:paraId="38B50941" w14:textId="77777777" w:rsidR="00E01EEC" w:rsidRPr="0005192C" w:rsidRDefault="00E01EEC" w:rsidP="00E01EEC">
      <w:pPr>
        <w:pStyle w:val="Titre4"/>
        <w:numPr>
          <w:ilvl w:val="3"/>
          <w:numId w:val="1"/>
        </w:numPr>
        <w:jc w:val="both"/>
        <w:rPr>
          <w:sz w:val="24"/>
          <w:szCs w:val="24"/>
        </w:rPr>
      </w:pPr>
      <w:bookmarkStart w:id="67" w:name="_Toc278275747"/>
      <w:bookmarkStart w:id="68" w:name="_Toc278286070"/>
      <w:bookmarkStart w:id="69" w:name="_Toc166431970"/>
      <w:r w:rsidRPr="0005192C">
        <w:rPr>
          <w:sz w:val="24"/>
          <w:szCs w:val="24"/>
        </w:rPr>
        <w:t>Le menu Options</w:t>
      </w:r>
      <w:bookmarkEnd w:id="67"/>
      <w:bookmarkEnd w:id="68"/>
      <w:bookmarkEnd w:id="69"/>
    </w:p>
    <w:tbl>
      <w:tblPr>
        <w:tblpPr w:leftFromText="141" w:rightFromText="141" w:vertAnchor="text" w:tblpX="6486" w:tblpY="1"/>
        <w:tblOverlap w:val="never"/>
        <w:tblW w:w="0" w:type="auto"/>
        <w:tblLook w:val="01E0" w:firstRow="1" w:lastRow="1" w:firstColumn="1" w:lastColumn="1" w:noHBand="0" w:noVBand="0"/>
      </w:tblPr>
      <w:tblGrid>
        <w:gridCol w:w="3516"/>
      </w:tblGrid>
      <w:tr w:rsidR="00E01EEC" w:rsidRPr="0005192C" w14:paraId="2DA66C6E" w14:textId="77777777" w:rsidTr="001F254B">
        <w:tc>
          <w:tcPr>
            <w:tcW w:w="0" w:type="auto"/>
            <w:shd w:val="clear" w:color="auto" w:fill="auto"/>
            <w:vAlign w:val="center"/>
          </w:tcPr>
          <w:p w14:paraId="1430C29B" w14:textId="77777777" w:rsidR="00E01EEC" w:rsidRPr="0005192C" w:rsidRDefault="00116665" w:rsidP="007A749A">
            <w:pPr>
              <w:pStyle w:val="Retraitcorpsdetexte21"/>
              <w:ind w:firstLine="0"/>
              <w:rPr>
                <w:szCs w:val="24"/>
              </w:rPr>
            </w:pPr>
            <w:r w:rsidRPr="0005192C">
              <w:rPr>
                <w:noProof/>
                <w:szCs w:val="24"/>
              </w:rPr>
              <w:drawing>
                <wp:inline distT="0" distB="0" distL="0" distR="0" wp14:anchorId="0FFA0E43" wp14:editId="0701D817">
                  <wp:extent cx="2095500" cy="1543050"/>
                  <wp:effectExtent l="0" t="0" r="0" b="0"/>
                  <wp:docPr id="240" name="Imag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095500" cy="1543050"/>
                          </a:xfrm>
                          <a:prstGeom prst="rect">
                            <a:avLst/>
                          </a:prstGeom>
                        </pic:spPr>
                      </pic:pic>
                    </a:graphicData>
                  </a:graphic>
                </wp:inline>
              </w:drawing>
            </w:r>
          </w:p>
        </w:tc>
      </w:tr>
    </w:tbl>
    <w:p w14:paraId="649A93AC" w14:textId="77777777" w:rsidR="00E01EEC" w:rsidRPr="0005192C" w:rsidRDefault="00E01EEC" w:rsidP="00E01EEC">
      <w:pPr>
        <w:pStyle w:val="Retraitcorpsdetexte21"/>
        <w:jc w:val="both"/>
        <w:rPr>
          <w:szCs w:val="24"/>
        </w:rPr>
      </w:pPr>
      <w:r w:rsidRPr="0005192C">
        <w:rPr>
          <w:szCs w:val="24"/>
        </w:rPr>
        <w:t xml:space="preserve">On trouve dans ce menu des options ou fonctions générales, ne dépendant pas d’une base de </w:t>
      </w:r>
      <w:r w:rsidR="008B4557" w:rsidRPr="0005192C">
        <w:rPr>
          <w:szCs w:val="24"/>
        </w:rPr>
        <w:t>données</w:t>
      </w:r>
      <w:r w:rsidRPr="0005192C">
        <w:rPr>
          <w:szCs w:val="24"/>
        </w:rPr>
        <w:t xml:space="preserve"> spécifique et qui ne trouvent pas leur place dans les autres menus plus spécialisés.</w:t>
      </w:r>
    </w:p>
    <w:p w14:paraId="192013EA" w14:textId="77777777" w:rsidR="00E01EEC" w:rsidRPr="0005192C" w:rsidRDefault="00E01EEC" w:rsidP="00E01EEC">
      <w:pPr>
        <w:pStyle w:val="Retraitcorpsdetexte21"/>
        <w:jc w:val="both"/>
        <w:rPr>
          <w:szCs w:val="24"/>
        </w:rPr>
      </w:pPr>
      <w:r w:rsidRPr="0005192C">
        <w:rPr>
          <w:szCs w:val="24"/>
        </w:rPr>
        <w:t>Les trois premiers sous menus permettent de retravailler les palettes de couleurs destinées à afficher et coloriser les groupes au sens « </w:t>
      </w:r>
      <w:proofErr w:type="spellStart"/>
      <w:r w:rsidRPr="0005192C">
        <w:rPr>
          <w:szCs w:val="24"/>
        </w:rPr>
        <w:t>Crira</w:t>
      </w:r>
      <w:proofErr w:type="spellEnd"/>
      <w:r w:rsidRPr="0005192C">
        <w:rPr>
          <w:szCs w:val="24"/>
        </w:rPr>
        <w:t> ».</w:t>
      </w:r>
    </w:p>
    <w:p w14:paraId="7EA8B718" w14:textId="77777777" w:rsidR="00E01EEC" w:rsidRPr="0005192C" w:rsidRDefault="00E01EEC" w:rsidP="00E01EEC">
      <w:pPr>
        <w:pStyle w:val="Retraitcorpsdetexte21"/>
        <w:jc w:val="both"/>
        <w:rPr>
          <w:szCs w:val="24"/>
        </w:rPr>
      </w:pPr>
      <w:r w:rsidRPr="0005192C">
        <w:rPr>
          <w:szCs w:val="24"/>
        </w:rPr>
        <w:t xml:space="preserve">Le premier affiche une boîte de dialogue où on va pouvoir entrer un numéro de groupe et/ou un numéro de matériau. Pour chacun, à l’aide d’une palette de couleur, on va pouvoir choisir les composantes de lumière diffuse et de lumière ambiante (correspondant respectivement aux mots clés GL_DIFFUSE et GL_AMBIENT des routines OpenGL comme </w:t>
      </w:r>
      <w:proofErr w:type="spellStart"/>
      <w:r w:rsidRPr="0005192C">
        <w:rPr>
          <w:szCs w:val="24"/>
        </w:rPr>
        <w:t>glMaterialfv</w:t>
      </w:r>
      <w:proofErr w:type="spellEnd"/>
      <w:r w:rsidRPr="0005192C">
        <w:rPr>
          <w:szCs w:val="24"/>
        </w:rPr>
        <w:t>). Les couleurs proposées en entrée sont celles de la palette en cours. Dans l’idéal, il faudrait aussi proposer des options pour modifier deux autres composantes, la part spéculaire (correspondant à GL_SPECULAR) et la brillance (correspondant à GL_SHININESS).</w:t>
      </w:r>
    </w:p>
    <w:p w14:paraId="298511AD" w14:textId="77777777" w:rsidR="00E01EEC" w:rsidRPr="0005192C" w:rsidRDefault="00E01EEC" w:rsidP="00E01EEC">
      <w:pPr>
        <w:pStyle w:val="Retraitcorpsdetexte21"/>
        <w:jc w:val="both"/>
        <w:rPr>
          <w:szCs w:val="24"/>
        </w:rPr>
      </w:pPr>
      <w:r w:rsidRPr="0005192C">
        <w:rPr>
          <w:szCs w:val="24"/>
        </w:rPr>
        <w:t>Les deux sous-menus suivants permettent soit de relire une palette existante (fichier texte avec l’extension .pal) soit d’enregistrer une palette sous un nouveau nom.</w:t>
      </w:r>
    </w:p>
    <w:p w14:paraId="7103DA5C" w14:textId="77777777" w:rsidR="00E01EEC" w:rsidRPr="0005192C" w:rsidRDefault="00E01EEC" w:rsidP="00E01EEC">
      <w:pPr>
        <w:pStyle w:val="Retraitcorpsdetexte21"/>
        <w:jc w:val="both"/>
        <w:rPr>
          <w:szCs w:val="24"/>
        </w:rPr>
      </w:pPr>
      <w:r w:rsidRPr="0005192C">
        <w:rPr>
          <w:szCs w:val="24"/>
        </w:rPr>
        <w:t xml:space="preserve">Par défaut, OVNI possède une palette intégrée au code et qu’on retrouve dans le fichier </w:t>
      </w:r>
      <w:proofErr w:type="spellStart"/>
      <w:r w:rsidRPr="0005192C">
        <w:rPr>
          <w:szCs w:val="24"/>
        </w:rPr>
        <w:t>default.pal</w:t>
      </w:r>
      <w:proofErr w:type="spellEnd"/>
      <w:r w:rsidRPr="0005192C">
        <w:rPr>
          <w:szCs w:val="24"/>
        </w:rPr>
        <w:t xml:space="preserve"> dans le répertoire de l’exécutable. Une seconde palette, b747 y est également disponible à titre de démonstration.</w:t>
      </w:r>
    </w:p>
    <w:p w14:paraId="3BDCE452" w14:textId="77777777" w:rsidR="00E01EEC" w:rsidRPr="0005192C" w:rsidRDefault="00E01EEC" w:rsidP="00E01EEC">
      <w:pPr>
        <w:pStyle w:val="Retraitcorpsdetexte21"/>
        <w:jc w:val="both"/>
        <w:rPr>
          <w:szCs w:val="24"/>
        </w:rPr>
      </w:pPr>
      <w:r w:rsidRPr="0005192C">
        <w:rPr>
          <w:szCs w:val="24"/>
        </w:rPr>
        <w:t xml:space="preserve">OVNI prévoit de manipuler jusqu’à </w:t>
      </w:r>
      <w:r w:rsidR="00502BAD" w:rsidRPr="0005192C">
        <w:rPr>
          <w:szCs w:val="24"/>
        </w:rPr>
        <w:t>32</w:t>
      </w:r>
      <w:r w:rsidRPr="0005192C">
        <w:rPr>
          <w:szCs w:val="24"/>
        </w:rPr>
        <w:t xml:space="preserve"> couleurs de groupes (suffisa</w:t>
      </w:r>
      <w:r w:rsidR="00502BAD" w:rsidRPr="0005192C">
        <w:rPr>
          <w:szCs w:val="24"/>
        </w:rPr>
        <w:t xml:space="preserve">nt pour </w:t>
      </w:r>
      <w:proofErr w:type="spellStart"/>
      <w:r w:rsidR="00502BAD" w:rsidRPr="0005192C">
        <w:rPr>
          <w:szCs w:val="24"/>
        </w:rPr>
        <w:t>Crira</w:t>
      </w:r>
      <w:proofErr w:type="spellEnd"/>
      <w:r w:rsidR="00502BAD" w:rsidRPr="0005192C">
        <w:rPr>
          <w:szCs w:val="24"/>
        </w:rPr>
        <w:t xml:space="preserve"> qui en version 6.4</w:t>
      </w:r>
      <w:r w:rsidRPr="0005192C">
        <w:rPr>
          <w:szCs w:val="24"/>
        </w:rPr>
        <w:t xml:space="preserve"> n’en a que 10).</w:t>
      </w:r>
    </w:p>
    <w:p w14:paraId="24300305" w14:textId="77777777" w:rsidR="00E01EEC" w:rsidRPr="0005192C" w:rsidRDefault="00E01EEC" w:rsidP="00E01EEC">
      <w:pPr>
        <w:pStyle w:val="Retraitcorpsdetexte21"/>
        <w:jc w:val="both"/>
        <w:rPr>
          <w:szCs w:val="24"/>
        </w:rPr>
      </w:pPr>
      <w:r w:rsidRPr="0005192C">
        <w:rPr>
          <w:szCs w:val="24"/>
        </w:rPr>
        <w:t>Dans une prochaine version d’OVNI, il pourrait être intéressant d’offrir d’avantage d’options de manipulation de ces palettes de couleur en y ajoutant également la modification du fond bleu par défaut et du gris standard, sans colorisation de groupe.</w:t>
      </w:r>
    </w:p>
    <w:p w14:paraId="60F09980" w14:textId="77777777" w:rsidR="00E01EEC" w:rsidRPr="0005192C" w:rsidRDefault="00E01EEC" w:rsidP="00E01EEC">
      <w:pPr>
        <w:pStyle w:val="Retraitcorpsdetexte21"/>
        <w:jc w:val="both"/>
        <w:rPr>
          <w:szCs w:val="24"/>
        </w:rPr>
      </w:pPr>
    </w:p>
    <w:p w14:paraId="093DB6AB" w14:textId="77777777" w:rsidR="00E01EEC" w:rsidRPr="0005192C" w:rsidRDefault="00E01EEC" w:rsidP="00E01EEC">
      <w:pPr>
        <w:pStyle w:val="Retraitcorpsdetexte21"/>
        <w:jc w:val="both"/>
        <w:rPr>
          <w:szCs w:val="24"/>
        </w:rPr>
      </w:pPr>
      <w:r w:rsidRPr="0005192C">
        <w:rPr>
          <w:szCs w:val="24"/>
        </w:rPr>
        <w:t>Le sous-menu « Zoom automatique » peut s’utiliser si on veut revenir à une valeur de Zoom  permettant un affichage de l’ensemble des objets, surtout après diverses modifications de zoom mais également ajout, suppression d’objets, modification d’échelle, etc. La valeur du Zoom à appliquer est calculée à partir de la boîte englobante des objets, sans compter les objets « à supprimer ».</w:t>
      </w:r>
    </w:p>
    <w:p w14:paraId="1F957891" w14:textId="77777777" w:rsidR="00E01EEC" w:rsidRPr="0005192C" w:rsidRDefault="00E01EEC" w:rsidP="00E01EEC">
      <w:pPr>
        <w:pStyle w:val="Retraitcorpsdetexte21"/>
        <w:jc w:val="both"/>
        <w:rPr>
          <w:szCs w:val="24"/>
        </w:rPr>
      </w:pPr>
    </w:p>
    <w:p w14:paraId="443F203A" w14:textId="77777777" w:rsidR="00E01EEC" w:rsidRPr="0005192C" w:rsidRDefault="00E01EEC" w:rsidP="00E01EEC">
      <w:pPr>
        <w:pStyle w:val="Retraitcorpsdetexte21"/>
        <w:jc w:val="both"/>
        <w:rPr>
          <w:szCs w:val="24"/>
        </w:rPr>
      </w:pPr>
      <w:r w:rsidRPr="0005192C">
        <w:rPr>
          <w:szCs w:val="24"/>
        </w:rPr>
        <w:t>Le sous-menu « Centrage automatique » place le centre de la boite englobante des objets au centre de l’écran. Utile si on a déplacé plusieurs fois le centre de rotation ou perdu l’affichage des objets car la valeur de zoom est trop sensible aux déplacements latéraux.</w:t>
      </w:r>
    </w:p>
    <w:p w14:paraId="44C42AD6" w14:textId="77777777" w:rsidR="00E01EEC" w:rsidRPr="0005192C" w:rsidRDefault="00E01EEC" w:rsidP="00E01EEC">
      <w:pPr>
        <w:pStyle w:val="Retraitcorpsdetexte21"/>
        <w:jc w:val="both"/>
        <w:rPr>
          <w:szCs w:val="24"/>
        </w:rPr>
      </w:pPr>
    </w:p>
    <w:p w14:paraId="34AC1E72" w14:textId="77777777" w:rsidR="00E01EEC" w:rsidRPr="0005192C" w:rsidRDefault="00E01EEC" w:rsidP="00E01EEC">
      <w:pPr>
        <w:pStyle w:val="Retraitcorpsdetexte21"/>
        <w:jc w:val="both"/>
        <w:rPr>
          <w:szCs w:val="24"/>
        </w:rPr>
      </w:pPr>
    </w:p>
    <w:p w14:paraId="4A18D8ED" w14:textId="77777777" w:rsidR="00E01EEC" w:rsidRPr="0005192C" w:rsidRDefault="00E01EEC" w:rsidP="00E01EEC">
      <w:pPr>
        <w:pStyle w:val="Titre4"/>
        <w:numPr>
          <w:ilvl w:val="3"/>
          <w:numId w:val="1"/>
        </w:numPr>
        <w:jc w:val="both"/>
        <w:rPr>
          <w:sz w:val="24"/>
          <w:szCs w:val="24"/>
        </w:rPr>
      </w:pPr>
      <w:bookmarkStart w:id="70" w:name="_Toc278275748"/>
      <w:bookmarkStart w:id="71" w:name="_Toc278286071"/>
      <w:bookmarkStart w:id="72" w:name="_Toc166431971"/>
      <w:r w:rsidRPr="0005192C">
        <w:rPr>
          <w:sz w:val="24"/>
          <w:szCs w:val="24"/>
        </w:rPr>
        <w:t>Le menu Aide</w:t>
      </w:r>
      <w:bookmarkEnd w:id="70"/>
      <w:bookmarkEnd w:id="71"/>
      <w:bookmarkEnd w:id="72"/>
    </w:p>
    <w:p w14:paraId="3646C9F3" w14:textId="77777777" w:rsidR="004D2EF0" w:rsidRPr="0005192C" w:rsidRDefault="00E01EEC" w:rsidP="00E01EEC">
      <w:pPr>
        <w:pStyle w:val="Retraitcorpsdetexte21"/>
        <w:jc w:val="both"/>
        <w:rPr>
          <w:szCs w:val="24"/>
        </w:rPr>
      </w:pPr>
      <w:r w:rsidRPr="0005192C">
        <w:rPr>
          <w:szCs w:val="24"/>
        </w:rPr>
        <w:t xml:space="preserve">Ce menu </w:t>
      </w:r>
      <w:r w:rsidR="004D2EF0" w:rsidRPr="0005192C">
        <w:rPr>
          <w:szCs w:val="24"/>
        </w:rPr>
        <w:t>contient 2 sous-menus.</w:t>
      </w:r>
    </w:p>
    <w:p w14:paraId="54BE3E8D" w14:textId="77777777" w:rsidR="00E01EEC" w:rsidRPr="0005192C" w:rsidRDefault="004D2EF0" w:rsidP="00E01EEC">
      <w:pPr>
        <w:pStyle w:val="Retraitcorpsdetexte21"/>
        <w:jc w:val="both"/>
        <w:rPr>
          <w:szCs w:val="24"/>
        </w:rPr>
      </w:pPr>
      <w:r w:rsidRPr="0005192C">
        <w:rPr>
          <w:szCs w:val="24"/>
        </w:rPr>
        <w:t xml:space="preserve">Le premier sous-menu (Aide), également accessible via la touche F1, </w:t>
      </w:r>
      <w:r w:rsidR="00E01EEC" w:rsidRPr="0005192C">
        <w:rPr>
          <w:szCs w:val="24"/>
        </w:rPr>
        <w:t>appelle une fenêtre de visualisation de fichier</w:t>
      </w:r>
      <w:r w:rsidRPr="0005192C">
        <w:rPr>
          <w:szCs w:val="24"/>
        </w:rPr>
        <w:t>s</w:t>
      </w:r>
      <w:r w:rsidR="00E01EEC" w:rsidRPr="0005192C">
        <w:rPr>
          <w:szCs w:val="24"/>
        </w:rPr>
        <w:t xml:space="preserve"> html gérés par </w:t>
      </w:r>
      <w:r w:rsidRPr="0005192C">
        <w:rPr>
          <w:szCs w:val="24"/>
        </w:rPr>
        <w:t>wxWidgets</w:t>
      </w:r>
      <w:r w:rsidR="00E01EEC" w:rsidRPr="0005192C">
        <w:rPr>
          <w:szCs w:val="24"/>
        </w:rPr>
        <w:t>. Ces fichiers sont placés dans un sous répertoire « help » du répertoire où se trouve l’exécutable d’OVNI.</w:t>
      </w:r>
    </w:p>
    <w:p w14:paraId="217287CF" w14:textId="77777777" w:rsidR="00E01EEC" w:rsidRPr="0005192C" w:rsidRDefault="00E01EEC" w:rsidP="00E01EEC">
      <w:pPr>
        <w:pStyle w:val="Retraitcorpsdetexte21"/>
        <w:jc w:val="both"/>
        <w:rPr>
          <w:szCs w:val="24"/>
        </w:rPr>
      </w:pPr>
      <w:r w:rsidRPr="0005192C">
        <w:rPr>
          <w:szCs w:val="24"/>
        </w:rPr>
        <w:t xml:space="preserve">Le point d’entrée est le fichier « Aide.html ». Ce fichier comporte un lien vers un </w:t>
      </w:r>
      <w:r w:rsidR="00F457FA" w:rsidRPr="0005192C">
        <w:rPr>
          <w:szCs w:val="24"/>
        </w:rPr>
        <w:t>deux autres</w:t>
      </w:r>
      <w:r w:rsidRPr="0005192C">
        <w:rPr>
          <w:szCs w:val="24"/>
        </w:rPr>
        <w:t xml:space="preserve"> fichier « Menu.html »</w:t>
      </w:r>
      <w:r w:rsidR="00F457FA" w:rsidRPr="0005192C">
        <w:rPr>
          <w:szCs w:val="24"/>
        </w:rPr>
        <w:t xml:space="preserve"> et « About.html »</w:t>
      </w:r>
      <w:r w:rsidRPr="0005192C">
        <w:rPr>
          <w:szCs w:val="24"/>
        </w:rPr>
        <w:t>.</w:t>
      </w:r>
    </w:p>
    <w:p w14:paraId="41D0C8D8" w14:textId="77777777" w:rsidR="00E01EEC" w:rsidRPr="0005192C" w:rsidRDefault="00E01EEC" w:rsidP="00E01EEC">
      <w:pPr>
        <w:pStyle w:val="Retraitcorpsdetexte21"/>
        <w:jc w:val="both"/>
        <w:rPr>
          <w:szCs w:val="24"/>
        </w:rPr>
      </w:pPr>
      <w:r w:rsidRPr="0005192C">
        <w:rPr>
          <w:szCs w:val="24"/>
        </w:rPr>
        <w:lastRenderedPageBreak/>
        <w:t>Ces fichiers contiennent un rappel abrégé des diverses commandes, menus et sous-menus d’OVNI.</w:t>
      </w:r>
    </w:p>
    <w:tbl>
      <w:tblPr>
        <w:tblStyle w:val="Grilledutableau"/>
        <w:tblpPr w:leftFromText="142" w:rightFromText="142" w:vertAnchor="text" w:tblpX="5671" w:tblpY="1"/>
        <w:tblOverlap w:val="never"/>
        <w:tblW w:w="0" w:type="auto"/>
        <w:tblLook w:val="04A0" w:firstRow="1" w:lastRow="0" w:firstColumn="1" w:lastColumn="0" w:noHBand="0" w:noVBand="1"/>
      </w:tblPr>
      <w:tblGrid>
        <w:gridCol w:w="4851"/>
      </w:tblGrid>
      <w:tr w:rsidR="004D2EF0" w:rsidRPr="0005192C" w14:paraId="3B42732A" w14:textId="77777777" w:rsidTr="001F254B">
        <w:tc>
          <w:tcPr>
            <w:tcW w:w="0" w:type="auto"/>
          </w:tcPr>
          <w:p w14:paraId="01B5EC9A" w14:textId="77777777" w:rsidR="004D2EF0" w:rsidRPr="0005192C" w:rsidRDefault="004D2EF0" w:rsidP="004D2EF0">
            <w:pPr>
              <w:pStyle w:val="Retraitcorpsdetexte21"/>
              <w:ind w:firstLine="0"/>
              <w:jc w:val="both"/>
              <w:rPr>
                <w:szCs w:val="24"/>
              </w:rPr>
            </w:pPr>
            <w:r w:rsidRPr="0005192C">
              <w:rPr>
                <w:noProof/>
                <w:szCs w:val="24"/>
              </w:rPr>
              <w:drawing>
                <wp:inline distT="0" distB="0" distL="0" distR="0" wp14:anchorId="6CCBA339" wp14:editId="5B41BCBD">
                  <wp:extent cx="2943225" cy="120547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943225" cy="1205470"/>
                          </a:xfrm>
                          <a:prstGeom prst="rect">
                            <a:avLst/>
                          </a:prstGeom>
                        </pic:spPr>
                      </pic:pic>
                    </a:graphicData>
                  </a:graphic>
                </wp:inline>
              </w:drawing>
            </w:r>
          </w:p>
        </w:tc>
      </w:tr>
    </w:tbl>
    <w:p w14:paraId="7F48D3F8" w14:textId="77777777" w:rsidR="004D2EF0" w:rsidRPr="0005192C" w:rsidRDefault="004D2EF0" w:rsidP="00E01EEC">
      <w:pPr>
        <w:pStyle w:val="Retraitcorpsdetexte21"/>
        <w:jc w:val="both"/>
        <w:rPr>
          <w:szCs w:val="24"/>
        </w:rPr>
      </w:pPr>
      <w:r w:rsidRPr="0005192C">
        <w:rPr>
          <w:szCs w:val="24"/>
        </w:rPr>
        <w:t>Le second sous-menu (</w:t>
      </w:r>
      <w:r w:rsidR="00F457FA" w:rsidRPr="0005192C">
        <w:rPr>
          <w:szCs w:val="24"/>
        </w:rPr>
        <w:t xml:space="preserve">A propos) affiche </w:t>
      </w:r>
      <w:r w:rsidRPr="0005192C">
        <w:rPr>
          <w:szCs w:val="24"/>
        </w:rPr>
        <w:t>une information sur Ovni, donnant</w:t>
      </w:r>
      <w:r w:rsidR="00F457FA" w:rsidRPr="0005192C">
        <w:rPr>
          <w:szCs w:val="24"/>
        </w:rPr>
        <w:t>,</w:t>
      </w:r>
      <w:r w:rsidRPr="0005192C">
        <w:rPr>
          <w:szCs w:val="24"/>
        </w:rPr>
        <w:t xml:space="preserve"> notamment le numéro </w:t>
      </w:r>
      <w:r w:rsidR="00F457FA" w:rsidRPr="0005192C">
        <w:rPr>
          <w:szCs w:val="24"/>
        </w:rPr>
        <w:t xml:space="preserve">et le type </w:t>
      </w:r>
      <w:r w:rsidRPr="0005192C">
        <w:rPr>
          <w:szCs w:val="24"/>
        </w:rPr>
        <w:t>de version de la librairie wxWidgets utilisée ainsi que le compilateur et le nombre de bits de compilation.</w:t>
      </w:r>
    </w:p>
    <w:p w14:paraId="27F8CD67" w14:textId="77777777" w:rsidR="00E01EEC" w:rsidRPr="0005192C" w:rsidRDefault="00E01EEC" w:rsidP="00E01EEC">
      <w:pPr>
        <w:pStyle w:val="Corpsdetexte"/>
        <w:jc w:val="both"/>
        <w:rPr>
          <w:sz w:val="24"/>
          <w:szCs w:val="24"/>
        </w:rPr>
      </w:pPr>
    </w:p>
    <w:p w14:paraId="0EECA916" w14:textId="77777777" w:rsidR="00E01EEC" w:rsidRPr="0005192C" w:rsidRDefault="00E01EEC" w:rsidP="00E01EEC">
      <w:pPr>
        <w:pStyle w:val="Titre3"/>
        <w:numPr>
          <w:ilvl w:val="2"/>
          <w:numId w:val="1"/>
        </w:numPr>
        <w:jc w:val="both"/>
        <w:rPr>
          <w:sz w:val="24"/>
          <w:szCs w:val="24"/>
        </w:rPr>
      </w:pPr>
      <w:bookmarkStart w:id="73" w:name="_Toc278275749"/>
      <w:bookmarkStart w:id="74" w:name="_Toc278286072"/>
      <w:bookmarkStart w:id="75" w:name="_Toc166431972"/>
      <w:r w:rsidRPr="0005192C">
        <w:rPr>
          <w:sz w:val="24"/>
          <w:szCs w:val="24"/>
        </w:rPr>
        <w:t>Les boutons sous la barre de menus</w:t>
      </w:r>
      <w:bookmarkEnd w:id="73"/>
      <w:bookmarkEnd w:id="74"/>
      <w:bookmarkEnd w:id="75"/>
    </w:p>
    <w:p w14:paraId="281F5B1B" w14:textId="77777777" w:rsidR="00E01EEC" w:rsidRPr="0005192C" w:rsidRDefault="00E01EEC" w:rsidP="00E01EEC">
      <w:pPr>
        <w:pStyle w:val="Retraitcorpsdetexte21"/>
        <w:keepNext/>
        <w:jc w:val="both"/>
        <w:rPr>
          <w:szCs w:val="24"/>
        </w:rPr>
      </w:pPr>
      <w:r w:rsidRPr="0005192C">
        <w:rPr>
          <w:szCs w:val="24"/>
        </w:rPr>
        <w:t>La barre de boutons se présente ainsi :</w:t>
      </w:r>
    </w:p>
    <w:p w14:paraId="55F6D16E" w14:textId="77777777" w:rsidR="00E01EEC" w:rsidRPr="0005192C" w:rsidRDefault="00E01EEC" w:rsidP="00E01EEC">
      <w:pPr>
        <w:pStyle w:val="Retraitcorpsdetexte21"/>
        <w:keepNext/>
        <w:jc w:val="both"/>
        <w:rPr>
          <w:szCs w:val="24"/>
        </w:rPr>
      </w:pPr>
    </w:p>
    <w:p w14:paraId="78CD52C2" w14:textId="77777777" w:rsidR="00E01EEC" w:rsidRPr="0005192C" w:rsidRDefault="00F457FA" w:rsidP="00A4717A">
      <w:pPr>
        <w:pStyle w:val="Retraitcorpsdetexte21"/>
        <w:keepNext/>
        <w:ind w:firstLine="0"/>
        <w:jc w:val="center"/>
        <w:rPr>
          <w:szCs w:val="24"/>
        </w:rPr>
      </w:pPr>
      <w:r w:rsidRPr="0005192C">
        <w:rPr>
          <w:noProof/>
          <w:szCs w:val="24"/>
        </w:rPr>
        <w:drawing>
          <wp:inline distT="0" distB="0" distL="0" distR="0" wp14:anchorId="03F28265" wp14:editId="0981071B">
            <wp:extent cx="6516000" cy="237490"/>
            <wp:effectExtent l="0" t="0" r="0" b="0"/>
            <wp:docPr id="243" name="Imag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1"/>
                    <a:srcRect l="548" t="3030" r="282" b="-3030"/>
                    <a:stretch/>
                  </pic:blipFill>
                  <pic:spPr bwMode="auto">
                    <a:xfrm>
                      <a:off x="0" y="0"/>
                      <a:ext cx="6519018" cy="237600"/>
                    </a:xfrm>
                    <a:prstGeom prst="rect">
                      <a:avLst/>
                    </a:prstGeom>
                    <a:ln>
                      <a:noFill/>
                    </a:ln>
                    <a:extLst>
                      <a:ext uri="{53640926-AAD7-44D8-BBD7-CCE9431645EC}">
                        <a14:shadowObscured xmlns:a14="http://schemas.microsoft.com/office/drawing/2010/main"/>
                      </a:ext>
                    </a:extLst>
                  </pic:spPr>
                </pic:pic>
              </a:graphicData>
            </a:graphic>
          </wp:inline>
        </w:drawing>
      </w:r>
    </w:p>
    <w:p w14:paraId="77ECC898" w14:textId="77777777" w:rsidR="00E01EEC" w:rsidRPr="0005192C" w:rsidRDefault="00E01EEC" w:rsidP="00E01EEC">
      <w:pPr>
        <w:pStyle w:val="Retraitcorpsdetexte21"/>
        <w:jc w:val="both"/>
        <w:rPr>
          <w:szCs w:val="24"/>
        </w:rPr>
      </w:pPr>
    </w:p>
    <w:p w14:paraId="51D8739E" w14:textId="77777777" w:rsidR="00E01EEC" w:rsidRPr="0005192C" w:rsidRDefault="00E01EEC" w:rsidP="00E01EEC">
      <w:pPr>
        <w:pStyle w:val="Retraitcorpsdetexte21"/>
        <w:jc w:val="both"/>
        <w:rPr>
          <w:szCs w:val="24"/>
        </w:rPr>
      </w:pPr>
      <w:r w:rsidRPr="0005192C">
        <w:rPr>
          <w:szCs w:val="24"/>
        </w:rPr>
        <w:t>Les boutons + et – permettent d’augmenter ou de diminuer la valeur du Zoom sur tous les objets affichés. Il existe un raccourci clavier faisant la même chose.</w:t>
      </w:r>
    </w:p>
    <w:p w14:paraId="77D84CBC" w14:textId="77777777" w:rsidR="00E01EEC" w:rsidRPr="0005192C" w:rsidRDefault="00E01EEC" w:rsidP="00E01EEC">
      <w:pPr>
        <w:pStyle w:val="Retraitcorpsdetexte21"/>
        <w:jc w:val="both"/>
        <w:rPr>
          <w:szCs w:val="24"/>
        </w:rPr>
      </w:pPr>
      <w:r w:rsidRPr="0005192C">
        <w:rPr>
          <w:szCs w:val="24"/>
        </w:rPr>
        <w:t>Les boutons de déplacements gauche, droite, haut, bas, déplacent à l’écran tous les objets affichés dans le sens indiqué. Il existe des raccourcis clavier faisant la même chose</w:t>
      </w:r>
      <w:r w:rsidR="00AE086B">
        <w:rPr>
          <w:szCs w:val="24"/>
        </w:rPr>
        <w:t xml:space="preserve"> (flèches du clavier)</w:t>
      </w:r>
      <w:r w:rsidRPr="0005192C">
        <w:rPr>
          <w:szCs w:val="24"/>
        </w:rPr>
        <w:t>.</w:t>
      </w:r>
    </w:p>
    <w:p w14:paraId="4004CE6B" w14:textId="77777777" w:rsidR="00E01EEC" w:rsidRPr="0005192C" w:rsidRDefault="00E01EEC" w:rsidP="00E01EEC">
      <w:pPr>
        <w:pStyle w:val="Retraitcorpsdetexte21"/>
        <w:jc w:val="both"/>
        <w:rPr>
          <w:szCs w:val="24"/>
        </w:rPr>
      </w:pPr>
      <w:r w:rsidRPr="0005192C">
        <w:rPr>
          <w:szCs w:val="24"/>
        </w:rPr>
        <w:t>Les boutons à icône qui suivent permettent d’accéder rapidement à certaines fonctionnalités, pour la plupart présentes via les divers menus. Pour une explication plus détaillée, on se reportera donc au menu correspondant.</w:t>
      </w:r>
    </w:p>
    <w:p w14:paraId="136FBE1C" w14:textId="77777777" w:rsidR="00E01EEC" w:rsidRPr="0005192C" w:rsidRDefault="00E01EEC" w:rsidP="00E01EEC">
      <w:pPr>
        <w:pStyle w:val="Retraitcorpsdetexte21"/>
        <w:ind w:left="360" w:firstLine="0"/>
        <w:jc w:val="both"/>
        <w:rPr>
          <w:szCs w:val="24"/>
        </w:rPr>
      </w:pPr>
    </w:p>
    <w:p w14:paraId="40DCE67A" w14:textId="77777777"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35FA42F1" wp14:editId="5CE6F0DD">
            <wp:extent cx="180975" cy="180975"/>
            <wp:effectExtent l="0" t="0" r="9525" b="9525"/>
            <wp:docPr id="50" name="Image 50" descr="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oint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en mode points (voir aussi §</w:t>
      </w:r>
      <w:r w:rsidR="00E01EEC" w:rsidRPr="0005192C">
        <w:rPr>
          <w:szCs w:val="24"/>
        </w:rPr>
        <w:fldChar w:fldCharType="begin"/>
      </w:r>
      <w:r w:rsidR="00E01EEC" w:rsidRPr="0005192C">
        <w:rPr>
          <w:szCs w:val="24"/>
        </w:rPr>
        <w:instrText xml:space="preserve"> REF _Ref277766465 \r \h  \* MERGEFORMAT </w:instrText>
      </w:r>
      <w:r w:rsidR="00E01EEC" w:rsidRPr="0005192C">
        <w:rPr>
          <w:szCs w:val="24"/>
        </w:rPr>
      </w:r>
      <w:r w:rsidR="00E01EEC" w:rsidRPr="0005192C">
        <w:rPr>
          <w:szCs w:val="24"/>
        </w:rPr>
        <w:fldChar w:fldCharType="separate"/>
      </w:r>
      <w:r w:rsidR="004F7BE8">
        <w:rPr>
          <w:szCs w:val="24"/>
        </w:rPr>
        <w:t>5.1.3.2</w:t>
      </w:r>
      <w:r w:rsidR="00E01EEC" w:rsidRPr="0005192C">
        <w:rPr>
          <w:szCs w:val="24"/>
        </w:rPr>
        <w:fldChar w:fldCharType="end"/>
      </w:r>
      <w:r w:rsidR="00E01EEC" w:rsidRPr="0005192C">
        <w:rPr>
          <w:szCs w:val="24"/>
        </w:rPr>
        <w:t>) ;</w:t>
      </w:r>
    </w:p>
    <w:p w14:paraId="7582B9E6" w14:textId="77777777"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22B33BE8" wp14:editId="510E0327">
            <wp:extent cx="180975" cy="180975"/>
            <wp:effectExtent l="0" t="0" r="9525" b="9525"/>
            <wp:docPr id="51" name="Image 51" descr="fil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ilai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en mode filaire ;</w:t>
      </w:r>
    </w:p>
    <w:p w14:paraId="332295C1" w14:textId="77777777"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219BE123" wp14:editId="7418B9C1">
            <wp:extent cx="180975" cy="180975"/>
            <wp:effectExtent l="0" t="0" r="9525" b="9525"/>
            <wp:docPr id="52" name="Image 52" descr="p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plei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en mode plein (activé par défaut) ;</w:t>
      </w:r>
    </w:p>
    <w:p w14:paraId="50D7E7DA" w14:textId="77777777"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739B0A3C" wp14:editId="1DE49A02">
            <wp:extent cx="180975" cy="180975"/>
            <wp:effectExtent l="0" t="0" r="9525" b="9525"/>
            <wp:docPr id="53" name="Image 53" descr="a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ax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3 axes X, Y et Z de la base de données (voir aussi §</w:t>
      </w:r>
      <w:r w:rsidR="00E01EEC" w:rsidRPr="0005192C">
        <w:rPr>
          <w:szCs w:val="24"/>
        </w:rPr>
        <w:fldChar w:fldCharType="begin"/>
      </w:r>
      <w:r w:rsidR="00E01EEC" w:rsidRPr="0005192C">
        <w:rPr>
          <w:szCs w:val="24"/>
        </w:rPr>
        <w:instrText xml:space="preserve"> REF _Ref277766465 \r \h  \* MERGEFORMAT </w:instrText>
      </w:r>
      <w:r w:rsidR="00E01EEC" w:rsidRPr="0005192C">
        <w:rPr>
          <w:szCs w:val="24"/>
        </w:rPr>
      </w:r>
      <w:r w:rsidR="00E01EEC" w:rsidRPr="0005192C">
        <w:rPr>
          <w:szCs w:val="24"/>
        </w:rPr>
        <w:fldChar w:fldCharType="separate"/>
      </w:r>
      <w:r w:rsidR="004F7BE8">
        <w:rPr>
          <w:szCs w:val="24"/>
        </w:rPr>
        <w:t>5.1.3.2</w:t>
      </w:r>
      <w:r w:rsidR="00E01EEC" w:rsidRPr="0005192C">
        <w:rPr>
          <w:szCs w:val="24"/>
        </w:rPr>
        <w:fldChar w:fldCharType="end"/>
      </w:r>
      <w:r w:rsidR="00E01EEC" w:rsidRPr="0005192C">
        <w:rPr>
          <w:szCs w:val="24"/>
        </w:rPr>
        <w:t>) ;</w:t>
      </w:r>
    </w:p>
    <w:p w14:paraId="05E66EC4" w14:textId="77777777"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65F4FC17" wp14:editId="0277F57F">
            <wp:extent cx="180975" cy="180975"/>
            <wp:effectExtent l="0" t="0" r="9525" b="9525"/>
            <wp:docPr id="54" name="Image 54" descr="bo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boi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 la boîte englobante des objets affichés ;</w:t>
      </w:r>
    </w:p>
    <w:p w14:paraId="7433FD23" w14:textId="77777777"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4F11B545" wp14:editId="7563F161">
            <wp:extent cx="180975" cy="180975"/>
            <wp:effectExtent l="0" t="0" r="9525" b="9525"/>
            <wp:docPr id="55" name="Image 55" descr="B_Norm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B_Normale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normales au barycentre des facettes sélectionnées (voir aussi §</w:t>
      </w:r>
      <w:r w:rsidR="00E01EEC" w:rsidRPr="0005192C">
        <w:rPr>
          <w:szCs w:val="24"/>
        </w:rPr>
        <w:fldChar w:fldCharType="begin"/>
      </w:r>
      <w:r w:rsidR="00E01EEC" w:rsidRPr="0005192C">
        <w:rPr>
          <w:szCs w:val="24"/>
        </w:rPr>
        <w:instrText xml:space="preserve"> REF _Ref277766531 \r \h  \* MERGEFORMAT </w:instrText>
      </w:r>
      <w:r w:rsidR="00E01EEC" w:rsidRPr="0005192C">
        <w:rPr>
          <w:szCs w:val="24"/>
        </w:rPr>
      </w:r>
      <w:r w:rsidR="00E01EEC" w:rsidRPr="0005192C">
        <w:rPr>
          <w:szCs w:val="24"/>
        </w:rPr>
        <w:fldChar w:fldCharType="separate"/>
      </w:r>
      <w:r w:rsidR="004F7BE8">
        <w:rPr>
          <w:szCs w:val="24"/>
        </w:rPr>
        <w:t>5.1.3.4</w:t>
      </w:r>
      <w:r w:rsidR="00E01EEC" w:rsidRPr="0005192C">
        <w:rPr>
          <w:szCs w:val="24"/>
        </w:rPr>
        <w:fldChar w:fldCharType="end"/>
      </w:r>
      <w:r w:rsidR="00E01EEC" w:rsidRPr="0005192C">
        <w:rPr>
          <w:szCs w:val="24"/>
        </w:rPr>
        <w:t>) ;</w:t>
      </w:r>
    </w:p>
    <w:p w14:paraId="098320CD" w14:textId="77777777"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16301ADD" wp14:editId="4E83573E">
            <wp:extent cx="180975" cy="180975"/>
            <wp:effectExtent l="0" t="0" r="9525" b="9525"/>
            <wp:docPr id="56" name="Image 56" descr="S_Norm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_Normale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normales aux sommets des facettes sélectionnées ;</w:t>
      </w:r>
    </w:p>
    <w:p w14:paraId="068E2055" w14:textId="77777777"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1FB6BFE4" wp14:editId="40EC438D">
            <wp:extent cx="180975" cy="180975"/>
            <wp:effectExtent l="0" t="0" r="9525" b="9525"/>
            <wp:docPr id="57" name="Image 57" descr="s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u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 la source d’éclairage OpenGL ;</w:t>
      </w:r>
    </w:p>
    <w:p w14:paraId="157B17C7" w14:textId="77777777"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42E85B21" wp14:editId="66FCD1D5">
            <wp:extent cx="180975" cy="180975"/>
            <wp:effectExtent l="0" t="0" r="9525" b="9525"/>
            <wp:docPr id="58" name="Image 58" descr="goura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gourau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le lissage (l’ombrage) de Gouraud ;</w:t>
      </w:r>
    </w:p>
    <w:p w14:paraId="2E4BD7EE" w14:textId="77777777"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0C0AD836" wp14:editId="17153E73">
            <wp:extent cx="180975" cy="180975"/>
            <wp:effectExtent l="0" t="0" r="9525" b="9525"/>
            <wp:docPr id="59" name="Image 59" descr="out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outil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affiche la boîte de dialogue Outils/Sélection et déplacements (voir §</w:t>
      </w:r>
      <w:r w:rsidR="00E01EEC" w:rsidRPr="0005192C">
        <w:rPr>
          <w:szCs w:val="24"/>
        </w:rPr>
        <w:fldChar w:fldCharType="begin"/>
      </w:r>
      <w:r w:rsidR="00E01EEC" w:rsidRPr="0005192C">
        <w:rPr>
          <w:szCs w:val="24"/>
        </w:rPr>
        <w:instrText xml:space="preserve"> REF _Ref277763465 \r \h  \* MERGEFORMAT </w:instrText>
      </w:r>
      <w:r w:rsidR="00E01EEC" w:rsidRPr="0005192C">
        <w:rPr>
          <w:szCs w:val="24"/>
        </w:rPr>
      </w:r>
      <w:r w:rsidR="00E01EEC" w:rsidRPr="0005192C">
        <w:rPr>
          <w:szCs w:val="24"/>
        </w:rPr>
        <w:fldChar w:fldCharType="separate"/>
      </w:r>
      <w:r w:rsidR="004F7BE8">
        <w:rPr>
          <w:szCs w:val="24"/>
        </w:rPr>
        <w:t>5.1.3.7.1</w:t>
      </w:r>
      <w:r w:rsidR="00E01EEC" w:rsidRPr="0005192C">
        <w:rPr>
          <w:szCs w:val="24"/>
        </w:rPr>
        <w:fldChar w:fldCharType="end"/>
      </w:r>
      <w:r w:rsidR="00E01EEC" w:rsidRPr="0005192C">
        <w:rPr>
          <w:szCs w:val="24"/>
        </w:rPr>
        <w:t>) ;</w:t>
      </w:r>
    </w:p>
    <w:p w14:paraId="2EA78680" w14:textId="77777777"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25098969" wp14:editId="79E94D7E">
            <wp:extent cx="180975" cy="180975"/>
            <wp:effectExtent l="0" t="0" r="9525" b="9525"/>
            <wp:docPr id="60" name="Image 60" descr="modi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modif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affiche la boîte de dialogue Outils/Modifications (voir §</w:t>
      </w:r>
      <w:r w:rsidR="00E01EEC" w:rsidRPr="0005192C">
        <w:rPr>
          <w:szCs w:val="24"/>
        </w:rPr>
        <w:fldChar w:fldCharType="begin"/>
      </w:r>
      <w:r w:rsidR="00E01EEC" w:rsidRPr="0005192C">
        <w:rPr>
          <w:szCs w:val="24"/>
        </w:rPr>
        <w:instrText xml:space="preserve"> REF _Ref277763485 \r \h  \* MERGEFORMAT </w:instrText>
      </w:r>
      <w:r w:rsidR="00E01EEC" w:rsidRPr="0005192C">
        <w:rPr>
          <w:szCs w:val="24"/>
        </w:rPr>
      </w:r>
      <w:r w:rsidR="00E01EEC" w:rsidRPr="0005192C">
        <w:rPr>
          <w:szCs w:val="24"/>
        </w:rPr>
        <w:fldChar w:fldCharType="separate"/>
      </w:r>
      <w:r w:rsidR="004F7BE8">
        <w:rPr>
          <w:szCs w:val="24"/>
        </w:rPr>
        <w:t>5.1.3.7.2</w:t>
      </w:r>
      <w:r w:rsidR="00E01EEC" w:rsidRPr="0005192C">
        <w:rPr>
          <w:szCs w:val="24"/>
        </w:rPr>
        <w:fldChar w:fldCharType="end"/>
      </w:r>
      <w:r w:rsidR="00E01EEC" w:rsidRPr="0005192C">
        <w:rPr>
          <w:szCs w:val="24"/>
        </w:rPr>
        <w:t>) ;</w:t>
      </w:r>
    </w:p>
    <w:p w14:paraId="6BDFA973" w14:textId="77777777"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064EDE80" wp14:editId="1ABA9491">
            <wp:extent cx="180975" cy="180975"/>
            <wp:effectExtent l="0" t="0" r="9525" b="9525"/>
            <wp:docPr id="61" name="Image 61" descr="wxSlide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wxSlider1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curseurs en bas de fenêtre (activé par défaut).</w:t>
      </w:r>
    </w:p>
    <w:p w14:paraId="7E748F85" w14:textId="77777777" w:rsidR="00A4717A"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02E23DC5" wp14:editId="3C685FCB">
            <wp:extent cx="180975" cy="180975"/>
            <wp:effectExtent l="0" t="0" r="9525" b="952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A4717A" w:rsidRPr="0005192C">
        <w:rPr>
          <w:szCs w:val="24"/>
        </w:rPr>
        <w:t> :</w:t>
      </w:r>
      <w:r w:rsidR="00A4717A" w:rsidRPr="0005192C">
        <w:rPr>
          <w:szCs w:val="24"/>
        </w:rPr>
        <w:tab/>
        <w:t xml:space="preserve">active/désactive l’affichage des groupes au sens </w:t>
      </w:r>
      <w:proofErr w:type="spellStart"/>
      <w:r w:rsidR="00A4717A" w:rsidRPr="0005192C">
        <w:rPr>
          <w:szCs w:val="24"/>
        </w:rPr>
        <w:t>Crira</w:t>
      </w:r>
      <w:proofErr w:type="spellEnd"/>
      <w:r w:rsidR="00A4717A" w:rsidRPr="0005192C">
        <w:rPr>
          <w:szCs w:val="24"/>
        </w:rPr>
        <w:t xml:space="preserve"> (désactivé par défaut).</w:t>
      </w:r>
    </w:p>
    <w:p w14:paraId="58B2CD23" w14:textId="77777777" w:rsidR="00A4717A"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0B2FD58E" wp14:editId="452054CB">
            <wp:extent cx="180975" cy="180975"/>
            <wp:effectExtent l="0" t="0" r="9525" b="952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A4717A" w:rsidRPr="0005192C">
        <w:rPr>
          <w:szCs w:val="24"/>
        </w:rPr>
        <w:t> :</w:t>
      </w:r>
      <w:r w:rsidR="00A4717A" w:rsidRPr="0005192C">
        <w:rPr>
          <w:szCs w:val="24"/>
        </w:rPr>
        <w:tab/>
        <w:t>active/désactive l’affichage des matériaux (désactivé par défaut).</w:t>
      </w:r>
    </w:p>
    <w:p w14:paraId="5E74A03D" w14:textId="77777777" w:rsidR="00E01EEC" w:rsidRPr="0005192C" w:rsidRDefault="00E01EEC" w:rsidP="00E01EEC">
      <w:pPr>
        <w:pStyle w:val="Retraitcorpsdetexte21"/>
        <w:ind w:left="360" w:firstLine="0"/>
        <w:jc w:val="both"/>
        <w:rPr>
          <w:szCs w:val="24"/>
        </w:rPr>
      </w:pPr>
    </w:p>
    <w:p w14:paraId="3B342CE9" w14:textId="77777777" w:rsidR="00E01EEC" w:rsidRPr="0005192C" w:rsidRDefault="00C86856" w:rsidP="00E01EEC">
      <w:pPr>
        <w:pStyle w:val="Retraitcorpsdetexte21"/>
        <w:jc w:val="both"/>
        <w:rPr>
          <w:szCs w:val="24"/>
        </w:rPr>
      </w:pPr>
      <w:r w:rsidRPr="0005192C">
        <w:rPr>
          <w:szCs w:val="24"/>
        </w:rPr>
        <w:t>L</w:t>
      </w:r>
      <w:r w:rsidR="00E01EEC" w:rsidRPr="0005192C">
        <w:rPr>
          <w:szCs w:val="24"/>
        </w:rPr>
        <w:t>es boutons ont deux états : enfoncé pour activer la fonction correspondante ou relâché pour désactiver la fonction</w:t>
      </w:r>
      <w:r w:rsidRPr="0005192C">
        <w:rPr>
          <w:szCs w:val="24"/>
        </w:rPr>
        <w:t>.</w:t>
      </w:r>
    </w:p>
    <w:p w14:paraId="5BABBDEF" w14:textId="77777777" w:rsidR="00E01EEC" w:rsidRPr="0005192C" w:rsidRDefault="00E01EEC" w:rsidP="00E01EEC">
      <w:pPr>
        <w:pStyle w:val="Retraitcorpsdetexte21"/>
        <w:jc w:val="both"/>
        <w:rPr>
          <w:szCs w:val="24"/>
        </w:rPr>
      </w:pPr>
      <w:r w:rsidRPr="0005192C">
        <w:rPr>
          <w:szCs w:val="24"/>
        </w:rPr>
        <w:t>Si certaines des fonctions peuvent également être activées par un raccourci au clavier (voir ci-dessous §</w:t>
      </w:r>
      <w:r w:rsidRPr="0005192C">
        <w:rPr>
          <w:szCs w:val="24"/>
        </w:rPr>
        <w:fldChar w:fldCharType="begin"/>
      </w:r>
      <w:r w:rsidRPr="0005192C">
        <w:rPr>
          <w:szCs w:val="24"/>
        </w:rPr>
        <w:instrText xml:space="preserve"> REF _Ref277770113 \r \h  \* MERGEFORMAT </w:instrText>
      </w:r>
      <w:r w:rsidRPr="0005192C">
        <w:rPr>
          <w:szCs w:val="24"/>
        </w:rPr>
      </w:r>
      <w:r w:rsidRPr="0005192C">
        <w:rPr>
          <w:szCs w:val="24"/>
        </w:rPr>
        <w:fldChar w:fldCharType="separate"/>
      </w:r>
      <w:r w:rsidR="004F7BE8">
        <w:rPr>
          <w:szCs w:val="24"/>
        </w:rPr>
        <w:t>5.2</w:t>
      </w:r>
      <w:r w:rsidRPr="0005192C">
        <w:rPr>
          <w:szCs w:val="24"/>
        </w:rPr>
        <w:fldChar w:fldCharType="end"/>
      </w:r>
      <w:r w:rsidRPr="0005192C">
        <w:rPr>
          <w:szCs w:val="24"/>
        </w:rPr>
        <w:t>), ou via un bouton, une case à cocher dans un menu et/ou une boîte de dialogue, l’état des boutons change en fonction de l’état courant de la fonction.</w:t>
      </w:r>
    </w:p>
    <w:p w14:paraId="66A26B1D" w14:textId="77777777" w:rsidR="00E01EEC" w:rsidRPr="0005192C" w:rsidRDefault="00E01EEC" w:rsidP="00E01EEC">
      <w:pPr>
        <w:pStyle w:val="Retraitcorpsdetexte21"/>
        <w:jc w:val="both"/>
        <w:rPr>
          <w:szCs w:val="24"/>
        </w:rPr>
      </w:pPr>
    </w:p>
    <w:p w14:paraId="7FF429F2" w14:textId="77777777" w:rsidR="00E01EEC" w:rsidRPr="0005192C" w:rsidRDefault="00E01EEC" w:rsidP="00E01EEC">
      <w:pPr>
        <w:pStyle w:val="Titre2"/>
        <w:numPr>
          <w:ilvl w:val="1"/>
          <w:numId w:val="1"/>
        </w:numPr>
        <w:jc w:val="both"/>
        <w:rPr>
          <w:sz w:val="24"/>
          <w:szCs w:val="24"/>
        </w:rPr>
      </w:pPr>
      <w:bookmarkStart w:id="76" w:name="_Ref277770113"/>
      <w:bookmarkStart w:id="77" w:name="_Toc278275750"/>
      <w:bookmarkStart w:id="78" w:name="_Toc278286073"/>
      <w:bookmarkStart w:id="79" w:name="_Toc166431973"/>
      <w:r w:rsidRPr="0005192C">
        <w:rPr>
          <w:sz w:val="24"/>
          <w:szCs w:val="24"/>
        </w:rPr>
        <w:t>Les raccourcis au clavier</w:t>
      </w:r>
      <w:bookmarkEnd w:id="76"/>
      <w:bookmarkEnd w:id="77"/>
      <w:bookmarkEnd w:id="78"/>
      <w:bookmarkEnd w:id="79"/>
    </w:p>
    <w:p w14:paraId="54FA3721" w14:textId="77777777" w:rsidR="00E01EEC" w:rsidRPr="0005192C" w:rsidRDefault="00E01EEC" w:rsidP="00E01EEC">
      <w:pPr>
        <w:pStyle w:val="Retraitcorpsdetexte21"/>
        <w:jc w:val="both"/>
        <w:rPr>
          <w:szCs w:val="24"/>
        </w:rPr>
      </w:pPr>
      <w:r w:rsidRPr="0005192C">
        <w:rPr>
          <w:szCs w:val="24"/>
        </w:rPr>
        <w:t xml:space="preserve">Voir aussi le paragraphe </w:t>
      </w:r>
      <w:r w:rsidRPr="0005192C">
        <w:rPr>
          <w:szCs w:val="24"/>
        </w:rPr>
        <w:fldChar w:fldCharType="begin"/>
      </w:r>
      <w:r w:rsidRPr="0005192C">
        <w:rPr>
          <w:szCs w:val="24"/>
        </w:rPr>
        <w:instrText xml:space="preserve"> REF _Ref277772058 \w \h  \* MERGEFORMAT </w:instrText>
      </w:r>
      <w:r w:rsidRPr="0005192C">
        <w:rPr>
          <w:szCs w:val="24"/>
        </w:rPr>
      </w:r>
      <w:r w:rsidRPr="0005192C">
        <w:rPr>
          <w:szCs w:val="24"/>
        </w:rPr>
        <w:fldChar w:fldCharType="separate"/>
      </w:r>
      <w:r w:rsidR="004F7BE8">
        <w:rPr>
          <w:szCs w:val="24"/>
        </w:rPr>
        <w:t>5.1.2</w:t>
      </w:r>
      <w:r w:rsidRPr="0005192C">
        <w:rPr>
          <w:szCs w:val="24"/>
        </w:rPr>
        <w:fldChar w:fldCharType="end"/>
      </w:r>
      <w:r w:rsidRPr="0005192C">
        <w:rPr>
          <w:szCs w:val="24"/>
        </w:rPr>
        <w:t xml:space="preserve"> </w:t>
      </w:r>
      <w:r w:rsidRPr="0005192C">
        <w:rPr>
          <w:szCs w:val="24"/>
        </w:rPr>
        <w:fldChar w:fldCharType="begin"/>
      </w:r>
      <w:r w:rsidRPr="0005192C">
        <w:rPr>
          <w:szCs w:val="24"/>
        </w:rPr>
        <w:instrText xml:space="preserve"> REF _Ref277772068 \h  \* MERGEFORMAT </w:instrText>
      </w:r>
      <w:r w:rsidRPr="0005192C">
        <w:rPr>
          <w:szCs w:val="24"/>
        </w:rPr>
      </w:r>
      <w:r w:rsidRPr="0005192C">
        <w:rPr>
          <w:szCs w:val="24"/>
        </w:rPr>
        <w:fldChar w:fldCharType="separate"/>
      </w:r>
      <w:r w:rsidR="004F7BE8" w:rsidRPr="0005192C">
        <w:rPr>
          <w:szCs w:val="24"/>
        </w:rPr>
        <w:t>Mouvements de base au clavier</w:t>
      </w:r>
      <w:r w:rsidRPr="0005192C">
        <w:rPr>
          <w:szCs w:val="24"/>
        </w:rPr>
        <w:fldChar w:fldCharType="end"/>
      </w:r>
      <w:r w:rsidRPr="0005192C">
        <w:rPr>
          <w:szCs w:val="24"/>
        </w:rPr>
        <w:t>.</w:t>
      </w:r>
    </w:p>
    <w:p w14:paraId="1E21BD8A" w14:textId="77777777" w:rsidR="00E01EEC" w:rsidRPr="0005192C" w:rsidRDefault="00E01EEC" w:rsidP="00E01EEC">
      <w:pPr>
        <w:pStyle w:val="Retraitcorpsdetexte21"/>
        <w:jc w:val="both"/>
        <w:rPr>
          <w:szCs w:val="24"/>
        </w:rPr>
      </w:pPr>
    </w:p>
    <w:p w14:paraId="0F7114BA" w14:textId="77777777" w:rsidR="00E01EEC" w:rsidRPr="0005192C" w:rsidRDefault="00E01EEC" w:rsidP="00E01EEC">
      <w:pPr>
        <w:pStyle w:val="Retraitcorpsdetexte21"/>
        <w:jc w:val="both"/>
        <w:rPr>
          <w:szCs w:val="24"/>
        </w:rPr>
      </w:pPr>
      <w:r w:rsidRPr="0005192C">
        <w:rPr>
          <w:szCs w:val="24"/>
        </w:rPr>
        <w:t xml:space="preserve">Les </w:t>
      </w:r>
      <w:r w:rsidRPr="0005192C">
        <w:rPr>
          <w:b/>
          <w:i/>
          <w:szCs w:val="24"/>
        </w:rPr>
        <w:t>flèches du clavier</w:t>
      </w:r>
      <w:r w:rsidRPr="0005192C">
        <w:rPr>
          <w:szCs w:val="24"/>
        </w:rPr>
        <w:t xml:space="preserve"> (droite, gauche, haut et bas) sont utilisées pour les </w:t>
      </w:r>
      <w:r w:rsidR="00474519" w:rsidRPr="0005192C">
        <w:rPr>
          <w:szCs w:val="24"/>
        </w:rPr>
        <w:t>translation</w:t>
      </w:r>
      <w:r w:rsidR="00C86856" w:rsidRPr="0005192C">
        <w:rPr>
          <w:szCs w:val="24"/>
        </w:rPr>
        <w:t>s</w:t>
      </w:r>
      <w:r w:rsidRPr="0005192C">
        <w:rPr>
          <w:szCs w:val="24"/>
        </w:rPr>
        <w:t xml:space="preserve"> en X et Y (écran).</w:t>
      </w:r>
    </w:p>
    <w:p w14:paraId="0034E2E4" w14:textId="77777777" w:rsidR="00E01EEC" w:rsidRPr="0005192C" w:rsidRDefault="00E01EEC" w:rsidP="00E01EEC">
      <w:pPr>
        <w:pStyle w:val="Retraitcorpsdetexte21"/>
        <w:jc w:val="both"/>
        <w:rPr>
          <w:szCs w:val="24"/>
        </w:rPr>
      </w:pPr>
      <w:r w:rsidRPr="0005192C">
        <w:rPr>
          <w:szCs w:val="24"/>
        </w:rPr>
        <w:t xml:space="preserve">Pour </w:t>
      </w:r>
      <w:r w:rsidR="00F83E2A">
        <w:rPr>
          <w:szCs w:val="24"/>
        </w:rPr>
        <w:t xml:space="preserve">obtenir </w:t>
      </w:r>
      <w:r w:rsidRPr="0005192C">
        <w:rPr>
          <w:szCs w:val="24"/>
        </w:rPr>
        <w:t>un</w:t>
      </w:r>
      <w:r w:rsidR="00474519" w:rsidRPr="0005192C">
        <w:rPr>
          <w:szCs w:val="24"/>
        </w:rPr>
        <w:t>e</w:t>
      </w:r>
      <w:r w:rsidRPr="0005192C">
        <w:rPr>
          <w:szCs w:val="24"/>
        </w:rPr>
        <w:t xml:space="preserve"> </w:t>
      </w:r>
      <w:r w:rsidR="00474519" w:rsidRPr="0005192C">
        <w:rPr>
          <w:szCs w:val="24"/>
        </w:rPr>
        <w:t>rotation</w:t>
      </w:r>
      <w:r w:rsidRPr="0005192C">
        <w:rPr>
          <w:szCs w:val="24"/>
        </w:rPr>
        <w:t xml:space="preserve"> en X ou Y écran, appuyer simultanément sur la touche </w:t>
      </w:r>
      <w:r w:rsidRPr="0005192C">
        <w:rPr>
          <w:b/>
          <w:i/>
          <w:szCs w:val="24"/>
        </w:rPr>
        <w:t>Shift</w:t>
      </w:r>
      <w:r w:rsidRPr="0005192C">
        <w:rPr>
          <w:szCs w:val="24"/>
        </w:rPr>
        <w:t xml:space="preserve"> (ou </w:t>
      </w:r>
      <w:r w:rsidRPr="0005192C">
        <w:rPr>
          <w:b/>
          <w:i/>
          <w:szCs w:val="24"/>
        </w:rPr>
        <w:t>Maj.</w:t>
      </w:r>
      <w:r w:rsidR="00C86856" w:rsidRPr="0005192C">
        <w:rPr>
          <w:szCs w:val="24"/>
        </w:rPr>
        <w:t>) et les flèches du clavier</w:t>
      </w:r>
      <w:r w:rsidRPr="0005192C">
        <w:rPr>
          <w:szCs w:val="24"/>
        </w:rPr>
        <w:t>.</w:t>
      </w:r>
    </w:p>
    <w:p w14:paraId="07F0E49A" w14:textId="77777777" w:rsidR="00E01EEC" w:rsidRPr="0005192C" w:rsidRDefault="00E01EEC" w:rsidP="00E01EEC">
      <w:pPr>
        <w:pStyle w:val="Retraitcorpsdetexte21"/>
        <w:jc w:val="both"/>
        <w:rPr>
          <w:szCs w:val="24"/>
        </w:rPr>
      </w:pPr>
      <w:r w:rsidRPr="0005192C">
        <w:rPr>
          <w:szCs w:val="24"/>
        </w:rPr>
        <w:t>Les flèches du clavier numériques (</w:t>
      </w:r>
      <w:proofErr w:type="spellStart"/>
      <w:r w:rsidRPr="0005192C">
        <w:rPr>
          <w:szCs w:val="24"/>
        </w:rPr>
        <w:t>Keypad</w:t>
      </w:r>
      <w:proofErr w:type="spellEnd"/>
      <w:r w:rsidRPr="0005192C">
        <w:rPr>
          <w:szCs w:val="24"/>
        </w:rPr>
        <w:t xml:space="preserve">) sont </w:t>
      </w:r>
      <w:r w:rsidR="00F83E2A">
        <w:rPr>
          <w:szCs w:val="24"/>
        </w:rPr>
        <w:t xml:space="preserve">aussi </w:t>
      </w:r>
      <w:r w:rsidRPr="0005192C">
        <w:rPr>
          <w:szCs w:val="24"/>
        </w:rPr>
        <w:t>utilisées pour les rotations</w:t>
      </w:r>
      <w:r w:rsidR="00F83E2A">
        <w:rPr>
          <w:szCs w:val="24"/>
        </w:rPr>
        <w:t xml:space="preserve"> ou des déplacements</w:t>
      </w:r>
      <w:r w:rsidRPr="0005192C">
        <w:rPr>
          <w:szCs w:val="24"/>
        </w:rPr>
        <w:t xml:space="preserve"> en X et Y écran (touches </w:t>
      </w:r>
      <w:r w:rsidRPr="0005192C">
        <w:rPr>
          <w:b/>
          <w:i/>
          <w:szCs w:val="24"/>
        </w:rPr>
        <w:t>6</w:t>
      </w:r>
      <w:r w:rsidRPr="0005192C">
        <w:rPr>
          <w:szCs w:val="24"/>
        </w:rPr>
        <w:t xml:space="preserve">, </w:t>
      </w:r>
      <w:r w:rsidRPr="0005192C">
        <w:rPr>
          <w:b/>
          <w:i/>
          <w:szCs w:val="24"/>
        </w:rPr>
        <w:t>4</w:t>
      </w:r>
      <w:r w:rsidRPr="0005192C">
        <w:rPr>
          <w:szCs w:val="24"/>
        </w:rPr>
        <w:t xml:space="preserve">, </w:t>
      </w:r>
      <w:r w:rsidRPr="0005192C">
        <w:rPr>
          <w:b/>
          <w:i/>
          <w:szCs w:val="24"/>
        </w:rPr>
        <w:t>8</w:t>
      </w:r>
      <w:r w:rsidRPr="0005192C">
        <w:rPr>
          <w:szCs w:val="24"/>
        </w:rPr>
        <w:t xml:space="preserve"> et </w:t>
      </w:r>
      <w:r w:rsidRPr="0005192C">
        <w:rPr>
          <w:b/>
          <w:i/>
          <w:szCs w:val="24"/>
        </w:rPr>
        <w:t>2</w:t>
      </w:r>
      <w:r w:rsidR="00F83E2A" w:rsidRPr="00F83E2A">
        <w:rPr>
          <w:szCs w:val="24"/>
        </w:rPr>
        <w:t>, associées ou non à la touche</w:t>
      </w:r>
      <w:r w:rsidR="00F83E2A">
        <w:rPr>
          <w:b/>
          <w:i/>
          <w:szCs w:val="24"/>
        </w:rPr>
        <w:t xml:space="preserve"> Maj</w:t>
      </w:r>
      <w:r w:rsidRPr="0005192C">
        <w:rPr>
          <w:szCs w:val="24"/>
        </w:rPr>
        <w:t>).</w:t>
      </w:r>
    </w:p>
    <w:p w14:paraId="3F7E9C06" w14:textId="77777777" w:rsidR="00E01EEC" w:rsidRPr="0005192C" w:rsidRDefault="00E01EEC" w:rsidP="00E01EEC">
      <w:pPr>
        <w:pStyle w:val="Retraitcorpsdetexte21"/>
        <w:jc w:val="both"/>
        <w:rPr>
          <w:szCs w:val="24"/>
        </w:rPr>
      </w:pPr>
      <w:r w:rsidRPr="0005192C">
        <w:rPr>
          <w:szCs w:val="24"/>
        </w:rPr>
        <w:t xml:space="preserve">Sur PC, </w:t>
      </w:r>
      <w:r w:rsidR="00F83E2A">
        <w:rPr>
          <w:szCs w:val="24"/>
        </w:rPr>
        <w:t>l’action obtenue dépend à la fois de l’état de la</w:t>
      </w:r>
      <w:r w:rsidR="008F0555" w:rsidRPr="0005192C">
        <w:rPr>
          <w:szCs w:val="24"/>
        </w:rPr>
        <w:t xml:space="preserve"> touche </w:t>
      </w:r>
      <w:r w:rsidR="00F83E2A">
        <w:rPr>
          <w:szCs w:val="24"/>
        </w:rPr>
        <w:t xml:space="preserve">de verrouillage du pavé </w:t>
      </w:r>
      <w:r w:rsidRPr="0005192C">
        <w:rPr>
          <w:szCs w:val="24"/>
        </w:rPr>
        <w:t>numérique ("</w:t>
      </w:r>
      <w:proofErr w:type="spellStart"/>
      <w:r w:rsidRPr="0005192C">
        <w:rPr>
          <w:szCs w:val="24"/>
        </w:rPr>
        <w:t>Num</w:t>
      </w:r>
      <w:proofErr w:type="spellEnd"/>
      <w:r w:rsidRPr="0005192C">
        <w:rPr>
          <w:szCs w:val="24"/>
        </w:rPr>
        <w:t xml:space="preserve"> Lock" ou "</w:t>
      </w:r>
      <w:proofErr w:type="spellStart"/>
      <w:r w:rsidRPr="0005192C">
        <w:rPr>
          <w:szCs w:val="24"/>
        </w:rPr>
        <w:t>Verr</w:t>
      </w:r>
      <w:proofErr w:type="spellEnd"/>
      <w:r w:rsidRPr="0005192C">
        <w:rPr>
          <w:szCs w:val="24"/>
        </w:rPr>
        <w:t xml:space="preserve"> </w:t>
      </w:r>
      <w:proofErr w:type="spellStart"/>
      <w:r w:rsidRPr="0005192C">
        <w:rPr>
          <w:szCs w:val="24"/>
        </w:rPr>
        <w:t>num</w:t>
      </w:r>
      <w:proofErr w:type="spellEnd"/>
      <w:r w:rsidRPr="0005192C">
        <w:rPr>
          <w:szCs w:val="24"/>
        </w:rPr>
        <w:t>")</w:t>
      </w:r>
      <w:r w:rsidR="00F83E2A">
        <w:rPr>
          <w:szCs w:val="24"/>
        </w:rPr>
        <w:t xml:space="preserve"> et de la pression conjointe sur la touche </w:t>
      </w:r>
      <w:r w:rsidR="00F83E2A" w:rsidRPr="00F83E2A">
        <w:rPr>
          <w:b/>
          <w:szCs w:val="24"/>
        </w:rPr>
        <w:t>Maj</w:t>
      </w:r>
      <w:r w:rsidR="008F0555" w:rsidRPr="0005192C">
        <w:rPr>
          <w:szCs w:val="24"/>
        </w:rPr>
        <w:t>.</w:t>
      </w:r>
    </w:p>
    <w:p w14:paraId="77345D3F" w14:textId="77777777" w:rsidR="00E01EEC" w:rsidRPr="0005192C" w:rsidRDefault="00E01EEC" w:rsidP="00E01EEC">
      <w:pPr>
        <w:pStyle w:val="Retraitcorpsdetexte21"/>
        <w:jc w:val="both"/>
        <w:rPr>
          <w:szCs w:val="24"/>
        </w:rPr>
      </w:pPr>
    </w:p>
    <w:p w14:paraId="2EEA2AF4" w14:textId="77777777" w:rsidR="00E01EEC" w:rsidRPr="0005192C" w:rsidRDefault="00E01EEC" w:rsidP="00E01EEC">
      <w:pPr>
        <w:pStyle w:val="Retraitcorpsdetexte21"/>
        <w:jc w:val="both"/>
        <w:rPr>
          <w:szCs w:val="24"/>
        </w:rPr>
      </w:pPr>
      <w:r w:rsidRPr="0005192C">
        <w:rPr>
          <w:szCs w:val="24"/>
        </w:rPr>
        <w:t xml:space="preserve">Les touches </w:t>
      </w:r>
      <w:r w:rsidRPr="0005192C">
        <w:rPr>
          <w:b/>
          <w:i/>
          <w:szCs w:val="24"/>
        </w:rPr>
        <w:t>+</w:t>
      </w:r>
      <w:r w:rsidRPr="0005192C">
        <w:rPr>
          <w:szCs w:val="24"/>
        </w:rPr>
        <w:t xml:space="preserve"> et </w:t>
      </w:r>
      <w:r w:rsidRPr="0005192C">
        <w:rPr>
          <w:b/>
          <w:i/>
          <w:szCs w:val="24"/>
        </w:rPr>
        <w:t>-</w:t>
      </w:r>
      <w:r w:rsidRPr="0005192C">
        <w:rPr>
          <w:szCs w:val="24"/>
        </w:rPr>
        <w:t xml:space="preserve"> du clavier numérique peuvent aussi être </w:t>
      </w:r>
      <w:r w:rsidR="008F0555" w:rsidRPr="0005192C">
        <w:rPr>
          <w:szCs w:val="24"/>
        </w:rPr>
        <w:t>utilisées pour activer le Zoom.</w:t>
      </w:r>
    </w:p>
    <w:p w14:paraId="687EB039" w14:textId="77777777" w:rsidR="00E01EEC" w:rsidRPr="0005192C" w:rsidRDefault="00E01EEC" w:rsidP="00E01EEC">
      <w:pPr>
        <w:pStyle w:val="Retraitcorpsdetexte21"/>
        <w:jc w:val="both"/>
        <w:rPr>
          <w:szCs w:val="24"/>
        </w:rPr>
      </w:pPr>
    </w:p>
    <w:p w14:paraId="5F3B75E3" w14:textId="77777777" w:rsidR="00E01EEC" w:rsidRPr="0005192C" w:rsidRDefault="00E01EEC" w:rsidP="00E01EEC">
      <w:pPr>
        <w:pStyle w:val="Retraitcorpsdetexte21"/>
        <w:jc w:val="both"/>
        <w:rPr>
          <w:szCs w:val="24"/>
        </w:rPr>
      </w:pPr>
      <w:r w:rsidRPr="0005192C">
        <w:rPr>
          <w:szCs w:val="24"/>
        </w:rPr>
        <w:t xml:space="preserve">Les touches </w:t>
      </w:r>
      <w:r w:rsidRPr="0005192C">
        <w:rPr>
          <w:b/>
          <w:i/>
          <w:szCs w:val="24"/>
        </w:rPr>
        <w:t>Page up</w:t>
      </w:r>
      <w:r w:rsidRPr="0005192C">
        <w:rPr>
          <w:szCs w:val="24"/>
        </w:rPr>
        <w:t xml:space="preserve"> et </w:t>
      </w:r>
      <w:r w:rsidRPr="0005192C">
        <w:rPr>
          <w:b/>
          <w:i/>
          <w:szCs w:val="24"/>
        </w:rPr>
        <w:t>Page down</w:t>
      </w:r>
      <w:r w:rsidRPr="0005192C">
        <w:rPr>
          <w:szCs w:val="24"/>
        </w:rPr>
        <w:t xml:space="preserve"> ont la même action mais en Zoom rapide (x20).</w:t>
      </w:r>
    </w:p>
    <w:p w14:paraId="072676FC" w14:textId="77777777" w:rsidR="008F0555" w:rsidRPr="0005192C" w:rsidRDefault="008F0555" w:rsidP="00E01EEC">
      <w:pPr>
        <w:pStyle w:val="Retraitcorpsdetexte21"/>
        <w:jc w:val="both"/>
        <w:rPr>
          <w:szCs w:val="24"/>
        </w:rPr>
      </w:pPr>
    </w:p>
    <w:p w14:paraId="69AF5C23" w14:textId="77777777" w:rsidR="008F0555" w:rsidRDefault="008F0555" w:rsidP="00E01EEC">
      <w:pPr>
        <w:pStyle w:val="Retraitcorpsdetexte21"/>
        <w:jc w:val="both"/>
        <w:rPr>
          <w:szCs w:val="24"/>
        </w:rPr>
      </w:pPr>
      <w:r w:rsidRPr="0005192C">
        <w:rPr>
          <w:szCs w:val="24"/>
        </w:rPr>
        <w:t xml:space="preserve">La touche </w:t>
      </w:r>
      <w:r w:rsidRPr="0005192C">
        <w:rPr>
          <w:b/>
          <w:szCs w:val="24"/>
        </w:rPr>
        <w:t>c</w:t>
      </w:r>
      <w:r w:rsidRPr="0005192C">
        <w:rPr>
          <w:szCs w:val="24"/>
        </w:rPr>
        <w:t xml:space="preserve"> centre la rotation soit sur le barycentre des objets, soit sur </w:t>
      </w:r>
      <w:r w:rsidR="00F934F4" w:rsidRPr="0005192C">
        <w:rPr>
          <w:szCs w:val="24"/>
        </w:rPr>
        <w:t>le</w:t>
      </w:r>
      <w:r w:rsidRPr="0005192C">
        <w:rPr>
          <w:szCs w:val="24"/>
        </w:rPr>
        <w:t xml:space="preserve"> barycentre de la sélection, quel que soit le mode de sélection, Facettes par défaut, mais aussi objets ou points.</w:t>
      </w:r>
    </w:p>
    <w:p w14:paraId="076EAC92" w14:textId="77777777" w:rsidR="00C255DE" w:rsidRDefault="00C255DE" w:rsidP="00E01EEC">
      <w:pPr>
        <w:pStyle w:val="Retraitcorpsdetexte21"/>
        <w:jc w:val="both"/>
        <w:rPr>
          <w:szCs w:val="24"/>
        </w:rPr>
      </w:pPr>
    </w:p>
    <w:p w14:paraId="3BDF0833" w14:textId="77777777" w:rsidR="00C255DE" w:rsidRDefault="00C255DE" w:rsidP="00E01EEC">
      <w:pPr>
        <w:pStyle w:val="Retraitcorpsdetexte21"/>
        <w:jc w:val="both"/>
        <w:rPr>
          <w:szCs w:val="24"/>
        </w:rPr>
      </w:pPr>
      <w:r>
        <w:rPr>
          <w:szCs w:val="24"/>
        </w:rPr>
        <w:t xml:space="preserve">La touche </w:t>
      </w:r>
      <w:r w:rsidRPr="00C255DE">
        <w:rPr>
          <w:b/>
          <w:szCs w:val="24"/>
        </w:rPr>
        <w:t>C</w:t>
      </w:r>
      <w:r>
        <w:rPr>
          <w:szCs w:val="24"/>
        </w:rPr>
        <w:t xml:space="preserve"> (en majuscule) est l’équivalent du bouton d’activation / désactivation de l’affichage avec ou sans les curseurs (ou </w:t>
      </w:r>
      <w:proofErr w:type="spellStart"/>
      <w:r>
        <w:rPr>
          <w:szCs w:val="24"/>
        </w:rPr>
        <w:t>sliders</w:t>
      </w:r>
      <w:proofErr w:type="spellEnd"/>
      <w:r>
        <w:rPr>
          <w:szCs w:val="24"/>
        </w:rPr>
        <w:t>).</w:t>
      </w:r>
      <w:r w:rsidR="00D36BF3">
        <w:rPr>
          <w:szCs w:val="24"/>
        </w:rPr>
        <w:t xml:space="preserve"> L’état des curseurs est mémorisé dans le fichier Ovni.ini pour pouvoir le restituer à l’exécution suivante.</w:t>
      </w:r>
    </w:p>
    <w:p w14:paraId="764A57FA" w14:textId="77777777" w:rsidR="00A66F3F" w:rsidRDefault="00A66F3F" w:rsidP="00E01EEC">
      <w:pPr>
        <w:pStyle w:val="Retraitcorpsdetexte21"/>
        <w:jc w:val="both"/>
        <w:rPr>
          <w:szCs w:val="24"/>
        </w:rPr>
      </w:pPr>
    </w:p>
    <w:p w14:paraId="1D1E0EA7" w14:textId="77777777" w:rsidR="00A66F3F" w:rsidRDefault="00A66F3F" w:rsidP="00E01EEC">
      <w:pPr>
        <w:pStyle w:val="Retraitcorpsdetexte21"/>
        <w:jc w:val="both"/>
        <w:rPr>
          <w:szCs w:val="24"/>
        </w:rPr>
      </w:pPr>
      <w:r>
        <w:rPr>
          <w:szCs w:val="24"/>
        </w:rPr>
        <w:t xml:space="preserve">La touche </w:t>
      </w:r>
      <w:r w:rsidRPr="00A66F3F">
        <w:rPr>
          <w:b/>
          <w:szCs w:val="24"/>
        </w:rPr>
        <w:t>g</w:t>
      </w:r>
      <w:r>
        <w:rPr>
          <w:szCs w:val="24"/>
        </w:rPr>
        <w:t xml:space="preserve"> (ou </w:t>
      </w:r>
      <w:r w:rsidRPr="00A66F3F">
        <w:rPr>
          <w:b/>
          <w:szCs w:val="24"/>
        </w:rPr>
        <w:t>G</w:t>
      </w:r>
      <w:r>
        <w:rPr>
          <w:szCs w:val="24"/>
        </w:rPr>
        <w:t>) effectue une permutation circulaire sur les différents modes de colorisation des facettes : par groupes, matériaux ou sans colorisation.</w:t>
      </w:r>
    </w:p>
    <w:p w14:paraId="2524E7D3" w14:textId="77777777" w:rsidR="00C255DE" w:rsidRDefault="00C255DE" w:rsidP="00E01EEC">
      <w:pPr>
        <w:pStyle w:val="Retraitcorpsdetexte21"/>
        <w:jc w:val="both"/>
        <w:rPr>
          <w:szCs w:val="24"/>
        </w:rPr>
      </w:pPr>
    </w:p>
    <w:p w14:paraId="13DE4440" w14:textId="77777777" w:rsidR="00C255DE" w:rsidRDefault="00C255DE" w:rsidP="00E01EEC">
      <w:pPr>
        <w:pStyle w:val="Retraitcorpsdetexte21"/>
        <w:jc w:val="both"/>
        <w:rPr>
          <w:szCs w:val="24"/>
        </w:rPr>
      </w:pPr>
      <w:r>
        <w:rPr>
          <w:szCs w:val="24"/>
        </w:rPr>
        <w:t xml:space="preserve">La touche </w:t>
      </w:r>
      <w:r w:rsidRPr="00C255DE">
        <w:rPr>
          <w:b/>
          <w:szCs w:val="24"/>
        </w:rPr>
        <w:t>m</w:t>
      </w:r>
      <w:r>
        <w:rPr>
          <w:szCs w:val="24"/>
        </w:rPr>
        <w:t xml:space="preserve"> affiche dans la fenêtre Dos les caractéristiques de la matrice de rotation.</w:t>
      </w:r>
    </w:p>
    <w:p w14:paraId="50ED0060" w14:textId="77777777" w:rsidR="00C255DE" w:rsidRPr="0005192C" w:rsidRDefault="00C255DE" w:rsidP="00E01EEC">
      <w:pPr>
        <w:pStyle w:val="Retraitcorpsdetexte21"/>
        <w:jc w:val="both"/>
        <w:rPr>
          <w:szCs w:val="24"/>
        </w:rPr>
      </w:pPr>
    </w:p>
    <w:p w14:paraId="2F343466" w14:textId="77777777" w:rsidR="00E01EEC" w:rsidRPr="0005192C" w:rsidRDefault="00C255DE" w:rsidP="00C255DE">
      <w:pPr>
        <w:pStyle w:val="Retraitcorpsdetexte21"/>
        <w:jc w:val="both"/>
        <w:rPr>
          <w:szCs w:val="24"/>
        </w:rPr>
      </w:pPr>
      <w:r>
        <w:rPr>
          <w:szCs w:val="24"/>
        </w:rPr>
        <w:t xml:space="preserve">La touche </w:t>
      </w:r>
      <w:r>
        <w:rPr>
          <w:b/>
          <w:szCs w:val="24"/>
        </w:rPr>
        <w:t>M</w:t>
      </w:r>
      <w:r>
        <w:rPr>
          <w:szCs w:val="24"/>
        </w:rPr>
        <w:t xml:space="preserve"> (en majuscule) est l’équivalent du bouton d’activation / désactivation du mode d’affichage avec ou lissage de Gouraud</w:t>
      </w:r>
      <w:r w:rsidR="00E01EEC" w:rsidRPr="0005192C">
        <w:rPr>
          <w:szCs w:val="24"/>
        </w:rPr>
        <w:t xml:space="preserve"> (GL_FLAT et GL_SMOOTH). Le mode </w:t>
      </w:r>
      <w:proofErr w:type="spellStart"/>
      <w:r w:rsidR="00E01EEC" w:rsidRPr="0005192C">
        <w:rPr>
          <w:szCs w:val="24"/>
        </w:rPr>
        <w:t>smooth</w:t>
      </w:r>
      <w:proofErr w:type="spellEnd"/>
      <w:r w:rsidR="00E01EEC" w:rsidRPr="0005192C">
        <w:rPr>
          <w:szCs w:val="24"/>
        </w:rPr>
        <w:t xml:space="preserve"> applique un lissage de Gouraud nécessitant la présence de normales aux sommets. ATTENTION à la valeur du seuil dans le menu "Préférences". Une valeur de 35° semble un bon compromis dans la plupart des cas.</w:t>
      </w:r>
      <w:r w:rsidR="00E01EEC" w:rsidRPr="0005192C">
        <w:rPr>
          <w:i/>
          <w:szCs w:val="24"/>
        </w:rPr>
        <w:t xml:space="preserve"> Cette fonction est directement accessible via une icône de la barre de menus.</w:t>
      </w:r>
    </w:p>
    <w:p w14:paraId="00CAF883" w14:textId="77777777" w:rsidR="00E01EEC" w:rsidRDefault="00E01EEC" w:rsidP="00E01EEC">
      <w:pPr>
        <w:pStyle w:val="Retraitcorpsdetexte21"/>
        <w:jc w:val="both"/>
        <w:rPr>
          <w:szCs w:val="24"/>
        </w:rPr>
      </w:pPr>
      <w:r w:rsidRPr="0005192C">
        <w:rPr>
          <w:szCs w:val="24"/>
        </w:rPr>
        <w:t>Sur certaines cartes graphiques le mode SMOOTH pose problème (dégradés de couleurs à l'intérieur de facettes normalement uniformes). C’est par exemple le cas sur un portable possédant une puce graphique Intel 855 GM. Passer alors en mode Flat</w:t>
      </w:r>
      <w:r w:rsidR="005B761B" w:rsidRPr="0005192C">
        <w:rPr>
          <w:szCs w:val="24"/>
        </w:rPr>
        <w:t xml:space="preserve"> (</w:t>
      </w:r>
      <w:r w:rsidR="005B761B" w:rsidRPr="0005192C">
        <w:rPr>
          <w:i/>
          <w:szCs w:val="24"/>
        </w:rPr>
        <w:t xml:space="preserve">En version </w:t>
      </w:r>
      <w:proofErr w:type="spellStart"/>
      <w:r w:rsidR="005B761B" w:rsidRPr="0005192C">
        <w:rPr>
          <w:i/>
          <w:szCs w:val="24"/>
        </w:rPr>
        <w:t>Tcl</w:t>
      </w:r>
      <w:proofErr w:type="spellEnd"/>
      <w:r w:rsidR="005B761B" w:rsidRPr="0005192C">
        <w:rPr>
          <w:i/>
          <w:szCs w:val="24"/>
        </w:rPr>
        <w:t>/</w:t>
      </w:r>
      <w:proofErr w:type="spellStart"/>
      <w:r w:rsidR="005B761B" w:rsidRPr="0005192C">
        <w:rPr>
          <w:i/>
          <w:szCs w:val="24"/>
        </w:rPr>
        <w:t>Tk</w:t>
      </w:r>
      <w:proofErr w:type="spellEnd"/>
      <w:r w:rsidR="005B761B" w:rsidRPr="0005192C">
        <w:rPr>
          <w:i/>
          <w:szCs w:val="24"/>
        </w:rPr>
        <w:t xml:space="preserve"> on pouvait aussi</w:t>
      </w:r>
      <w:r w:rsidRPr="0005192C">
        <w:rPr>
          <w:i/>
          <w:szCs w:val="24"/>
        </w:rPr>
        <w:t xml:space="preserve"> utiliser le driver Mesa (sous Windows)</w:t>
      </w:r>
      <w:r w:rsidR="005B761B" w:rsidRPr="0005192C">
        <w:rPr>
          <w:i/>
          <w:szCs w:val="24"/>
        </w:rPr>
        <w:t>, mais non testé avec wxWidgets</w:t>
      </w:r>
      <w:r w:rsidR="005B761B" w:rsidRPr="0005192C">
        <w:rPr>
          <w:szCs w:val="24"/>
        </w:rPr>
        <w:t>).</w:t>
      </w:r>
    </w:p>
    <w:p w14:paraId="05AC69B3" w14:textId="77777777" w:rsidR="00232603" w:rsidRDefault="00232603" w:rsidP="00E01EEC">
      <w:pPr>
        <w:pStyle w:val="Retraitcorpsdetexte21"/>
        <w:jc w:val="both"/>
        <w:rPr>
          <w:szCs w:val="24"/>
        </w:rPr>
      </w:pPr>
    </w:p>
    <w:p w14:paraId="425F9CAB" w14:textId="77777777" w:rsidR="00232603" w:rsidRPr="0005192C" w:rsidRDefault="00232603" w:rsidP="00E01EEC">
      <w:pPr>
        <w:pStyle w:val="Retraitcorpsdetexte21"/>
        <w:jc w:val="both"/>
        <w:rPr>
          <w:i/>
          <w:szCs w:val="24"/>
        </w:rPr>
      </w:pPr>
      <w:r>
        <w:rPr>
          <w:szCs w:val="24"/>
        </w:rPr>
        <w:t xml:space="preserve">La touche </w:t>
      </w:r>
      <w:r>
        <w:rPr>
          <w:b/>
          <w:szCs w:val="24"/>
        </w:rPr>
        <w:t>N</w:t>
      </w:r>
      <w:r>
        <w:rPr>
          <w:szCs w:val="24"/>
        </w:rPr>
        <w:t xml:space="preserve"> (on </w:t>
      </w:r>
      <w:r w:rsidRPr="00232603">
        <w:rPr>
          <w:b/>
          <w:szCs w:val="24"/>
        </w:rPr>
        <w:t>n</w:t>
      </w:r>
      <w:r>
        <w:rPr>
          <w:szCs w:val="24"/>
        </w:rPr>
        <w:t>) est l’équivalent du menu « Affichage / Sens des normales ».</w:t>
      </w:r>
    </w:p>
    <w:p w14:paraId="690A2AA3" w14:textId="77777777" w:rsidR="00E01EEC" w:rsidRPr="0005192C" w:rsidRDefault="00E01EEC" w:rsidP="00E01EEC">
      <w:pPr>
        <w:pStyle w:val="Retraitcorpsdetexte21"/>
        <w:jc w:val="both"/>
        <w:rPr>
          <w:szCs w:val="24"/>
        </w:rPr>
      </w:pPr>
    </w:p>
    <w:p w14:paraId="461299FD" w14:textId="77777777" w:rsidR="00E01EEC" w:rsidRPr="0005192C" w:rsidRDefault="00E01EEC" w:rsidP="00E01EEC">
      <w:pPr>
        <w:pStyle w:val="Retraitcorpsdetexte21"/>
        <w:jc w:val="both"/>
        <w:rPr>
          <w:szCs w:val="24"/>
        </w:rPr>
      </w:pPr>
      <w:r w:rsidRPr="0005192C">
        <w:rPr>
          <w:szCs w:val="24"/>
        </w:rPr>
        <w:t xml:space="preserve">La touche </w:t>
      </w:r>
      <w:r w:rsidRPr="0005192C">
        <w:rPr>
          <w:b/>
          <w:i/>
          <w:szCs w:val="24"/>
        </w:rPr>
        <w:t>v</w:t>
      </w:r>
      <w:r w:rsidRPr="0005192C">
        <w:rPr>
          <w:szCs w:val="24"/>
        </w:rPr>
        <w:t xml:space="preserve"> (ou </w:t>
      </w:r>
      <w:r w:rsidRPr="0005192C">
        <w:rPr>
          <w:b/>
          <w:i/>
          <w:szCs w:val="24"/>
        </w:rPr>
        <w:t>V</w:t>
      </w:r>
      <w:r w:rsidRPr="0005192C">
        <w:rPr>
          <w:szCs w:val="24"/>
        </w:rPr>
        <w:t xml:space="preserve">) permet de basculer entre 2 modes </w:t>
      </w:r>
      <w:r w:rsidR="005B761B" w:rsidRPr="0005192C">
        <w:rPr>
          <w:szCs w:val="24"/>
        </w:rPr>
        <w:t xml:space="preserve">d’affichage des informations dans la console DOS : un mode standard, par défaut, et un mode bavard (v pour </w:t>
      </w:r>
      <w:proofErr w:type="spellStart"/>
      <w:r w:rsidR="005B761B" w:rsidRPr="0005192C">
        <w:rPr>
          <w:szCs w:val="24"/>
        </w:rPr>
        <w:t>verbose</w:t>
      </w:r>
      <w:proofErr w:type="spellEnd"/>
      <w:r w:rsidR="005B761B" w:rsidRPr="0005192C">
        <w:rPr>
          <w:szCs w:val="24"/>
        </w:rPr>
        <w:t>) donnant d’avantage d’informations à chaque étape de calcul. Ce mode est surtout intéressant pour mieux comprendre ce qui se passe, mais plutôt à des fins de débogage.</w:t>
      </w:r>
    </w:p>
    <w:p w14:paraId="52AA5288" w14:textId="77777777" w:rsidR="00E01EEC" w:rsidRPr="0005192C" w:rsidRDefault="00E01EEC" w:rsidP="00E01EEC">
      <w:pPr>
        <w:pStyle w:val="Retraitcorpsdetexte21"/>
        <w:jc w:val="both"/>
        <w:rPr>
          <w:szCs w:val="24"/>
        </w:rPr>
      </w:pPr>
    </w:p>
    <w:p w14:paraId="6B2CFA27" w14:textId="77777777" w:rsidR="00E01EEC" w:rsidRDefault="00E01EEC" w:rsidP="00E01EEC">
      <w:pPr>
        <w:pStyle w:val="Retraitcorpsdetexte21"/>
        <w:jc w:val="both"/>
        <w:rPr>
          <w:szCs w:val="24"/>
        </w:rPr>
      </w:pPr>
      <w:r w:rsidRPr="0005192C">
        <w:rPr>
          <w:szCs w:val="24"/>
        </w:rPr>
        <w:t xml:space="preserve">La touche </w:t>
      </w:r>
      <w:r w:rsidRPr="0005192C">
        <w:rPr>
          <w:b/>
          <w:i/>
          <w:szCs w:val="24"/>
        </w:rPr>
        <w:t>s</w:t>
      </w:r>
      <w:r w:rsidRPr="0005192C">
        <w:rPr>
          <w:szCs w:val="24"/>
        </w:rPr>
        <w:t xml:space="preserve"> (ou </w:t>
      </w:r>
      <w:r w:rsidRPr="0005192C">
        <w:rPr>
          <w:b/>
          <w:i/>
          <w:szCs w:val="24"/>
        </w:rPr>
        <w:t>S</w:t>
      </w:r>
      <w:r w:rsidRPr="0005192C">
        <w:rPr>
          <w:szCs w:val="24"/>
        </w:rPr>
        <w:t xml:space="preserve">) </w:t>
      </w:r>
      <w:r w:rsidR="005B761B" w:rsidRPr="0005192C">
        <w:rPr>
          <w:szCs w:val="24"/>
        </w:rPr>
        <w:t>permet de remettre à zéro la sélection en cours (facettes, points ou objets).</w:t>
      </w:r>
    </w:p>
    <w:p w14:paraId="3785A6B3" w14:textId="77777777" w:rsidR="00A0185A" w:rsidRPr="0005192C" w:rsidRDefault="00A0185A" w:rsidP="00E01EEC">
      <w:pPr>
        <w:pStyle w:val="Retraitcorpsdetexte21"/>
        <w:jc w:val="both"/>
        <w:rPr>
          <w:szCs w:val="24"/>
        </w:rPr>
      </w:pPr>
      <w:r>
        <w:rPr>
          <w:szCs w:val="24"/>
        </w:rPr>
        <w:t xml:space="preserve">La touche </w:t>
      </w:r>
      <w:r w:rsidRPr="00A0185A">
        <w:rPr>
          <w:b/>
          <w:szCs w:val="24"/>
        </w:rPr>
        <w:t>k</w:t>
      </w:r>
      <w:r>
        <w:rPr>
          <w:szCs w:val="24"/>
        </w:rPr>
        <w:t xml:space="preserve"> (ou </w:t>
      </w:r>
      <w:r w:rsidRPr="00A0185A">
        <w:rPr>
          <w:b/>
          <w:szCs w:val="24"/>
        </w:rPr>
        <w:t>K</w:t>
      </w:r>
      <w:r>
        <w:rPr>
          <w:szCs w:val="24"/>
        </w:rPr>
        <w:t xml:space="preserve">) permet, objet par objet, de sélectionner les facettes complémentaires à celles déjà sélectionnées. Il faut </w:t>
      </w:r>
      <w:r w:rsidR="00EA0DFB">
        <w:rPr>
          <w:szCs w:val="24"/>
        </w:rPr>
        <w:t xml:space="preserve">qu’au moins </w:t>
      </w:r>
      <w:r>
        <w:rPr>
          <w:szCs w:val="24"/>
        </w:rPr>
        <w:t xml:space="preserve">une facette soit présélectionnée dans un objet pour activer cette fonction. Peut aussi s’activer dans le menu popup via </w:t>
      </w:r>
      <w:r w:rsidR="00EA0DFB">
        <w:rPr>
          <w:szCs w:val="24"/>
        </w:rPr>
        <w:t xml:space="preserve">un </w:t>
      </w:r>
      <w:r>
        <w:rPr>
          <w:szCs w:val="24"/>
        </w:rPr>
        <w:t>clic droit de la souris (uniquement disponible en mode sélection de facettes).</w:t>
      </w:r>
    </w:p>
    <w:p w14:paraId="1D58F6AC" w14:textId="77777777" w:rsidR="00DA17E0" w:rsidRDefault="00DA17E0" w:rsidP="00E01EEC">
      <w:pPr>
        <w:pStyle w:val="Retraitcorpsdetexte21"/>
        <w:jc w:val="both"/>
        <w:rPr>
          <w:szCs w:val="24"/>
        </w:rPr>
      </w:pPr>
      <w:r w:rsidRPr="0005192C">
        <w:rPr>
          <w:szCs w:val="24"/>
        </w:rPr>
        <w:t xml:space="preserve">La touche </w:t>
      </w:r>
      <w:r w:rsidRPr="0005192C">
        <w:rPr>
          <w:b/>
          <w:szCs w:val="24"/>
        </w:rPr>
        <w:t>x</w:t>
      </w:r>
      <w:r w:rsidRPr="0005192C">
        <w:rPr>
          <w:szCs w:val="24"/>
        </w:rPr>
        <w:t xml:space="preserve"> permet d’étendre une sélection de facettes. L’action de cette touche revient à comparer les normales aux barycentres des facettes sélectionnées avec les normales des facettes voisines. Lorsque les écarts entre </w:t>
      </w:r>
      <w:r w:rsidR="007F35B2" w:rsidRPr="0005192C">
        <w:rPr>
          <w:szCs w:val="24"/>
        </w:rPr>
        <w:t xml:space="preserve">les </w:t>
      </w:r>
      <w:r w:rsidRPr="0005192C">
        <w:rPr>
          <w:szCs w:val="24"/>
        </w:rPr>
        <w:t>normales</w:t>
      </w:r>
      <w:r w:rsidR="007F35B2" w:rsidRPr="0005192C">
        <w:rPr>
          <w:szCs w:val="24"/>
        </w:rPr>
        <w:t xml:space="preserve"> de la sélection originale et celle de la facette à tester sont inférieurs à 60° (valeur en interne du code : </w:t>
      </w:r>
      <w:proofErr w:type="spellStart"/>
      <w:r w:rsidR="007F35B2" w:rsidRPr="0005192C">
        <w:rPr>
          <w:szCs w:val="24"/>
        </w:rPr>
        <w:t>compare_normales</w:t>
      </w:r>
      <w:proofErr w:type="spellEnd"/>
      <w:r w:rsidR="007F35B2" w:rsidRPr="0005192C">
        <w:rPr>
          <w:szCs w:val="24"/>
        </w:rPr>
        <w:t xml:space="preserve">) on sélectionne automatiquement la nouvelle facette. L’extension se fait de proche en proche. L’avantage est ainsi d’augmenter rapidement une sélection sans cliquer sur chacune des facettes. Lorsque plus aucune facette jointive à la sélection en cours ne correspond au critère, un message d’avertissement est affiché. Il est bien entendu toujours possible de sélectionner une facette supplémentaire via un clic sur le bouton central (ou la molette) mais aussi de désélectionner une facette que l’utilisateur juge en trop dans la sélection automatique obtenue. </w:t>
      </w:r>
    </w:p>
    <w:p w14:paraId="78FBEF8F" w14:textId="77777777" w:rsidR="002E2409" w:rsidRDefault="002E2409" w:rsidP="00E01EEC">
      <w:pPr>
        <w:pStyle w:val="Retraitcorpsdetexte21"/>
        <w:jc w:val="both"/>
        <w:rPr>
          <w:szCs w:val="24"/>
        </w:rPr>
      </w:pPr>
    </w:p>
    <w:p w14:paraId="7422414C" w14:textId="77777777" w:rsidR="002E2409" w:rsidRDefault="002E2409" w:rsidP="00E01EEC">
      <w:pPr>
        <w:pStyle w:val="Retraitcorpsdetexte21"/>
        <w:jc w:val="both"/>
        <w:rPr>
          <w:szCs w:val="24"/>
        </w:rPr>
      </w:pPr>
      <w:r>
        <w:rPr>
          <w:szCs w:val="24"/>
        </w:rPr>
        <w:t xml:space="preserve">La touche </w:t>
      </w:r>
      <w:r w:rsidRPr="002E2409">
        <w:rPr>
          <w:b/>
          <w:szCs w:val="24"/>
        </w:rPr>
        <w:t>i</w:t>
      </w:r>
      <w:r>
        <w:rPr>
          <w:szCs w:val="24"/>
        </w:rPr>
        <w:t xml:space="preserve"> (ou </w:t>
      </w:r>
      <w:r w:rsidRPr="002E2409">
        <w:rPr>
          <w:b/>
          <w:szCs w:val="24"/>
        </w:rPr>
        <w:t>I</w:t>
      </w:r>
      <w:r>
        <w:rPr>
          <w:szCs w:val="24"/>
        </w:rPr>
        <w:t>) permet d’inverser les normales des facettes sélectionnées. Si aucune facette n’est sélectionnée, cette touche est équivalente à inverser toutes les normales.</w:t>
      </w:r>
    </w:p>
    <w:p w14:paraId="613006A8" w14:textId="77777777" w:rsidR="00221CC5" w:rsidRDefault="00221CC5" w:rsidP="00E01EEC">
      <w:pPr>
        <w:pStyle w:val="Retraitcorpsdetexte21"/>
        <w:jc w:val="both"/>
        <w:rPr>
          <w:szCs w:val="24"/>
        </w:rPr>
      </w:pPr>
      <w:r>
        <w:rPr>
          <w:szCs w:val="24"/>
        </w:rPr>
        <w:t xml:space="preserve">La touche </w:t>
      </w:r>
      <w:r w:rsidRPr="00221CC5">
        <w:rPr>
          <w:b/>
          <w:szCs w:val="24"/>
        </w:rPr>
        <w:t>f</w:t>
      </w:r>
      <w:r>
        <w:rPr>
          <w:szCs w:val="24"/>
        </w:rPr>
        <w:t xml:space="preserve"> (ou </w:t>
      </w:r>
      <w:r w:rsidRPr="00221CC5">
        <w:rPr>
          <w:b/>
          <w:szCs w:val="24"/>
        </w:rPr>
        <w:t>F</w:t>
      </w:r>
      <w:r>
        <w:rPr>
          <w:szCs w:val="24"/>
        </w:rPr>
        <w:t xml:space="preserve">) peut s’utiliser pour invalider un test limitant la recherche de doublons d’arêtes et leur simplification. Par défaut, si le nombre d’arêtes est supérieur à 200000, on ne fait pas cette recherche car elle devient vite très longue. Elle n’a de réel intérêt que lorsqu’on ajoute des sommets sur des arêtes. On peut court-circuiter cette limite via la touche </w:t>
      </w:r>
      <w:r w:rsidRPr="00221CC5">
        <w:rPr>
          <w:b/>
          <w:szCs w:val="24"/>
        </w:rPr>
        <w:t>F</w:t>
      </w:r>
      <w:r>
        <w:rPr>
          <w:szCs w:val="24"/>
        </w:rPr>
        <w:t>, mais attention car le calcul peut vraiment devenir très long.</w:t>
      </w:r>
    </w:p>
    <w:p w14:paraId="0A7C333A" w14:textId="77777777" w:rsidR="002E2409" w:rsidRPr="00221CC5" w:rsidRDefault="002E2409" w:rsidP="00E01EEC">
      <w:pPr>
        <w:pStyle w:val="Retraitcorpsdetexte21"/>
        <w:jc w:val="both"/>
        <w:rPr>
          <w:szCs w:val="24"/>
        </w:rPr>
      </w:pPr>
    </w:p>
    <w:p w14:paraId="59C5E387" w14:textId="77777777" w:rsidR="002E2409" w:rsidRDefault="002E2409" w:rsidP="002E2409">
      <w:pPr>
        <w:pStyle w:val="Retraitcorpsdetexte21"/>
        <w:jc w:val="both"/>
        <w:rPr>
          <w:szCs w:val="24"/>
        </w:rPr>
      </w:pPr>
      <w:r>
        <w:rPr>
          <w:szCs w:val="24"/>
        </w:rPr>
        <w:t xml:space="preserve">La touche </w:t>
      </w:r>
      <w:r>
        <w:rPr>
          <w:b/>
          <w:szCs w:val="24"/>
        </w:rPr>
        <w:t>p</w:t>
      </w:r>
      <w:r>
        <w:rPr>
          <w:szCs w:val="24"/>
        </w:rPr>
        <w:t xml:space="preserve"> (ou </w:t>
      </w:r>
      <w:r>
        <w:rPr>
          <w:b/>
          <w:szCs w:val="24"/>
        </w:rPr>
        <w:t>P</w:t>
      </w:r>
      <w:r>
        <w:rPr>
          <w:szCs w:val="24"/>
        </w:rPr>
        <w:t>) permet d’inverser le sens de parcours des facettes sélectionnées.</w:t>
      </w:r>
    </w:p>
    <w:p w14:paraId="17B6995F" w14:textId="77777777" w:rsidR="002E2409" w:rsidRDefault="002E2409" w:rsidP="002E2409">
      <w:pPr>
        <w:pStyle w:val="Retraitcorpsdetexte21"/>
        <w:jc w:val="both"/>
        <w:rPr>
          <w:szCs w:val="24"/>
        </w:rPr>
      </w:pPr>
    </w:p>
    <w:p w14:paraId="5326977E" w14:textId="77777777" w:rsidR="002E2409" w:rsidRPr="0005192C" w:rsidRDefault="002E2409" w:rsidP="002E2409">
      <w:pPr>
        <w:pStyle w:val="Retraitcorpsdetexte21"/>
        <w:jc w:val="both"/>
        <w:rPr>
          <w:i/>
          <w:szCs w:val="24"/>
        </w:rPr>
      </w:pPr>
      <w:r>
        <w:rPr>
          <w:szCs w:val="24"/>
        </w:rPr>
        <w:t>Par défaut, les facettes qui ont été sélectionnées le restent après l’utilisation des 2 options ci-dessus. Utile en cas d’erreur, mais peut devenir gênant à l’usage quand on doit utiliser plusieurs fois ces options de façon consécutive</w:t>
      </w:r>
      <w:r w:rsidR="00F67A69">
        <w:rPr>
          <w:szCs w:val="24"/>
        </w:rPr>
        <w:t>s</w:t>
      </w:r>
      <w:r>
        <w:rPr>
          <w:szCs w:val="24"/>
        </w:rPr>
        <w:t xml:space="preserve"> car il faut passer par l’option de la touche ‘s’ à chaque fois. La touche </w:t>
      </w:r>
      <w:r>
        <w:rPr>
          <w:b/>
          <w:szCs w:val="24"/>
        </w:rPr>
        <w:t>z</w:t>
      </w:r>
      <w:r>
        <w:rPr>
          <w:szCs w:val="24"/>
        </w:rPr>
        <w:t xml:space="preserve"> (ou </w:t>
      </w:r>
      <w:r>
        <w:rPr>
          <w:b/>
          <w:szCs w:val="24"/>
        </w:rPr>
        <w:t>Z</w:t>
      </w:r>
      <w:r>
        <w:rPr>
          <w:szCs w:val="24"/>
        </w:rPr>
        <w:t xml:space="preserve">) permet d’inverser le comportement courant : en </w:t>
      </w:r>
      <w:r w:rsidR="00F67A69">
        <w:rPr>
          <w:szCs w:val="24"/>
        </w:rPr>
        <w:t>option</w:t>
      </w:r>
      <w:r>
        <w:rPr>
          <w:szCs w:val="24"/>
        </w:rPr>
        <w:t xml:space="preserve"> on enchaine </w:t>
      </w:r>
      <w:r w:rsidR="00F67A69">
        <w:rPr>
          <w:szCs w:val="24"/>
        </w:rPr>
        <w:t xml:space="preserve">alors </w:t>
      </w:r>
      <w:r>
        <w:rPr>
          <w:szCs w:val="24"/>
        </w:rPr>
        <w:t>automatiquement l’option ‘s’, c’est-à-dire qu’en fin d’action, les facettes s</w:t>
      </w:r>
      <w:r w:rsidR="00F67A69">
        <w:rPr>
          <w:szCs w:val="24"/>
        </w:rPr>
        <w:t>er</w:t>
      </w:r>
      <w:r>
        <w:rPr>
          <w:szCs w:val="24"/>
        </w:rPr>
        <w:t>ont automatiquement désélectionnées.</w:t>
      </w:r>
      <w:r w:rsidR="00F67A69">
        <w:rPr>
          <w:szCs w:val="24"/>
        </w:rPr>
        <w:t xml:space="preserve"> On peut réactiver le comportement par défaut en appuyant une seconde fois sur cette touche </w:t>
      </w:r>
      <w:r w:rsidR="00F67A69" w:rsidRPr="00F67A69">
        <w:rPr>
          <w:b/>
          <w:szCs w:val="24"/>
        </w:rPr>
        <w:t>z</w:t>
      </w:r>
      <w:r w:rsidR="00F67A69">
        <w:rPr>
          <w:szCs w:val="24"/>
        </w:rPr>
        <w:t>.</w:t>
      </w:r>
    </w:p>
    <w:p w14:paraId="0A8EAFA4" w14:textId="77777777" w:rsidR="00E01EEC" w:rsidRPr="0005192C" w:rsidRDefault="00E01EEC" w:rsidP="00E01EEC">
      <w:pPr>
        <w:pStyle w:val="Retraitcorpsdetexte21"/>
        <w:jc w:val="both"/>
        <w:rPr>
          <w:szCs w:val="24"/>
        </w:rPr>
      </w:pPr>
    </w:p>
    <w:p w14:paraId="1EF4EB84" w14:textId="77777777" w:rsidR="00E01EEC" w:rsidRPr="0005192C" w:rsidRDefault="00E01EEC" w:rsidP="00E01EEC">
      <w:pPr>
        <w:pStyle w:val="Retraitcorpsdetexte21"/>
        <w:jc w:val="both"/>
        <w:rPr>
          <w:szCs w:val="24"/>
        </w:rPr>
      </w:pPr>
      <w:r w:rsidRPr="0005192C">
        <w:rPr>
          <w:szCs w:val="24"/>
        </w:rPr>
        <w:t xml:space="preserve">La touche </w:t>
      </w:r>
      <w:r w:rsidRPr="0005192C">
        <w:rPr>
          <w:b/>
          <w:i/>
          <w:szCs w:val="24"/>
        </w:rPr>
        <w:t>t</w:t>
      </w:r>
      <w:r w:rsidRPr="0005192C">
        <w:rPr>
          <w:szCs w:val="24"/>
        </w:rPr>
        <w:t xml:space="preserve"> (ou </w:t>
      </w:r>
      <w:r w:rsidRPr="0005192C">
        <w:rPr>
          <w:b/>
          <w:i/>
          <w:szCs w:val="24"/>
        </w:rPr>
        <w:t>T</w:t>
      </w:r>
      <w:r w:rsidRPr="0005192C">
        <w:rPr>
          <w:szCs w:val="24"/>
        </w:rPr>
        <w:t xml:space="preserve">) est l'équivalent du menu Préférences/Mode de Rotation à la souris. Elle permet de basculer du mode de rotation directe des axes X, Y et Z de la </w:t>
      </w:r>
      <w:proofErr w:type="spellStart"/>
      <w:r w:rsidRPr="0005192C">
        <w:rPr>
          <w:szCs w:val="24"/>
        </w:rPr>
        <w:t>bdd</w:t>
      </w:r>
      <w:proofErr w:type="spellEnd"/>
      <w:r w:rsidRPr="0005192C">
        <w:rPr>
          <w:szCs w:val="24"/>
        </w:rPr>
        <w:t xml:space="preserve"> vers le mode "Trackball" (et réciproquement).</w:t>
      </w:r>
    </w:p>
    <w:p w14:paraId="34FBDEA0" w14:textId="77777777" w:rsidR="00E01EEC" w:rsidRPr="0005192C" w:rsidRDefault="00E01EEC" w:rsidP="00E01EEC">
      <w:pPr>
        <w:pStyle w:val="Retraitcorpsdetexte21"/>
        <w:jc w:val="both"/>
        <w:rPr>
          <w:szCs w:val="24"/>
        </w:rPr>
      </w:pPr>
      <w:r w:rsidRPr="0005192C">
        <w:rPr>
          <w:b/>
          <w:i/>
          <w:szCs w:val="24"/>
        </w:rPr>
        <w:t>Note 1</w:t>
      </w:r>
      <w:r w:rsidRPr="0005192C">
        <w:rPr>
          <w:szCs w:val="24"/>
        </w:rPr>
        <w:t xml:space="preserve"> : Dans le mode direct, les mouvements en X et Y de la souris n'</w:t>
      </w:r>
      <w:r w:rsidR="005B761B" w:rsidRPr="0005192C">
        <w:rPr>
          <w:szCs w:val="24"/>
        </w:rPr>
        <w:t>agissent que sur les axes X et Z</w:t>
      </w:r>
      <w:r w:rsidRPr="0005192C">
        <w:rPr>
          <w:szCs w:val="24"/>
        </w:rPr>
        <w:t xml:space="preserve"> de la </w:t>
      </w:r>
      <w:proofErr w:type="spellStart"/>
      <w:r w:rsidRPr="0005192C">
        <w:rPr>
          <w:szCs w:val="24"/>
        </w:rPr>
        <w:t>bdd</w:t>
      </w:r>
      <w:proofErr w:type="spellEnd"/>
      <w:r w:rsidRPr="0005192C">
        <w:rPr>
          <w:szCs w:val="24"/>
        </w:rPr>
        <w:t>. La seule façon d'obteni</w:t>
      </w:r>
      <w:r w:rsidR="005B761B" w:rsidRPr="0005192C">
        <w:rPr>
          <w:szCs w:val="24"/>
        </w:rPr>
        <w:t>r une rotation autour de l'axe Y est d'activer le curseur Y</w:t>
      </w:r>
      <w:r w:rsidRPr="0005192C">
        <w:rPr>
          <w:szCs w:val="24"/>
        </w:rPr>
        <w:t xml:space="preserve"> en bas de l'écran.</w:t>
      </w:r>
    </w:p>
    <w:p w14:paraId="3D987864" w14:textId="77777777" w:rsidR="00E01EEC" w:rsidRPr="0005192C" w:rsidRDefault="00E01EEC" w:rsidP="00E01EEC">
      <w:pPr>
        <w:pStyle w:val="Retraitcorpsdetexte21"/>
        <w:jc w:val="both"/>
        <w:rPr>
          <w:szCs w:val="24"/>
        </w:rPr>
      </w:pPr>
      <w:r w:rsidRPr="0005192C">
        <w:rPr>
          <w:szCs w:val="24"/>
        </w:rPr>
        <w:t xml:space="preserve">Dans le mode "Trackball" la </w:t>
      </w:r>
      <w:proofErr w:type="spellStart"/>
      <w:r w:rsidRPr="0005192C">
        <w:rPr>
          <w:szCs w:val="24"/>
        </w:rPr>
        <w:t>bdd</w:t>
      </w:r>
      <w:proofErr w:type="spellEnd"/>
      <w:r w:rsidRPr="0005192C">
        <w:rPr>
          <w:szCs w:val="24"/>
        </w:rPr>
        <w:t xml:space="preserve"> tourne autour des axes X et Y de l'écran. On agit ainsi indirectement sur les 3 axes de la </w:t>
      </w:r>
      <w:proofErr w:type="spellStart"/>
      <w:r w:rsidRPr="0005192C">
        <w:rPr>
          <w:szCs w:val="24"/>
        </w:rPr>
        <w:t>bdd</w:t>
      </w:r>
      <w:proofErr w:type="spellEnd"/>
      <w:r w:rsidRPr="0005192C">
        <w:rPr>
          <w:szCs w:val="24"/>
        </w:rPr>
        <w:t xml:space="preserve"> en combinan</w:t>
      </w:r>
      <w:r w:rsidR="005B761B" w:rsidRPr="0005192C">
        <w:rPr>
          <w:szCs w:val="24"/>
        </w:rPr>
        <w:t>t les rotations en X et Y écran vis une matrice de rotation interne au code et dépendant de l’état des axes au début du mouvement et donc au moment du clic gauche sur le bouton de la souris.</w:t>
      </w:r>
    </w:p>
    <w:p w14:paraId="1D4F6D1F" w14:textId="77777777" w:rsidR="00E01EEC" w:rsidRPr="0005192C" w:rsidRDefault="00E01EEC" w:rsidP="00E01EEC">
      <w:pPr>
        <w:pStyle w:val="Retraitcorpsdetexte21"/>
        <w:jc w:val="both"/>
        <w:rPr>
          <w:szCs w:val="24"/>
        </w:rPr>
      </w:pPr>
      <w:r w:rsidRPr="0005192C">
        <w:rPr>
          <w:b/>
          <w:i/>
          <w:szCs w:val="24"/>
        </w:rPr>
        <w:t>Note 2</w:t>
      </w:r>
      <w:r w:rsidRPr="0005192C">
        <w:rPr>
          <w:szCs w:val="24"/>
        </w:rPr>
        <w:t xml:space="preserve"> : Les curseurs agissent toujours directement sur les axes X, Y et Z de la </w:t>
      </w:r>
      <w:proofErr w:type="spellStart"/>
      <w:r w:rsidRPr="0005192C">
        <w:rPr>
          <w:szCs w:val="24"/>
        </w:rPr>
        <w:t>bdd</w:t>
      </w:r>
      <w:proofErr w:type="spellEnd"/>
      <w:r w:rsidRPr="0005192C">
        <w:rPr>
          <w:szCs w:val="24"/>
        </w:rPr>
        <w:t>.</w:t>
      </w:r>
    </w:p>
    <w:p w14:paraId="0B19FB1B" w14:textId="77777777" w:rsidR="00E01EEC" w:rsidRPr="0005192C" w:rsidRDefault="00E01EEC" w:rsidP="00E01EEC">
      <w:pPr>
        <w:pStyle w:val="Retraitcorpsdetexte21"/>
        <w:jc w:val="both"/>
        <w:rPr>
          <w:szCs w:val="24"/>
        </w:rPr>
      </w:pPr>
      <w:r w:rsidRPr="0005192C">
        <w:rPr>
          <w:b/>
          <w:i/>
          <w:szCs w:val="24"/>
        </w:rPr>
        <w:lastRenderedPageBreak/>
        <w:t>Note 3</w:t>
      </w:r>
      <w:r w:rsidRPr="0005192C">
        <w:rPr>
          <w:szCs w:val="24"/>
        </w:rPr>
        <w:t xml:space="preserve"> : En mode "Trackball" les valeurs de rotation en Y ]90,270[ ne peuvent être atteintes par des mouvements à la souris bien que ce soit possible avec le curseur Y. C'est normal. Dans ce cas, les valeurs des angles en X et Z compensent cette zone "interdite" des angles en Y.</w:t>
      </w:r>
    </w:p>
    <w:p w14:paraId="7EC3012A" w14:textId="77777777" w:rsidR="00E01EEC" w:rsidRPr="0005192C" w:rsidRDefault="00E01EEC" w:rsidP="00E01EEC">
      <w:pPr>
        <w:pStyle w:val="Retraitcorpsdetexte21"/>
        <w:jc w:val="both"/>
        <w:rPr>
          <w:szCs w:val="24"/>
        </w:rPr>
      </w:pPr>
    </w:p>
    <w:p w14:paraId="1A10979B" w14:textId="77777777" w:rsidR="00E01EEC" w:rsidRDefault="00E01EEC" w:rsidP="00E01EEC">
      <w:pPr>
        <w:pStyle w:val="Retraitcorpsdetexte21"/>
        <w:jc w:val="both"/>
        <w:rPr>
          <w:szCs w:val="24"/>
        </w:rPr>
      </w:pPr>
      <w:r w:rsidRPr="0005192C">
        <w:rPr>
          <w:szCs w:val="24"/>
        </w:rPr>
        <w:t xml:space="preserve">La touche </w:t>
      </w:r>
      <w:r w:rsidR="005B761B" w:rsidRPr="0005192C">
        <w:rPr>
          <w:b/>
          <w:i/>
          <w:szCs w:val="24"/>
        </w:rPr>
        <w:t>r</w:t>
      </w:r>
      <w:r w:rsidRPr="0005192C">
        <w:rPr>
          <w:szCs w:val="24"/>
        </w:rPr>
        <w:t xml:space="preserve"> (ou </w:t>
      </w:r>
      <w:r w:rsidR="005B761B" w:rsidRPr="0005192C">
        <w:rPr>
          <w:b/>
          <w:i/>
          <w:szCs w:val="24"/>
        </w:rPr>
        <w:t xml:space="preserve">R </w:t>
      </w:r>
      <w:r w:rsidR="005B761B" w:rsidRPr="0005192C">
        <w:rPr>
          <w:i/>
          <w:szCs w:val="24"/>
        </w:rPr>
        <w:t>pour Reset</w:t>
      </w:r>
      <w:r w:rsidRPr="0005192C">
        <w:rPr>
          <w:szCs w:val="24"/>
        </w:rPr>
        <w:t>) du clavier réinitialise aux valeurs par défaut les angles et les déplacements latéraux en x</w:t>
      </w:r>
      <w:r w:rsidR="00AE086B">
        <w:rPr>
          <w:szCs w:val="24"/>
        </w:rPr>
        <w:t>, y et z (clavier et/ou souris), ainsi que la valeur du zoom.</w:t>
      </w:r>
    </w:p>
    <w:p w14:paraId="0994C5CA" w14:textId="77777777" w:rsidR="00D105D8" w:rsidRDefault="00D105D8" w:rsidP="00E01EEC">
      <w:pPr>
        <w:pStyle w:val="Retraitcorpsdetexte21"/>
        <w:jc w:val="both"/>
        <w:rPr>
          <w:szCs w:val="24"/>
        </w:rPr>
      </w:pPr>
    </w:p>
    <w:p w14:paraId="2B749DDE" w14:textId="77777777" w:rsidR="00D105D8" w:rsidRDefault="00D105D8" w:rsidP="00E01EEC">
      <w:pPr>
        <w:pStyle w:val="Retraitcorpsdetexte21"/>
        <w:jc w:val="both"/>
        <w:rPr>
          <w:szCs w:val="24"/>
        </w:rPr>
      </w:pPr>
      <w:r>
        <w:rPr>
          <w:szCs w:val="24"/>
        </w:rPr>
        <w:t xml:space="preserve">La combinaison de touches </w:t>
      </w:r>
      <w:r w:rsidRPr="00D105D8">
        <w:rPr>
          <w:b/>
          <w:szCs w:val="24"/>
        </w:rPr>
        <w:t>Ctrl + R</w:t>
      </w:r>
      <w:r>
        <w:rPr>
          <w:szCs w:val="24"/>
        </w:rPr>
        <w:t xml:space="preserve"> permet de forcer le réaffichage de la fenêtre OpenGL 3D. Peut s’avérer </w:t>
      </w:r>
      <w:r w:rsidR="0045699C">
        <w:rPr>
          <w:szCs w:val="24"/>
        </w:rPr>
        <w:t>pratique car</w:t>
      </w:r>
      <w:r>
        <w:rPr>
          <w:szCs w:val="24"/>
        </w:rPr>
        <w:t xml:space="preserve"> après avoir utilisé certaines options </w:t>
      </w:r>
      <w:r w:rsidR="0045699C">
        <w:rPr>
          <w:szCs w:val="24"/>
        </w:rPr>
        <w:t>l</w:t>
      </w:r>
      <w:r>
        <w:rPr>
          <w:szCs w:val="24"/>
        </w:rPr>
        <w:t>e tracé 3D semble incomplet ou ne pas avoir été correctement réalisé (Il y a sûrement un bug dans la logique à l’endroit du programme ou cet « oubli » existe, mais il reste à corriger !).</w:t>
      </w:r>
    </w:p>
    <w:p w14:paraId="33D90C11" w14:textId="77777777" w:rsidR="007C0DF9" w:rsidRDefault="007C0DF9" w:rsidP="00E01EEC">
      <w:pPr>
        <w:pStyle w:val="Retraitcorpsdetexte21"/>
        <w:jc w:val="both"/>
        <w:rPr>
          <w:szCs w:val="24"/>
        </w:rPr>
      </w:pPr>
    </w:p>
    <w:p w14:paraId="28B0A76B" w14:textId="77777777" w:rsidR="007C0DF9" w:rsidRDefault="007C0DF9" w:rsidP="00E01EEC">
      <w:pPr>
        <w:pStyle w:val="Retraitcorpsdetexte21"/>
        <w:jc w:val="both"/>
        <w:rPr>
          <w:szCs w:val="24"/>
        </w:rPr>
      </w:pPr>
      <w:r>
        <w:rPr>
          <w:szCs w:val="24"/>
        </w:rPr>
        <w:t xml:space="preserve">La touche </w:t>
      </w:r>
      <w:r w:rsidRPr="007C0DF9">
        <w:rPr>
          <w:b/>
          <w:szCs w:val="24"/>
        </w:rPr>
        <w:t>w</w:t>
      </w:r>
      <w:r>
        <w:rPr>
          <w:szCs w:val="24"/>
        </w:rPr>
        <w:t xml:space="preserve"> (ou </w:t>
      </w:r>
      <w:r w:rsidRPr="007C0DF9">
        <w:rPr>
          <w:b/>
          <w:szCs w:val="24"/>
        </w:rPr>
        <w:t>W</w:t>
      </w:r>
      <w:r>
        <w:rPr>
          <w:szCs w:val="24"/>
        </w:rPr>
        <w:t xml:space="preserve">) est réservée à un mode expérimental. Actuellement elle est utilisée pour basculer Ovni du mode clair vers le mode sombre et inversement. Certains éléments ne basculeront qu’après redémarrage d’Ovni. Ce mode sombre fonctionne déjà partiellement avec wxWidgets 3.2.2 mais est </w:t>
      </w:r>
      <w:r w:rsidR="00517F82">
        <w:rPr>
          <w:szCs w:val="24"/>
        </w:rPr>
        <w:t xml:space="preserve">bien </w:t>
      </w:r>
      <w:r>
        <w:rPr>
          <w:szCs w:val="24"/>
        </w:rPr>
        <w:t>mieux supporté par wxWidgets 3.3. D’autre part, un petit fichier .bat placé dans le même répertoire que l’exécutable permet de lancer directement, pour tests, ce mode sombre, du moins avec wxWidgets 3.3. Un mot clé du fichier .</w:t>
      </w:r>
      <w:proofErr w:type="spellStart"/>
      <w:r>
        <w:rPr>
          <w:szCs w:val="24"/>
        </w:rPr>
        <w:t>ini</w:t>
      </w:r>
      <w:proofErr w:type="spellEnd"/>
      <w:r>
        <w:rPr>
          <w:szCs w:val="24"/>
        </w:rPr>
        <w:t xml:space="preserve"> sert à conserver la configuration du mode</w:t>
      </w:r>
      <w:r w:rsidR="00517F82">
        <w:rPr>
          <w:szCs w:val="24"/>
        </w:rPr>
        <w:t xml:space="preserve"> quand la bascule des modes est faite via la touche clavier</w:t>
      </w:r>
      <w:r>
        <w:rPr>
          <w:szCs w:val="24"/>
        </w:rPr>
        <w:t>.</w:t>
      </w:r>
      <w:r w:rsidR="006D2198">
        <w:rPr>
          <w:szCs w:val="24"/>
        </w:rPr>
        <w:t xml:space="preserve"> Dans le mode sombre, les menus et boîtes de dialogues apparaissent en bl</w:t>
      </w:r>
      <w:r w:rsidR="00DC38DF">
        <w:rPr>
          <w:szCs w:val="24"/>
        </w:rPr>
        <w:t>eu-cyan</w:t>
      </w:r>
      <w:r w:rsidR="006D2198">
        <w:rPr>
          <w:szCs w:val="24"/>
        </w:rPr>
        <w:t xml:space="preserve"> sur fond presque noir : la fenêtre OpenGL de tracé 3D est inchangée.</w:t>
      </w:r>
    </w:p>
    <w:p w14:paraId="1C13730A" w14:textId="77777777" w:rsidR="00536F3C" w:rsidRDefault="00536F3C" w:rsidP="00E01EEC">
      <w:pPr>
        <w:pStyle w:val="Retraitcorpsdetexte21"/>
        <w:jc w:val="both"/>
        <w:rPr>
          <w:szCs w:val="24"/>
        </w:rPr>
      </w:pPr>
    </w:p>
    <w:tbl>
      <w:tblPr>
        <w:tblStyle w:val="Grilledutableau"/>
        <w:tblW w:w="0" w:type="auto"/>
        <w:tblLook w:val="04A0" w:firstRow="1" w:lastRow="0" w:firstColumn="1" w:lastColumn="0" w:noHBand="0" w:noVBand="1"/>
      </w:tblPr>
      <w:tblGrid>
        <w:gridCol w:w="5069"/>
        <w:gridCol w:w="5069"/>
      </w:tblGrid>
      <w:tr w:rsidR="00DC38DF" w14:paraId="6827A7F8" w14:textId="77777777" w:rsidTr="00536F3C">
        <w:trPr>
          <w:cantSplit/>
        </w:trPr>
        <w:tc>
          <w:tcPr>
            <w:tcW w:w="5069" w:type="dxa"/>
            <w:vAlign w:val="top"/>
          </w:tcPr>
          <w:p w14:paraId="3130FED5" w14:textId="77777777" w:rsidR="00DC38DF" w:rsidRDefault="00DC38DF" w:rsidP="00536F3C">
            <w:pPr>
              <w:pStyle w:val="Retraitcorpsdetexte21"/>
              <w:keepNext/>
              <w:keepLines/>
              <w:ind w:firstLine="0"/>
              <w:jc w:val="center"/>
              <w:rPr>
                <w:szCs w:val="24"/>
              </w:rPr>
            </w:pPr>
            <w:r>
              <w:rPr>
                <w:noProof/>
              </w:rPr>
              <w:drawing>
                <wp:inline distT="0" distB="0" distL="0" distR="0" wp14:anchorId="0461D008" wp14:editId="3776860B">
                  <wp:extent cx="3135927" cy="1764000"/>
                  <wp:effectExtent l="0" t="0" r="7620" b="8255"/>
                  <wp:docPr id="236" name="Imag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135927" cy="1764000"/>
                          </a:xfrm>
                          <a:prstGeom prst="rect">
                            <a:avLst/>
                          </a:prstGeom>
                        </pic:spPr>
                      </pic:pic>
                    </a:graphicData>
                  </a:graphic>
                </wp:inline>
              </w:drawing>
            </w:r>
          </w:p>
        </w:tc>
        <w:tc>
          <w:tcPr>
            <w:tcW w:w="5069" w:type="dxa"/>
            <w:vAlign w:val="top"/>
          </w:tcPr>
          <w:p w14:paraId="3FACEDB2" w14:textId="77777777" w:rsidR="00DC38DF" w:rsidRDefault="00DC38DF" w:rsidP="00536F3C">
            <w:pPr>
              <w:pStyle w:val="Retraitcorpsdetexte21"/>
              <w:keepNext/>
              <w:keepLines/>
              <w:ind w:firstLine="0"/>
              <w:jc w:val="center"/>
              <w:rPr>
                <w:szCs w:val="24"/>
              </w:rPr>
            </w:pPr>
            <w:r>
              <w:rPr>
                <w:noProof/>
              </w:rPr>
              <w:drawing>
                <wp:inline distT="0" distB="0" distL="0" distR="0" wp14:anchorId="5901243E" wp14:editId="1BD84CF8">
                  <wp:extent cx="3135931" cy="1764000"/>
                  <wp:effectExtent l="0" t="0" r="7620" b="8255"/>
                  <wp:docPr id="246" name="Imag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135931" cy="1764000"/>
                          </a:xfrm>
                          <a:prstGeom prst="rect">
                            <a:avLst/>
                          </a:prstGeom>
                        </pic:spPr>
                      </pic:pic>
                    </a:graphicData>
                  </a:graphic>
                </wp:inline>
              </w:drawing>
            </w:r>
          </w:p>
        </w:tc>
      </w:tr>
      <w:tr w:rsidR="00536F3C" w14:paraId="1106C3CF" w14:textId="77777777" w:rsidTr="00536F3C">
        <w:trPr>
          <w:cantSplit/>
        </w:trPr>
        <w:tc>
          <w:tcPr>
            <w:tcW w:w="10138" w:type="dxa"/>
            <w:gridSpan w:val="2"/>
            <w:vAlign w:val="top"/>
          </w:tcPr>
          <w:p w14:paraId="5463BAEC" w14:textId="77777777" w:rsidR="00536F3C" w:rsidRDefault="00536F3C" w:rsidP="00536F3C">
            <w:pPr>
              <w:pStyle w:val="Retraitcorpsdetexte21"/>
              <w:keepNext/>
              <w:keepLines/>
              <w:ind w:firstLine="0"/>
              <w:jc w:val="center"/>
              <w:rPr>
                <w:noProof/>
              </w:rPr>
            </w:pPr>
            <w:r>
              <w:rPr>
                <w:noProof/>
              </w:rPr>
              <w:t>Comparaison entre le mode standard et le mode sombre</w:t>
            </w:r>
          </w:p>
        </w:tc>
      </w:tr>
    </w:tbl>
    <w:p w14:paraId="4B928808" w14:textId="77777777" w:rsidR="00DC38DF" w:rsidRPr="0005192C" w:rsidRDefault="00DC38DF" w:rsidP="00E01EEC">
      <w:pPr>
        <w:pStyle w:val="Retraitcorpsdetexte21"/>
        <w:jc w:val="both"/>
        <w:rPr>
          <w:szCs w:val="24"/>
        </w:rPr>
      </w:pPr>
    </w:p>
    <w:p w14:paraId="4F797EB6" w14:textId="77777777" w:rsidR="00E01EEC" w:rsidRDefault="00536F3C" w:rsidP="00536F3C">
      <w:pPr>
        <w:pStyle w:val="Retraitcorpsdetexte21"/>
        <w:jc w:val="both"/>
      </w:pPr>
      <w:r w:rsidRPr="00536F3C">
        <w:rPr>
          <w:b/>
          <w:i/>
        </w:rPr>
        <w:t>Note</w:t>
      </w:r>
      <w:r w:rsidRPr="00536F3C">
        <w:t xml:space="preserve"> : le passage mode sombre &lt;-&gt; mode clair </w:t>
      </w:r>
      <w:r>
        <w:t xml:space="preserve">peut se faire à la volée via la touche </w:t>
      </w:r>
      <w:r w:rsidRPr="00536F3C">
        <w:rPr>
          <w:b/>
        </w:rPr>
        <w:t>w</w:t>
      </w:r>
      <w:r>
        <w:t>. Toutefois, le mode ne sera complètement actif qu’après le redémarrage d’Ovni.</w:t>
      </w:r>
    </w:p>
    <w:p w14:paraId="02FEE3DD" w14:textId="77777777" w:rsidR="00536F3C" w:rsidRPr="00536F3C" w:rsidRDefault="00536F3C" w:rsidP="00536F3C">
      <w:pPr>
        <w:pStyle w:val="Retraitcorpsdetexte21"/>
        <w:jc w:val="both"/>
      </w:pPr>
    </w:p>
    <w:p w14:paraId="07783D4D" w14:textId="77777777" w:rsidR="003D2D2C" w:rsidRPr="0005192C" w:rsidRDefault="003D2D2C" w:rsidP="003D2D2C">
      <w:pPr>
        <w:pStyle w:val="Titre2"/>
        <w:numPr>
          <w:ilvl w:val="1"/>
          <w:numId w:val="1"/>
        </w:numPr>
        <w:jc w:val="both"/>
        <w:rPr>
          <w:sz w:val="24"/>
          <w:szCs w:val="24"/>
        </w:rPr>
      </w:pPr>
      <w:bookmarkStart w:id="80" w:name="_Ref130481122"/>
      <w:bookmarkStart w:id="81" w:name="_Toc166431974"/>
      <w:r w:rsidRPr="0005192C">
        <w:rPr>
          <w:sz w:val="24"/>
          <w:szCs w:val="24"/>
        </w:rPr>
        <w:t>Les menus contextuels</w:t>
      </w:r>
      <w:bookmarkEnd w:id="80"/>
      <w:bookmarkEnd w:id="81"/>
    </w:p>
    <w:p w14:paraId="2AD4664D" w14:textId="77777777" w:rsidR="003D2D2C" w:rsidRPr="0005192C" w:rsidRDefault="003D2D2C" w:rsidP="003D2D2C">
      <w:pPr>
        <w:pStyle w:val="Retraitcorpsdetexte21"/>
        <w:jc w:val="both"/>
        <w:rPr>
          <w:szCs w:val="24"/>
        </w:rPr>
      </w:pPr>
      <w:r w:rsidRPr="0005192C">
        <w:rPr>
          <w:szCs w:val="24"/>
        </w:rPr>
        <w:t xml:space="preserve">Cette possibilité est nouvelle en version wxWidgets. En version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el</w:t>
      </w:r>
      <w:r w:rsidR="00CC7C92">
        <w:rPr>
          <w:szCs w:val="24"/>
        </w:rPr>
        <w:t>le n’avait pas été implémentée (</w:t>
      </w:r>
      <w:r w:rsidRPr="0005192C">
        <w:rPr>
          <w:szCs w:val="24"/>
        </w:rPr>
        <w:t>mais aurait pu l’être</w:t>
      </w:r>
      <w:r w:rsidR="00CC7C92">
        <w:rPr>
          <w:szCs w:val="24"/>
        </w:rPr>
        <w:t>)</w:t>
      </w:r>
      <w:r w:rsidRPr="0005192C">
        <w:rPr>
          <w:szCs w:val="24"/>
        </w:rPr>
        <w:t>.</w:t>
      </w:r>
    </w:p>
    <w:p w14:paraId="316572B4" w14:textId="77777777" w:rsidR="003D2D2C" w:rsidRPr="0005192C" w:rsidRDefault="003D2D2C" w:rsidP="003D2D2C">
      <w:pPr>
        <w:pStyle w:val="Retraitcorpsdetexte21"/>
        <w:jc w:val="both"/>
        <w:rPr>
          <w:szCs w:val="24"/>
        </w:rPr>
      </w:pPr>
      <w:r w:rsidRPr="0005192C">
        <w:rPr>
          <w:szCs w:val="24"/>
        </w:rPr>
        <w:t xml:space="preserve">En version wxWidgets, on peut sélectionner directement dans la fenêtre OpenGL, par défaut, des facettes via un clic sur le bouton central (ou la molette) de la souris. Ce n’était pas fait ainsi en version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car il fallait passer systématiquement pas le menu (ou le bouton) « Sélections et Déplacements ».</w:t>
      </w:r>
      <w:r w:rsidR="00EA0DFB" w:rsidRPr="00EA0DFB">
        <w:rPr>
          <w:noProof/>
        </w:rPr>
        <w:t xml:space="preserve"> </w:t>
      </w:r>
    </w:p>
    <w:tbl>
      <w:tblPr>
        <w:tblStyle w:val="Grilledutableau"/>
        <w:tblpPr w:leftFromText="142" w:rightFromText="142" w:vertAnchor="text" w:tblpX="5104" w:tblpY="1"/>
        <w:tblOverlap w:val="never"/>
        <w:tblW w:w="0" w:type="auto"/>
        <w:tblLook w:val="04A0" w:firstRow="1" w:lastRow="0" w:firstColumn="1" w:lastColumn="0" w:noHBand="0" w:noVBand="1"/>
      </w:tblPr>
      <w:tblGrid>
        <w:gridCol w:w="5436"/>
      </w:tblGrid>
      <w:tr w:rsidR="003D2D2C" w:rsidRPr="0005192C" w14:paraId="1B35FEA0" w14:textId="77777777" w:rsidTr="001F254B">
        <w:tc>
          <w:tcPr>
            <w:tcW w:w="0" w:type="auto"/>
          </w:tcPr>
          <w:p w14:paraId="1BEE2CB6" w14:textId="77777777" w:rsidR="003D2D2C" w:rsidRPr="0005192C" w:rsidRDefault="00905705" w:rsidP="003D2D2C">
            <w:pPr>
              <w:pStyle w:val="Retraitcorpsdetexte21"/>
              <w:ind w:firstLine="0"/>
              <w:jc w:val="both"/>
              <w:rPr>
                <w:szCs w:val="24"/>
              </w:rPr>
            </w:pPr>
            <w:r>
              <w:rPr>
                <w:noProof/>
              </w:rPr>
              <w:lastRenderedPageBreak/>
              <w:drawing>
                <wp:inline distT="0" distB="0" distL="0" distR="0" wp14:anchorId="540D95E4" wp14:editId="283C36D4">
                  <wp:extent cx="3313535" cy="2237972"/>
                  <wp:effectExtent l="0" t="0" r="127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314572" cy="2238672"/>
                          </a:xfrm>
                          <a:prstGeom prst="rect">
                            <a:avLst/>
                          </a:prstGeom>
                        </pic:spPr>
                      </pic:pic>
                    </a:graphicData>
                  </a:graphic>
                </wp:inline>
              </w:drawing>
            </w:r>
          </w:p>
        </w:tc>
      </w:tr>
    </w:tbl>
    <w:p w14:paraId="0175FA50" w14:textId="77777777" w:rsidR="00905705" w:rsidRDefault="003D2D2C" w:rsidP="003D2D2C">
      <w:pPr>
        <w:pStyle w:val="Retraitcorpsdetexte21"/>
        <w:jc w:val="both"/>
        <w:rPr>
          <w:szCs w:val="24"/>
        </w:rPr>
      </w:pPr>
      <w:r w:rsidRPr="0005192C">
        <w:rPr>
          <w:szCs w:val="24"/>
        </w:rPr>
        <w:t>Un clic droit n’importe où dans la fenêtre OpenGL fait apparaître le menu contextuel suivant.</w:t>
      </w:r>
      <w:r w:rsidR="00DA17E0" w:rsidRPr="0005192C">
        <w:rPr>
          <w:szCs w:val="24"/>
        </w:rPr>
        <w:t xml:space="preserve"> On peut </w:t>
      </w:r>
      <w:r w:rsidR="00FB7FAE" w:rsidRPr="0005192C">
        <w:rPr>
          <w:szCs w:val="24"/>
        </w:rPr>
        <w:t>ainsi</w:t>
      </w:r>
      <w:r w:rsidR="00DA17E0" w:rsidRPr="0005192C">
        <w:rPr>
          <w:szCs w:val="24"/>
        </w:rPr>
        <w:t xml:space="preserve"> remettre à zéro la sélection de facettes, centrer sur la sélection, étendre la sélection, masquer ou supprimer les facettes sélectionnées, inverser les normales ou seulement le sens de parcours des facettes, afficher les normales aux barycentres ou aux sommets.</w:t>
      </w:r>
    </w:p>
    <w:p w14:paraId="2610710B" w14:textId="77777777" w:rsidR="00D94E86" w:rsidRDefault="00905705" w:rsidP="003D2D2C">
      <w:pPr>
        <w:pStyle w:val="Retraitcorpsdetexte21"/>
        <w:jc w:val="both"/>
        <w:rPr>
          <w:szCs w:val="24"/>
        </w:rPr>
      </w:pPr>
      <w:r>
        <w:rPr>
          <w:szCs w:val="24"/>
        </w:rPr>
        <w:t>On peut aussi créer un nouvel objet à partir des facettes sélectionnées.</w:t>
      </w:r>
      <w:r w:rsidR="00D94E86">
        <w:rPr>
          <w:szCs w:val="24"/>
        </w:rPr>
        <w:t xml:space="preserve"> Ces facettes seront supprimées de l’objet original.</w:t>
      </w:r>
    </w:p>
    <w:p w14:paraId="5FCD8800" w14:textId="77777777" w:rsidR="00FB7FAE" w:rsidRPr="0005192C" w:rsidRDefault="00DA17E0" w:rsidP="003D2D2C">
      <w:pPr>
        <w:pStyle w:val="Retraitcorpsdetexte21"/>
        <w:jc w:val="both"/>
        <w:rPr>
          <w:szCs w:val="24"/>
        </w:rPr>
      </w:pPr>
      <w:r w:rsidRPr="0005192C">
        <w:rPr>
          <w:szCs w:val="24"/>
        </w:rPr>
        <w:t>La plupart de ces fonctions sont aussi disponibles via un raccourci clavier rappelé entre parenthèses</w:t>
      </w:r>
      <w:r w:rsidR="00FB7FAE" w:rsidRPr="0005192C">
        <w:rPr>
          <w:szCs w:val="24"/>
        </w:rPr>
        <w:t xml:space="preserve"> (et décrits au §</w:t>
      </w:r>
      <w:r w:rsidR="00FB7FAE" w:rsidRPr="0005192C">
        <w:rPr>
          <w:szCs w:val="24"/>
        </w:rPr>
        <w:fldChar w:fldCharType="begin"/>
      </w:r>
      <w:r w:rsidR="00FB7FAE" w:rsidRPr="0005192C">
        <w:rPr>
          <w:szCs w:val="24"/>
        </w:rPr>
        <w:instrText xml:space="preserve"> REF _Ref277770113 \r \h </w:instrText>
      </w:r>
      <w:r w:rsidR="0005192C">
        <w:rPr>
          <w:szCs w:val="24"/>
        </w:rPr>
        <w:instrText xml:space="preserve"> \* MERGEFORMAT </w:instrText>
      </w:r>
      <w:r w:rsidR="00FB7FAE" w:rsidRPr="0005192C">
        <w:rPr>
          <w:szCs w:val="24"/>
        </w:rPr>
      </w:r>
      <w:r w:rsidR="00FB7FAE" w:rsidRPr="0005192C">
        <w:rPr>
          <w:szCs w:val="24"/>
        </w:rPr>
        <w:fldChar w:fldCharType="separate"/>
      </w:r>
      <w:r w:rsidR="004F7BE8">
        <w:rPr>
          <w:szCs w:val="24"/>
        </w:rPr>
        <w:t>5.2</w:t>
      </w:r>
      <w:r w:rsidR="00FB7FAE" w:rsidRPr="0005192C">
        <w:rPr>
          <w:szCs w:val="24"/>
        </w:rPr>
        <w:fldChar w:fldCharType="end"/>
      </w:r>
      <w:r w:rsidR="00FB7FAE" w:rsidRPr="0005192C">
        <w:rPr>
          <w:szCs w:val="24"/>
        </w:rPr>
        <w:t>)</w:t>
      </w:r>
      <w:r w:rsidRPr="0005192C">
        <w:rPr>
          <w:szCs w:val="24"/>
        </w:rPr>
        <w:t>, à l’extrémit</w:t>
      </w:r>
      <w:r w:rsidR="00FB7FAE" w:rsidRPr="0005192C">
        <w:rPr>
          <w:szCs w:val="24"/>
        </w:rPr>
        <w:t>é droite des menus contextuels.</w:t>
      </w:r>
    </w:p>
    <w:p w14:paraId="6AE76341" w14:textId="77777777" w:rsidR="003D2D2C" w:rsidRPr="0005192C" w:rsidRDefault="00DA17E0" w:rsidP="003D2D2C">
      <w:pPr>
        <w:pStyle w:val="Retraitcorpsdetexte21"/>
        <w:jc w:val="both"/>
        <w:rPr>
          <w:szCs w:val="24"/>
        </w:rPr>
      </w:pPr>
      <w:r w:rsidRPr="0005192C">
        <w:rPr>
          <w:szCs w:val="24"/>
        </w:rPr>
        <w:t xml:space="preserve">Les fonctions en grisé ne sont pas disponibles dans le contexte actuel, mais le deviendront dès qu’un changement de contexte autorisera leur fonctionnalité. </w:t>
      </w:r>
      <w:r w:rsidR="00905705">
        <w:rPr>
          <w:szCs w:val="24"/>
        </w:rPr>
        <w:t xml:space="preserve">Par </w:t>
      </w:r>
      <w:r w:rsidRPr="0005192C">
        <w:rPr>
          <w:szCs w:val="24"/>
        </w:rPr>
        <w:t>exemple le</w:t>
      </w:r>
      <w:r w:rsidR="00905705">
        <w:rPr>
          <w:szCs w:val="24"/>
        </w:rPr>
        <w:t>s</w:t>
      </w:r>
      <w:r w:rsidRPr="0005192C">
        <w:rPr>
          <w:szCs w:val="24"/>
        </w:rPr>
        <w:t xml:space="preserve"> sous-menu</w:t>
      </w:r>
      <w:r w:rsidR="00905705">
        <w:rPr>
          <w:szCs w:val="24"/>
        </w:rPr>
        <w:t>s</w:t>
      </w:r>
      <w:r w:rsidRPr="0005192C">
        <w:rPr>
          <w:szCs w:val="24"/>
        </w:rPr>
        <w:t xml:space="preserve"> </w:t>
      </w:r>
      <w:r w:rsidR="00905705">
        <w:rPr>
          <w:szCs w:val="24"/>
        </w:rPr>
        <w:t>nécessitant une sélection de facettes ne</w:t>
      </w:r>
      <w:r w:rsidRPr="0005192C">
        <w:rPr>
          <w:szCs w:val="24"/>
        </w:rPr>
        <w:t xml:space="preserve"> deviendr</w:t>
      </w:r>
      <w:r w:rsidR="00905705">
        <w:rPr>
          <w:szCs w:val="24"/>
        </w:rPr>
        <w:t>ont</w:t>
      </w:r>
      <w:r w:rsidRPr="0005192C">
        <w:rPr>
          <w:szCs w:val="24"/>
        </w:rPr>
        <w:t xml:space="preserve"> actif</w:t>
      </w:r>
      <w:r w:rsidR="00905705">
        <w:rPr>
          <w:szCs w:val="24"/>
        </w:rPr>
        <w:t>s</w:t>
      </w:r>
      <w:r w:rsidRPr="0005192C">
        <w:rPr>
          <w:szCs w:val="24"/>
        </w:rPr>
        <w:t xml:space="preserve"> dès qu’au moins une facette aura été sélectionnée.</w:t>
      </w:r>
    </w:p>
    <w:p w14:paraId="49D7AD19" w14:textId="77777777" w:rsidR="00FB7FAE" w:rsidRPr="0005192C" w:rsidRDefault="00FB7FAE" w:rsidP="003D2D2C">
      <w:pPr>
        <w:pStyle w:val="Retraitcorpsdetexte21"/>
        <w:jc w:val="both"/>
        <w:rPr>
          <w:szCs w:val="24"/>
        </w:rPr>
      </w:pPr>
      <w:r w:rsidRPr="0005192C">
        <w:rPr>
          <w:szCs w:val="24"/>
        </w:rPr>
        <w:t>Via le menu ou le bouton « Sélections et Déplacements » on peut passer en mode sélections d’objets ou sélections de points. Les intitulés des sous-menus contextuels et leur mode activé/désactivé s’adaptent en conséquence.</w:t>
      </w:r>
    </w:p>
    <w:p w14:paraId="721874EA" w14:textId="77777777" w:rsidR="003D2D2C" w:rsidRPr="0005192C" w:rsidRDefault="003D2D2C" w:rsidP="003D2D2C">
      <w:pPr>
        <w:pStyle w:val="Corpsdetexte"/>
        <w:rPr>
          <w:sz w:val="24"/>
          <w:szCs w:val="24"/>
        </w:rPr>
      </w:pPr>
    </w:p>
    <w:p w14:paraId="2F4A373C" w14:textId="77777777" w:rsidR="00E01EEC" w:rsidRPr="0005192C" w:rsidRDefault="00E01EEC" w:rsidP="00E01EEC">
      <w:pPr>
        <w:pStyle w:val="Titre1"/>
        <w:numPr>
          <w:ilvl w:val="0"/>
          <w:numId w:val="1"/>
        </w:numPr>
        <w:jc w:val="both"/>
        <w:rPr>
          <w:sz w:val="24"/>
          <w:szCs w:val="24"/>
        </w:rPr>
      </w:pPr>
      <w:bookmarkStart w:id="82" w:name="_Toc275182860"/>
      <w:bookmarkStart w:id="83" w:name="_Toc278275751"/>
      <w:bookmarkStart w:id="84" w:name="_Toc278286074"/>
      <w:bookmarkStart w:id="85" w:name="_Toc166431975"/>
      <w:bookmarkEnd w:id="82"/>
      <w:r w:rsidRPr="0005192C">
        <w:rPr>
          <w:sz w:val="24"/>
          <w:szCs w:val="24"/>
        </w:rPr>
        <w:t>Installation</w:t>
      </w:r>
      <w:bookmarkEnd w:id="83"/>
      <w:bookmarkEnd w:id="84"/>
      <w:bookmarkEnd w:id="85"/>
    </w:p>
    <w:p w14:paraId="4D35C6F2" w14:textId="77777777" w:rsidR="00E01EEC" w:rsidRPr="0005192C" w:rsidRDefault="00E01EEC" w:rsidP="00E01EEC">
      <w:pPr>
        <w:pStyle w:val="Retraitcorpsdetexte21"/>
        <w:jc w:val="both"/>
        <w:rPr>
          <w:szCs w:val="24"/>
        </w:rPr>
      </w:pPr>
      <w:r w:rsidRPr="0005192C">
        <w:rPr>
          <w:szCs w:val="24"/>
        </w:rPr>
        <w:t>Sous Windows, une installation basique est très simple. Il suffit de dézipper le fichier fourni dans un répertoire de l’utilisateur en respectant la structure des sous-répertoires inclus dans ce fichier compressé. Tous les outils nécessaires sont fournis.</w:t>
      </w:r>
      <w:r w:rsidR="00E3416F" w:rsidRPr="0005192C">
        <w:rPr>
          <w:szCs w:val="24"/>
        </w:rPr>
        <w:t xml:space="preserve"> </w:t>
      </w:r>
    </w:p>
    <w:p w14:paraId="231E1D10" w14:textId="77777777" w:rsidR="00E01EEC" w:rsidRPr="0005192C" w:rsidRDefault="00E01EEC" w:rsidP="00E01EEC">
      <w:pPr>
        <w:pStyle w:val="Retraitcorpsdetexte21"/>
        <w:jc w:val="both"/>
        <w:rPr>
          <w:szCs w:val="24"/>
        </w:rPr>
      </w:pPr>
      <w:r w:rsidRPr="0005192C">
        <w:rPr>
          <w:szCs w:val="24"/>
        </w:rPr>
        <w:t xml:space="preserve">Sous Windows, ou peut également générer OVNI à partir des codes sources. Il suffit de suivre la procédure indiquée </w:t>
      </w:r>
      <w:r w:rsidR="00A1456D" w:rsidRPr="0005192C">
        <w:rPr>
          <w:szCs w:val="24"/>
        </w:rPr>
        <w:t>au §</w:t>
      </w:r>
      <w:r w:rsidR="00540D19" w:rsidRPr="0005192C">
        <w:rPr>
          <w:szCs w:val="24"/>
        </w:rPr>
        <w:fldChar w:fldCharType="begin"/>
      </w:r>
      <w:r w:rsidR="00540D19" w:rsidRPr="0005192C">
        <w:rPr>
          <w:szCs w:val="24"/>
        </w:rPr>
        <w:instrText xml:space="preserve"> REF _Ref6503175 \r \h </w:instrText>
      </w:r>
      <w:r w:rsidR="0005192C">
        <w:rPr>
          <w:szCs w:val="24"/>
        </w:rPr>
        <w:instrText xml:space="preserve"> \* MERGEFORMAT </w:instrText>
      </w:r>
      <w:r w:rsidR="00540D19" w:rsidRPr="0005192C">
        <w:rPr>
          <w:szCs w:val="24"/>
        </w:rPr>
      </w:r>
      <w:r w:rsidR="00540D19" w:rsidRPr="0005192C">
        <w:rPr>
          <w:szCs w:val="24"/>
        </w:rPr>
        <w:fldChar w:fldCharType="separate"/>
      </w:r>
      <w:r w:rsidR="004F7BE8">
        <w:rPr>
          <w:szCs w:val="24"/>
        </w:rPr>
        <w:t>7</w:t>
      </w:r>
      <w:r w:rsidR="00540D19" w:rsidRPr="0005192C">
        <w:rPr>
          <w:szCs w:val="24"/>
        </w:rPr>
        <w:fldChar w:fldCharType="end"/>
      </w:r>
      <w:r w:rsidRPr="0005192C">
        <w:rPr>
          <w:szCs w:val="24"/>
        </w:rPr>
        <w:t>.</w:t>
      </w:r>
    </w:p>
    <w:p w14:paraId="554DBEE9" w14:textId="77777777" w:rsidR="00E01EEC" w:rsidRPr="0005192C" w:rsidRDefault="00540D19" w:rsidP="00E01EEC">
      <w:pPr>
        <w:pStyle w:val="Titre2"/>
        <w:numPr>
          <w:ilvl w:val="1"/>
          <w:numId w:val="1"/>
        </w:numPr>
        <w:jc w:val="both"/>
        <w:rPr>
          <w:sz w:val="24"/>
          <w:szCs w:val="24"/>
        </w:rPr>
      </w:pPr>
      <w:bookmarkStart w:id="86" w:name="_Toc278275752"/>
      <w:bookmarkStart w:id="87" w:name="_Toc278286075"/>
      <w:bookmarkStart w:id="88" w:name="_Ref292204856"/>
      <w:bookmarkStart w:id="89" w:name="_Toc166431976"/>
      <w:r w:rsidRPr="0005192C">
        <w:rPr>
          <w:sz w:val="24"/>
          <w:szCs w:val="24"/>
        </w:rPr>
        <w:t xml:space="preserve">Exécutable </w:t>
      </w:r>
      <w:r w:rsidR="00E01EEC" w:rsidRPr="0005192C">
        <w:rPr>
          <w:sz w:val="24"/>
          <w:szCs w:val="24"/>
        </w:rPr>
        <w:t>Windows</w:t>
      </w:r>
      <w:bookmarkEnd w:id="86"/>
      <w:bookmarkEnd w:id="87"/>
      <w:bookmarkEnd w:id="88"/>
      <w:bookmarkEnd w:id="89"/>
    </w:p>
    <w:p w14:paraId="22A1D127" w14:textId="77777777" w:rsidR="00E01EEC" w:rsidRPr="0005192C" w:rsidRDefault="00E01EEC" w:rsidP="005078F3">
      <w:pPr>
        <w:pStyle w:val="Retraitcorpsdetexte21"/>
        <w:keepNext/>
        <w:jc w:val="both"/>
        <w:rPr>
          <w:szCs w:val="24"/>
        </w:rPr>
      </w:pPr>
      <w:r w:rsidRPr="0005192C">
        <w:rPr>
          <w:szCs w:val="24"/>
        </w:rPr>
        <w:t>Le fichier compressé contient typiquement les éléments suivants :</w:t>
      </w:r>
    </w:p>
    <w:p w14:paraId="34E19D36" w14:textId="77777777" w:rsidR="00E01EEC" w:rsidRPr="0005192C" w:rsidRDefault="00E01EEC" w:rsidP="005078F3">
      <w:pPr>
        <w:pStyle w:val="Retraitcorpsdetexte21"/>
        <w:keepNext/>
        <w:jc w:val="both"/>
        <w:rPr>
          <w:szCs w:val="24"/>
        </w:rPr>
      </w:pPr>
      <w:r w:rsidRPr="0005192C">
        <w:rPr>
          <w:szCs w:val="24"/>
        </w:rPr>
        <w:t xml:space="preserve">Un répertoire de base : </w:t>
      </w:r>
      <w:proofErr w:type="spellStart"/>
      <w:r w:rsidR="00C85D8C" w:rsidRPr="0005192C">
        <w:rPr>
          <w:szCs w:val="24"/>
        </w:rPr>
        <w:t>Ovni_</w:t>
      </w:r>
      <w:r w:rsidR="00A1456D" w:rsidRPr="0005192C">
        <w:rPr>
          <w:szCs w:val="24"/>
        </w:rPr>
        <w:t>wxWidgets</w:t>
      </w:r>
      <w:proofErr w:type="spellEnd"/>
      <w:r w:rsidRPr="0005192C">
        <w:rPr>
          <w:szCs w:val="24"/>
        </w:rPr>
        <w:t xml:space="preserve"> que l’utilisateur copie où il veut dans son espace de travail. Il peut aussi renommer à sa guise ce nom de répertoire.</w:t>
      </w:r>
    </w:p>
    <w:p w14:paraId="4E58E480" w14:textId="77777777" w:rsidR="00E01EEC" w:rsidRPr="0005192C" w:rsidRDefault="00D01B26" w:rsidP="00E01EEC">
      <w:pPr>
        <w:pStyle w:val="Retraitcorpsdetexte21"/>
        <w:jc w:val="both"/>
        <w:rPr>
          <w:szCs w:val="24"/>
        </w:rPr>
      </w:pPr>
      <w:proofErr w:type="spellStart"/>
      <w:r w:rsidRPr="0005192C">
        <w:rPr>
          <w:szCs w:val="24"/>
        </w:rPr>
        <w:t>Ovni_</w:t>
      </w:r>
      <w:r w:rsidR="00A1456D" w:rsidRPr="0005192C">
        <w:rPr>
          <w:szCs w:val="24"/>
        </w:rPr>
        <w:t>wxWidgets</w:t>
      </w:r>
      <w:proofErr w:type="spellEnd"/>
      <w:r w:rsidR="00C85D8C" w:rsidRPr="0005192C">
        <w:rPr>
          <w:szCs w:val="24"/>
        </w:rPr>
        <w:t xml:space="preserve"> contient </w:t>
      </w:r>
      <w:r w:rsidR="00A1456D" w:rsidRPr="0005192C">
        <w:rPr>
          <w:szCs w:val="24"/>
        </w:rPr>
        <w:t>en standard un sous-répertoire</w:t>
      </w:r>
      <w:r w:rsidR="00E01EEC" w:rsidRPr="0005192C">
        <w:rPr>
          <w:szCs w:val="24"/>
        </w:rPr>
        <w:t xml:space="preserve"> (</w:t>
      </w:r>
      <w:r w:rsidR="00C85D8C" w:rsidRPr="0005192C">
        <w:rPr>
          <w:b/>
          <w:i/>
          <w:szCs w:val="24"/>
        </w:rPr>
        <w:t>bin</w:t>
      </w:r>
      <w:r w:rsidR="00A1456D" w:rsidRPr="0005192C">
        <w:rPr>
          <w:b/>
          <w:i/>
          <w:szCs w:val="24"/>
        </w:rPr>
        <w:t xml:space="preserve"> </w:t>
      </w:r>
      <w:r w:rsidR="00A1456D" w:rsidRPr="0005192C">
        <w:rPr>
          <w:i/>
          <w:szCs w:val="24"/>
        </w:rPr>
        <w:t>ou</w:t>
      </w:r>
      <w:r w:rsidR="00A1456D" w:rsidRPr="0005192C">
        <w:rPr>
          <w:b/>
          <w:i/>
          <w:szCs w:val="24"/>
        </w:rPr>
        <w:t xml:space="preserve"> x64</w:t>
      </w:r>
      <w:r w:rsidR="00E01EEC" w:rsidRPr="0005192C">
        <w:rPr>
          <w:szCs w:val="24"/>
        </w:rPr>
        <w:t>) ainsi qu’en général 2 fichiers (Bugs.doc et 00_Attention.txt). Les 2 fichiers peuvent ne pas être distribués systématiquement.</w:t>
      </w:r>
    </w:p>
    <w:p w14:paraId="4342F211" w14:textId="77777777" w:rsidR="00E01EEC" w:rsidRPr="0005192C" w:rsidRDefault="00E01EEC" w:rsidP="00E01EEC">
      <w:pPr>
        <w:pStyle w:val="Retraitcorpsdetexte21"/>
        <w:jc w:val="both"/>
        <w:rPr>
          <w:szCs w:val="24"/>
        </w:rPr>
      </w:pPr>
      <w:r w:rsidRPr="0005192C">
        <w:rPr>
          <w:szCs w:val="24"/>
        </w:rPr>
        <w:t xml:space="preserve">Le sous-répertoire </w:t>
      </w:r>
      <w:r w:rsidR="00C85D8C" w:rsidRPr="0005192C">
        <w:rPr>
          <w:b/>
          <w:i/>
          <w:szCs w:val="24"/>
        </w:rPr>
        <w:t>bin</w:t>
      </w:r>
      <w:r w:rsidR="001D4863" w:rsidRPr="0005192C">
        <w:rPr>
          <w:szCs w:val="24"/>
        </w:rPr>
        <w:t xml:space="preserve"> ou </w:t>
      </w:r>
      <w:r w:rsidR="001D4863" w:rsidRPr="0005192C">
        <w:rPr>
          <w:b/>
          <w:i/>
          <w:szCs w:val="24"/>
        </w:rPr>
        <w:t>x64</w:t>
      </w:r>
      <w:r w:rsidRPr="0005192C">
        <w:rPr>
          <w:szCs w:val="24"/>
        </w:rPr>
        <w:t>, contient</w:t>
      </w:r>
      <w:r w:rsidR="00C107DE" w:rsidRPr="0005192C">
        <w:rPr>
          <w:szCs w:val="24"/>
        </w:rPr>
        <w:t xml:space="preserve"> </w:t>
      </w:r>
      <w:r w:rsidR="004D3F63" w:rsidRPr="0005192C">
        <w:rPr>
          <w:szCs w:val="24"/>
        </w:rPr>
        <w:t>:</w:t>
      </w:r>
    </w:p>
    <w:p w14:paraId="7A4D61C5" w14:textId="77777777" w:rsidR="00E01EEC" w:rsidRPr="0005192C" w:rsidRDefault="00E01EEC" w:rsidP="007A749A">
      <w:pPr>
        <w:pStyle w:val="Retraitcorpsdetexte21"/>
        <w:numPr>
          <w:ilvl w:val="0"/>
          <w:numId w:val="37"/>
        </w:numPr>
        <w:jc w:val="both"/>
        <w:rPr>
          <w:szCs w:val="24"/>
        </w:rPr>
      </w:pPr>
      <w:r w:rsidRPr="0005192C">
        <w:rPr>
          <w:szCs w:val="24"/>
        </w:rPr>
        <w:t>la version exécutable d’OVNI</w:t>
      </w:r>
      <w:r w:rsidR="00C107DE" w:rsidRPr="0005192C">
        <w:rPr>
          <w:szCs w:val="24"/>
        </w:rPr>
        <w:t xml:space="preserve"> </w:t>
      </w:r>
      <w:r w:rsidR="00A1456D" w:rsidRPr="0005192C">
        <w:rPr>
          <w:szCs w:val="24"/>
        </w:rPr>
        <w:t xml:space="preserve">(par exemple </w:t>
      </w:r>
      <w:r w:rsidR="001D4863" w:rsidRPr="0005192C">
        <w:rPr>
          <w:szCs w:val="24"/>
        </w:rPr>
        <w:t>Ovni_64.exe)</w:t>
      </w:r>
      <w:r w:rsidRPr="0005192C">
        <w:rPr>
          <w:szCs w:val="24"/>
        </w:rPr>
        <w:t>;</w:t>
      </w:r>
    </w:p>
    <w:p w14:paraId="05ACBC7B" w14:textId="77777777" w:rsidR="00E01EEC" w:rsidRPr="0005192C" w:rsidRDefault="00E01EEC" w:rsidP="007A749A">
      <w:pPr>
        <w:pStyle w:val="Retraitcorpsdetexte21"/>
        <w:numPr>
          <w:ilvl w:val="0"/>
          <w:numId w:val="37"/>
        </w:numPr>
        <w:jc w:val="both"/>
        <w:rPr>
          <w:szCs w:val="24"/>
        </w:rPr>
      </w:pPr>
      <w:r w:rsidRPr="0005192C">
        <w:rPr>
          <w:szCs w:val="24"/>
        </w:rPr>
        <w:t xml:space="preserve">des fichiers d’exemples de bases de données au format SDM </w:t>
      </w:r>
      <w:proofErr w:type="spellStart"/>
      <w:r w:rsidRPr="0005192C">
        <w:rPr>
          <w:szCs w:val="24"/>
        </w:rPr>
        <w:t>Oktal</w:t>
      </w:r>
      <w:proofErr w:type="spellEnd"/>
      <w:r w:rsidRPr="0005192C">
        <w:rPr>
          <w:szCs w:val="24"/>
        </w:rPr>
        <w:t xml:space="preserve"> (extension .</w:t>
      </w:r>
      <w:proofErr w:type="spellStart"/>
      <w:r w:rsidRPr="0005192C">
        <w:rPr>
          <w:szCs w:val="24"/>
        </w:rPr>
        <w:t>bdd</w:t>
      </w:r>
      <w:proofErr w:type="spellEnd"/>
      <w:r w:rsidRPr="0005192C">
        <w:rPr>
          <w:szCs w:val="24"/>
        </w:rPr>
        <w:t xml:space="preserve">), un ou des fichiers Autodesk (extension .3ds), un ou des fichiers </w:t>
      </w:r>
      <w:proofErr w:type="spellStart"/>
      <w:r w:rsidRPr="0005192C">
        <w:rPr>
          <w:szCs w:val="24"/>
        </w:rPr>
        <w:t>Wavefront</w:t>
      </w:r>
      <w:proofErr w:type="spellEnd"/>
      <w:r w:rsidRPr="0005192C">
        <w:rPr>
          <w:szCs w:val="24"/>
        </w:rPr>
        <w:t xml:space="preserve"> </w:t>
      </w:r>
      <w:proofErr w:type="spellStart"/>
      <w:r w:rsidRPr="0005192C">
        <w:rPr>
          <w:szCs w:val="24"/>
        </w:rPr>
        <w:t>Obj</w:t>
      </w:r>
      <w:proofErr w:type="spellEnd"/>
      <w:r w:rsidRPr="0005192C">
        <w:rPr>
          <w:szCs w:val="24"/>
        </w:rPr>
        <w:t xml:space="preserve"> (extension .</w:t>
      </w:r>
      <w:proofErr w:type="spellStart"/>
      <w:r w:rsidRPr="0005192C">
        <w:rPr>
          <w:szCs w:val="24"/>
        </w:rPr>
        <w:t>obj</w:t>
      </w:r>
      <w:proofErr w:type="spellEnd"/>
      <w:r w:rsidRPr="0005192C">
        <w:rPr>
          <w:szCs w:val="24"/>
        </w:rPr>
        <w:t>), un ou des fichiers G3D (extension .g3d)</w:t>
      </w:r>
      <w:r w:rsidR="005B6756">
        <w:rPr>
          <w:szCs w:val="24"/>
        </w:rPr>
        <w:t xml:space="preserve">, </w:t>
      </w:r>
      <w:r w:rsidR="005B6756" w:rsidRPr="0005192C">
        <w:rPr>
          <w:szCs w:val="24"/>
        </w:rPr>
        <w:t xml:space="preserve">un ou des fichiers </w:t>
      </w:r>
      <w:proofErr w:type="spellStart"/>
      <w:r w:rsidR="00944D33">
        <w:rPr>
          <w:szCs w:val="24"/>
        </w:rPr>
        <w:t>Stéréolithographiques</w:t>
      </w:r>
      <w:proofErr w:type="spellEnd"/>
      <w:r w:rsidR="005B6756" w:rsidRPr="0005192C">
        <w:rPr>
          <w:szCs w:val="24"/>
        </w:rPr>
        <w:t xml:space="preserve"> (extension .</w:t>
      </w:r>
      <w:proofErr w:type="spellStart"/>
      <w:r w:rsidR="00944D33">
        <w:rPr>
          <w:szCs w:val="24"/>
        </w:rPr>
        <w:t>stl</w:t>
      </w:r>
      <w:proofErr w:type="spellEnd"/>
      <w:r w:rsidR="005B6756" w:rsidRPr="0005192C">
        <w:rPr>
          <w:szCs w:val="24"/>
        </w:rPr>
        <w:t>) </w:t>
      </w:r>
      <w:r w:rsidRPr="0005192C">
        <w:rPr>
          <w:szCs w:val="24"/>
        </w:rPr>
        <w:t> ;</w:t>
      </w:r>
    </w:p>
    <w:p w14:paraId="4EC75C2D" w14:textId="77777777" w:rsidR="00E01EEC" w:rsidRPr="0005192C" w:rsidRDefault="00E01EEC" w:rsidP="007A749A">
      <w:pPr>
        <w:pStyle w:val="Retraitcorpsdetexte21"/>
        <w:numPr>
          <w:ilvl w:val="0"/>
          <w:numId w:val="37"/>
        </w:numPr>
        <w:jc w:val="both"/>
        <w:rPr>
          <w:szCs w:val="24"/>
        </w:rPr>
      </w:pPr>
      <w:r w:rsidRPr="0005192C">
        <w:rPr>
          <w:szCs w:val="24"/>
        </w:rPr>
        <w:t>des fichiers de palettes de couleurs (</w:t>
      </w:r>
      <w:proofErr w:type="spellStart"/>
      <w:r w:rsidRPr="0005192C">
        <w:rPr>
          <w:szCs w:val="24"/>
        </w:rPr>
        <w:t>default.pal</w:t>
      </w:r>
      <w:proofErr w:type="spellEnd"/>
      <w:r w:rsidRPr="0005192C">
        <w:rPr>
          <w:szCs w:val="24"/>
        </w:rPr>
        <w:t xml:space="preserve"> et b747.pal) ;</w:t>
      </w:r>
    </w:p>
    <w:p w14:paraId="51280B9B" w14:textId="77777777" w:rsidR="00E01EEC" w:rsidRPr="0005192C" w:rsidRDefault="001D4863" w:rsidP="007A749A">
      <w:pPr>
        <w:pStyle w:val="Retraitcorpsdetexte21"/>
        <w:numPr>
          <w:ilvl w:val="0"/>
          <w:numId w:val="37"/>
        </w:numPr>
        <w:jc w:val="both"/>
        <w:rPr>
          <w:szCs w:val="24"/>
        </w:rPr>
      </w:pPr>
      <w:r w:rsidRPr="0005192C">
        <w:rPr>
          <w:szCs w:val="24"/>
        </w:rPr>
        <w:t>le fichier</w:t>
      </w:r>
      <w:r w:rsidR="00E01EEC" w:rsidRPr="0005192C">
        <w:rPr>
          <w:szCs w:val="24"/>
        </w:rPr>
        <w:t xml:space="preserve"> </w:t>
      </w:r>
      <w:r w:rsidRPr="0005192C">
        <w:rPr>
          <w:szCs w:val="24"/>
        </w:rPr>
        <w:t xml:space="preserve">freeglut.dll (version libre et actuelle de la librairie </w:t>
      </w:r>
      <w:proofErr w:type="spellStart"/>
      <w:r w:rsidRPr="0005192C">
        <w:rPr>
          <w:szCs w:val="24"/>
        </w:rPr>
        <w:t>glut</w:t>
      </w:r>
      <w:proofErr w:type="spellEnd"/>
      <w:r w:rsidRPr="0005192C">
        <w:rPr>
          <w:szCs w:val="24"/>
        </w:rPr>
        <w:t xml:space="preserve"> qui n’est plus maintenue)</w:t>
      </w:r>
      <w:r w:rsidR="00E01EEC" w:rsidRPr="0005192C">
        <w:rPr>
          <w:szCs w:val="24"/>
        </w:rPr>
        <w:t> ;</w:t>
      </w:r>
    </w:p>
    <w:p w14:paraId="08520A4F" w14:textId="77777777" w:rsidR="001D4863" w:rsidRPr="0005192C" w:rsidRDefault="001D4863" w:rsidP="001D4863">
      <w:pPr>
        <w:pStyle w:val="Retraitcorpsdetexte21"/>
        <w:numPr>
          <w:ilvl w:val="0"/>
          <w:numId w:val="37"/>
        </w:numPr>
        <w:jc w:val="both"/>
        <w:rPr>
          <w:szCs w:val="24"/>
        </w:rPr>
      </w:pPr>
      <w:r w:rsidRPr="0005192C">
        <w:rPr>
          <w:szCs w:val="24"/>
        </w:rPr>
        <w:lastRenderedPageBreak/>
        <w:t>les fichiers wxmsw32u_gcc_cb_64.dll et wxmsw32u_gl_gcc_cb_64.dll qui contiennent respectivement les librairies wxWidgets 3.</w:t>
      </w:r>
      <w:r w:rsidR="00421F14">
        <w:rPr>
          <w:szCs w:val="24"/>
        </w:rPr>
        <w:t>2.0</w:t>
      </w:r>
      <w:r w:rsidRPr="0005192C">
        <w:rPr>
          <w:szCs w:val="24"/>
        </w:rPr>
        <w:t xml:space="preserve"> et la partie </w:t>
      </w:r>
      <w:r w:rsidR="00F934F4" w:rsidRPr="0005192C">
        <w:rPr>
          <w:szCs w:val="24"/>
        </w:rPr>
        <w:t>OpenGL</w:t>
      </w:r>
      <w:r w:rsidRPr="0005192C">
        <w:rPr>
          <w:szCs w:val="24"/>
        </w:rPr>
        <w:t xml:space="preserve"> de wxWidgets 3.</w:t>
      </w:r>
      <w:r w:rsidR="00421F14">
        <w:rPr>
          <w:szCs w:val="24"/>
        </w:rPr>
        <w:t>2.0</w:t>
      </w:r>
      <w:r w:rsidRPr="0005192C">
        <w:rPr>
          <w:szCs w:val="24"/>
        </w:rPr>
        <w:t>, compilées en 64 bits.</w:t>
      </w:r>
    </w:p>
    <w:p w14:paraId="4E6239BD" w14:textId="77777777" w:rsidR="00E01EEC" w:rsidRPr="0005192C" w:rsidRDefault="00E01EEC" w:rsidP="007A749A">
      <w:pPr>
        <w:pStyle w:val="Retraitcorpsdetexte21"/>
        <w:numPr>
          <w:ilvl w:val="0"/>
          <w:numId w:val="37"/>
        </w:numPr>
        <w:jc w:val="both"/>
        <w:rPr>
          <w:szCs w:val="24"/>
        </w:rPr>
      </w:pPr>
      <w:r w:rsidRPr="0005192C">
        <w:rPr>
          <w:szCs w:val="24"/>
        </w:rPr>
        <w:t>un certain nombre de fichiers texte (extension .txt) donnant quelques informations complémentaires</w:t>
      </w:r>
    </w:p>
    <w:p w14:paraId="294DD49D" w14:textId="77777777" w:rsidR="00E01EEC" w:rsidRPr="0005192C" w:rsidRDefault="00E01EEC" w:rsidP="007A749A">
      <w:pPr>
        <w:pStyle w:val="Retraitcorpsdetexte21"/>
        <w:numPr>
          <w:ilvl w:val="0"/>
          <w:numId w:val="37"/>
        </w:numPr>
        <w:jc w:val="both"/>
        <w:rPr>
          <w:szCs w:val="24"/>
        </w:rPr>
      </w:pPr>
      <w:r w:rsidRPr="0005192C">
        <w:rPr>
          <w:szCs w:val="24"/>
        </w:rPr>
        <w:t xml:space="preserve">un sous répertoire help contenant </w:t>
      </w:r>
      <w:r w:rsidR="00A1456D" w:rsidRPr="0005192C">
        <w:rPr>
          <w:szCs w:val="24"/>
        </w:rPr>
        <w:t>des</w:t>
      </w:r>
      <w:r w:rsidRPr="0005192C">
        <w:rPr>
          <w:szCs w:val="24"/>
        </w:rPr>
        <w:t xml:space="preserve"> fichiers d’aide au format html ;</w:t>
      </w:r>
    </w:p>
    <w:p w14:paraId="29E2536B" w14:textId="77777777" w:rsidR="00E01EEC" w:rsidRPr="0005192C" w:rsidRDefault="00E01EEC" w:rsidP="007A749A">
      <w:pPr>
        <w:pStyle w:val="Retraitcorpsdetexte21"/>
        <w:numPr>
          <w:ilvl w:val="0"/>
          <w:numId w:val="37"/>
        </w:numPr>
        <w:jc w:val="both"/>
        <w:rPr>
          <w:szCs w:val="24"/>
        </w:rPr>
      </w:pPr>
      <w:r w:rsidRPr="0005192C">
        <w:rPr>
          <w:szCs w:val="24"/>
        </w:rPr>
        <w:t>un sous répertoire Icones contenant plusieurs icônes utilisées dans l’interface d’OVNI.</w:t>
      </w:r>
    </w:p>
    <w:p w14:paraId="6AA6F52D" w14:textId="77777777" w:rsidR="001D4863" w:rsidRPr="0005192C" w:rsidRDefault="001D4863" w:rsidP="001D4863">
      <w:pPr>
        <w:pStyle w:val="Retraitcorpsdetexte21"/>
        <w:numPr>
          <w:ilvl w:val="0"/>
          <w:numId w:val="37"/>
        </w:numPr>
        <w:jc w:val="both"/>
        <w:rPr>
          <w:szCs w:val="24"/>
        </w:rPr>
      </w:pPr>
      <w:r w:rsidRPr="0005192C">
        <w:rPr>
          <w:szCs w:val="24"/>
        </w:rPr>
        <w:t xml:space="preserve">Quelques dll complémentaires, indispensables avec le compilateur </w:t>
      </w:r>
      <w:proofErr w:type="spellStart"/>
      <w:r w:rsidRPr="0005192C">
        <w:rPr>
          <w:szCs w:val="24"/>
        </w:rPr>
        <w:t>gcc</w:t>
      </w:r>
      <w:proofErr w:type="spellEnd"/>
      <w:r w:rsidRPr="0005192C">
        <w:rPr>
          <w:szCs w:val="24"/>
        </w:rPr>
        <w:t xml:space="preserve"> 8.1</w:t>
      </w:r>
      <w:r w:rsidR="00537BB3">
        <w:rPr>
          <w:szCs w:val="24"/>
        </w:rPr>
        <w:t xml:space="preserve"> et au-dessus</w:t>
      </w:r>
      <w:r w:rsidRPr="0005192C">
        <w:rPr>
          <w:szCs w:val="24"/>
        </w:rPr>
        <w:t xml:space="preserve"> : libgcc_s_seh-1.dll, </w:t>
      </w:r>
      <w:proofErr w:type="spellStart"/>
      <w:r w:rsidRPr="0005192C">
        <w:rPr>
          <w:szCs w:val="24"/>
        </w:rPr>
        <w:t>libstdc</w:t>
      </w:r>
      <w:proofErr w:type="spellEnd"/>
      <w:r w:rsidRPr="0005192C">
        <w:rPr>
          <w:szCs w:val="24"/>
        </w:rPr>
        <w:t xml:space="preserve">++-6.dll, libwinpthread-1.dll. </w:t>
      </w:r>
      <w:r w:rsidRPr="0005192C">
        <w:rPr>
          <w:i/>
          <w:szCs w:val="24"/>
        </w:rPr>
        <w:t>Note</w:t>
      </w:r>
      <w:r w:rsidRPr="0005192C">
        <w:rPr>
          <w:szCs w:val="24"/>
        </w:rPr>
        <w:t> :</w:t>
      </w:r>
      <w:r w:rsidR="00FA4D71" w:rsidRPr="0005192C">
        <w:rPr>
          <w:szCs w:val="24"/>
        </w:rPr>
        <w:t xml:space="preserve"> si </w:t>
      </w:r>
      <w:r w:rsidRPr="0005192C">
        <w:rPr>
          <w:szCs w:val="24"/>
        </w:rPr>
        <w:t xml:space="preserve">le compilateur </w:t>
      </w:r>
      <w:proofErr w:type="spellStart"/>
      <w:r w:rsidRPr="0005192C">
        <w:rPr>
          <w:szCs w:val="24"/>
        </w:rPr>
        <w:t>gcc</w:t>
      </w:r>
      <w:proofErr w:type="spellEnd"/>
      <w:r w:rsidRPr="0005192C">
        <w:rPr>
          <w:szCs w:val="24"/>
        </w:rPr>
        <w:t xml:space="preserve"> 8.1,</w:t>
      </w:r>
      <w:r w:rsidR="00FA4D71" w:rsidRPr="0005192C">
        <w:rPr>
          <w:szCs w:val="24"/>
        </w:rPr>
        <w:t xml:space="preserve"> 64 bits, version </w:t>
      </w:r>
      <w:proofErr w:type="spellStart"/>
      <w:r w:rsidR="00FA4D71" w:rsidRPr="0005192C">
        <w:rPr>
          <w:szCs w:val="24"/>
        </w:rPr>
        <w:t>seh-posix</w:t>
      </w:r>
      <w:proofErr w:type="spellEnd"/>
      <w:r w:rsidR="00FA4D71" w:rsidRPr="0005192C">
        <w:rPr>
          <w:szCs w:val="24"/>
        </w:rPr>
        <w:t xml:space="preserve"> </w:t>
      </w:r>
      <w:r w:rsidRPr="0005192C">
        <w:rPr>
          <w:szCs w:val="24"/>
        </w:rPr>
        <w:t>est ins</w:t>
      </w:r>
      <w:r w:rsidR="00FA4D71" w:rsidRPr="0005192C">
        <w:rPr>
          <w:szCs w:val="24"/>
        </w:rPr>
        <w:t>tallé par défaut sur la machine Windows</w:t>
      </w:r>
      <w:r w:rsidRPr="0005192C">
        <w:rPr>
          <w:szCs w:val="24"/>
        </w:rPr>
        <w:t xml:space="preserve"> et</w:t>
      </w:r>
      <w:r w:rsidR="00FA4D71" w:rsidRPr="0005192C">
        <w:rPr>
          <w:szCs w:val="24"/>
        </w:rPr>
        <w:t xml:space="preserve"> est </w:t>
      </w:r>
      <w:r w:rsidRPr="0005192C">
        <w:rPr>
          <w:szCs w:val="24"/>
        </w:rPr>
        <w:t xml:space="preserve">accessible via la variable </w:t>
      </w:r>
      <w:proofErr w:type="spellStart"/>
      <w:r w:rsidRPr="0005192C">
        <w:rPr>
          <w:szCs w:val="24"/>
        </w:rPr>
        <w:t>path</w:t>
      </w:r>
      <w:proofErr w:type="spellEnd"/>
      <w:r w:rsidRPr="0005192C">
        <w:rPr>
          <w:szCs w:val="24"/>
        </w:rPr>
        <w:t xml:space="preserve"> du système, ces 3 dll ne sont pas utiles car déjà vues.</w:t>
      </w:r>
    </w:p>
    <w:p w14:paraId="2218C03A" w14:textId="77777777" w:rsidR="00E01EEC" w:rsidRPr="0005192C" w:rsidRDefault="00E01EEC" w:rsidP="00E01EEC">
      <w:pPr>
        <w:pStyle w:val="Retraitcorpsdetexte21"/>
        <w:ind w:left="709" w:firstLine="0"/>
        <w:jc w:val="both"/>
        <w:rPr>
          <w:szCs w:val="24"/>
        </w:rPr>
      </w:pPr>
    </w:p>
    <w:p w14:paraId="2A9334BB" w14:textId="77777777" w:rsidR="001F6026" w:rsidRPr="0005192C" w:rsidRDefault="001F6026" w:rsidP="001F6026">
      <w:pPr>
        <w:pStyle w:val="Titre3"/>
        <w:rPr>
          <w:sz w:val="24"/>
          <w:szCs w:val="24"/>
        </w:rPr>
      </w:pPr>
      <w:bookmarkStart w:id="90" w:name="_Ref292198481"/>
      <w:bookmarkStart w:id="91" w:name="_Toc166431977"/>
      <w:r w:rsidRPr="0005192C">
        <w:rPr>
          <w:sz w:val="24"/>
          <w:szCs w:val="24"/>
        </w:rPr>
        <w:t>Remarque</w:t>
      </w:r>
      <w:r w:rsidR="00E73A66" w:rsidRPr="0005192C">
        <w:rPr>
          <w:sz w:val="24"/>
          <w:szCs w:val="24"/>
        </w:rPr>
        <w:t>s</w:t>
      </w:r>
      <w:r w:rsidRPr="0005192C">
        <w:rPr>
          <w:sz w:val="24"/>
          <w:szCs w:val="24"/>
        </w:rPr>
        <w:t xml:space="preserve"> 1</w:t>
      </w:r>
      <w:bookmarkEnd w:id="90"/>
      <w:bookmarkEnd w:id="91"/>
    </w:p>
    <w:p w14:paraId="6C5AC498" w14:textId="77777777" w:rsidR="00FA4D71" w:rsidRPr="0005192C" w:rsidRDefault="00E01EEC" w:rsidP="00E01EEC">
      <w:pPr>
        <w:pStyle w:val="Retraitcorpsdetexte21"/>
        <w:jc w:val="both"/>
        <w:rPr>
          <w:szCs w:val="24"/>
        </w:rPr>
      </w:pPr>
      <w:r w:rsidRPr="0005192C">
        <w:rPr>
          <w:szCs w:val="24"/>
        </w:rPr>
        <w:t xml:space="preserve">Avec certaines cartes graphiques, </w:t>
      </w:r>
      <w:r w:rsidR="00FA4D71" w:rsidRPr="0005192C">
        <w:rPr>
          <w:szCs w:val="24"/>
        </w:rPr>
        <w:t xml:space="preserve">et avec les versions </w:t>
      </w:r>
      <w:proofErr w:type="spellStart"/>
      <w:r w:rsidR="00FA4D71" w:rsidRPr="0005192C">
        <w:rPr>
          <w:szCs w:val="24"/>
        </w:rPr>
        <w:t>Tcl</w:t>
      </w:r>
      <w:proofErr w:type="spellEnd"/>
      <w:r w:rsidR="00FA4D71" w:rsidRPr="0005192C">
        <w:rPr>
          <w:szCs w:val="24"/>
        </w:rPr>
        <w:t>/</w:t>
      </w:r>
      <w:proofErr w:type="spellStart"/>
      <w:r w:rsidR="00FA4D71" w:rsidRPr="0005192C">
        <w:rPr>
          <w:szCs w:val="24"/>
        </w:rPr>
        <w:t>Tk</w:t>
      </w:r>
      <w:proofErr w:type="spellEnd"/>
      <w:r w:rsidR="00FA4D71" w:rsidRPr="0005192C">
        <w:rPr>
          <w:szCs w:val="24"/>
        </w:rPr>
        <w:t xml:space="preserve">, </w:t>
      </w:r>
      <w:r w:rsidRPr="0005192C">
        <w:rPr>
          <w:szCs w:val="24"/>
        </w:rPr>
        <w:t>on p</w:t>
      </w:r>
      <w:r w:rsidR="00FA4D71" w:rsidRPr="0005192C">
        <w:rPr>
          <w:szCs w:val="24"/>
        </w:rPr>
        <w:t>ouvai</w:t>
      </w:r>
      <w:r w:rsidRPr="0005192C">
        <w:rPr>
          <w:szCs w:val="24"/>
        </w:rPr>
        <w:t xml:space="preserve">t avoir des soucis de présentation des couleurs dans les facettes sous OpenGL : par exemple une facette grise, bleu, rouge,… devant être colorisée de façon homogène </w:t>
      </w:r>
      <w:r w:rsidR="00FA4D71" w:rsidRPr="0005192C">
        <w:rPr>
          <w:szCs w:val="24"/>
        </w:rPr>
        <w:t>pouvait présenter</w:t>
      </w:r>
      <w:r w:rsidRPr="0005192C">
        <w:rPr>
          <w:szCs w:val="24"/>
        </w:rPr>
        <w:t xml:space="preserve"> des dégradés de couleurs. C’est un problème d’interface entre certaines librairies du système et le hardware graphique de la carte. C’est un problème connu, qui n’est pas spécifique à OVNI. Cela se produi</w:t>
      </w:r>
      <w:r w:rsidR="00FA4D71" w:rsidRPr="0005192C">
        <w:rPr>
          <w:szCs w:val="24"/>
        </w:rPr>
        <w:t>sai</w:t>
      </w:r>
      <w:r w:rsidRPr="0005192C">
        <w:rPr>
          <w:szCs w:val="24"/>
        </w:rPr>
        <w:t>t par exemple sur un portable possédant une puce graphique Intel 855 GM, plutôt ba</w:t>
      </w:r>
      <w:r w:rsidR="00FA4D71" w:rsidRPr="0005192C">
        <w:rPr>
          <w:szCs w:val="24"/>
        </w:rPr>
        <w:t>s de gamme. La solution consistait</w:t>
      </w:r>
      <w:r w:rsidRPr="0005192C">
        <w:rPr>
          <w:szCs w:val="24"/>
        </w:rPr>
        <w:t xml:space="preserve"> à utiliser des versions dites « Mesa » de ce</w:t>
      </w:r>
      <w:r w:rsidR="00FA4D71" w:rsidRPr="0005192C">
        <w:rPr>
          <w:szCs w:val="24"/>
        </w:rPr>
        <w:t>rtaines</w:t>
      </w:r>
      <w:r w:rsidRPr="0005192C">
        <w:rPr>
          <w:szCs w:val="24"/>
        </w:rPr>
        <w:t xml:space="preserve"> librairies, qui court-circuitent </w:t>
      </w:r>
      <w:r w:rsidR="00FA4D71" w:rsidRPr="0005192C">
        <w:rPr>
          <w:szCs w:val="24"/>
        </w:rPr>
        <w:t xml:space="preserve">alors </w:t>
      </w:r>
      <w:r w:rsidRPr="0005192C">
        <w:rPr>
          <w:szCs w:val="24"/>
        </w:rPr>
        <w:t xml:space="preserve">une partie du hardware non compatible de la carte. </w:t>
      </w:r>
      <w:r w:rsidR="00FA4D71" w:rsidRPr="0005192C">
        <w:rPr>
          <w:szCs w:val="24"/>
        </w:rPr>
        <w:t>En version wxWidgets, on n’est pas tombé sur ce type de soucis, mais le nombre de machines testées est trop faible pour identifier un tel problème. Les librairies incriminées étaient</w:t>
      </w:r>
      <w:r w:rsidRPr="0005192C">
        <w:rPr>
          <w:szCs w:val="24"/>
        </w:rPr>
        <w:t xml:space="preserve"> GLU32.DL</w:t>
      </w:r>
      <w:r w:rsidR="00FA4D71" w:rsidRPr="0005192C">
        <w:rPr>
          <w:szCs w:val="24"/>
        </w:rPr>
        <w:t>L et OPENGL32.DLL, qui devaient impérativement</w:t>
      </w:r>
      <w:r w:rsidRPr="0005192C">
        <w:rPr>
          <w:szCs w:val="24"/>
        </w:rPr>
        <w:t xml:space="preserve"> être dans le même répertoire que l’exécutable. De ce fait, ce sont ce</w:t>
      </w:r>
      <w:r w:rsidR="00FA4D71" w:rsidRPr="0005192C">
        <w:rPr>
          <w:szCs w:val="24"/>
        </w:rPr>
        <w:t>s versions qui étaien</w:t>
      </w:r>
      <w:r w:rsidRPr="0005192C">
        <w:rPr>
          <w:szCs w:val="24"/>
        </w:rPr>
        <w:t xml:space="preserve">t utilisées par OVNI et non celles existant déjà dans le système. </w:t>
      </w:r>
    </w:p>
    <w:p w14:paraId="256210A5" w14:textId="230FADED" w:rsidR="001F6026" w:rsidRDefault="00AA053F" w:rsidP="00A87001">
      <w:pPr>
        <w:pStyle w:val="Retraitcorpsdetexte21"/>
        <w:jc w:val="both"/>
        <w:rPr>
          <w:szCs w:val="24"/>
        </w:rPr>
      </w:pPr>
      <w:r w:rsidRPr="0005192C">
        <w:rPr>
          <w:szCs w:val="24"/>
        </w:rPr>
        <w:t xml:space="preserve">Si cela se produit, on pourrait tenter de réinstaller ces fichiers Mesa, mais il faudra alors faire attention à la façon dont ils ont été compilés. Si Ovni est en 32 bits, les dll devront être de même : c’est le cas des versions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d’Ovni. Si Ovni est compilé en 64 bits, il faudra trouver des versions 64 bits, Mesa des </w:t>
      </w:r>
      <w:proofErr w:type="spellStart"/>
      <w:r w:rsidRPr="0005192C">
        <w:rPr>
          <w:szCs w:val="24"/>
        </w:rPr>
        <w:t>dlls</w:t>
      </w:r>
      <w:proofErr w:type="spellEnd"/>
      <w:r w:rsidRPr="0005192C">
        <w:rPr>
          <w:szCs w:val="24"/>
        </w:rPr>
        <w:t>, ce qui n’a pas été fait ici.</w:t>
      </w:r>
    </w:p>
    <w:p w14:paraId="52AA541F" w14:textId="77777777" w:rsidR="00A87001" w:rsidRPr="0005192C" w:rsidRDefault="00A87001" w:rsidP="00A87001">
      <w:pPr>
        <w:pStyle w:val="Retraitcorpsdetexte21"/>
        <w:jc w:val="both"/>
        <w:rPr>
          <w:szCs w:val="24"/>
        </w:rPr>
      </w:pPr>
    </w:p>
    <w:p w14:paraId="3E25582B" w14:textId="77777777" w:rsidR="001F6026" w:rsidRPr="0005192C" w:rsidRDefault="001F6026" w:rsidP="001F6026">
      <w:pPr>
        <w:pStyle w:val="Titre3"/>
        <w:rPr>
          <w:sz w:val="24"/>
          <w:szCs w:val="24"/>
        </w:rPr>
      </w:pPr>
      <w:bookmarkStart w:id="92" w:name="_Ref292198370"/>
      <w:bookmarkStart w:id="93" w:name="_Toc166431978"/>
      <w:r w:rsidRPr="0005192C">
        <w:rPr>
          <w:sz w:val="24"/>
          <w:szCs w:val="24"/>
        </w:rPr>
        <w:t>Remarque</w:t>
      </w:r>
      <w:r w:rsidR="00E73A66" w:rsidRPr="0005192C">
        <w:rPr>
          <w:sz w:val="24"/>
          <w:szCs w:val="24"/>
        </w:rPr>
        <w:t>s</w:t>
      </w:r>
      <w:r w:rsidRPr="0005192C">
        <w:rPr>
          <w:sz w:val="24"/>
          <w:szCs w:val="24"/>
        </w:rPr>
        <w:t xml:space="preserve"> </w:t>
      </w:r>
      <w:bookmarkEnd w:id="92"/>
      <w:r w:rsidR="00AA053F" w:rsidRPr="0005192C">
        <w:rPr>
          <w:sz w:val="24"/>
          <w:szCs w:val="24"/>
        </w:rPr>
        <w:t>2</w:t>
      </w:r>
      <w:bookmarkEnd w:id="93"/>
    </w:p>
    <w:p w14:paraId="39B43560" w14:textId="77777777" w:rsidR="00E01EEC" w:rsidRDefault="00E01EEC" w:rsidP="00E01EEC">
      <w:pPr>
        <w:pStyle w:val="Retraitcorpsdetexte21"/>
        <w:jc w:val="both"/>
        <w:rPr>
          <w:szCs w:val="24"/>
        </w:rPr>
      </w:pPr>
      <w:r w:rsidRPr="0005192C">
        <w:rPr>
          <w:szCs w:val="24"/>
        </w:rPr>
        <w:t xml:space="preserve">La façon la plus simple d’utiliser OVNI </w:t>
      </w:r>
      <w:r w:rsidR="00AA053F" w:rsidRPr="0005192C">
        <w:rPr>
          <w:szCs w:val="24"/>
        </w:rPr>
        <w:t xml:space="preserve">sous Windows </w:t>
      </w:r>
      <w:r w:rsidRPr="0005192C">
        <w:rPr>
          <w:szCs w:val="24"/>
        </w:rPr>
        <w:t>est d’associer les extensions .</w:t>
      </w:r>
      <w:proofErr w:type="spellStart"/>
      <w:r w:rsidRPr="0005192C">
        <w:rPr>
          <w:szCs w:val="24"/>
        </w:rPr>
        <w:t>bd</w:t>
      </w:r>
      <w:r w:rsidR="00944D33">
        <w:rPr>
          <w:szCs w:val="24"/>
        </w:rPr>
        <w:t>d</w:t>
      </w:r>
      <w:proofErr w:type="spellEnd"/>
      <w:r w:rsidR="00944D33">
        <w:rPr>
          <w:szCs w:val="24"/>
        </w:rPr>
        <w:t>, .3ds, .</w:t>
      </w:r>
      <w:proofErr w:type="spellStart"/>
      <w:r w:rsidR="00944D33">
        <w:rPr>
          <w:szCs w:val="24"/>
        </w:rPr>
        <w:t>obj</w:t>
      </w:r>
      <w:proofErr w:type="spellEnd"/>
      <w:r w:rsidR="00944D33">
        <w:rPr>
          <w:szCs w:val="24"/>
        </w:rPr>
        <w:t>, .off, .m3d, .</w:t>
      </w:r>
      <w:proofErr w:type="spellStart"/>
      <w:r w:rsidR="00944D33">
        <w:rPr>
          <w:szCs w:val="24"/>
        </w:rPr>
        <w:t>ply</w:t>
      </w:r>
      <w:proofErr w:type="spellEnd"/>
      <w:r w:rsidR="00944D33">
        <w:rPr>
          <w:szCs w:val="24"/>
        </w:rPr>
        <w:t xml:space="preserve">, </w:t>
      </w:r>
      <w:r w:rsidRPr="0005192C">
        <w:rPr>
          <w:szCs w:val="24"/>
        </w:rPr>
        <w:t>.g3d</w:t>
      </w:r>
      <w:r w:rsidR="00944D33">
        <w:rPr>
          <w:szCs w:val="24"/>
        </w:rPr>
        <w:t xml:space="preserve"> et .</w:t>
      </w:r>
      <w:proofErr w:type="spellStart"/>
      <w:r w:rsidR="00944D33">
        <w:rPr>
          <w:szCs w:val="24"/>
        </w:rPr>
        <w:t>stl</w:t>
      </w:r>
      <w:proofErr w:type="spellEnd"/>
      <w:r w:rsidRPr="0005192C">
        <w:rPr>
          <w:szCs w:val="24"/>
        </w:rPr>
        <w:t xml:space="preserve"> avec OVNI</w:t>
      </w:r>
      <w:r w:rsidR="001F6026" w:rsidRPr="0005192C">
        <w:rPr>
          <w:szCs w:val="24"/>
        </w:rPr>
        <w:t>.</w:t>
      </w:r>
      <w:r w:rsidRPr="0005192C">
        <w:rPr>
          <w:szCs w:val="24"/>
        </w:rPr>
        <w:t xml:space="preserve"> Ainsi, on lancera automatiquement OVNI par double clic sur un fichier de base de </w:t>
      </w:r>
      <w:r w:rsidR="008B4557" w:rsidRPr="0005192C">
        <w:rPr>
          <w:szCs w:val="24"/>
        </w:rPr>
        <w:t>données</w:t>
      </w:r>
      <w:r w:rsidRPr="0005192C">
        <w:rPr>
          <w:szCs w:val="24"/>
        </w:rPr>
        <w:t>. Il se peut que certaines extensions soient déjà utilisées par ailleurs (notamment .</w:t>
      </w:r>
      <w:proofErr w:type="spellStart"/>
      <w:r w:rsidRPr="0005192C">
        <w:rPr>
          <w:szCs w:val="24"/>
        </w:rPr>
        <w:t>obj</w:t>
      </w:r>
      <w:proofErr w:type="spellEnd"/>
      <w:r w:rsidRPr="0005192C">
        <w:rPr>
          <w:szCs w:val="24"/>
        </w:rPr>
        <w:t xml:space="preserve">, fichier issu d’une compilation par Visual C). Dans ce cas, soit on force l’association avec OVNI soit on passe par le menu « Ouvrir » d’OVNI. Le fichier Note_3.9.txt, intégré au fichier zip, donne des méthodes d’association pour Windows 2000 et Windows XP ainsi que la façon d’associer une icône avec ces fichiers. </w:t>
      </w:r>
      <w:r w:rsidR="00AA053F" w:rsidRPr="0005192C">
        <w:rPr>
          <w:szCs w:val="24"/>
        </w:rPr>
        <w:t xml:space="preserve">Sous Windows 7 ou 10, les procédures diffèrent un peu mais restent assez semblables. </w:t>
      </w:r>
      <w:r w:rsidRPr="0005192C">
        <w:rPr>
          <w:szCs w:val="24"/>
        </w:rPr>
        <w:t>Toutefois, il arrive que ces méthodes ne donnent pas le résultat escompté car on n’a pas les droits suffisants ou que Windows refuse de le faire pour une raison quelconque. Il faudra alors demander à un administrateur ou utiliser d’autres façons de faire qui sortent du cadre de ce document. Consulter, par exemple, « Windows pour les Nuls » !!!</w:t>
      </w:r>
    </w:p>
    <w:p w14:paraId="5BA649C3" w14:textId="77777777" w:rsidR="00A87001" w:rsidRDefault="00A87001" w:rsidP="00E01EEC">
      <w:pPr>
        <w:pStyle w:val="Retraitcorpsdetexte21"/>
        <w:jc w:val="both"/>
        <w:rPr>
          <w:szCs w:val="24"/>
        </w:rPr>
      </w:pPr>
    </w:p>
    <w:p w14:paraId="624FEF6D" w14:textId="4CBCE6CC" w:rsidR="00904825" w:rsidRPr="0005192C" w:rsidRDefault="00904825" w:rsidP="00904825">
      <w:pPr>
        <w:pStyle w:val="Titre3"/>
        <w:rPr>
          <w:sz w:val="24"/>
          <w:szCs w:val="24"/>
        </w:rPr>
      </w:pPr>
      <w:bookmarkStart w:id="94" w:name="_Ref166431199"/>
      <w:bookmarkStart w:id="95" w:name="_Toc166431979"/>
      <w:r w:rsidRPr="0005192C">
        <w:rPr>
          <w:sz w:val="24"/>
          <w:szCs w:val="24"/>
        </w:rPr>
        <w:lastRenderedPageBreak/>
        <w:t xml:space="preserve">Remarques </w:t>
      </w:r>
      <w:r>
        <w:rPr>
          <w:sz w:val="24"/>
          <w:szCs w:val="24"/>
        </w:rPr>
        <w:t>3</w:t>
      </w:r>
      <w:bookmarkEnd w:id="94"/>
      <w:bookmarkEnd w:id="95"/>
    </w:p>
    <w:p w14:paraId="51706FDA" w14:textId="28846056" w:rsidR="00E01EEC" w:rsidRDefault="00A87001" w:rsidP="00D1113B">
      <w:pPr>
        <w:pStyle w:val="Corpsdetexte"/>
        <w:ind w:firstLine="709"/>
        <w:jc w:val="both"/>
      </w:pPr>
      <w:r w:rsidRPr="00904825">
        <w:rPr>
          <w:sz w:val="24"/>
          <w:szCs w:val="24"/>
        </w:rPr>
        <w:t xml:space="preserve">En entrée d’OVNI, sous Windows, on lance une commande </w:t>
      </w:r>
      <w:r w:rsidR="00904825" w:rsidRPr="00904825">
        <w:rPr>
          <w:sz w:val="24"/>
          <w:szCs w:val="24"/>
        </w:rPr>
        <w:t xml:space="preserve">système </w:t>
      </w:r>
      <w:r w:rsidR="00904825">
        <w:rPr>
          <w:sz w:val="24"/>
          <w:szCs w:val="24"/>
        </w:rPr>
        <w:t>« </w:t>
      </w:r>
      <w:proofErr w:type="spellStart"/>
      <w:r w:rsidRPr="00904825">
        <w:rPr>
          <w:sz w:val="24"/>
          <w:szCs w:val="24"/>
        </w:rPr>
        <w:t>chcp</w:t>
      </w:r>
      <w:proofErr w:type="spellEnd"/>
      <w:r w:rsidR="00904825" w:rsidRPr="00904825">
        <w:rPr>
          <w:sz w:val="24"/>
          <w:szCs w:val="24"/>
        </w:rPr>
        <w:t xml:space="preserve"> 65001</w:t>
      </w:r>
      <w:r w:rsidR="00904825">
        <w:rPr>
          <w:sz w:val="24"/>
          <w:szCs w:val="24"/>
        </w:rPr>
        <w:t> »</w:t>
      </w:r>
      <w:r w:rsidRPr="00904825">
        <w:rPr>
          <w:sz w:val="24"/>
          <w:szCs w:val="24"/>
        </w:rPr>
        <w:t xml:space="preserve"> afin d’obtenir des caractères accentués dans l</w:t>
      </w:r>
      <w:r w:rsidR="00904825" w:rsidRPr="00904825">
        <w:rPr>
          <w:sz w:val="24"/>
          <w:szCs w:val="24"/>
        </w:rPr>
        <w:t>es messages affichés dans</w:t>
      </w:r>
      <w:r w:rsidRPr="00904825">
        <w:rPr>
          <w:sz w:val="24"/>
          <w:szCs w:val="24"/>
        </w:rPr>
        <w:t xml:space="preserve"> console Windows</w:t>
      </w:r>
      <w:r w:rsidR="004C1CD7">
        <w:rPr>
          <w:sz w:val="24"/>
          <w:szCs w:val="24"/>
        </w:rPr>
        <w:t xml:space="preserve"> (support des caractères UTF-8)</w:t>
      </w:r>
      <w:r w:rsidR="00904825">
        <w:rPr>
          <w:sz w:val="24"/>
          <w:szCs w:val="24"/>
        </w:rPr>
        <w:t xml:space="preserve">. Cette commande est </w:t>
      </w:r>
      <w:r w:rsidR="00D1113B">
        <w:rPr>
          <w:sz w:val="24"/>
          <w:szCs w:val="24"/>
        </w:rPr>
        <w:t xml:space="preserve">toujours </w:t>
      </w:r>
      <w:r w:rsidR="00904825">
        <w:rPr>
          <w:sz w:val="24"/>
          <w:szCs w:val="24"/>
        </w:rPr>
        <w:t>disponible dans les dernières versions de Windows mais n’est pas forcément accessible : il peut être nécessaire de rajouter C:\Windows\System32 à la variable d’environnement Path du système, soit seulement pour l’utilisateur courant, soit au niveau global, pour tous les utilisateurs</w:t>
      </w:r>
      <w:r>
        <w:t>.</w:t>
      </w:r>
      <w:r w:rsidR="00904825">
        <w:t xml:space="preserve"> </w:t>
      </w:r>
    </w:p>
    <w:p w14:paraId="75FE434B" w14:textId="77777777" w:rsidR="00904825" w:rsidRPr="0005192C" w:rsidRDefault="00904825" w:rsidP="00904825">
      <w:pPr>
        <w:pStyle w:val="Corpsdetexte"/>
        <w:jc w:val="both"/>
        <w:rPr>
          <w:szCs w:val="24"/>
        </w:rPr>
      </w:pPr>
    </w:p>
    <w:p w14:paraId="617FDF13" w14:textId="77777777" w:rsidR="00E01EEC" w:rsidRDefault="006E6B1E" w:rsidP="00E01EEC">
      <w:pPr>
        <w:pStyle w:val="Titre2"/>
        <w:numPr>
          <w:ilvl w:val="1"/>
          <w:numId w:val="1"/>
        </w:numPr>
        <w:jc w:val="both"/>
        <w:rPr>
          <w:sz w:val="24"/>
          <w:szCs w:val="24"/>
        </w:rPr>
      </w:pPr>
      <w:bookmarkStart w:id="96" w:name="_Toc166431980"/>
      <w:r w:rsidRPr="0005192C">
        <w:rPr>
          <w:sz w:val="24"/>
          <w:szCs w:val="24"/>
        </w:rPr>
        <w:t>Librairies diverses</w:t>
      </w:r>
      <w:bookmarkEnd w:id="96"/>
    </w:p>
    <w:p w14:paraId="019DD6CA" w14:textId="77777777" w:rsidR="00CC7C92" w:rsidRDefault="00CC7C92" w:rsidP="00CC7C92">
      <w:pPr>
        <w:pStyle w:val="Retraitcorpsdetexte21"/>
        <w:jc w:val="both"/>
        <w:rPr>
          <w:szCs w:val="24"/>
        </w:rPr>
      </w:pPr>
    </w:p>
    <w:p w14:paraId="1F45B2AA" w14:textId="77777777" w:rsidR="00CC7C92" w:rsidRPr="00CC7C92" w:rsidRDefault="00CC7C92" w:rsidP="00CC7C92">
      <w:pPr>
        <w:pStyle w:val="Retraitcorpsdetexte21"/>
        <w:jc w:val="both"/>
        <w:rPr>
          <w:szCs w:val="24"/>
        </w:rPr>
      </w:pPr>
      <w:r w:rsidRPr="00CC7C92">
        <w:rPr>
          <w:szCs w:val="24"/>
        </w:rPr>
        <w:t xml:space="preserve">Les librairies citées ici intéressent </w:t>
      </w:r>
      <w:r>
        <w:rPr>
          <w:szCs w:val="24"/>
        </w:rPr>
        <w:t>plutôt</w:t>
      </w:r>
      <w:r w:rsidRPr="00CC7C92">
        <w:rPr>
          <w:szCs w:val="24"/>
        </w:rPr>
        <w:t xml:space="preserve"> les développeurs qui devront choisir entre les différent</w:t>
      </w:r>
      <w:r>
        <w:rPr>
          <w:szCs w:val="24"/>
        </w:rPr>
        <w:t>e</w:t>
      </w:r>
      <w:r w:rsidRPr="00CC7C92">
        <w:rPr>
          <w:szCs w:val="24"/>
        </w:rPr>
        <w:t>s versions possibles, 32/64 bits, statiques/dynamiques.</w:t>
      </w:r>
    </w:p>
    <w:p w14:paraId="4FE3EED6" w14:textId="77777777" w:rsidR="00E01EEC" w:rsidRPr="0005192C" w:rsidRDefault="00E01EEC" w:rsidP="00E01EEC">
      <w:pPr>
        <w:pStyle w:val="Retraitcorpsdetexte21"/>
        <w:jc w:val="both"/>
        <w:rPr>
          <w:szCs w:val="24"/>
        </w:rPr>
      </w:pPr>
    </w:p>
    <w:p w14:paraId="764E6D3B" w14:textId="77777777" w:rsidR="00E01EEC" w:rsidRPr="0005192C" w:rsidRDefault="00E01EEC" w:rsidP="00702783">
      <w:pPr>
        <w:pStyle w:val="Titre3"/>
        <w:rPr>
          <w:sz w:val="24"/>
          <w:szCs w:val="24"/>
        </w:rPr>
      </w:pPr>
      <w:bookmarkStart w:id="97" w:name="_Toc278275757"/>
      <w:bookmarkStart w:id="98" w:name="_Toc278286080"/>
      <w:bookmarkStart w:id="99" w:name="_Toc166431981"/>
      <w:r w:rsidRPr="0005192C">
        <w:rPr>
          <w:sz w:val="24"/>
          <w:szCs w:val="24"/>
        </w:rPr>
        <w:t>OpenGL</w:t>
      </w:r>
      <w:bookmarkEnd w:id="97"/>
      <w:bookmarkEnd w:id="98"/>
      <w:bookmarkEnd w:id="99"/>
    </w:p>
    <w:p w14:paraId="39C15EBB" w14:textId="77777777" w:rsidR="00E01EEC" w:rsidRPr="0005192C" w:rsidRDefault="00E01EEC" w:rsidP="00E01EEC">
      <w:pPr>
        <w:pStyle w:val="Retraitcorpsdetexte21"/>
        <w:jc w:val="both"/>
        <w:rPr>
          <w:szCs w:val="24"/>
        </w:rPr>
      </w:pPr>
      <w:r w:rsidRPr="0005192C">
        <w:rPr>
          <w:szCs w:val="24"/>
        </w:rPr>
        <w:t>Pas de soucis particulier</w:t>
      </w:r>
      <w:r w:rsidR="00702783" w:rsidRPr="0005192C">
        <w:rPr>
          <w:szCs w:val="24"/>
        </w:rPr>
        <w:t>s</w:t>
      </w:r>
      <w:r w:rsidRPr="0005192C">
        <w:rPr>
          <w:szCs w:val="24"/>
        </w:rPr>
        <w:t xml:space="preserve"> avec OpenGL normalement. Il est supporté nativement par </w:t>
      </w:r>
      <w:r w:rsidR="00CC7C92">
        <w:rPr>
          <w:szCs w:val="24"/>
        </w:rPr>
        <w:t xml:space="preserve">les operating system divers, et donc </w:t>
      </w:r>
      <w:r w:rsidR="006E6B1E" w:rsidRPr="0005192C">
        <w:rPr>
          <w:szCs w:val="24"/>
        </w:rPr>
        <w:t>Windows</w:t>
      </w:r>
      <w:r w:rsidRPr="0005192C">
        <w:rPr>
          <w:szCs w:val="24"/>
        </w:rPr>
        <w:t>. En cas de problèmes avec le hardware graphique, il p</w:t>
      </w:r>
      <w:r w:rsidR="006E6B1E" w:rsidRPr="0005192C">
        <w:rPr>
          <w:szCs w:val="24"/>
        </w:rPr>
        <w:t>ourrait</w:t>
      </w:r>
      <w:r w:rsidR="00CC7C92">
        <w:rPr>
          <w:szCs w:val="24"/>
        </w:rPr>
        <w:t xml:space="preserve"> s’avérer utile</w:t>
      </w:r>
      <w:r w:rsidRPr="0005192C">
        <w:rPr>
          <w:szCs w:val="24"/>
        </w:rPr>
        <w:t xml:space="preserve"> de faire installer des versions Mesa des drivers</w:t>
      </w:r>
      <w:r w:rsidR="00CC7C92">
        <w:rPr>
          <w:szCs w:val="24"/>
        </w:rPr>
        <w:t xml:space="preserve"> (notamment opengl32 et glu32)</w:t>
      </w:r>
      <w:r w:rsidRPr="0005192C">
        <w:rPr>
          <w:szCs w:val="24"/>
        </w:rPr>
        <w:t>. Une partie des fonctions normalement confiées au hardware de la carte graphique sera alors prise en charge par du software au détriment des performances.</w:t>
      </w:r>
    </w:p>
    <w:p w14:paraId="4A5BEDCC" w14:textId="77777777" w:rsidR="00E01EEC" w:rsidRPr="0005192C" w:rsidRDefault="00E01EEC" w:rsidP="00E01EEC">
      <w:pPr>
        <w:pStyle w:val="Retraitcorpsdetexte21"/>
        <w:jc w:val="both"/>
        <w:rPr>
          <w:szCs w:val="24"/>
        </w:rPr>
      </w:pPr>
    </w:p>
    <w:p w14:paraId="43BE77FC" w14:textId="77777777" w:rsidR="00E01EEC" w:rsidRPr="0005192C" w:rsidRDefault="00E01EEC" w:rsidP="00702783">
      <w:pPr>
        <w:pStyle w:val="Titre3"/>
        <w:rPr>
          <w:sz w:val="24"/>
          <w:szCs w:val="24"/>
        </w:rPr>
      </w:pPr>
      <w:bookmarkStart w:id="100" w:name="_Toc278275758"/>
      <w:bookmarkStart w:id="101" w:name="_Toc278286081"/>
      <w:bookmarkStart w:id="102" w:name="_Toc166431982"/>
      <w:r w:rsidRPr="0005192C">
        <w:rPr>
          <w:sz w:val="24"/>
          <w:szCs w:val="24"/>
        </w:rPr>
        <w:t>Glut</w:t>
      </w:r>
      <w:bookmarkEnd w:id="100"/>
      <w:bookmarkEnd w:id="101"/>
      <w:bookmarkEnd w:id="102"/>
    </w:p>
    <w:p w14:paraId="7D0DE652" w14:textId="77777777" w:rsidR="00E01EEC" w:rsidRPr="0005192C" w:rsidRDefault="00E01EEC" w:rsidP="00E01EEC">
      <w:pPr>
        <w:pStyle w:val="Retraitcorpsdetexte21"/>
        <w:jc w:val="both"/>
        <w:rPr>
          <w:szCs w:val="24"/>
        </w:rPr>
      </w:pPr>
      <w:r w:rsidRPr="0005192C">
        <w:rPr>
          <w:szCs w:val="24"/>
        </w:rPr>
        <w:t>La librairie Glut est une surcouche d’OpenGL offrant des fonctions avancées de gestion et des routines de plus haut niveau que l’OpenGL de base. OVNI a été développé initialement à partir de la version Glut 3.7, disponible à l’époque sur Sun Solaris</w:t>
      </w:r>
      <w:r w:rsidR="006E6B1E" w:rsidRPr="0005192C">
        <w:rPr>
          <w:szCs w:val="24"/>
        </w:rPr>
        <w:t>, Linux, Windows</w:t>
      </w:r>
      <w:r w:rsidRPr="0005192C">
        <w:rPr>
          <w:szCs w:val="24"/>
        </w:rPr>
        <w:t>. Cette version est maintenant obsolète. On trouve sous Linux</w:t>
      </w:r>
      <w:r w:rsidR="006E6B1E" w:rsidRPr="0005192C">
        <w:rPr>
          <w:szCs w:val="24"/>
        </w:rPr>
        <w:t xml:space="preserve"> et Windows</w:t>
      </w:r>
      <w:r w:rsidRPr="0005192C">
        <w:rPr>
          <w:szCs w:val="24"/>
        </w:rPr>
        <w:t xml:space="preserve"> une autre distribution dénommée </w:t>
      </w:r>
      <w:proofErr w:type="spellStart"/>
      <w:r w:rsidRPr="0005192C">
        <w:rPr>
          <w:szCs w:val="24"/>
        </w:rPr>
        <w:t>FreeGlut</w:t>
      </w:r>
      <w:proofErr w:type="spellEnd"/>
      <w:r w:rsidRPr="0005192C">
        <w:rPr>
          <w:szCs w:val="24"/>
        </w:rPr>
        <w:t xml:space="preserve">, compatible du </w:t>
      </w:r>
      <w:proofErr w:type="spellStart"/>
      <w:r w:rsidRPr="0005192C">
        <w:rPr>
          <w:szCs w:val="24"/>
        </w:rPr>
        <w:t>Glut</w:t>
      </w:r>
      <w:proofErr w:type="spellEnd"/>
      <w:r w:rsidRPr="0005192C">
        <w:rPr>
          <w:szCs w:val="24"/>
        </w:rPr>
        <w:t xml:space="preserve"> original et qui a été testé avec succès sur nos machines. Cette librairie comporte deux parties, une librairie dynamique proprement dit (un fichier </w:t>
      </w:r>
      <w:r w:rsidR="006E6B1E" w:rsidRPr="0005192C">
        <w:rPr>
          <w:szCs w:val="24"/>
        </w:rPr>
        <w:t>freeglut.dll</w:t>
      </w:r>
      <w:r w:rsidRPr="0005192C">
        <w:rPr>
          <w:szCs w:val="24"/>
        </w:rPr>
        <w:t xml:space="preserve"> ici</w:t>
      </w:r>
      <w:r w:rsidR="006E6B1E" w:rsidRPr="0005192C">
        <w:rPr>
          <w:szCs w:val="24"/>
        </w:rPr>
        <w:t>, disponible en 32 ou en 64 bits</w:t>
      </w:r>
      <w:r w:rsidRPr="0005192C">
        <w:rPr>
          <w:szCs w:val="24"/>
        </w:rPr>
        <w:t xml:space="preserve">) et un ensemble de fichiers d’entête .h qui trouvent normalement leur place dans un </w:t>
      </w:r>
      <w:r w:rsidR="006E6B1E" w:rsidRPr="0005192C">
        <w:rPr>
          <w:szCs w:val="24"/>
        </w:rPr>
        <w:t>sous-</w:t>
      </w:r>
      <w:r w:rsidRPr="0005192C">
        <w:rPr>
          <w:szCs w:val="24"/>
        </w:rPr>
        <w:t>répertoire comme /</w:t>
      </w:r>
      <w:proofErr w:type="spellStart"/>
      <w:r w:rsidRPr="0005192C">
        <w:rPr>
          <w:szCs w:val="24"/>
        </w:rPr>
        <w:t>include</w:t>
      </w:r>
      <w:proofErr w:type="spellEnd"/>
      <w:r w:rsidRPr="0005192C">
        <w:rPr>
          <w:szCs w:val="24"/>
        </w:rPr>
        <w:t xml:space="preserve">/GL du </w:t>
      </w:r>
      <w:r w:rsidR="006E6B1E" w:rsidRPr="0005192C">
        <w:rPr>
          <w:szCs w:val="24"/>
        </w:rPr>
        <w:t>compilateur</w:t>
      </w:r>
      <w:r w:rsidRPr="0005192C">
        <w:rPr>
          <w:szCs w:val="24"/>
        </w:rPr>
        <w:t>.</w:t>
      </w:r>
      <w:r w:rsidR="006E6B1E" w:rsidRPr="0005192C">
        <w:rPr>
          <w:szCs w:val="24"/>
        </w:rPr>
        <w:t xml:space="preserve"> A noter toutefois, qu’</w:t>
      </w:r>
      <w:r w:rsidR="00EA06E8">
        <w:rPr>
          <w:szCs w:val="24"/>
        </w:rPr>
        <w:t>à partir de</w:t>
      </w:r>
      <w:r w:rsidR="006E6B1E" w:rsidRPr="0005192C">
        <w:rPr>
          <w:szCs w:val="24"/>
        </w:rPr>
        <w:t xml:space="preserve"> la </w:t>
      </w:r>
      <w:r w:rsidR="00EA06E8">
        <w:rPr>
          <w:szCs w:val="24"/>
        </w:rPr>
        <w:t xml:space="preserve">version 3.0 de </w:t>
      </w:r>
      <w:proofErr w:type="spellStart"/>
      <w:r w:rsidR="00EA06E8">
        <w:rPr>
          <w:szCs w:val="24"/>
        </w:rPr>
        <w:t>freeglut</w:t>
      </w:r>
      <w:proofErr w:type="spellEnd"/>
      <w:r w:rsidR="006E6B1E" w:rsidRPr="0005192C">
        <w:rPr>
          <w:szCs w:val="24"/>
        </w:rPr>
        <w:t xml:space="preserve">, un souci </w:t>
      </w:r>
      <w:r w:rsidR="00E22963" w:rsidRPr="0005192C">
        <w:rPr>
          <w:szCs w:val="24"/>
        </w:rPr>
        <w:t xml:space="preserve">de plantage </w:t>
      </w:r>
      <w:r w:rsidR="00702783" w:rsidRPr="0005192C">
        <w:rPr>
          <w:szCs w:val="24"/>
        </w:rPr>
        <w:t xml:space="preserve">à l’exécution </w:t>
      </w:r>
      <w:r w:rsidR="006E6B1E" w:rsidRPr="0005192C">
        <w:rPr>
          <w:szCs w:val="24"/>
        </w:rPr>
        <w:t xml:space="preserve">est apparu avec la fonction </w:t>
      </w:r>
      <w:proofErr w:type="spellStart"/>
      <w:r w:rsidR="006E6B1E" w:rsidRPr="0005192C">
        <w:rPr>
          <w:szCs w:val="24"/>
        </w:rPr>
        <w:t>glutSolidSphere</w:t>
      </w:r>
      <w:proofErr w:type="spellEnd"/>
      <w:r w:rsidR="006E6B1E" w:rsidRPr="0005192C">
        <w:rPr>
          <w:szCs w:val="24"/>
        </w:rPr>
        <w:t xml:space="preserve">, utilisée pour tracer un cercle plein matérialisant la position de la source de lumière (petit cercle en jaune). Faute de mieux, on a intégré le code C de la version précédente (2.8.1) </w:t>
      </w:r>
      <w:r w:rsidR="00702783" w:rsidRPr="0005192C">
        <w:rPr>
          <w:szCs w:val="24"/>
        </w:rPr>
        <w:t>directement dans Ovni, ce qui a résolu le problème.</w:t>
      </w:r>
    </w:p>
    <w:p w14:paraId="1949C796" w14:textId="77777777" w:rsidR="00E01EEC" w:rsidRPr="0005192C" w:rsidRDefault="00E01EEC" w:rsidP="00E01EEC">
      <w:pPr>
        <w:pStyle w:val="Retraitcorpsdetexte21"/>
        <w:jc w:val="both"/>
        <w:rPr>
          <w:szCs w:val="24"/>
        </w:rPr>
      </w:pPr>
    </w:p>
    <w:p w14:paraId="3E7A7945" w14:textId="77777777" w:rsidR="00E01EEC" w:rsidRPr="0005192C" w:rsidRDefault="00E01EEC" w:rsidP="00E22963">
      <w:pPr>
        <w:pStyle w:val="Titre3"/>
        <w:rPr>
          <w:sz w:val="24"/>
          <w:szCs w:val="24"/>
        </w:rPr>
      </w:pPr>
      <w:bookmarkStart w:id="103" w:name="_Ref277940008"/>
      <w:bookmarkStart w:id="104" w:name="_Toc278275759"/>
      <w:bookmarkStart w:id="105" w:name="_Toc278286082"/>
      <w:bookmarkStart w:id="106" w:name="_Toc166431983"/>
      <w:r w:rsidRPr="0005192C">
        <w:rPr>
          <w:sz w:val="24"/>
          <w:szCs w:val="24"/>
        </w:rPr>
        <w:t>Lib3ds</w:t>
      </w:r>
      <w:bookmarkEnd w:id="103"/>
      <w:bookmarkEnd w:id="104"/>
      <w:bookmarkEnd w:id="105"/>
      <w:bookmarkEnd w:id="106"/>
    </w:p>
    <w:p w14:paraId="7B8B133F" w14:textId="77777777" w:rsidR="00E01EEC" w:rsidRPr="0005192C" w:rsidRDefault="00E01EEC" w:rsidP="00E01EEC">
      <w:pPr>
        <w:pStyle w:val="Retraitcorpsdetexte21"/>
        <w:jc w:val="both"/>
        <w:rPr>
          <w:szCs w:val="24"/>
        </w:rPr>
      </w:pPr>
      <w:r w:rsidRPr="0005192C">
        <w:rPr>
          <w:szCs w:val="24"/>
        </w:rPr>
        <w:t>C’est une librairie et des entêtes (fichiers .h) utilisés pour décoder les fichiers de base de données au format Autodesk (extension .3ds).</w:t>
      </w:r>
    </w:p>
    <w:p w14:paraId="216E4728" w14:textId="77777777" w:rsidR="00E01EEC" w:rsidRPr="0005192C" w:rsidRDefault="00E01EEC" w:rsidP="00E01EEC">
      <w:pPr>
        <w:pStyle w:val="Retraitcorpsdetexte21"/>
        <w:jc w:val="both"/>
        <w:rPr>
          <w:szCs w:val="24"/>
        </w:rPr>
      </w:pPr>
      <w:r w:rsidRPr="0005192C">
        <w:rPr>
          <w:szCs w:val="24"/>
        </w:rPr>
        <w:t xml:space="preserve">Sous Windows, la librairie </w:t>
      </w:r>
      <w:r w:rsidR="00B63E44" w:rsidRPr="0005192C">
        <w:rPr>
          <w:szCs w:val="24"/>
        </w:rPr>
        <w:t>statique</w:t>
      </w:r>
      <w:r w:rsidRPr="0005192C">
        <w:rPr>
          <w:szCs w:val="24"/>
        </w:rPr>
        <w:t xml:space="preserve"> (fichier </w:t>
      </w:r>
      <w:r w:rsidR="0050043E" w:rsidRPr="0005192C">
        <w:rPr>
          <w:szCs w:val="24"/>
        </w:rPr>
        <w:t>lib3ds-2_0</w:t>
      </w:r>
      <w:r w:rsidRPr="0005192C">
        <w:rPr>
          <w:szCs w:val="24"/>
        </w:rPr>
        <w:t>.</w:t>
      </w:r>
      <w:r w:rsidR="00B63E44" w:rsidRPr="0005192C">
        <w:rPr>
          <w:szCs w:val="24"/>
        </w:rPr>
        <w:t xml:space="preserve">a dans </w:t>
      </w:r>
      <w:proofErr w:type="spellStart"/>
      <w:r w:rsidR="00B63E44" w:rsidRPr="0005192C">
        <w:rPr>
          <w:szCs w:val="24"/>
        </w:rPr>
        <w:t>lib_loc</w:t>
      </w:r>
      <w:proofErr w:type="spellEnd"/>
      <w:r w:rsidR="0050043E" w:rsidRPr="0005192C">
        <w:rPr>
          <w:szCs w:val="24"/>
        </w:rPr>
        <w:t>\lib3ds</w:t>
      </w:r>
      <w:r w:rsidR="00702783" w:rsidRPr="0005192C">
        <w:rPr>
          <w:szCs w:val="24"/>
        </w:rPr>
        <w:t xml:space="preserve"> en 32 bits ou lib64\ lib3ds-2_0_64.a en 64 bits). </w:t>
      </w:r>
      <w:r w:rsidR="00E22963" w:rsidRPr="0005192C">
        <w:rPr>
          <w:szCs w:val="24"/>
        </w:rPr>
        <w:t>On pourrait aussi utiliser une version dynamique de cette librairie.</w:t>
      </w:r>
    </w:p>
    <w:p w14:paraId="1EAC9955" w14:textId="77777777" w:rsidR="00E01EEC" w:rsidRPr="0005192C" w:rsidRDefault="00E01EEC" w:rsidP="00E01EEC">
      <w:pPr>
        <w:pStyle w:val="Retraitcorpsdetexte21"/>
        <w:jc w:val="both"/>
        <w:rPr>
          <w:szCs w:val="24"/>
        </w:rPr>
      </w:pPr>
      <w:r w:rsidRPr="0005192C">
        <w:rPr>
          <w:szCs w:val="24"/>
        </w:rPr>
        <w:t xml:space="preserve">On peut télécharger le code source de la librairie depuis le site </w:t>
      </w:r>
      <w:hyperlink r:id="rId69" w:history="1">
        <w:r w:rsidR="00E22963" w:rsidRPr="0005192C">
          <w:rPr>
            <w:rStyle w:val="Lienhypertexte"/>
            <w:szCs w:val="24"/>
          </w:rPr>
          <w:t>http://code.google.com/p/lib3ds</w:t>
        </w:r>
      </w:hyperlink>
      <w:r w:rsidRPr="0005192C">
        <w:rPr>
          <w:szCs w:val="24"/>
        </w:rPr>
        <w:t xml:space="preserve">. C’est la version 1.3 qui </w:t>
      </w:r>
      <w:r w:rsidR="00CA6C59" w:rsidRPr="0005192C">
        <w:rPr>
          <w:szCs w:val="24"/>
        </w:rPr>
        <w:t>était</w:t>
      </w:r>
      <w:r w:rsidR="005912B5" w:rsidRPr="0005192C">
        <w:rPr>
          <w:szCs w:val="24"/>
        </w:rPr>
        <w:t xml:space="preserve"> </w:t>
      </w:r>
      <w:r w:rsidRPr="0005192C">
        <w:rPr>
          <w:szCs w:val="24"/>
        </w:rPr>
        <w:t xml:space="preserve">utilisée </w:t>
      </w:r>
      <w:r w:rsidR="005912B5" w:rsidRPr="0005192C">
        <w:rPr>
          <w:szCs w:val="24"/>
        </w:rPr>
        <w:t>jusqu’à la version 3.29 d’OVNI</w:t>
      </w:r>
      <w:r w:rsidR="00E22963" w:rsidRPr="0005192C">
        <w:rPr>
          <w:szCs w:val="24"/>
        </w:rPr>
        <w:t xml:space="preserve"> </w:t>
      </w:r>
      <w:proofErr w:type="spellStart"/>
      <w:r w:rsidR="00E22963" w:rsidRPr="0005192C">
        <w:rPr>
          <w:szCs w:val="24"/>
        </w:rPr>
        <w:t>Tcl</w:t>
      </w:r>
      <w:proofErr w:type="spellEnd"/>
      <w:r w:rsidR="00E22963" w:rsidRPr="0005192C">
        <w:rPr>
          <w:szCs w:val="24"/>
        </w:rPr>
        <w:t>/</w:t>
      </w:r>
      <w:proofErr w:type="spellStart"/>
      <w:r w:rsidR="00E22963" w:rsidRPr="0005192C">
        <w:rPr>
          <w:szCs w:val="24"/>
        </w:rPr>
        <w:t>Tk</w:t>
      </w:r>
      <w:proofErr w:type="spellEnd"/>
      <w:r w:rsidR="005912B5" w:rsidRPr="0005192C">
        <w:rPr>
          <w:szCs w:val="24"/>
        </w:rPr>
        <w:t xml:space="preserve">. Depuis la version 3.30, on utilise la lib3ds </w:t>
      </w:r>
      <w:r w:rsidRPr="0005192C">
        <w:rPr>
          <w:szCs w:val="24"/>
        </w:rPr>
        <w:t>version 2.0</w:t>
      </w:r>
      <w:r w:rsidR="005912B5" w:rsidRPr="0005192C">
        <w:rPr>
          <w:szCs w:val="24"/>
        </w:rPr>
        <w:t>.</w:t>
      </w:r>
      <w:r w:rsidRPr="0005192C">
        <w:rPr>
          <w:szCs w:val="24"/>
        </w:rPr>
        <w:t xml:space="preserve"> On trouve sur ce site ce qu’il faut pour compiler la librairie, notamment des « </w:t>
      </w:r>
      <w:proofErr w:type="spellStart"/>
      <w:r w:rsidRPr="0005192C">
        <w:rPr>
          <w:szCs w:val="24"/>
        </w:rPr>
        <w:t>makefile</w:t>
      </w:r>
      <w:proofErr w:type="spellEnd"/>
      <w:r w:rsidRPr="0005192C">
        <w:rPr>
          <w:szCs w:val="24"/>
        </w:rPr>
        <w:t> » de génération.</w:t>
      </w:r>
      <w:r w:rsidR="0022561B" w:rsidRPr="0005192C">
        <w:rPr>
          <w:szCs w:val="24"/>
        </w:rPr>
        <w:t xml:space="preserve"> </w:t>
      </w:r>
    </w:p>
    <w:p w14:paraId="5E831683" w14:textId="77777777" w:rsidR="00E22963" w:rsidRPr="0005192C" w:rsidRDefault="00E22963" w:rsidP="00E01EEC">
      <w:pPr>
        <w:pStyle w:val="Retraitcorpsdetexte21"/>
        <w:jc w:val="both"/>
        <w:rPr>
          <w:szCs w:val="24"/>
        </w:rPr>
      </w:pPr>
    </w:p>
    <w:p w14:paraId="6603881D" w14:textId="77777777" w:rsidR="00E01EEC" w:rsidRPr="0005192C" w:rsidRDefault="00E01EEC" w:rsidP="00702783">
      <w:pPr>
        <w:pStyle w:val="Titre3"/>
        <w:rPr>
          <w:sz w:val="24"/>
          <w:szCs w:val="24"/>
        </w:rPr>
      </w:pPr>
      <w:bookmarkStart w:id="107" w:name="_Ref277950534"/>
      <w:bookmarkStart w:id="108" w:name="_Ref277950536"/>
      <w:bookmarkStart w:id="109" w:name="_Toc278275760"/>
      <w:bookmarkStart w:id="110" w:name="_Toc278286083"/>
      <w:bookmarkStart w:id="111" w:name="_Toc166431984"/>
      <w:r w:rsidRPr="0005192C">
        <w:rPr>
          <w:sz w:val="24"/>
          <w:szCs w:val="24"/>
        </w:rPr>
        <w:t>Expat</w:t>
      </w:r>
      <w:bookmarkEnd w:id="107"/>
      <w:bookmarkEnd w:id="108"/>
      <w:bookmarkEnd w:id="109"/>
      <w:bookmarkEnd w:id="110"/>
      <w:bookmarkEnd w:id="111"/>
    </w:p>
    <w:p w14:paraId="3089A949" w14:textId="77777777" w:rsidR="00E01EEC" w:rsidRPr="0005192C" w:rsidRDefault="00E01EEC" w:rsidP="00E01EEC">
      <w:pPr>
        <w:pStyle w:val="Retraitcorpsdetexte21"/>
        <w:jc w:val="both"/>
        <w:rPr>
          <w:szCs w:val="24"/>
        </w:rPr>
      </w:pPr>
      <w:r w:rsidRPr="0005192C">
        <w:rPr>
          <w:szCs w:val="24"/>
        </w:rPr>
        <w:t>C’est une librairie et des entêtes (fichiers .h) utilisés pour décoder et analyser les fichiers de base de données au format xml du groupe G3D (extension .g3d). À noter que cette librairie est bien connue dans tous les environnements : elle est utilisée notamment par le navigateur Firefox.</w:t>
      </w:r>
    </w:p>
    <w:p w14:paraId="2C302CD0" w14:textId="77777777" w:rsidR="00E01EEC" w:rsidRPr="0005192C" w:rsidRDefault="00E01EEC" w:rsidP="00E01EEC">
      <w:pPr>
        <w:pStyle w:val="Retraitcorpsdetexte21"/>
        <w:jc w:val="both"/>
        <w:rPr>
          <w:szCs w:val="24"/>
        </w:rPr>
      </w:pPr>
      <w:r w:rsidRPr="0005192C">
        <w:rPr>
          <w:szCs w:val="24"/>
        </w:rPr>
        <w:t xml:space="preserve">Sous Windows, la librairie </w:t>
      </w:r>
      <w:r w:rsidR="00CA6C59" w:rsidRPr="0005192C">
        <w:rPr>
          <w:szCs w:val="24"/>
        </w:rPr>
        <w:t xml:space="preserve">statique (fichier </w:t>
      </w:r>
      <w:r w:rsidR="0022561B" w:rsidRPr="0005192C">
        <w:rPr>
          <w:szCs w:val="24"/>
        </w:rPr>
        <w:t>libexpat-2_0.a</w:t>
      </w:r>
      <w:r w:rsidR="00E22963" w:rsidRPr="0005192C">
        <w:rPr>
          <w:szCs w:val="24"/>
        </w:rPr>
        <w:t xml:space="preserve"> en 32 bits</w:t>
      </w:r>
      <w:r w:rsidR="00CA6C59" w:rsidRPr="0005192C">
        <w:rPr>
          <w:szCs w:val="24"/>
        </w:rPr>
        <w:t xml:space="preserve"> dans </w:t>
      </w:r>
      <w:proofErr w:type="spellStart"/>
      <w:r w:rsidR="00CA6C59" w:rsidRPr="0005192C">
        <w:rPr>
          <w:szCs w:val="24"/>
        </w:rPr>
        <w:t>lib_loc</w:t>
      </w:r>
      <w:proofErr w:type="spellEnd"/>
      <w:r w:rsidR="00E22963" w:rsidRPr="0005192C">
        <w:rPr>
          <w:szCs w:val="24"/>
        </w:rPr>
        <w:t xml:space="preserve"> ou lib64\</w:t>
      </w:r>
      <w:proofErr w:type="spellStart"/>
      <w:r w:rsidR="00E22963" w:rsidRPr="0005192C">
        <w:rPr>
          <w:szCs w:val="24"/>
        </w:rPr>
        <w:t>libwxexpat.a</w:t>
      </w:r>
      <w:proofErr w:type="spellEnd"/>
      <w:r w:rsidR="00E22963" w:rsidRPr="0005192C">
        <w:rPr>
          <w:szCs w:val="24"/>
        </w:rPr>
        <w:t xml:space="preserve"> en 64 bits</w:t>
      </w:r>
      <w:r w:rsidRPr="0005192C">
        <w:rPr>
          <w:szCs w:val="24"/>
        </w:rPr>
        <w:t xml:space="preserve">) et les </w:t>
      </w:r>
      <w:r w:rsidR="00E22963" w:rsidRPr="0005192C">
        <w:rPr>
          <w:szCs w:val="24"/>
        </w:rPr>
        <w:t xml:space="preserve">fichiers d’entête sont fournis </w:t>
      </w:r>
      <w:r w:rsidRPr="0005192C">
        <w:rPr>
          <w:szCs w:val="24"/>
        </w:rPr>
        <w:t xml:space="preserve"> dans le fichier zip</w:t>
      </w:r>
      <w:r w:rsidR="00E22963" w:rsidRPr="0005192C">
        <w:rPr>
          <w:szCs w:val="24"/>
        </w:rPr>
        <w:t xml:space="preserve"> source.</w:t>
      </w:r>
    </w:p>
    <w:p w14:paraId="4F33F27D" w14:textId="77777777" w:rsidR="00E01EEC" w:rsidRPr="0005192C" w:rsidRDefault="00E01EEC" w:rsidP="00E01EEC">
      <w:pPr>
        <w:pStyle w:val="Retraitcorpsdetexte21"/>
        <w:jc w:val="both"/>
        <w:rPr>
          <w:szCs w:val="24"/>
        </w:rPr>
      </w:pPr>
      <w:r w:rsidRPr="0005192C">
        <w:rPr>
          <w:szCs w:val="24"/>
        </w:rPr>
        <w:t xml:space="preserve">On peut </w:t>
      </w:r>
      <w:r w:rsidR="002D4899" w:rsidRPr="0005192C">
        <w:rPr>
          <w:szCs w:val="24"/>
        </w:rPr>
        <w:t xml:space="preserve">aussi </w:t>
      </w:r>
      <w:r w:rsidR="00F934F4">
        <w:rPr>
          <w:szCs w:val="24"/>
        </w:rPr>
        <w:t>télécharger le code source d’</w:t>
      </w:r>
      <w:r w:rsidRPr="0005192C">
        <w:rPr>
          <w:szCs w:val="24"/>
        </w:rPr>
        <w:t xml:space="preserve">Expat depuis le site </w:t>
      </w:r>
      <w:hyperlink r:id="rId70" w:history="1">
        <w:r w:rsidRPr="0005192C">
          <w:rPr>
            <w:rStyle w:val="Lienhypertexte"/>
            <w:szCs w:val="24"/>
          </w:rPr>
          <w:t>http://expat.sourceforge.net</w:t>
        </w:r>
      </w:hyperlink>
      <w:r w:rsidRPr="0005192C">
        <w:rPr>
          <w:szCs w:val="24"/>
        </w:rPr>
        <w:t xml:space="preserve"> via la rubrique Downloads ou plus directement via </w:t>
      </w:r>
      <w:hyperlink r:id="rId71" w:history="1">
        <w:r w:rsidRPr="0005192C">
          <w:rPr>
            <w:rStyle w:val="Lienhypertexte"/>
            <w:szCs w:val="24"/>
          </w:rPr>
          <w:t>http://sourceforge.net/projects/expat</w:t>
        </w:r>
      </w:hyperlink>
      <w:r w:rsidRPr="0005192C">
        <w:rPr>
          <w:szCs w:val="24"/>
        </w:rPr>
        <w:t>. C’est la version 2.0.1 qui est utilisée actuellement dans OVNI. On trouve sur ce site ce qu’il faut pour compiler la librairie, notamment des « </w:t>
      </w:r>
      <w:proofErr w:type="spellStart"/>
      <w:r w:rsidRPr="0005192C">
        <w:rPr>
          <w:szCs w:val="24"/>
        </w:rPr>
        <w:t>makefile</w:t>
      </w:r>
      <w:proofErr w:type="spellEnd"/>
      <w:r w:rsidRPr="0005192C">
        <w:rPr>
          <w:szCs w:val="24"/>
        </w:rPr>
        <w:t> » de génération.</w:t>
      </w:r>
    </w:p>
    <w:p w14:paraId="16EA97D4" w14:textId="77777777" w:rsidR="00637836" w:rsidRPr="0005192C" w:rsidRDefault="00637836" w:rsidP="00E01EEC">
      <w:pPr>
        <w:pStyle w:val="Retraitcorpsdetexte21"/>
        <w:jc w:val="both"/>
        <w:rPr>
          <w:szCs w:val="24"/>
        </w:rPr>
      </w:pPr>
      <w:r w:rsidRPr="0005192C">
        <w:rPr>
          <w:szCs w:val="24"/>
        </w:rPr>
        <w:t>Dans notre cas, en version wxWidgets, nous avons utilisé la version intégrée à la génération de wxWidgets, soit en 32 bits, soit en 64 bits. Le nom de la librairie est légèrement différent (</w:t>
      </w:r>
      <w:proofErr w:type="spellStart"/>
      <w:r w:rsidRPr="0005192C">
        <w:rPr>
          <w:szCs w:val="24"/>
        </w:rPr>
        <w:t>libwexpat.a</w:t>
      </w:r>
      <w:proofErr w:type="spellEnd"/>
      <w:r w:rsidRPr="0005192C">
        <w:rPr>
          <w:szCs w:val="24"/>
        </w:rPr>
        <w:t xml:space="preserve">) mais </w:t>
      </w:r>
      <w:r w:rsidR="00E02DDF">
        <w:rPr>
          <w:szCs w:val="24"/>
        </w:rPr>
        <w:t xml:space="preserve">ça </w:t>
      </w:r>
      <w:r w:rsidRPr="0005192C">
        <w:rPr>
          <w:szCs w:val="24"/>
        </w:rPr>
        <w:t>ne pose pas de problème particulier.</w:t>
      </w:r>
    </w:p>
    <w:p w14:paraId="40CF6181" w14:textId="77777777" w:rsidR="00E01EEC" w:rsidRPr="0005192C" w:rsidRDefault="00E01EEC" w:rsidP="00E01EEC">
      <w:pPr>
        <w:pStyle w:val="Retraitcorpsdetexte21"/>
        <w:jc w:val="both"/>
        <w:rPr>
          <w:szCs w:val="24"/>
        </w:rPr>
      </w:pPr>
    </w:p>
    <w:p w14:paraId="6EDC6242" w14:textId="77777777" w:rsidR="00E01EEC" w:rsidRPr="0005192C" w:rsidRDefault="00E01EEC" w:rsidP="00E01EEC">
      <w:pPr>
        <w:pStyle w:val="Retraitcorpsdetexte21"/>
        <w:jc w:val="both"/>
        <w:rPr>
          <w:szCs w:val="24"/>
        </w:rPr>
      </w:pPr>
    </w:p>
    <w:p w14:paraId="17B27A5C" w14:textId="77777777" w:rsidR="009B2A8C" w:rsidRPr="0005192C" w:rsidRDefault="00637836" w:rsidP="009B2A8C">
      <w:pPr>
        <w:pStyle w:val="Titre1"/>
        <w:numPr>
          <w:ilvl w:val="0"/>
          <w:numId w:val="1"/>
        </w:numPr>
        <w:jc w:val="both"/>
        <w:rPr>
          <w:sz w:val="24"/>
          <w:szCs w:val="24"/>
        </w:rPr>
      </w:pPr>
      <w:bookmarkStart w:id="112" w:name="_Ref6503175"/>
      <w:bookmarkStart w:id="113" w:name="_Toc166431985"/>
      <w:r w:rsidRPr="0005192C">
        <w:rPr>
          <w:sz w:val="24"/>
          <w:szCs w:val="24"/>
        </w:rPr>
        <w:t>Compilation d’OVNI</w:t>
      </w:r>
      <w:bookmarkEnd w:id="112"/>
      <w:bookmarkEnd w:id="113"/>
    </w:p>
    <w:p w14:paraId="350CE2FB" w14:textId="77777777" w:rsidR="00334F60" w:rsidRDefault="00DA0D58" w:rsidP="00E01EEC">
      <w:pPr>
        <w:pStyle w:val="Retraitcorpsdetexte21"/>
        <w:jc w:val="both"/>
        <w:rPr>
          <w:szCs w:val="24"/>
        </w:rPr>
      </w:pPr>
      <w:r w:rsidRPr="0005192C">
        <w:rPr>
          <w:szCs w:val="24"/>
        </w:rPr>
        <w:t xml:space="preserve"> </w:t>
      </w:r>
      <w:r w:rsidR="00895400" w:rsidRPr="0005192C">
        <w:rPr>
          <w:szCs w:val="24"/>
        </w:rPr>
        <w:t xml:space="preserve">  </w:t>
      </w:r>
    </w:p>
    <w:p w14:paraId="4A6C7C91" w14:textId="77777777" w:rsidR="00895400" w:rsidRPr="0005192C" w:rsidRDefault="00540D19" w:rsidP="00E01EEC">
      <w:pPr>
        <w:pStyle w:val="Retraitcorpsdetexte21"/>
        <w:jc w:val="both"/>
        <w:rPr>
          <w:szCs w:val="24"/>
        </w:rPr>
      </w:pPr>
      <w:r w:rsidRPr="0005192C">
        <w:rPr>
          <w:szCs w:val="24"/>
        </w:rPr>
        <w:t>Le code source est fourni dans un autre fichier .zip que celui décrit ci-dessus pour l’installation simple.</w:t>
      </w:r>
      <w:r w:rsidR="00073C9F" w:rsidRPr="0005192C">
        <w:rPr>
          <w:szCs w:val="24"/>
        </w:rPr>
        <w:t xml:space="preserve"> L’environnement de développement utilisé ici est Code::Blocks.</w:t>
      </w:r>
      <w:r w:rsidR="00895400" w:rsidRPr="0005192C">
        <w:rPr>
          <w:szCs w:val="24"/>
        </w:rPr>
        <w:t xml:space="preserve"> </w:t>
      </w:r>
      <w:r w:rsidR="00073C9F" w:rsidRPr="0005192C">
        <w:rPr>
          <w:szCs w:val="24"/>
        </w:rPr>
        <w:t xml:space="preserve">L’intérêt de cet environnement dans notre cas, est d’intégrer wxSmith qui permet de construire </w:t>
      </w:r>
      <w:r w:rsidR="001A6698" w:rsidRPr="0005192C">
        <w:rPr>
          <w:szCs w:val="24"/>
        </w:rPr>
        <w:t xml:space="preserve">assez </w:t>
      </w:r>
      <w:r w:rsidR="00073C9F" w:rsidRPr="0005192C">
        <w:rPr>
          <w:szCs w:val="24"/>
        </w:rPr>
        <w:t xml:space="preserve">facilement une interface graphique. De plus, Code::Blocks est multiplateforme, contrairement à la suite Visual réservée à Windows, ce qui </w:t>
      </w:r>
      <w:r w:rsidR="000F0079" w:rsidRPr="0005192C">
        <w:rPr>
          <w:szCs w:val="24"/>
        </w:rPr>
        <w:t>permet d’obtenir quasiment</w:t>
      </w:r>
      <w:r w:rsidR="00073C9F" w:rsidRPr="0005192C">
        <w:rPr>
          <w:szCs w:val="24"/>
        </w:rPr>
        <w:t xml:space="preserve"> le même environnement </w:t>
      </w:r>
      <w:r w:rsidR="000F0079" w:rsidRPr="0005192C">
        <w:rPr>
          <w:szCs w:val="24"/>
        </w:rPr>
        <w:t xml:space="preserve">visuel graphique </w:t>
      </w:r>
      <w:r w:rsidR="00073C9F" w:rsidRPr="0005192C">
        <w:rPr>
          <w:szCs w:val="24"/>
        </w:rPr>
        <w:t xml:space="preserve">dans plusieurs </w:t>
      </w:r>
      <w:r w:rsidR="000F0079" w:rsidRPr="0005192C">
        <w:rPr>
          <w:szCs w:val="24"/>
        </w:rPr>
        <w:t>operating system</w:t>
      </w:r>
      <w:r w:rsidR="00073C9F" w:rsidRPr="0005192C">
        <w:rPr>
          <w:szCs w:val="24"/>
        </w:rPr>
        <w:t xml:space="preserve"> : Windows, Linux, OSX,.... Il existe d’autres environnements </w:t>
      </w:r>
      <w:r w:rsidR="000F0079" w:rsidRPr="0005192C">
        <w:rPr>
          <w:szCs w:val="24"/>
        </w:rPr>
        <w:t xml:space="preserve">de développement </w:t>
      </w:r>
      <w:r w:rsidR="00073C9F" w:rsidRPr="0005192C">
        <w:rPr>
          <w:szCs w:val="24"/>
        </w:rPr>
        <w:t xml:space="preserve">libres comme Eclipse </w:t>
      </w:r>
      <w:r w:rsidR="001F254B">
        <w:rPr>
          <w:szCs w:val="24"/>
        </w:rPr>
        <w:t>associé à</w:t>
      </w:r>
      <w:r w:rsidR="00073C9F" w:rsidRPr="0005192C">
        <w:rPr>
          <w:szCs w:val="24"/>
        </w:rPr>
        <w:t xml:space="preserve"> </w:t>
      </w:r>
      <w:proofErr w:type="spellStart"/>
      <w:r w:rsidR="00073C9F" w:rsidRPr="0005192C">
        <w:rPr>
          <w:szCs w:val="24"/>
        </w:rPr>
        <w:t>wxFormBuilder</w:t>
      </w:r>
      <w:proofErr w:type="spellEnd"/>
      <w:r w:rsidR="00073C9F" w:rsidRPr="0005192C">
        <w:rPr>
          <w:szCs w:val="24"/>
        </w:rPr>
        <w:t xml:space="preserve"> pour aboutir au même résultat, mais c’est Code::Blocks que préfère l’auteur de ces lignes !</w:t>
      </w:r>
      <w:r w:rsidR="000F0079" w:rsidRPr="0005192C">
        <w:rPr>
          <w:szCs w:val="24"/>
        </w:rPr>
        <w:t xml:space="preserve"> C’est donc dans cet environnement que seront donnés les fichiers projets de génération.</w:t>
      </w:r>
    </w:p>
    <w:p w14:paraId="3EF3A828" w14:textId="77777777" w:rsidR="000F0079" w:rsidRPr="0005192C" w:rsidRDefault="000F0079" w:rsidP="00E01EEC">
      <w:pPr>
        <w:pStyle w:val="Retraitcorpsdetexte21"/>
        <w:jc w:val="both"/>
        <w:rPr>
          <w:szCs w:val="24"/>
        </w:rPr>
      </w:pPr>
      <w:r w:rsidRPr="0005192C">
        <w:rPr>
          <w:szCs w:val="24"/>
        </w:rPr>
        <w:t xml:space="preserve">Code::Blocks est un environnement de développement qui peut s’adapter à de nombreux compilateurs. Le choix retenu ici est le portage </w:t>
      </w:r>
      <w:proofErr w:type="spellStart"/>
      <w:r w:rsidRPr="0005192C">
        <w:rPr>
          <w:szCs w:val="24"/>
        </w:rPr>
        <w:t>MinGW</w:t>
      </w:r>
      <w:proofErr w:type="spellEnd"/>
      <w:r w:rsidRPr="0005192C">
        <w:rPr>
          <w:szCs w:val="24"/>
        </w:rPr>
        <w:t xml:space="preserve"> en version 32 ou 64 bits des compilateurs standard de Linux. Code::Blocks est actuellement fourni avec une version 5.1 de </w:t>
      </w:r>
      <w:proofErr w:type="spellStart"/>
      <w:r w:rsidRPr="0005192C">
        <w:rPr>
          <w:szCs w:val="24"/>
        </w:rPr>
        <w:t>gcc</w:t>
      </w:r>
      <w:proofErr w:type="spellEnd"/>
      <w:r w:rsidRPr="0005192C">
        <w:rPr>
          <w:szCs w:val="24"/>
        </w:rPr>
        <w:t>, version dite TDM. Cette version est un peu ancienne</w:t>
      </w:r>
      <w:r w:rsidR="001A6698" w:rsidRPr="0005192C">
        <w:rPr>
          <w:szCs w:val="24"/>
        </w:rPr>
        <w:t xml:space="preserve">, basée sur la version 5.1 officielle mais avec quelques ajouts </w:t>
      </w:r>
      <w:r w:rsidR="00E02DDF">
        <w:rPr>
          <w:szCs w:val="24"/>
        </w:rPr>
        <w:t xml:space="preserve">bien </w:t>
      </w:r>
      <w:r w:rsidR="001A6698" w:rsidRPr="0005192C">
        <w:rPr>
          <w:szCs w:val="24"/>
        </w:rPr>
        <w:t>utiles. L</w:t>
      </w:r>
      <w:r w:rsidR="000D3190" w:rsidRPr="0005192C">
        <w:rPr>
          <w:szCs w:val="24"/>
        </w:rPr>
        <w:t xml:space="preserve">’auteur en a </w:t>
      </w:r>
      <w:r w:rsidR="001A6698" w:rsidRPr="0005192C">
        <w:rPr>
          <w:szCs w:val="24"/>
        </w:rPr>
        <w:t xml:space="preserve">toutefois </w:t>
      </w:r>
      <w:r w:rsidR="000D3190" w:rsidRPr="0005192C">
        <w:rPr>
          <w:szCs w:val="24"/>
        </w:rPr>
        <w:t>arrêté le développement</w:t>
      </w:r>
      <w:r w:rsidR="001A6698" w:rsidRPr="0005192C">
        <w:rPr>
          <w:szCs w:val="24"/>
        </w:rPr>
        <w:t xml:space="preserve">, </w:t>
      </w:r>
      <w:r w:rsidR="00E02DDF">
        <w:rPr>
          <w:szCs w:val="24"/>
        </w:rPr>
        <w:t>en particulier à cause de difficultés croissantes au fur et à mesure de la publication des versions officielles, difficultés de maintenance de la compatibilité et liées à ses propres ajouts. D</w:t>
      </w:r>
      <w:r w:rsidR="001A6698" w:rsidRPr="0005192C">
        <w:rPr>
          <w:szCs w:val="24"/>
        </w:rPr>
        <w:t xml:space="preserve">e plus, le </w:t>
      </w:r>
      <w:r w:rsidR="00E02DDF">
        <w:rPr>
          <w:szCs w:val="24"/>
        </w:rPr>
        <w:t xml:space="preserve">compilateur fortran, </w:t>
      </w:r>
      <w:proofErr w:type="spellStart"/>
      <w:r w:rsidR="001A6698" w:rsidRPr="0005192C">
        <w:rPr>
          <w:szCs w:val="24"/>
        </w:rPr>
        <w:t>gfortran</w:t>
      </w:r>
      <w:proofErr w:type="spellEnd"/>
      <w:r w:rsidR="001A6698" w:rsidRPr="0005192C">
        <w:rPr>
          <w:szCs w:val="24"/>
        </w:rPr>
        <w:t xml:space="preserve"> 5.1 (même officiel) est </w:t>
      </w:r>
      <w:proofErr w:type="spellStart"/>
      <w:r w:rsidR="001A6698" w:rsidRPr="0005192C">
        <w:rPr>
          <w:szCs w:val="24"/>
        </w:rPr>
        <w:t>bugué</w:t>
      </w:r>
      <w:proofErr w:type="spellEnd"/>
      <w:r w:rsidR="001A6698" w:rsidRPr="0005192C">
        <w:rPr>
          <w:szCs w:val="24"/>
        </w:rPr>
        <w:t xml:space="preserve">, bien que cela n’ait pas d’impact pour Ovni. </w:t>
      </w:r>
      <w:r w:rsidR="000D3190" w:rsidRPr="0005192C">
        <w:rPr>
          <w:szCs w:val="24"/>
        </w:rPr>
        <w:t xml:space="preserve">Sur le site </w:t>
      </w:r>
      <w:hyperlink r:id="rId72" w:history="1">
        <w:r w:rsidR="000D3190" w:rsidRPr="0005192C">
          <w:rPr>
            <w:rStyle w:val="Lienhypertexte"/>
            <w:szCs w:val="24"/>
          </w:rPr>
          <w:t>https://sourceforge.net/projects/mingw-w64/</w:t>
        </w:r>
      </w:hyperlink>
      <w:r w:rsidR="000D3190" w:rsidRPr="0005192C">
        <w:rPr>
          <w:szCs w:val="24"/>
        </w:rPr>
        <w:t xml:space="preserve">, on trouve des versions récentes et parfaitement adaptées à leur utilisation dans Code::Blocks. Notre choix se porte sur la série MinGW-W64 GCC-8.1.0 et plus particulièrement les versions </w:t>
      </w:r>
      <w:hyperlink r:id="rId73" w:history="1">
        <w:r w:rsidR="000D3190" w:rsidRPr="0005192C">
          <w:rPr>
            <w:rStyle w:val="Lienhypertexte"/>
            <w:szCs w:val="24"/>
          </w:rPr>
          <w:t>x86_64-posix-seh</w:t>
        </w:r>
      </w:hyperlink>
      <w:r w:rsidR="000D3190" w:rsidRPr="0005192C">
        <w:rPr>
          <w:szCs w:val="24"/>
        </w:rPr>
        <w:t xml:space="preserve"> pour les compilateurs 64 bits et </w:t>
      </w:r>
      <w:hyperlink r:id="rId74" w:history="1">
        <w:r w:rsidR="000D3190" w:rsidRPr="0005192C">
          <w:rPr>
            <w:rStyle w:val="Lienhypertexte"/>
            <w:szCs w:val="24"/>
          </w:rPr>
          <w:t>i686-posix-sjlj</w:t>
        </w:r>
      </w:hyperlink>
      <w:r w:rsidR="000D3190" w:rsidRPr="0005192C">
        <w:rPr>
          <w:szCs w:val="24"/>
        </w:rPr>
        <w:t xml:space="preserve"> pour les compilateurs 32 bits. D’autres choix sont possibles, et conviendraient tout autant, mais c’est</w:t>
      </w:r>
      <w:r w:rsidR="00E02DDF">
        <w:rPr>
          <w:szCs w:val="24"/>
        </w:rPr>
        <w:t>,</w:t>
      </w:r>
      <w:r w:rsidR="000D3190" w:rsidRPr="0005192C">
        <w:rPr>
          <w:szCs w:val="24"/>
        </w:rPr>
        <w:t xml:space="preserve"> à notre connaissance</w:t>
      </w:r>
      <w:r w:rsidR="00E02DDF">
        <w:rPr>
          <w:szCs w:val="24"/>
        </w:rPr>
        <w:t xml:space="preserve"> et </w:t>
      </w:r>
      <w:r w:rsidR="000D3190" w:rsidRPr="0005192C">
        <w:rPr>
          <w:szCs w:val="24"/>
        </w:rPr>
        <w:t>au moins pour la version 64 bits, ce qui sera fourni en standard avec les prochaines versions officielles de Code::Blocks (et est déjà utilisé pour les livraisons d’exécutables de l’environnement en versions « </w:t>
      </w:r>
      <w:proofErr w:type="spellStart"/>
      <w:r w:rsidR="000D3190" w:rsidRPr="0005192C">
        <w:rPr>
          <w:szCs w:val="24"/>
        </w:rPr>
        <w:t>nightlies</w:t>
      </w:r>
      <w:proofErr w:type="spellEnd"/>
      <w:r w:rsidR="000D3190" w:rsidRPr="0005192C">
        <w:rPr>
          <w:szCs w:val="24"/>
        </w:rPr>
        <w:t> »).</w:t>
      </w:r>
      <w:r w:rsidR="001A6698" w:rsidRPr="0005192C">
        <w:rPr>
          <w:szCs w:val="24"/>
        </w:rPr>
        <w:t xml:space="preserve"> </w:t>
      </w:r>
      <w:r w:rsidR="001A6698" w:rsidRPr="0005192C">
        <w:rPr>
          <w:i/>
          <w:szCs w:val="24"/>
        </w:rPr>
        <w:t>Note</w:t>
      </w:r>
      <w:r w:rsidR="001A6698" w:rsidRPr="0005192C">
        <w:rPr>
          <w:szCs w:val="24"/>
        </w:rPr>
        <w:t xml:space="preserve"> : la version des compilateurs 64 bits peut tout à fait compiler du code en 32 bits. Nous avons </w:t>
      </w:r>
      <w:r w:rsidR="001F254B" w:rsidRPr="0005192C">
        <w:rPr>
          <w:szCs w:val="24"/>
        </w:rPr>
        <w:t xml:space="preserve">toutefois </w:t>
      </w:r>
      <w:r w:rsidR="001A6698" w:rsidRPr="0005192C">
        <w:rPr>
          <w:szCs w:val="24"/>
        </w:rPr>
        <w:t xml:space="preserve">préféré garder </w:t>
      </w:r>
      <w:r w:rsidR="001A6698" w:rsidRPr="0005192C">
        <w:rPr>
          <w:i/>
          <w:szCs w:val="24"/>
        </w:rPr>
        <w:t>pour l’instant</w:t>
      </w:r>
      <w:r w:rsidR="001A6698" w:rsidRPr="0005192C">
        <w:rPr>
          <w:szCs w:val="24"/>
        </w:rPr>
        <w:t xml:space="preserve"> les deux versions, installées dans des répertoires séparés, </w:t>
      </w:r>
      <w:r w:rsidR="001A6698" w:rsidRPr="0005192C">
        <w:rPr>
          <w:szCs w:val="24"/>
        </w:rPr>
        <w:lastRenderedPageBreak/>
        <w:t>MinGW64 et MinGW32 respectivement.</w:t>
      </w:r>
      <w:r w:rsidR="00BB4E31" w:rsidRPr="0005192C">
        <w:rPr>
          <w:szCs w:val="24"/>
        </w:rPr>
        <w:t xml:space="preserve"> Dans la configuration de Code::Blocks, on choisira l’un ou l’autre en fonction du type d’exécutable désiré en sortie. Pour Ovni, ce sera du code en 64 bits de préférence. </w:t>
      </w:r>
      <w:r w:rsidR="00BB4E31" w:rsidRPr="0005192C">
        <w:rPr>
          <w:i/>
          <w:szCs w:val="24"/>
        </w:rPr>
        <w:t>Note</w:t>
      </w:r>
      <w:r w:rsidR="00BB4E31" w:rsidRPr="0005192C">
        <w:rPr>
          <w:szCs w:val="24"/>
        </w:rPr>
        <w:t xml:space="preserve"> : en version </w:t>
      </w:r>
      <w:proofErr w:type="spellStart"/>
      <w:r w:rsidR="00BB4E31" w:rsidRPr="0005192C">
        <w:rPr>
          <w:szCs w:val="24"/>
        </w:rPr>
        <w:t>Tcl</w:t>
      </w:r>
      <w:proofErr w:type="spellEnd"/>
      <w:r w:rsidR="00BB4E31" w:rsidRPr="0005192C">
        <w:rPr>
          <w:szCs w:val="24"/>
        </w:rPr>
        <w:t>/</w:t>
      </w:r>
      <w:proofErr w:type="spellStart"/>
      <w:r w:rsidR="00BB4E31" w:rsidRPr="0005192C">
        <w:rPr>
          <w:szCs w:val="24"/>
        </w:rPr>
        <w:t>Tk</w:t>
      </w:r>
      <w:proofErr w:type="spellEnd"/>
      <w:r w:rsidR="00BB4E31" w:rsidRPr="0005192C">
        <w:rPr>
          <w:szCs w:val="24"/>
        </w:rPr>
        <w:t xml:space="preserve">, on ne pouvait générer que du code en 32 bits en raison des librairies statiques et/ou dynamiques disponibles. Avec wxWidgets, générer en 32 bits fonctionne très bien également. Toutefois, on est tombé sur au moins un cas à problèmes, sur une très grosse base de données comportant un peu moins d’un million de facettes, problème qui a disparu en 64 bits ! L’inconvénient, est qu’il faut trouver des versions 64 bits des librairies utilisées. Mais de nos jours, ce n’est plus vraiment un souci, d’autant plus que dans la plupart des cas, on est en mesure de </w:t>
      </w:r>
      <w:proofErr w:type="spellStart"/>
      <w:r w:rsidR="00BB4E31" w:rsidRPr="0005192C">
        <w:rPr>
          <w:szCs w:val="24"/>
        </w:rPr>
        <w:t>re-générer</w:t>
      </w:r>
      <w:proofErr w:type="spellEnd"/>
      <w:r w:rsidR="00BB4E31" w:rsidRPr="0005192C">
        <w:rPr>
          <w:szCs w:val="24"/>
        </w:rPr>
        <w:t xml:space="preserve"> complètement les dites librairies avec le (les) compilateur(s) installé(s) sur la machine cible.</w:t>
      </w:r>
    </w:p>
    <w:p w14:paraId="2486EC70" w14:textId="77777777" w:rsidR="00403CE8" w:rsidRDefault="00403CE8" w:rsidP="00E01EEC">
      <w:pPr>
        <w:pStyle w:val="Retraitcorpsdetexte21"/>
        <w:jc w:val="both"/>
        <w:rPr>
          <w:szCs w:val="24"/>
        </w:rPr>
      </w:pPr>
    </w:p>
    <w:p w14:paraId="6729395C" w14:textId="77777777" w:rsidR="001C6137" w:rsidRPr="001C6137" w:rsidRDefault="001C6137" w:rsidP="00E01EEC">
      <w:pPr>
        <w:pStyle w:val="Retraitcorpsdetexte21"/>
        <w:jc w:val="both"/>
        <w:rPr>
          <w:szCs w:val="24"/>
          <w:u w:val="single"/>
        </w:rPr>
      </w:pPr>
      <w:r w:rsidRPr="001C6137">
        <w:rPr>
          <w:szCs w:val="24"/>
          <w:u w:val="single"/>
        </w:rPr>
        <w:t>Préambule :</w:t>
      </w:r>
    </w:p>
    <w:p w14:paraId="338A72DD" w14:textId="77777777" w:rsidR="001C6137" w:rsidRDefault="001C6137" w:rsidP="00E01EEC">
      <w:pPr>
        <w:pStyle w:val="Retraitcorpsdetexte21"/>
        <w:jc w:val="both"/>
        <w:rPr>
          <w:szCs w:val="24"/>
        </w:rPr>
      </w:pPr>
      <w:r>
        <w:rPr>
          <w:szCs w:val="24"/>
        </w:rPr>
        <w:t xml:space="preserve">Pour compiler Ovni, il faut avoir au préalable installé une version complète de wxWidgets. La seule installation des </w:t>
      </w:r>
      <w:proofErr w:type="spellStart"/>
      <w:r>
        <w:rPr>
          <w:szCs w:val="24"/>
        </w:rPr>
        <w:t>dlls</w:t>
      </w:r>
      <w:proofErr w:type="spellEnd"/>
      <w:r>
        <w:rPr>
          <w:szCs w:val="24"/>
        </w:rPr>
        <w:t xml:space="preserve"> ne suffit pas car il y manque tous les headers utilisés à la compilation des appels aux fonctions wxWidgets. Sur le site officiel wxWidgets (</w:t>
      </w:r>
      <w:hyperlink r:id="rId75" w:history="1">
        <w:r w:rsidRPr="009029DE">
          <w:rPr>
            <w:rStyle w:val="Lienhypertexte"/>
            <w:szCs w:val="24"/>
          </w:rPr>
          <w:t>https://www.wxwidgets.org/downloads/</w:t>
        </w:r>
      </w:hyperlink>
      <w:r>
        <w:rPr>
          <w:szCs w:val="24"/>
        </w:rPr>
        <w:t xml:space="preserve">) on peut trouver tout ce qu’il faut, y compris des liens vers des versions compilées des librairies et ce, pour divers compilateurs. Ces librairies, peuvent fonctionner en l’état, mais il est tout de même impératif d’avoir une installation complète des headers. Du coup, cette installation fournit aussi divers </w:t>
      </w:r>
      <w:r w:rsidR="0080294B">
        <w:rPr>
          <w:szCs w:val="24"/>
        </w:rPr>
        <w:t xml:space="preserve">fichiers (ou </w:t>
      </w:r>
      <w:proofErr w:type="spellStart"/>
      <w:r w:rsidR="0080294B">
        <w:rPr>
          <w:szCs w:val="24"/>
        </w:rPr>
        <w:t>makefile</w:t>
      </w:r>
      <w:proofErr w:type="spellEnd"/>
      <w:r w:rsidR="0080294B">
        <w:rPr>
          <w:szCs w:val="24"/>
        </w:rPr>
        <w:t>)</w:t>
      </w:r>
      <w:r>
        <w:rPr>
          <w:szCs w:val="24"/>
        </w:rPr>
        <w:t xml:space="preserve"> de génération qu’on peut utiliser : on est ainsi certain que les </w:t>
      </w:r>
      <w:proofErr w:type="spellStart"/>
      <w:r>
        <w:rPr>
          <w:szCs w:val="24"/>
        </w:rPr>
        <w:t>dlls</w:t>
      </w:r>
      <w:proofErr w:type="spellEnd"/>
      <w:r>
        <w:rPr>
          <w:szCs w:val="24"/>
        </w:rPr>
        <w:t xml:space="preserve"> générées utiliseront le même compilateur que pour Ovni</w:t>
      </w:r>
      <w:r w:rsidR="007119F7">
        <w:rPr>
          <w:szCs w:val="24"/>
        </w:rPr>
        <w:t xml:space="preserve"> (voir </w:t>
      </w:r>
      <w:r w:rsidR="007119F7">
        <w:rPr>
          <w:szCs w:val="24"/>
        </w:rPr>
        <w:fldChar w:fldCharType="begin"/>
      </w:r>
      <w:r w:rsidR="007119F7">
        <w:rPr>
          <w:szCs w:val="24"/>
        </w:rPr>
        <w:instrText xml:space="preserve"> REF _Ref6591720 \n \h </w:instrText>
      </w:r>
      <w:r w:rsidR="007119F7">
        <w:rPr>
          <w:szCs w:val="24"/>
        </w:rPr>
      </w:r>
      <w:r w:rsidR="007119F7">
        <w:rPr>
          <w:szCs w:val="24"/>
        </w:rPr>
        <w:fldChar w:fldCharType="separate"/>
      </w:r>
      <w:r w:rsidR="004F7BE8">
        <w:rPr>
          <w:b/>
          <w:bCs/>
          <w:szCs w:val="24"/>
        </w:rPr>
        <w:t xml:space="preserve">Erreur ! Source du renvoi </w:t>
      </w:r>
      <w:proofErr w:type="spellStart"/>
      <w:r w:rsidR="004F7BE8">
        <w:rPr>
          <w:b/>
          <w:bCs/>
          <w:szCs w:val="24"/>
        </w:rPr>
        <w:t>introuvable.</w:t>
      </w:r>
      <w:r w:rsidR="007119F7">
        <w:rPr>
          <w:szCs w:val="24"/>
        </w:rPr>
        <w:fldChar w:fldCharType="end"/>
      </w:r>
      <w:r w:rsidR="007119F7">
        <w:rPr>
          <w:szCs w:val="24"/>
        </w:rPr>
        <w:fldChar w:fldCharType="begin"/>
      </w:r>
      <w:r w:rsidR="007119F7">
        <w:rPr>
          <w:szCs w:val="24"/>
        </w:rPr>
        <w:instrText xml:space="preserve"> REF _Ref6591720 \h </w:instrText>
      </w:r>
      <w:r w:rsidR="007119F7">
        <w:rPr>
          <w:szCs w:val="24"/>
        </w:rPr>
      </w:r>
      <w:r w:rsidR="007119F7">
        <w:rPr>
          <w:szCs w:val="24"/>
        </w:rPr>
        <w:fldChar w:fldCharType="separate"/>
      </w:r>
      <w:r w:rsidR="004F7BE8">
        <w:rPr>
          <w:b/>
          <w:bCs/>
          <w:szCs w:val="24"/>
        </w:rPr>
        <w:t>Erreur</w:t>
      </w:r>
      <w:proofErr w:type="spellEnd"/>
      <w:r w:rsidR="004F7BE8">
        <w:rPr>
          <w:b/>
          <w:bCs/>
          <w:szCs w:val="24"/>
        </w:rPr>
        <w:t> ! Source du renvoi introuvable.</w:t>
      </w:r>
      <w:r w:rsidR="007119F7">
        <w:rPr>
          <w:szCs w:val="24"/>
        </w:rPr>
        <w:fldChar w:fldCharType="end"/>
      </w:r>
      <w:r w:rsidR="007119F7">
        <w:rPr>
          <w:szCs w:val="24"/>
        </w:rPr>
        <w:t>)</w:t>
      </w:r>
      <w:r>
        <w:rPr>
          <w:szCs w:val="24"/>
        </w:rPr>
        <w:t>.</w:t>
      </w:r>
      <w:r w:rsidR="007119F7">
        <w:rPr>
          <w:szCs w:val="24"/>
        </w:rPr>
        <w:t xml:space="preserve"> On peut aussi trouver ces librairies pour Windows sur </w:t>
      </w:r>
      <w:hyperlink r:id="rId76" w:history="1">
        <w:r w:rsidR="007119F7" w:rsidRPr="009029DE">
          <w:rPr>
            <w:rStyle w:val="Lienhypertexte"/>
            <w:szCs w:val="24"/>
          </w:rPr>
          <w:t>http://www.wxdev.fr/</w:t>
        </w:r>
      </w:hyperlink>
      <w:r w:rsidR="007119F7">
        <w:rPr>
          <w:szCs w:val="24"/>
        </w:rPr>
        <w:t xml:space="preserve"> et plus particulièrement sur  </w:t>
      </w:r>
      <w:hyperlink r:id="rId77" w:history="1">
        <w:r w:rsidR="007119F7" w:rsidRPr="009029DE">
          <w:rPr>
            <w:rStyle w:val="Lienhypertexte"/>
            <w:szCs w:val="24"/>
          </w:rPr>
          <w:t>https://wxstuff.xaviou.fr/wxlibs/wx312.html</w:t>
        </w:r>
      </w:hyperlink>
      <w:r w:rsidR="007119F7">
        <w:rPr>
          <w:szCs w:val="24"/>
        </w:rPr>
        <w:t>, site maintenu par un français et relatif à diverses utilisations des wxWidgets.</w:t>
      </w:r>
      <w:r w:rsidR="006213EC">
        <w:rPr>
          <w:szCs w:val="24"/>
        </w:rPr>
        <w:t xml:space="preserve"> Le site comporte de nombreux tutoriels.</w:t>
      </w:r>
    </w:p>
    <w:p w14:paraId="61654619" w14:textId="77777777" w:rsidR="006213EC" w:rsidRDefault="006213EC" w:rsidP="00E01EEC">
      <w:pPr>
        <w:pStyle w:val="Retraitcorpsdetexte21"/>
        <w:jc w:val="both"/>
        <w:rPr>
          <w:szCs w:val="24"/>
        </w:rPr>
      </w:pPr>
    </w:p>
    <w:p w14:paraId="053F27AB" w14:textId="77777777" w:rsidR="006213EC" w:rsidRDefault="006213EC" w:rsidP="006213EC">
      <w:pPr>
        <w:pStyle w:val="Retraitcorpsdetexte21"/>
        <w:jc w:val="both"/>
        <w:rPr>
          <w:szCs w:val="24"/>
        </w:rPr>
      </w:pPr>
      <w:r>
        <w:rPr>
          <w:szCs w:val="24"/>
        </w:rPr>
        <w:t xml:space="preserve">Comme dit en début de paragraphe, le développement d’Ovni a été réalisé sous l’environnement de développement Code::Blocks. Les versions officielles (dites releases) se trouvent sur </w:t>
      </w:r>
      <w:hyperlink r:id="rId78" w:history="1">
        <w:r w:rsidRPr="009029DE">
          <w:rPr>
            <w:rStyle w:val="Lienhypertexte"/>
            <w:szCs w:val="24"/>
          </w:rPr>
          <w:t>http://www.codeblocks.org/</w:t>
        </w:r>
      </w:hyperlink>
      <w:r>
        <w:rPr>
          <w:szCs w:val="24"/>
        </w:rPr>
        <w:t xml:space="preserve">. </w:t>
      </w:r>
      <w:r w:rsidR="000E0433">
        <w:rPr>
          <w:szCs w:val="24"/>
        </w:rPr>
        <w:t>La</w:t>
      </w:r>
      <w:r>
        <w:rPr>
          <w:szCs w:val="24"/>
        </w:rPr>
        <w:t xml:space="preserve"> dernière en date est une version 17.12 (décembre 2017). Une autre devrait sortir en 2019, mais s</w:t>
      </w:r>
      <w:r w:rsidR="000E0433">
        <w:rPr>
          <w:szCs w:val="24"/>
        </w:rPr>
        <w:t>e</w:t>
      </w:r>
      <w:r>
        <w:rPr>
          <w:szCs w:val="24"/>
        </w:rPr>
        <w:t xml:space="preserve"> fait attendre. Il est possible d’installer « par-dessus » la version 17.12, une version dite « </w:t>
      </w:r>
      <w:proofErr w:type="spellStart"/>
      <w:r>
        <w:rPr>
          <w:szCs w:val="24"/>
        </w:rPr>
        <w:t>nightly</w:t>
      </w:r>
      <w:proofErr w:type="spellEnd"/>
      <w:r>
        <w:rPr>
          <w:szCs w:val="24"/>
        </w:rPr>
        <w:t> », plus récente et, en général, stable</w:t>
      </w:r>
      <w:r w:rsidR="000E0433">
        <w:rPr>
          <w:szCs w:val="24"/>
        </w:rPr>
        <w:t>. Voir la page :</w:t>
      </w:r>
      <w:r>
        <w:rPr>
          <w:szCs w:val="24"/>
        </w:rPr>
        <w:t xml:space="preserve"> </w:t>
      </w:r>
      <w:hyperlink r:id="rId79" w:history="1">
        <w:r w:rsidRPr="009029DE">
          <w:rPr>
            <w:rStyle w:val="Lienhypertexte"/>
            <w:szCs w:val="24"/>
          </w:rPr>
          <w:t>http://forums.codeblocks.org/index.php/board,20.0.html</w:t>
        </w:r>
      </w:hyperlink>
      <w:r w:rsidR="000E0433">
        <w:rPr>
          <w:szCs w:val="24"/>
        </w:rPr>
        <w:t>, et</w:t>
      </w:r>
      <w:r w:rsidRPr="000E0433">
        <w:rPr>
          <w:i/>
          <w:szCs w:val="24"/>
        </w:rPr>
        <w:t xml:space="preserve"> </w:t>
      </w:r>
      <w:r w:rsidR="000E0433">
        <w:rPr>
          <w:szCs w:val="24"/>
        </w:rPr>
        <w:t>p</w:t>
      </w:r>
      <w:r w:rsidRPr="000E0433">
        <w:rPr>
          <w:szCs w:val="24"/>
        </w:rPr>
        <w:t>ar</w:t>
      </w:r>
      <w:r>
        <w:rPr>
          <w:szCs w:val="24"/>
        </w:rPr>
        <w:t xml:space="preserve"> exemple,</w:t>
      </w:r>
      <w:r w:rsidR="000E0433">
        <w:rPr>
          <w:szCs w:val="24"/>
        </w:rPr>
        <w:t xml:space="preserve"> la page</w:t>
      </w:r>
      <w:r>
        <w:rPr>
          <w:szCs w:val="24"/>
        </w:rPr>
        <w:t xml:space="preserve"> </w:t>
      </w:r>
      <w:hyperlink r:id="rId80" w:history="1">
        <w:r w:rsidR="000877AB" w:rsidRPr="000877AB">
          <w:rPr>
            <w:rStyle w:val="Lienhypertexte"/>
          </w:rPr>
          <w:t>http://forums.codeblocks.org/index.php/topic,23234.0.html</w:t>
        </w:r>
      </w:hyperlink>
      <w:r>
        <w:rPr>
          <w:szCs w:val="24"/>
        </w:rPr>
        <w:t xml:space="preserve">, </w:t>
      </w:r>
      <w:r w:rsidR="000E0433">
        <w:rPr>
          <w:szCs w:val="24"/>
        </w:rPr>
        <w:t>qui est celle de</w:t>
      </w:r>
      <w:r w:rsidR="000877AB">
        <w:rPr>
          <w:szCs w:val="24"/>
        </w:rPr>
        <w:t xml:space="preserve"> la version du 20</w:t>
      </w:r>
      <w:r>
        <w:rPr>
          <w:szCs w:val="24"/>
        </w:rPr>
        <w:t xml:space="preserve"> avril 2019</w:t>
      </w:r>
      <w:r w:rsidR="000E0433">
        <w:rPr>
          <w:szCs w:val="24"/>
        </w:rPr>
        <w:t xml:space="preserve"> : bien suivre les diverses explications. Comme dit un peu plus haut, la version 17.12 est fournie avec </w:t>
      </w:r>
      <w:proofErr w:type="spellStart"/>
      <w:r w:rsidR="000E0433">
        <w:rPr>
          <w:szCs w:val="24"/>
        </w:rPr>
        <w:t>gcc</w:t>
      </w:r>
      <w:proofErr w:type="spellEnd"/>
      <w:r w:rsidR="000E0433">
        <w:rPr>
          <w:szCs w:val="24"/>
        </w:rPr>
        <w:t xml:space="preserve"> 5.1. On a tout intérêt à remplacer ce compilateur par une version plus récente, la 8.1 en l’état actuel.</w:t>
      </w:r>
      <w:r w:rsidR="00880A8B">
        <w:rPr>
          <w:szCs w:val="24"/>
        </w:rPr>
        <w:t xml:space="preserve"> C’est d’ailleurs avec ce compilateur que les dernières « </w:t>
      </w:r>
      <w:proofErr w:type="spellStart"/>
      <w:r w:rsidR="00880A8B">
        <w:rPr>
          <w:szCs w:val="24"/>
        </w:rPr>
        <w:t>nightlies</w:t>
      </w:r>
      <w:proofErr w:type="spellEnd"/>
      <w:r w:rsidR="00880A8B">
        <w:rPr>
          <w:szCs w:val="24"/>
        </w:rPr>
        <w:t> » a</w:t>
      </w:r>
      <w:r w:rsidR="007A6A47">
        <w:rPr>
          <w:szCs w:val="24"/>
        </w:rPr>
        <w:t xml:space="preserve">insi que les </w:t>
      </w:r>
      <w:proofErr w:type="spellStart"/>
      <w:r w:rsidR="007A6A47">
        <w:rPr>
          <w:szCs w:val="24"/>
        </w:rPr>
        <w:t>dlls</w:t>
      </w:r>
      <w:proofErr w:type="spellEnd"/>
      <w:r w:rsidR="007A6A47">
        <w:rPr>
          <w:szCs w:val="24"/>
        </w:rPr>
        <w:t xml:space="preserve"> </w:t>
      </w:r>
      <w:proofErr w:type="spellStart"/>
      <w:r w:rsidR="007A6A47">
        <w:rPr>
          <w:szCs w:val="24"/>
        </w:rPr>
        <w:t>wxWidgets</w:t>
      </w:r>
      <w:proofErr w:type="spellEnd"/>
      <w:r w:rsidR="007A6A47">
        <w:rPr>
          <w:szCs w:val="24"/>
        </w:rPr>
        <w:t xml:space="preserve"> 3.14</w:t>
      </w:r>
      <w:r w:rsidR="00880A8B">
        <w:rPr>
          <w:szCs w:val="24"/>
        </w:rPr>
        <w:t xml:space="preserve"> utilisées par Code::Blocks ont été générées.</w:t>
      </w:r>
    </w:p>
    <w:p w14:paraId="62E184E4" w14:textId="77777777" w:rsidR="006213EC" w:rsidRDefault="006213EC" w:rsidP="00E01EEC">
      <w:pPr>
        <w:pStyle w:val="Retraitcorpsdetexte21"/>
        <w:jc w:val="both"/>
        <w:rPr>
          <w:szCs w:val="24"/>
        </w:rPr>
      </w:pPr>
    </w:p>
    <w:p w14:paraId="00B3FA65" w14:textId="77777777" w:rsidR="006213EC" w:rsidRDefault="007A6A47" w:rsidP="00E01EEC">
      <w:pPr>
        <w:pStyle w:val="Retraitcorpsdetexte21"/>
        <w:jc w:val="both"/>
        <w:rPr>
          <w:szCs w:val="24"/>
        </w:rPr>
      </w:pPr>
      <w:r w:rsidRPr="00240C07">
        <w:rPr>
          <w:b/>
          <w:i/>
          <w:szCs w:val="24"/>
        </w:rPr>
        <w:t>Note</w:t>
      </w:r>
      <w:r>
        <w:rPr>
          <w:szCs w:val="24"/>
        </w:rPr>
        <w:t> : On trouve d’autres versions de compilateur MinGW64 sur internet. Les derniers développements d’Ovni sont faits à partir</w:t>
      </w:r>
      <w:r w:rsidR="00240C07">
        <w:rPr>
          <w:szCs w:val="24"/>
        </w:rPr>
        <w:t xml:space="preserve"> de l’ensemble d’outils Msys2. L’avantage est que ce système est mis à jour régulièrement, en est en version 1</w:t>
      </w:r>
      <w:r w:rsidR="00421F14">
        <w:rPr>
          <w:szCs w:val="24"/>
        </w:rPr>
        <w:t>2</w:t>
      </w:r>
      <w:r w:rsidR="00240C07">
        <w:rPr>
          <w:szCs w:val="24"/>
        </w:rPr>
        <w:t>.</w:t>
      </w:r>
      <w:r w:rsidR="00421F14">
        <w:rPr>
          <w:szCs w:val="24"/>
        </w:rPr>
        <w:t>1</w:t>
      </w:r>
      <w:r w:rsidR="00240C07">
        <w:rPr>
          <w:szCs w:val="24"/>
        </w:rPr>
        <w:t xml:space="preserve"> et offre un utilitaire de mise à jour automatisé (</w:t>
      </w:r>
      <w:proofErr w:type="spellStart"/>
      <w:r w:rsidR="00240C07">
        <w:rPr>
          <w:szCs w:val="24"/>
        </w:rPr>
        <w:t>pacman</w:t>
      </w:r>
      <w:proofErr w:type="spellEnd"/>
      <w:r w:rsidR="00240C07">
        <w:rPr>
          <w:szCs w:val="24"/>
        </w:rPr>
        <w:t>).</w:t>
      </w:r>
    </w:p>
    <w:p w14:paraId="1399A6D2" w14:textId="77777777" w:rsidR="00240C07" w:rsidRDefault="00240C07" w:rsidP="00E01EEC">
      <w:pPr>
        <w:pStyle w:val="Retraitcorpsdetexte21"/>
        <w:jc w:val="both"/>
        <w:rPr>
          <w:szCs w:val="24"/>
        </w:rPr>
      </w:pPr>
    </w:p>
    <w:p w14:paraId="08A18DA0" w14:textId="77777777" w:rsidR="00240C07" w:rsidRPr="00A22B41" w:rsidRDefault="00240C07" w:rsidP="00240C07">
      <w:pPr>
        <w:rPr>
          <w:b/>
          <w:sz w:val="32"/>
        </w:rPr>
      </w:pPr>
      <w:r w:rsidRPr="00A22B41">
        <w:rPr>
          <w:b/>
          <w:sz w:val="32"/>
        </w:rPr>
        <w:t>Msys2</w:t>
      </w:r>
    </w:p>
    <w:p w14:paraId="38C2EF1B" w14:textId="77777777" w:rsidR="00240C07" w:rsidRDefault="00240C07" w:rsidP="00240C07">
      <w:r>
        <w:t xml:space="preserve">Home page : </w:t>
      </w:r>
      <w:hyperlink r:id="rId81" w:history="1">
        <w:r w:rsidRPr="0098460E">
          <w:rPr>
            <w:rStyle w:val="Lienhypertexte"/>
          </w:rPr>
          <w:t>http://www.msys2.org/</w:t>
        </w:r>
      </w:hyperlink>
    </w:p>
    <w:p w14:paraId="295BB4F1" w14:textId="77777777" w:rsidR="00240C07" w:rsidRPr="00002182" w:rsidRDefault="00240C07" w:rsidP="00240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002182">
        <w:rPr>
          <w:rFonts w:ascii="Courier New" w:hAnsi="Courier New" w:cs="Courier New"/>
          <w:sz w:val="20"/>
          <w:szCs w:val="20"/>
        </w:rPr>
        <w:t>pacman</w:t>
      </w:r>
      <w:proofErr w:type="spellEnd"/>
      <w:r w:rsidRPr="00002182">
        <w:rPr>
          <w:rFonts w:ascii="Courier New" w:hAnsi="Courier New" w:cs="Courier New"/>
          <w:sz w:val="20"/>
          <w:szCs w:val="20"/>
        </w:rPr>
        <w:t xml:space="preserve"> -</w:t>
      </w:r>
      <w:proofErr w:type="spellStart"/>
      <w:r w:rsidRPr="00002182">
        <w:rPr>
          <w:rFonts w:ascii="Courier New" w:hAnsi="Courier New" w:cs="Courier New"/>
          <w:sz w:val="20"/>
          <w:szCs w:val="20"/>
        </w:rPr>
        <w:t>Syu</w:t>
      </w:r>
      <w:proofErr w:type="spellEnd"/>
    </w:p>
    <w:p w14:paraId="3E394057" w14:textId="77777777" w:rsidR="00240C07" w:rsidRDefault="00240C07" w:rsidP="00240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35662BB0" w14:textId="77777777" w:rsidR="00240C07" w:rsidRPr="00447494" w:rsidRDefault="00240C07" w:rsidP="00240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2BA6CFDD" w14:textId="77777777" w:rsidR="00240C07" w:rsidRDefault="00240C07" w:rsidP="00240C07">
      <w:r>
        <w:t xml:space="preserve">voir aussi : </w:t>
      </w:r>
      <w:hyperlink r:id="rId82" w:history="1">
        <w:r w:rsidRPr="00694BFA">
          <w:rPr>
            <w:rStyle w:val="Lienhypertexte"/>
          </w:rPr>
          <w:t>https://solarianprogrammer.com/2019/11/05/install-gcc-windows/</w:t>
        </w:r>
      </w:hyperlink>
    </w:p>
    <w:p w14:paraId="39810B5B" w14:textId="77777777" w:rsidR="00240C07" w:rsidRDefault="00240C07" w:rsidP="00240C07"/>
    <w:p w14:paraId="269D7322" w14:textId="77777777" w:rsidR="00240C07" w:rsidRPr="00447494" w:rsidRDefault="00240C07" w:rsidP="00240C07">
      <w:pPr>
        <w:rPr>
          <w:color w:val="0000FF"/>
          <w:u w:val="single"/>
        </w:rPr>
      </w:pPr>
      <w:r>
        <w:t xml:space="preserve">Packages de base : </w:t>
      </w:r>
      <w:hyperlink r:id="rId83" w:history="1">
        <w:r w:rsidRPr="0098460E">
          <w:rPr>
            <w:rStyle w:val="Lienhypertexte"/>
          </w:rPr>
          <w:t>https://packages.msys2.org/base</w:t>
        </w:r>
      </w:hyperlink>
    </w:p>
    <w:p w14:paraId="0156A75D" w14:textId="77777777" w:rsidR="005066F9" w:rsidRDefault="005066F9" w:rsidP="00240C07"/>
    <w:p w14:paraId="745F3D40" w14:textId="77777777" w:rsidR="00240C07" w:rsidRDefault="00240C07" w:rsidP="00240C07">
      <w:r>
        <w:t>Ou</w:t>
      </w:r>
      <w:r w:rsidR="005066F9">
        <w:t xml:space="preserve"> via :</w:t>
      </w:r>
    </w:p>
    <w:p w14:paraId="04BDAF60" w14:textId="77777777" w:rsidR="00240C07" w:rsidRDefault="00000000" w:rsidP="00240C07">
      <w:hyperlink r:id="rId84" w:history="1">
        <w:r w:rsidR="00240C07" w:rsidRPr="00797A69">
          <w:rPr>
            <w:rStyle w:val="Lienhypertexte"/>
          </w:rPr>
          <w:t>https://packages.msys2.org/group/mingw-w64-x86_64-toolchain</w:t>
        </w:r>
      </w:hyperlink>
    </w:p>
    <w:p w14:paraId="7BFD9CE9" w14:textId="77777777" w:rsidR="00240C07" w:rsidRDefault="00240C07" w:rsidP="00240C07"/>
    <w:p w14:paraId="4B7988D6" w14:textId="77777777" w:rsidR="00240C07" w:rsidRDefault="00240C07" w:rsidP="00240C07">
      <w:pPr>
        <w:rPr>
          <w:rStyle w:val="CodeHTML"/>
          <w:rFonts w:eastAsia="Calibri"/>
          <w:lang w:val="en-US"/>
        </w:rPr>
      </w:pPr>
      <w:proofErr w:type="spellStart"/>
      <w:r w:rsidRPr="00002182">
        <w:rPr>
          <w:rStyle w:val="CodeHTML"/>
          <w:rFonts w:eastAsia="Calibri"/>
          <w:lang w:val="en-US"/>
        </w:rPr>
        <w:t>pacman</w:t>
      </w:r>
      <w:proofErr w:type="spellEnd"/>
      <w:r w:rsidRPr="00002182">
        <w:rPr>
          <w:rStyle w:val="CodeHTML"/>
          <w:rFonts w:eastAsia="Calibri"/>
          <w:lang w:val="en-US"/>
        </w:rPr>
        <w:t xml:space="preserve"> -S mingw-w64-x86_64-binutils</w:t>
      </w:r>
    </w:p>
    <w:p w14:paraId="10834CB1" w14:textId="77777777" w:rsidR="00240C07" w:rsidRPr="00447494" w:rsidRDefault="00240C07" w:rsidP="00240C07">
      <w:pPr>
        <w:rPr>
          <w:rStyle w:val="CodeHTML"/>
          <w:rFonts w:eastAsia="Calibri"/>
          <w:lang w:val="en-US"/>
        </w:rPr>
      </w:pPr>
      <w:proofErr w:type="spellStart"/>
      <w:r w:rsidRPr="00447494">
        <w:rPr>
          <w:rStyle w:val="CodeHTML"/>
          <w:rFonts w:eastAsia="Calibri"/>
          <w:lang w:val="en-US"/>
        </w:rPr>
        <w:t>pacman</w:t>
      </w:r>
      <w:proofErr w:type="spellEnd"/>
      <w:r w:rsidRPr="00447494">
        <w:rPr>
          <w:rStyle w:val="CodeHTML"/>
          <w:rFonts w:eastAsia="Calibri"/>
          <w:lang w:val="en-US"/>
        </w:rPr>
        <w:t xml:space="preserve"> -S mingw-w64-</w:t>
      </w:r>
      <w:r>
        <w:rPr>
          <w:rStyle w:val="CodeHTML"/>
          <w:rFonts w:eastAsia="Calibri"/>
          <w:lang w:val="en-US"/>
        </w:rPr>
        <w:t>x</w:t>
      </w:r>
      <w:r w:rsidRPr="00447494">
        <w:rPr>
          <w:rStyle w:val="CodeHTML"/>
          <w:rFonts w:eastAsia="Calibri"/>
          <w:lang w:val="en-US"/>
        </w:rPr>
        <w:t>86</w:t>
      </w:r>
      <w:r>
        <w:rPr>
          <w:rStyle w:val="CodeHTML"/>
          <w:rFonts w:eastAsia="Calibri"/>
          <w:lang w:val="en-US"/>
        </w:rPr>
        <w:t>_64</w:t>
      </w:r>
      <w:r w:rsidRPr="00447494">
        <w:rPr>
          <w:rStyle w:val="CodeHTML"/>
          <w:rFonts w:eastAsia="Calibri"/>
          <w:lang w:val="en-US"/>
        </w:rPr>
        <w:t>-</w:t>
      </w:r>
      <w:r>
        <w:rPr>
          <w:rStyle w:val="CodeHTML"/>
          <w:rFonts w:eastAsia="Calibri"/>
          <w:lang w:val="en-US"/>
        </w:rPr>
        <w:t>crt-</w:t>
      </w:r>
      <w:r w:rsidRPr="00447494">
        <w:rPr>
          <w:rStyle w:val="CodeHTML"/>
          <w:rFonts w:eastAsia="Calibri"/>
          <w:lang w:val="en-US"/>
        </w:rPr>
        <w:t>g</w:t>
      </w:r>
      <w:r>
        <w:rPr>
          <w:rStyle w:val="CodeHTML"/>
          <w:rFonts w:eastAsia="Calibri"/>
          <w:lang w:val="en-US"/>
        </w:rPr>
        <w:t>it</w:t>
      </w:r>
    </w:p>
    <w:p w14:paraId="1821D8B4" w14:textId="77777777" w:rsidR="00240C07" w:rsidRDefault="00240C07" w:rsidP="00240C07">
      <w:pPr>
        <w:rPr>
          <w:rStyle w:val="CodeHTML"/>
          <w:rFonts w:eastAsia="Calibri"/>
          <w:lang w:val="en-US"/>
        </w:rPr>
      </w:pPr>
      <w:proofErr w:type="spellStart"/>
      <w:r w:rsidRPr="00447494">
        <w:rPr>
          <w:rStyle w:val="CodeHTML"/>
          <w:rFonts w:eastAsia="Calibri"/>
          <w:lang w:val="en-US"/>
        </w:rPr>
        <w:t>pacman</w:t>
      </w:r>
      <w:proofErr w:type="spellEnd"/>
      <w:r w:rsidRPr="00447494">
        <w:rPr>
          <w:rStyle w:val="CodeHTML"/>
          <w:rFonts w:eastAsia="Calibri"/>
          <w:lang w:val="en-US"/>
        </w:rPr>
        <w:t xml:space="preserve"> -S mingw-w64-</w:t>
      </w:r>
      <w:r>
        <w:rPr>
          <w:rStyle w:val="CodeHTML"/>
          <w:rFonts w:eastAsia="Calibri"/>
          <w:lang w:val="en-US"/>
        </w:rPr>
        <w:t>x</w:t>
      </w:r>
      <w:r w:rsidRPr="00447494">
        <w:rPr>
          <w:rStyle w:val="CodeHTML"/>
          <w:rFonts w:eastAsia="Calibri"/>
          <w:lang w:val="en-US"/>
        </w:rPr>
        <w:t>86</w:t>
      </w:r>
      <w:r>
        <w:rPr>
          <w:rStyle w:val="CodeHTML"/>
          <w:rFonts w:eastAsia="Calibri"/>
          <w:lang w:val="en-US"/>
        </w:rPr>
        <w:t>_64</w:t>
      </w:r>
      <w:r w:rsidRPr="00447494">
        <w:rPr>
          <w:rStyle w:val="CodeHTML"/>
          <w:rFonts w:eastAsia="Calibri"/>
          <w:lang w:val="en-US"/>
        </w:rPr>
        <w:t>-gcc</w:t>
      </w:r>
    </w:p>
    <w:p w14:paraId="65831FEB" w14:textId="77777777" w:rsidR="00240C07" w:rsidRDefault="00240C07" w:rsidP="00240C07">
      <w:pPr>
        <w:rPr>
          <w:rStyle w:val="CodeHTML"/>
          <w:rFonts w:eastAsia="Calibri"/>
          <w:lang w:val="en-US"/>
        </w:rPr>
      </w:pPr>
      <w:proofErr w:type="spellStart"/>
      <w:r w:rsidRPr="00447494">
        <w:rPr>
          <w:rStyle w:val="CodeHTML"/>
          <w:rFonts w:eastAsia="Calibri"/>
          <w:lang w:val="en-US"/>
        </w:rPr>
        <w:t>pacman</w:t>
      </w:r>
      <w:proofErr w:type="spellEnd"/>
      <w:r w:rsidRPr="00447494">
        <w:rPr>
          <w:rStyle w:val="CodeHTML"/>
          <w:rFonts w:eastAsia="Calibri"/>
          <w:lang w:val="en-US"/>
        </w:rPr>
        <w:t xml:space="preserve"> -S mingw-w64-</w:t>
      </w:r>
      <w:r>
        <w:rPr>
          <w:rStyle w:val="CodeHTML"/>
          <w:rFonts w:eastAsia="Calibri"/>
          <w:lang w:val="en-US"/>
        </w:rPr>
        <w:t>x</w:t>
      </w:r>
      <w:r w:rsidRPr="00447494">
        <w:rPr>
          <w:rStyle w:val="CodeHTML"/>
          <w:rFonts w:eastAsia="Calibri"/>
          <w:lang w:val="en-US"/>
        </w:rPr>
        <w:t>86</w:t>
      </w:r>
      <w:r>
        <w:rPr>
          <w:rStyle w:val="CodeHTML"/>
          <w:rFonts w:eastAsia="Calibri"/>
          <w:lang w:val="en-US"/>
        </w:rPr>
        <w:t>_64</w:t>
      </w:r>
      <w:r w:rsidRPr="00447494">
        <w:rPr>
          <w:rStyle w:val="CodeHTML"/>
          <w:rFonts w:eastAsia="Calibri"/>
          <w:lang w:val="en-US"/>
        </w:rPr>
        <w:t>-gcc-fortran</w:t>
      </w:r>
    </w:p>
    <w:p w14:paraId="726C72DA" w14:textId="77777777" w:rsidR="00240C07" w:rsidRPr="00240C07" w:rsidRDefault="00240C07" w:rsidP="00240C07">
      <w:pPr>
        <w:rPr>
          <w:rStyle w:val="CodeHTML"/>
          <w:rFonts w:eastAsia="Calibri"/>
          <w:lang w:val="en-US"/>
        </w:rPr>
      </w:pPr>
      <w:proofErr w:type="spellStart"/>
      <w:r w:rsidRPr="00240C07">
        <w:rPr>
          <w:rStyle w:val="CodeHTML"/>
          <w:rFonts w:eastAsia="Calibri"/>
          <w:lang w:val="en-US"/>
        </w:rPr>
        <w:t>pacman</w:t>
      </w:r>
      <w:proofErr w:type="spellEnd"/>
      <w:r w:rsidRPr="00240C07">
        <w:rPr>
          <w:rStyle w:val="CodeHTML"/>
          <w:rFonts w:eastAsia="Calibri"/>
          <w:lang w:val="en-US"/>
        </w:rPr>
        <w:t xml:space="preserve"> -S mingw-w64-x86_64-gcc-libgfortran</w:t>
      </w:r>
    </w:p>
    <w:p w14:paraId="457F1865" w14:textId="77777777" w:rsidR="00240C07" w:rsidRDefault="00240C07" w:rsidP="00240C07">
      <w:pPr>
        <w:rPr>
          <w:rStyle w:val="CodeHTML"/>
          <w:rFonts w:eastAsia="Calibri"/>
          <w:lang w:val="en-US"/>
        </w:rPr>
      </w:pPr>
      <w:proofErr w:type="spellStart"/>
      <w:r w:rsidRPr="00447494">
        <w:rPr>
          <w:rStyle w:val="CodeHTML"/>
          <w:rFonts w:eastAsia="Calibri"/>
          <w:lang w:val="en-US"/>
        </w:rPr>
        <w:t>pacman</w:t>
      </w:r>
      <w:proofErr w:type="spellEnd"/>
      <w:r w:rsidRPr="00447494">
        <w:rPr>
          <w:rStyle w:val="CodeHTML"/>
          <w:rFonts w:eastAsia="Calibri"/>
          <w:lang w:val="en-US"/>
        </w:rPr>
        <w:t xml:space="preserve"> -S mingw-w64-</w:t>
      </w:r>
      <w:r>
        <w:rPr>
          <w:rStyle w:val="CodeHTML"/>
          <w:rFonts w:eastAsia="Calibri"/>
          <w:lang w:val="en-US"/>
        </w:rPr>
        <w:t>x</w:t>
      </w:r>
      <w:r w:rsidRPr="00447494">
        <w:rPr>
          <w:rStyle w:val="CodeHTML"/>
          <w:rFonts w:eastAsia="Calibri"/>
          <w:lang w:val="en-US"/>
        </w:rPr>
        <w:t>86</w:t>
      </w:r>
      <w:r>
        <w:rPr>
          <w:rStyle w:val="CodeHTML"/>
          <w:rFonts w:eastAsia="Calibri"/>
          <w:lang w:val="en-US"/>
        </w:rPr>
        <w:t>_64</w:t>
      </w:r>
      <w:r w:rsidRPr="00447494">
        <w:rPr>
          <w:rStyle w:val="CodeHTML"/>
          <w:rFonts w:eastAsia="Calibri"/>
          <w:lang w:val="en-US"/>
        </w:rPr>
        <w:t>-gcc-libs</w:t>
      </w:r>
    </w:p>
    <w:p w14:paraId="37D7B6A1" w14:textId="77777777" w:rsidR="00240C07" w:rsidRDefault="00240C07" w:rsidP="00240C07">
      <w:pPr>
        <w:rPr>
          <w:rStyle w:val="CodeHTML"/>
          <w:rFonts w:eastAsia="Calibri"/>
          <w:lang w:val="en-US"/>
        </w:rPr>
      </w:pPr>
      <w:proofErr w:type="spellStart"/>
      <w:r w:rsidRPr="00447494">
        <w:rPr>
          <w:rStyle w:val="CodeHTML"/>
          <w:rFonts w:eastAsia="Calibri"/>
          <w:lang w:val="en-US"/>
        </w:rPr>
        <w:t>pacman</w:t>
      </w:r>
      <w:proofErr w:type="spellEnd"/>
      <w:r w:rsidRPr="00447494">
        <w:rPr>
          <w:rStyle w:val="CodeHTML"/>
          <w:rFonts w:eastAsia="Calibri"/>
          <w:lang w:val="en-US"/>
        </w:rPr>
        <w:t xml:space="preserve"> -S mingw-w64-</w:t>
      </w:r>
      <w:r>
        <w:rPr>
          <w:rStyle w:val="CodeHTML"/>
          <w:rFonts w:eastAsia="Calibri"/>
          <w:lang w:val="en-US"/>
        </w:rPr>
        <w:t>x</w:t>
      </w:r>
      <w:r w:rsidRPr="00447494">
        <w:rPr>
          <w:rStyle w:val="CodeHTML"/>
          <w:rFonts w:eastAsia="Calibri"/>
          <w:lang w:val="en-US"/>
        </w:rPr>
        <w:t>86</w:t>
      </w:r>
      <w:r>
        <w:rPr>
          <w:rStyle w:val="CodeHTML"/>
          <w:rFonts w:eastAsia="Calibri"/>
          <w:lang w:val="en-US"/>
        </w:rPr>
        <w:t>_64</w:t>
      </w:r>
      <w:r w:rsidRPr="00447494">
        <w:rPr>
          <w:rStyle w:val="CodeHTML"/>
          <w:rFonts w:eastAsia="Calibri"/>
          <w:lang w:val="en-US"/>
        </w:rPr>
        <w:t>-gdb</w:t>
      </w:r>
    </w:p>
    <w:p w14:paraId="69861374" w14:textId="77777777" w:rsidR="00240C07" w:rsidRDefault="00240C07" w:rsidP="00240C07">
      <w:pPr>
        <w:rPr>
          <w:rStyle w:val="CodeHTML"/>
          <w:rFonts w:eastAsia="Calibri"/>
          <w:lang w:val="en-US"/>
        </w:rPr>
      </w:pPr>
      <w:proofErr w:type="spellStart"/>
      <w:r w:rsidRPr="00107D9E">
        <w:rPr>
          <w:rStyle w:val="CodeHTML"/>
          <w:rFonts w:eastAsia="Calibri"/>
          <w:lang w:val="en-US"/>
        </w:rPr>
        <w:t>pacman</w:t>
      </w:r>
      <w:proofErr w:type="spellEnd"/>
      <w:r w:rsidRPr="00107D9E">
        <w:rPr>
          <w:rStyle w:val="CodeHTML"/>
          <w:rFonts w:eastAsia="Calibri"/>
          <w:lang w:val="en-US"/>
        </w:rPr>
        <w:t xml:space="preserve"> -S mingw-w64-</w:t>
      </w:r>
      <w:r>
        <w:rPr>
          <w:rStyle w:val="CodeHTML"/>
          <w:rFonts w:eastAsia="Calibri"/>
          <w:lang w:val="en-US"/>
        </w:rPr>
        <w:t>x</w:t>
      </w:r>
      <w:r w:rsidRPr="00107D9E">
        <w:rPr>
          <w:rStyle w:val="CodeHTML"/>
          <w:rFonts w:eastAsia="Calibri"/>
          <w:lang w:val="en-US"/>
        </w:rPr>
        <w:t>86</w:t>
      </w:r>
      <w:r>
        <w:rPr>
          <w:rStyle w:val="CodeHTML"/>
          <w:rFonts w:eastAsia="Calibri"/>
          <w:lang w:val="en-US"/>
        </w:rPr>
        <w:t>_64</w:t>
      </w:r>
      <w:r w:rsidRPr="00107D9E">
        <w:rPr>
          <w:rStyle w:val="CodeHTML"/>
          <w:rFonts w:eastAsia="Calibri"/>
          <w:lang w:val="en-US"/>
        </w:rPr>
        <w:t>-headers-git</w:t>
      </w:r>
    </w:p>
    <w:p w14:paraId="57A54898" w14:textId="77777777" w:rsidR="00240C07" w:rsidRDefault="00240C07" w:rsidP="00240C07">
      <w:pPr>
        <w:rPr>
          <w:rStyle w:val="CodeHTML"/>
          <w:rFonts w:eastAsia="Calibri"/>
          <w:lang w:val="en-US"/>
        </w:rPr>
      </w:pPr>
      <w:proofErr w:type="spellStart"/>
      <w:r w:rsidRPr="00107D9E">
        <w:rPr>
          <w:rStyle w:val="CodeHTML"/>
          <w:rFonts w:eastAsia="Calibri"/>
          <w:lang w:val="en-US"/>
        </w:rPr>
        <w:t>pacman</w:t>
      </w:r>
      <w:proofErr w:type="spellEnd"/>
      <w:r w:rsidRPr="00107D9E">
        <w:rPr>
          <w:rStyle w:val="CodeHTML"/>
          <w:rFonts w:eastAsia="Calibri"/>
          <w:lang w:val="en-US"/>
        </w:rPr>
        <w:t xml:space="preserve"> -S mingw-w64-</w:t>
      </w:r>
      <w:r>
        <w:rPr>
          <w:rStyle w:val="CodeHTML"/>
          <w:rFonts w:eastAsia="Calibri"/>
          <w:lang w:val="en-US"/>
        </w:rPr>
        <w:t>x</w:t>
      </w:r>
      <w:r w:rsidRPr="00107D9E">
        <w:rPr>
          <w:rStyle w:val="CodeHTML"/>
          <w:rFonts w:eastAsia="Calibri"/>
          <w:lang w:val="en-US"/>
        </w:rPr>
        <w:t>86</w:t>
      </w:r>
      <w:r>
        <w:rPr>
          <w:rStyle w:val="CodeHTML"/>
          <w:rFonts w:eastAsia="Calibri"/>
          <w:lang w:val="en-US"/>
        </w:rPr>
        <w:t>_64</w:t>
      </w:r>
      <w:r w:rsidRPr="00107D9E">
        <w:rPr>
          <w:rStyle w:val="CodeHTML"/>
          <w:rFonts w:eastAsia="Calibri"/>
          <w:lang w:val="en-US"/>
        </w:rPr>
        <w:t>-libmangle-git</w:t>
      </w:r>
    </w:p>
    <w:p w14:paraId="7ADEC7EE" w14:textId="77777777" w:rsidR="00240C07" w:rsidRDefault="00240C07" w:rsidP="00240C07">
      <w:pPr>
        <w:rPr>
          <w:rStyle w:val="CodeHTML"/>
          <w:rFonts w:eastAsia="Calibri"/>
          <w:lang w:val="en-US"/>
        </w:rPr>
      </w:pPr>
      <w:proofErr w:type="spellStart"/>
      <w:r w:rsidRPr="00107D9E">
        <w:rPr>
          <w:rStyle w:val="CodeHTML"/>
          <w:rFonts w:eastAsia="Calibri"/>
          <w:lang w:val="en-US"/>
        </w:rPr>
        <w:t>pacman</w:t>
      </w:r>
      <w:proofErr w:type="spellEnd"/>
      <w:r w:rsidRPr="00107D9E">
        <w:rPr>
          <w:rStyle w:val="CodeHTML"/>
          <w:rFonts w:eastAsia="Calibri"/>
          <w:lang w:val="en-US"/>
        </w:rPr>
        <w:t xml:space="preserve"> -S mingw-w64-</w:t>
      </w:r>
      <w:r>
        <w:rPr>
          <w:rStyle w:val="CodeHTML"/>
          <w:rFonts w:eastAsia="Calibri"/>
          <w:lang w:val="en-US"/>
        </w:rPr>
        <w:t>x</w:t>
      </w:r>
      <w:r w:rsidRPr="00107D9E">
        <w:rPr>
          <w:rStyle w:val="CodeHTML"/>
          <w:rFonts w:eastAsia="Calibri"/>
          <w:lang w:val="en-US"/>
        </w:rPr>
        <w:t>86</w:t>
      </w:r>
      <w:r>
        <w:rPr>
          <w:rStyle w:val="CodeHTML"/>
          <w:rFonts w:eastAsia="Calibri"/>
          <w:lang w:val="en-US"/>
        </w:rPr>
        <w:t>_64</w:t>
      </w:r>
      <w:r w:rsidRPr="00107D9E">
        <w:rPr>
          <w:rStyle w:val="CodeHTML"/>
          <w:rFonts w:eastAsia="Calibri"/>
          <w:lang w:val="en-US"/>
        </w:rPr>
        <w:t>-make</w:t>
      </w:r>
    </w:p>
    <w:p w14:paraId="4FA8F80F" w14:textId="77777777" w:rsidR="00240C07" w:rsidRDefault="00240C07" w:rsidP="00240C07">
      <w:pPr>
        <w:rPr>
          <w:rStyle w:val="CodeHTML"/>
          <w:rFonts w:eastAsia="Calibri"/>
          <w:lang w:val="en-US"/>
        </w:rPr>
      </w:pPr>
      <w:proofErr w:type="spellStart"/>
      <w:r w:rsidRPr="00107D9E">
        <w:rPr>
          <w:rStyle w:val="CodeHTML"/>
          <w:rFonts w:eastAsia="Calibri"/>
          <w:lang w:val="en-US"/>
        </w:rPr>
        <w:t>pacman</w:t>
      </w:r>
      <w:proofErr w:type="spellEnd"/>
      <w:r w:rsidRPr="00107D9E">
        <w:rPr>
          <w:rStyle w:val="CodeHTML"/>
          <w:rFonts w:eastAsia="Calibri"/>
          <w:lang w:val="en-US"/>
        </w:rPr>
        <w:t xml:space="preserve"> -S mingw-w64-</w:t>
      </w:r>
      <w:r>
        <w:rPr>
          <w:rStyle w:val="CodeHTML"/>
          <w:rFonts w:eastAsia="Calibri"/>
          <w:lang w:val="en-US"/>
        </w:rPr>
        <w:t>x</w:t>
      </w:r>
      <w:r w:rsidRPr="00107D9E">
        <w:rPr>
          <w:rStyle w:val="CodeHTML"/>
          <w:rFonts w:eastAsia="Calibri"/>
          <w:lang w:val="en-US"/>
        </w:rPr>
        <w:t>86</w:t>
      </w:r>
      <w:r>
        <w:rPr>
          <w:rStyle w:val="CodeHTML"/>
          <w:rFonts w:eastAsia="Calibri"/>
          <w:lang w:val="en-US"/>
        </w:rPr>
        <w:t>_64</w:t>
      </w:r>
      <w:r w:rsidRPr="00107D9E">
        <w:rPr>
          <w:rStyle w:val="CodeHTML"/>
          <w:rFonts w:eastAsia="Calibri"/>
          <w:lang w:val="en-US"/>
        </w:rPr>
        <w:t>-pkg-config</w:t>
      </w:r>
    </w:p>
    <w:p w14:paraId="2041485E" w14:textId="77777777" w:rsidR="00240C07" w:rsidRDefault="00240C07" w:rsidP="00240C07">
      <w:pPr>
        <w:rPr>
          <w:rStyle w:val="CodeHTML"/>
          <w:rFonts w:eastAsia="Calibri"/>
          <w:lang w:val="en-US"/>
        </w:rPr>
      </w:pPr>
      <w:proofErr w:type="spellStart"/>
      <w:r w:rsidRPr="00107D9E">
        <w:rPr>
          <w:rStyle w:val="CodeHTML"/>
          <w:rFonts w:eastAsia="Calibri"/>
          <w:lang w:val="en-US"/>
        </w:rPr>
        <w:t>pacman</w:t>
      </w:r>
      <w:proofErr w:type="spellEnd"/>
      <w:r w:rsidRPr="00107D9E">
        <w:rPr>
          <w:rStyle w:val="CodeHTML"/>
          <w:rFonts w:eastAsia="Calibri"/>
          <w:lang w:val="en-US"/>
        </w:rPr>
        <w:t xml:space="preserve"> -S mingw-w64-</w:t>
      </w:r>
      <w:r>
        <w:rPr>
          <w:rStyle w:val="CodeHTML"/>
          <w:rFonts w:eastAsia="Calibri"/>
          <w:lang w:val="en-US"/>
        </w:rPr>
        <w:t>x</w:t>
      </w:r>
      <w:r w:rsidRPr="00107D9E">
        <w:rPr>
          <w:rStyle w:val="CodeHTML"/>
          <w:rFonts w:eastAsia="Calibri"/>
          <w:lang w:val="en-US"/>
        </w:rPr>
        <w:t>86</w:t>
      </w:r>
      <w:r>
        <w:rPr>
          <w:rStyle w:val="CodeHTML"/>
          <w:rFonts w:eastAsia="Calibri"/>
          <w:lang w:val="en-US"/>
        </w:rPr>
        <w:t>_64</w:t>
      </w:r>
      <w:r w:rsidRPr="00107D9E">
        <w:rPr>
          <w:rStyle w:val="CodeHTML"/>
          <w:rFonts w:eastAsia="Calibri"/>
          <w:lang w:val="en-US"/>
        </w:rPr>
        <w:t>-tools-git</w:t>
      </w:r>
    </w:p>
    <w:p w14:paraId="03820DBA" w14:textId="77777777" w:rsidR="00240C07" w:rsidRDefault="00240C07" w:rsidP="00240C07">
      <w:pPr>
        <w:rPr>
          <w:rStyle w:val="CodeHTML"/>
          <w:rFonts w:eastAsia="Calibri"/>
          <w:lang w:val="en-US"/>
        </w:rPr>
      </w:pPr>
      <w:proofErr w:type="spellStart"/>
      <w:r w:rsidRPr="00107D9E">
        <w:rPr>
          <w:rStyle w:val="CodeHTML"/>
          <w:rFonts w:eastAsia="Calibri"/>
          <w:lang w:val="en-US"/>
        </w:rPr>
        <w:t>pacman</w:t>
      </w:r>
      <w:proofErr w:type="spellEnd"/>
      <w:r w:rsidRPr="00107D9E">
        <w:rPr>
          <w:rStyle w:val="CodeHTML"/>
          <w:rFonts w:eastAsia="Calibri"/>
          <w:lang w:val="en-US"/>
        </w:rPr>
        <w:t xml:space="preserve"> -S mingw-w64-</w:t>
      </w:r>
      <w:r>
        <w:rPr>
          <w:rStyle w:val="CodeHTML"/>
          <w:rFonts w:eastAsia="Calibri"/>
          <w:lang w:val="en-US"/>
        </w:rPr>
        <w:t>x</w:t>
      </w:r>
      <w:r w:rsidRPr="00107D9E">
        <w:rPr>
          <w:rStyle w:val="CodeHTML"/>
          <w:rFonts w:eastAsia="Calibri"/>
          <w:lang w:val="en-US"/>
        </w:rPr>
        <w:t>86</w:t>
      </w:r>
      <w:r>
        <w:rPr>
          <w:rStyle w:val="CodeHTML"/>
          <w:rFonts w:eastAsia="Calibri"/>
          <w:lang w:val="en-US"/>
        </w:rPr>
        <w:t>_64</w:t>
      </w:r>
      <w:r w:rsidRPr="00107D9E">
        <w:rPr>
          <w:rStyle w:val="CodeHTML"/>
          <w:rFonts w:eastAsia="Calibri"/>
          <w:lang w:val="en-US"/>
        </w:rPr>
        <w:t>-libwinpthread-git</w:t>
      </w:r>
    </w:p>
    <w:p w14:paraId="2F55484D" w14:textId="77777777" w:rsidR="00240C07" w:rsidRDefault="00240C07" w:rsidP="00240C07">
      <w:pPr>
        <w:rPr>
          <w:rStyle w:val="CodeHTML"/>
          <w:rFonts w:eastAsia="Calibri"/>
          <w:lang w:val="en-US"/>
        </w:rPr>
      </w:pPr>
      <w:proofErr w:type="spellStart"/>
      <w:r w:rsidRPr="00107D9E">
        <w:rPr>
          <w:rStyle w:val="CodeHTML"/>
          <w:rFonts w:eastAsia="Calibri"/>
          <w:lang w:val="en-US"/>
        </w:rPr>
        <w:t>pacman</w:t>
      </w:r>
      <w:proofErr w:type="spellEnd"/>
      <w:r w:rsidRPr="00107D9E">
        <w:rPr>
          <w:rStyle w:val="CodeHTML"/>
          <w:rFonts w:eastAsia="Calibri"/>
          <w:lang w:val="en-US"/>
        </w:rPr>
        <w:t xml:space="preserve"> -S mingw-w64-</w:t>
      </w:r>
      <w:r>
        <w:rPr>
          <w:rStyle w:val="CodeHTML"/>
          <w:rFonts w:eastAsia="Calibri"/>
          <w:lang w:val="en-US"/>
        </w:rPr>
        <w:t>x</w:t>
      </w:r>
      <w:r w:rsidRPr="00107D9E">
        <w:rPr>
          <w:rStyle w:val="CodeHTML"/>
          <w:rFonts w:eastAsia="Calibri"/>
          <w:lang w:val="en-US"/>
        </w:rPr>
        <w:t>86</w:t>
      </w:r>
      <w:r>
        <w:rPr>
          <w:rStyle w:val="CodeHTML"/>
          <w:rFonts w:eastAsia="Calibri"/>
          <w:lang w:val="en-US"/>
        </w:rPr>
        <w:t>_64</w:t>
      </w:r>
      <w:r w:rsidRPr="00107D9E">
        <w:rPr>
          <w:rStyle w:val="CodeHTML"/>
          <w:rFonts w:eastAsia="Calibri"/>
          <w:lang w:val="en-US"/>
        </w:rPr>
        <w:t>-winpthreads-git</w:t>
      </w:r>
    </w:p>
    <w:p w14:paraId="75C3807F" w14:textId="77777777" w:rsidR="00240C07" w:rsidRDefault="00240C07" w:rsidP="00240C07">
      <w:pPr>
        <w:rPr>
          <w:rStyle w:val="CodeHTML"/>
          <w:rFonts w:eastAsia="Calibri"/>
          <w:lang w:val="en-US"/>
        </w:rPr>
      </w:pPr>
      <w:proofErr w:type="spellStart"/>
      <w:r w:rsidRPr="00107D9E">
        <w:rPr>
          <w:rStyle w:val="CodeHTML"/>
          <w:rFonts w:eastAsia="Calibri"/>
          <w:lang w:val="en-US"/>
        </w:rPr>
        <w:t>pacman</w:t>
      </w:r>
      <w:proofErr w:type="spellEnd"/>
      <w:r w:rsidRPr="00107D9E">
        <w:rPr>
          <w:rStyle w:val="CodeHTML"/>
          <w:rFonts w:eastAsia="Calibri"/>
          <w:lang w:val="en-US"/>
        </w:rPr>
        <w:t xml:space="preserve"> -S mingw-w64-</w:t>
      </w:r>
      <w:r>
        <w:rPr>
          <w:rStyle w:val="CodeHTML"/>
          <w:rFonts w:eastAsia="Calibri"/>
          <w:lang w:val="en-US"/>
        </w:rPr>
        <w:t>x</w:t>
      </w:r>
      <w:r w:rsidRPr="00107D9E">
        <w:rPr>
          <w:rStyle w:val="CodeHTML"/>
          <w:rFonts w:eastAsia="Calibri"/>
          <w:lang w:val="en-US"/>
        </w:rPr>
        <w:t>86</w:t>
      </w:r>
      <w:r>
        <w:rPr>
          <w:rStyle w:val="CodeHTML"/>
          <w:rFonts w:eastAsia="Calibri"/>
          <w:lang w:val="en-US"/>
        </w:rPr>
        <w:t>_64</w:t>
      </w:r>
      <w:r w:rsidRPr="00107D9E">
        <w:rPr>
          <w:rStyle w:val="CodeHTML"/>
          <w:rFonts w:eastAsia="Calibri"/>
          <w:lang w:val="en-US"/>
        </w:rPr>
        <w:t>-winstorecompat-git</w:t>
      </w:r>
    </w:p>
    <w:p w14:paraId="68256FC3" w14:textId="77777777" w:rsidR="00240C07" w:rsidRPr="00107D9E" w:rsidRDefault="00240C07" w:rsidP="00240C07">
      <w:pPr>
        <w:rPr>
          <w:rStyle w:val="CodeHTML"/>
          <w:rFonts w:eastAsia="Calibri"/>
          <w:lang w:val="en-US"/>
        </w:rPr>
      </w:pPr>
    </w:p>
    <w:p w14:paraId="7F3D6DC5" w14:textId="77777777" w:rsidR="00240C07" w:rsidRPr="006F374B" w:rsidRDefault="00240C07" w:rsidP="00240C07">
      <w:pPr>
        <w:rPr>
          <w:lang w:val="en-US"/>
        </w:rPr>
      </w:pPr>
      <w:r w:rsidRPr="006F374B">
        <w:rPr>
          <w:lang w:val="en-US"/>
        </w:rPr>
        <w:t>Note :</w:t>
      </w:r>
    </w:p>
    <w:p w14:paraId="72A907EA" w14:textId="77777777" w:rsidR="00240C07" w:rsidRDefault="00240C07" w:rsidP="00240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spellStart"/>
      <w:r w:rsidRPr="00061C82">
        <w:rPr>
          <w:rFonts w:ascii="Courier New" w:hAnsi="Courier New" w:cs="Courier New"/>
          <w:sz w:val="20"/>
          <w:szCs w:val="20"/>
          <w:lang w:val="en-US"/>
        </w:rPr>
        <w:t>pacman</w:t>
      </w:r>
      <w:proofErr w:type="spellEnd"/>
      <w:r w:rsidRPr="00061C82">
        <w:rPr>
          <w:rFonts w:ascii="Courier New" w:hAnsi="Courier New" w:cs="Courier New"/>
          <w:sz w:val="20"/>
          <w:szCs w:val="20"/>
          <w:lang w:val="en-US"/>
        </w:rPr>
        <w:t xml:space="preserve"> -S mingw-w64-x86_64-toolchain</w:t>
      </w:r>
    </w:p>
    <w:p w14:paraId="59A184D5" w14:textId="77777777" w:rsidR="00240C07" w:rsidRPr="00061C82" w:rsidRDefault="00240C07" w:rsidP="00240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
    <w:p w14:paraId="2471BDB7" w14:textId="77777777" w:rsidR="00240C07" w:rsidRPr="00061C82" w:rsidRDefault="00240C07" w:rsidP="00240C07">
      <w:r w:rsidRPr="00061C82">
        <w:t>doit tout faire.</w:t>
      </w:r>
    </w:p>
    <w:p w14:paraId="3A87E342" w14:textId="77777777" w:rsidR="00240C07" w:rsidRPr="006F374B" w:rsidRDefault="00240C07" w:rsidP="00240C07"/>
    <w:p w14:paraId="0A262349" w14:textId="77777777" w:rsidR="00F1584C" w:rsidRDefault="00240C07" w:rsidP="00E01EEC">
      <w:pPr>
        <w:pStyle w:val="Retraitcorpsdetexte21"/>
        <w:jc w:val="both"/>
        <w:rPr>
          <w:szCs w:val="24"/>
        </w:rPr>
      </w:pPr>
      <w:r>
        <w:rPr>
          <w:szCs w:val="24"/>
        </w:rPr>
        <w:t xml:space="preserve">On peut installer ces packages dans C:\msys64. On y trouve alors msys2.exe qui lance une fenêtre de commande de type DOS dans laquelle on entre les diverses commandes comme </w:t>
      </w:r>
      <w:proofErr w:type="spellStart"/>
      <w:r>
        <w:rPr>
          <w:szCs w:val="24"/>
        </w:rPr>
        <w:t>pacman</w:t>
      </w:r>
      <w:proofErr w:type="spellEnd"/>
      <w:r>
        <w:rPr>
          <w:szCs w:val="24"/>
        </w:rPr>
        <w:t>, … Plusieurs sous-répertoires seront créés et notamment mingw64 contenant les outils et compilateurs 64 bits. On y trouvera aussi un sous-répertoire mingw32, clang32, clang64 prévus pour y installer d’autres compilateurs sous Msys2.</w:t>
      </w:r>
    </w:p>
    <w:p w14:paraId="742465DB" w14:textId="77777777" w:rsidR="005066F9" w:rsidRDefault="005066F9" w:rsidP="00E01EEC">
      <w:pPr>
        <w:pStyle w:val="Retraitcorpsdetexte21"/>
        <w:jc w:val="both"/>
        <w:rPr>
          <w:szCs w:val="24"/>
        </w:rPr>
      </w:pPr>
      <w:r>
        <w:rPr>
          <w:szCs w:val="24"/>
        </w:rPr>
        <w:t xml:space="preserve">Il faudra ensuite ajuster la variable </w:t>
      </w:r>
      <w:proofErr w:type="spellStart"/>
      <w:r>
        <w:rPr>
          <w:szCs w:val="24"/>
        </w:rPr>
        <w:t>path</w:t>
      </w:r>
      <w:proofErr w:type="spellEnd"/>
      <w:r>
        <w:rPr>
          <w:szCs w:val="24"/>
        </w:rPr>
        <w:t xml:space="preserve"> pour que Windows trouve facilement les utilitaires contenus dans C :\msys64\mingw64\bin.</w:t>
      </w:r>
    </w:p>
    <w:p w14:paraId="3364878F" w14:textId="77777777" w:rsidR="00E01EEC" w:rsidRPr="0005192C" w:rsidRDefault="00E01EEC" w:rsidP="00E01EEC">
      <w:pPr>
        <w:pStyle w:val="Annexe-Titreniveau1"/>
        <w:rPr>
          <w:sz w:val="24"/>
          <w:szCs w:val="24"/>
        </w:rPr>
      </w:pPr>
      <w:bookmarkStart w:id="114" w:name="_Toc278286093"/>
      <w:bookmarkStart w:id="115" w:name="_Toc166431986"/>
      <w:r w:rsidRPr="0005192C">
        <w:rPr>
          <w:sz w:val="24"/>
          <w:szCs w:val="24"/>
        </w:rPr>
        <w:lastRenderedPageBreak/>
        <w:t>Format des fichiers 3D</w:t>
      </w:r>
      <w:bookmarkEnd w:id="114"/>
      <w:bookmarkEnd w:id="115"/>
    </w:p>
    <w:p w14:paraId="32B13C50" w14:textId="77777777" w:rsidR="00E01EEC" w:rsidRPr="0005192C" w:rsidRDefault="00E01EEC" w:rsidP="00A20437">
      <w:pPr>
        <w:pStyle w:val="AnnexeTitreniveau2"/>
        <w:rPr>
          <w:sz w:val="24"/>
          <w:szCs w:val="24"/>
        </w:rPr>
      </w:pPr>
      <w:bookmarkStart w:id="116" w:name="_Toc278275772"/>
      <w:bookmarkStart w:id="117" w:name="_Toc278286094"/>
      <w:bookmarkStart w:id="118" w:name="_Ref280085896"/>
      <w:bookmarkStart w:id="119" w:name="_Ref280085904"/>
      <w:bookmarkStart w:id="120" w:name="_Toc166431987"/>
      <w:r w:rsidRPr="0005192C">
        <w:rPr>
          <w:sz w:val="24"/>
          <w:szCs w:val="24"/>
        </w:rPr>
        <w:t>Généralités</w:t>
      </w:r>
      <w:bookmarkEnd w:id="116"/>
      <w:bookmarkEnd w:id="117"/>
      <w:bookmarkEnd w:id="118"/>
      <w:bookmarkEnd w:id="119"/>
      <w:bookmarkEnd w:id="120"/>
    </w:p>
    <w:p w14:paraId="546387DA" w14:textId="77777777" w:rsidR="00E01EEC" w:rsidRPr="0005192C" w:rsidRDefault="00E01EEC" w:rsidP="00E01EEC">
      <w:pPr>
        <w:pStyle w:val="Retraitcorpsdetexte21"/>
        <w:jc w:val="both"/>
        <w:rPr>
          <w:szCs w:val="24"/>
        </w:rPr>
      </w:pPr>
      <w:r w:rsidRPr="0005192C">
        <w:rPr>
          <w:szCs w:val="24"/>
        </w:rPr>
        <w:t>Les différents formats de fichiers listés ici comprennent au minimum la notion de points et la notion de facette. Les points sont entrés sous la forme des coordonnées x, y, z dans l’espace. Ces points sont rassemblés dans un ou plusieurs tableaux de points. Les facettes sont composées de plusieurs points, au moins 3. En général, les points utilisés par une facette sont repérés par un numéro d’indice dans le tableau des points correspondants.</w:t>
      </w:r>
    </w:p>
    <w:p w14:paraId="095F9848" w14:textId="77777777" w:rsidR="00E01EEC" w:rsidRPr="0005192C" w:rsidRDefault="00E01EEC" w:rsidP="00E01EEC">
      <w:pPr>
        <w:pStyle w:val="Retraitcorpsdetexte21"/>
        <w:jc w:val="both"/>
        <w:rPr>
          <w:szCs w:val="24"/>
        </w:rPr>
      </w:pPr>
      <w:r w:rsidRPr="0005192C">
        <w:rPr>
          <w:szCs w:val="24"/>
        </w:rPr>
        <w:t xml:space="preserve">La plupart des formats connaissent la notion d’objet. C’est un ensemble de facettes groupées, généralement par fonctionnalité : une aile d’avion, une tuyère, une roue, … </w:t>
      </w:r>
    </w:p>
    <w:p w14:paraId="3361ACB7" w14:textId="77777777" w:rsidR="00E01EEC" w:rsidRPr="0005192C" w:rsidRDefault="00E01EEC" w:rsidP="00E01EEC">
      <w:pPr>
        <w:pStyle w:val="Retraitcorpsdetexte21"/>
        <w:jc w:val="both"/>
        <w:rPr>
          <w:szCs w:val="24"/>
        </w:rPr>
      </w:pPr>
      <w:r w:rsidRPr="0005192C">
        <w:rPr>
          <w:szCs w:val="24"/>
        </w:rPr>
        <w:t xml:space="preserve">La plupart des formats connaissent la notion de normale à la facette. Deux types de normales existent : celle au barycentre de la facette et celles aux sommets de la facette. Dans le premier cas, il n’y a qu’une seule normale par facette, même si la facette comporte plus de trois points pas forcément coplanaires. La normale utilisée est alors plus ou moins une direction normale moyenne. Dans le second cas, il y a autant de normales que de sommets. Ces normales sont utilisées pour lisser en apparence les facettes jointives : le lissage de Gouraud notamment utilise ces normales pour calculer une apparence lissée </w:t>
      </w:r>
      <w:r w:rsidR="00540D19" w:rsidRPr="0005192C">
        <w:rPr>
          <w:szCs w:val="24"/>
        </w:rPr>
        <w:t xml:space="preserve">des </w:t>
      </w:r>
      <w:r w:rsidRPr="0005192C">
        <w:rPr>
          <w:szCs w:val="24"/>
        </w:rPr>
        <w:t>facettes par interpolation bilinéaire. Ce lissage est natif dans OpenGL et utilise directement les possibilités hardware de la carte graphique. Si deux facettes jointives représentent effectivement une surface continue, sans angles, les normales aux sommets de ces deux facettes sont communes. Si par contre, les deux facettes doivent présenter un angle entre elles, on pourra avoir plusieurs normales par sommet, au maximum autant de normales que de facettes partageant ce sommet.</w:t>
      </w:r>
    </w:p>
    <w:p w14:paraId="452BC8EA" w14:textId="77777777" w:rsidR="00E01EEC" w:rsidRPr="0005192C" w:rsidRDefault="00E01EEC" w:rsidP="00E01EEC">
      <w:pPr>
        <w:pStyle w:val="Retraitcorpsdetexte21"/>
        <w:jc w:val="both"/>
        <w:rPr>
          <w:szCs w:val="24"/>
        </w:rPr>
      </w:pPr>
      <w:r w:rsidRPr="0005192C">
        <w:rPr>
          <w:szCs w:val="24"/>
        </w:rPr>
        <w:t xml:space="preserve">Le lissage de Gouraud convient bien à la représentation des objets dans OVNI. En chaque sommet d’une facette, à l’aide de la normale au sommet, OpenGL calcule une couleur, ou dans notre cas un niveau de gris, en fonction de la normale au sommet, des conditions d’éclairage liées aux positions de la source et de l’observateur, de la couleur de la facette. La couleur en chaque pixel interne d’une facette est calculée par interpolation bilinéaire sur la couleur de tous ces sommets. Les cartes graphiques modernes implantent dans leur hardware cette fonction. Dans </w:t>
      </w:r>
      <w:proofErr w:type="spellStart"/>
      <w:r w:rsidRPr="0005192C">
        <w:rPr>
          <w:szCs w:val="24"/>
        </w:rPr>
        <w:t>Crira</w:t>
      </w:r>
      <w:proofErr w:type="spellEnd"/>
      <w:r w:rsidRPr="0005192C">
        <w:rPr>
          <w:szCs w:val="24"/>
        </w:rPr>
        <w:t xml:space="preserve">, on va faire un peu différemment et utiliser plutôt un lissage de </w:t>
      </w:r>
      <w:proofErr w:type="spellStart"/>
      <w:r w:rsidRPr="0005192C">
        <w:rPr>
          <w:szCs w:val="24"/>
        </w:rPr>
        <w:t>Phong</w:t>
      </w:r>
      <w:proofErr w:type="spellEnd"/>
      <w:r w:rsidRPr="0005192C">
        <w:rPr>
          <w:szCs w:val="24"/>
        </w:rPr>
        <w:t xml:space="preserve">. Là aussi, on a besoin des normales aux sommets, mais on va d’abord calculer en chaque pixel interne d’une facette une normale par interpolation bilinéaire et c’est seulement ensuite qu’on calcule la « couleur » ou le niveau de gris du pixel. L’algorithme de </w:t>
      </w:r>
      <w:proofErr w:type="spellStart"/>
      <w:r w:rsidRPr="0005192C">
        <w:rPr>
          <w:szCs w:val="24"/>
        </w:rPr>
        <w:t>Phong</w:t>
      </w:r>
      <w:proofErr w:type="spellEnd"/>
      <w:r w:rsidRPr="0005192C">
        <w:rPr>
          <w:szCs w:val="24"/>
        </w:rPr>
        <w:t xml:space="preserve"> demande davantage de calcul que celui de Gouraud, mais est plus proche de la vérité. Notons cependant que même si la normale varie d’un pixel à son voisin, la surface d’une facette reste plane, ce qui ne remplace pas complètement une description fine des surfaces.</w:t>
      </w:r>
    </w:p>
    <w:p w14:paraId="3BC78A15" w14:textId="77777777" w:rsidR="00E01EEC" w:rsidRPr="0005192C" w:rsidRDefault="00E01EEC" w:rsidP="00E01EEC">
      <w:pPr>
        <w:pStyle w:val="Retraitcorpsdetexte21"/>
        <w:jc w:val="both"/>
        <w:rPr>
          <w:szCs w:val="24"/>
        </w:rPr>
      </w:pPr>
      <w:r w:rsidRPr="0005192C">
        <w:rPr>
          <w:szCs w:val="24"/>
        </w:rPr>
        <w:t xml:space="preserve">En général, mais pas forcément, les objets sont indépendants les uns des autres : chacun a son tableau de points, son tableau de facettes, ses tableaux de normales. Pour OVNI, basé sur l’utilisation du format SDM </w:t>
      </w:r>
      <w:proofErr w:type="spellStart"/>
      <w:r w:rsidRPr="0005192C">
        <w:rPr>
          <w:szCs w:val="24"/>
        </w:rPr>
        <w:t>Oktal</w:t>
      </w:r>
      <w:proofErr w:type="spellEnd"/>
      <w:r w:rsidRPr="0005192C">
        <w:rPr>
          <w:szCs w:val="24"/>
        </w:rPr>
        <w:t>-SE, c’est la règle. Il n’y aura donc pas formellement de points communs entre 2 objets.</w:t>
      </w:r>
    </w:p>
    <w:p w14:paraId="71090FA2" w14:textId="77777777" w:rsidR="00E01EEC" w:rsidRPr="0005192C" w:rsidRDefault="00E01EEC" w:rsidP="00E01EEC">
      <w:pPr>
        <w:pStyle w:val="Retraitcorpsdetexte21"/>
        <w:jc w:val="both"/>
        <w:rPr>
          <w:szCs w:val="24"/>
        </w:rPr>
      </w:pPr>
      <w:r w:rsidRPr="0005192C">
        <w:rPr>
          <w:szCs w:val="24"/>
        </w:rPr>
        <w:t>OVNI ne supporte pas forcément toutes les options de chacun des formats. Par exemple, les couleurs, les textures, sont ignorées. Pour chacun des formats ci-dessous, on indiquera quelles sont les options qui sont reconnues. Dans l’ensemble, une option inconnue est ignorée. Sur l’ensemble des fichiers testés jusqu’à présent, il n’y a que 2 ou 3 cas particuliers qui posent problème. Il suffit alors de lire ce fichier avec un logiciel du commerce comme Deep Exploration (version 6.2 en 2010) et de réenregistrer le fichier dans le même format. En général, le problème est alors résolu car la fonction un peu spéciale n’est pas reconduite lors de l’enregistrement, quitte à accroître la taille du fichier.</w:t>
      </w:r>
    </w:p>
    <w:p w14:paraId="03A9A90D" w14:textId="77777777" w:rsidR="00E01EEC" w:rsidRPr="0005192C" w:rsidRDefault="00E01EEC" w:rsidP="00E01EEC">
      <w:pPr>
        <w:pStyle w:val="Retraitcorpsdetexte21"/>
        <w:jc w:val="both"/>
        <w:rPr>
          <w:szCs w:val="24"/>
        </w:rPr>
      </w:pPr>
    </w:p>
    <w:p w14:paraId="1EC6FA1E" w14:textId="77777777" w:rsidR="00E01EEC" w:rsidRPr="0005192C" w:rsidRDefault="00E01EEC" w:rsidP="00A20437">
      <w:pPr>
        <w:pStyle w:val="AnnexeTitreniveau2"/>
        <w:rPr>
          <w:sz w:val="24"/>
          <w:szCs w:val="24"/>
        </w:rPr>
      </w:pPr>
      <w:bookmarkStart w:id="121" w:name="_Toc278275773"/>
      <w:bookmarkStart w:id="122" w:name="_Toc278286095"/>
      <w:bookmarkStart w:id="123" w:name="_Toc166431988"/>
      <w:r w:rsidRPr="0005192C">
        <w:rPr>
          <w:sz w:val="24"/>
          <w:szCs w:val="24"/>
        </w:rPr>
        <w:t>Fichiers SDM Oktal-SE (.bdd)</w:t>
      </w:r>
      <w:bookmarkEnd w:id="121"/>
      <w:bookmarkEnd w:id="122"/>
      <w:bookmarkEnd w:id="123"/>
    </w:p>
    <w:p w14:paraId="527612AF" w14:textId="77777777" w:rsidR="00E01EEC" w:rsidRPr="0005192C" w:rsidRDefault="00E01EEC" w:rsidP="00E01EEC">
      <w:pPr>
        <w:pStyle w:val="Retraitcorpsdetexte21"/>
        <w:keepNext/>
        <w:jc w:val="both"/>
        <w:rPr>
          <w:szCs w:val="24"/>
        </w:rPr>
      </w:pPr>
      <w:r w:rsidRPr="0005192C">
        <w:rPr>
          <w:szCs w:val="24"/>
        </w:rPr>
        <w:t>C’est un format de type texte piloté par des mots clés ou balises. La portée d’une balise est limitée par l’entrée d’une autre balise. Il n’y a pas dans ce format, comme sous xml, un couple comme &lt;face&gt; …  &lt;/face&gt;.</w:t>
      </w:r>
    </w:p>
    <w:p w14:paraId="16B7AFD9" w14:textId="77777777" w:rsidR="00E01EEC" w:rsidRPr="0005192C" w:rsidRDefault="00E01EEC" w:rsidP="00E01EEC">
      <w:pPr>
        <w:pStyle w:val="Retraitcorpsdetexte21"/>
        <w:jc w:val="both"/>
        <w:rPr>
          <w:szCs w:val="24"/>
        </w:rPr>
      </w:pPr>
      <w:r w:rsidRPr="0005192C">
        <w:rPr>
          <w:szCs w:val="24"/>
        </w:rPr>
        <w:t>En général, la fin des données liées à une balise est séparée de la balise suivante par une ligne blanche, mais ce n’est pas obligatoire. Lorsqu’une ligne comporte plusieurs données, celles-ci sont séparées par au moins un espace blanc et/ou une tabulation.</w:t>
      </w:r>
    </w:p>
    <w:p w14:paraId="1FE1DD5E" w14:textId="77777777" w:rsidR="00E01EEC" w:rsidRPr="0005192C" w:rsidRDefault="00E01EEC" w:rsidP="00E01EEC">
      <w:pPr>
        <w:pStyle w:val="Retraitcorpsdetexte21"/>
        <w:jc w:val="both"/>
        <w:rPr>
          <w:szCs w:val="24"/>
        </w:rPr>
      </w:pPr>
      <w:r w:rsidRPr="0005192C">
        <w:rPr>
          <w:szCs w:val="24"/>
        </w:rPr>
        <w:t xml:space="preserve">OVNI ne supporte qu’un sous-ensemble des mots clés du format SDM </w:t>
      </w:r>
      <w:proofErr w:type="spellStart"/>
      <w:r w:rsidRPr="0005192C">
        <w:rPr>
          <w:szCs w:val="24"/>
        </w:rPr>
        <w:t>Oktal</w:t>
      </w:r>
      <w:proofErr w:type="spellEnd"/>
      <w:r w:rsidRPr="0005192C">
        <w:rPr>
          <w:szCs w:val="24"/>
        </w:rPr>
        <w:t>-SE. Le format prévoit que les mots clés soient en français ou en anglais. OVNI reconnaît indifféremment les deux types, du moins pour ceux qui sont supportés.</w:t>
      </w:r>
    </w:p>
    <w:p w14:paraId="36F62834" w14:textId="77777777" w:rsidR="00E01EEC" w:rsidRPr="0005192C" w:rsidRDefault="00E01EEC" w:rsidP="00E01EEC">
      <w:pPr>
        <w:pStyle w:val="Retraitcorpsdetexte21"/>
        <w:jc w:val="both"/>
        <w:rPr>
          <w:szCs w:val="24"/>
        </w:rPr>
      </w:pPr>
      <w:r w:rsidRPr="0005192C">
        <w:rPr>
          <w:szCs w:val="24"/>
        </w:rPr>
        <w:t>Ce format est multi objet. Chaque objet possède au moins un tableau de points et un tableau de facettes. Il peut avoir en option un tableau de normales aux facettes, un tableau de normales aux sommets, un tableau de numéros de groupes, un tableau de numéros de matériaux et éventuellement une matrice de transformation associée à un objet. Cette matrice sert à modifier l’échelle de l’objet, à le déplacer ou à en effectuer une rotation. La matrice est lue et traitée en entrée dans OVNI. Elle n’est pas recréée en sortie car ce sont directement les points modifiés par le traitement matriciel qui sont enregistrés.</w:t>
      </w:r>
    </w:p>
    <w:p w14:paraId="1C71308E" w14:textId="77777777" w:rsidR="00E01EEC" w:rsidRPr="0005192C" w:rsidRDefault="00E01EEC" w:rsidP="00E01EEC">
      <w:pPr>
        <w:pStyle w:val="Retraitcorpsdetexte21"/>
        <w:jc w:val="both"/>
        <w:rPr>
          <w:szCs w:val="24"/>
        </w:rPr>
      </w:pPr>
      <w:r w:rsidRPr="0005192C">
        <w:rPr>
          <w:szCs w:val="24"/>
        </w:rPr>
        <w:t>L’ordre d’apparition des mots clés à l’intérieur d’un objet n’est pas figé. Néanmoins, il est préférable d’utiliser l’ordre ci-dessous afin de faciliter certains contrôles de validité interne à OVNI.</w:t>
      </w:r>
    </w:p>
    <w:p w14:paraId="3D606D03" w14:textId="77777777" w:rsidR="00E01EEC" w:rsidRPr="0005192C" w:rsidRDefault="00E01EEC" w:rsidP="00E01EEC">
      <w:pPr>
        <w:pStyle w:val="Retraitcorpsdetexte21"/>
        <w:jc w:val="both"/>
        <w:rPr>
          <w:szCs w:val="24"/>
        </w:rPr>
      </w:pPr>
    </w:p>
    <w:p w14:paraId="3742D31F" w14:textId="77777777" w:rsidR="00E01EEC" w:rsidRPr="0005192C" w:rsidRDefault="00E01EEC" w:rsidP="00E01EEC">
      <w:pPr>
        <w:pStyle w:val="Retraitcorpsdetexte21"/>
        <w:jc w:val="both"/>
        <w:rPr>
          <w:szCs w:val="24"/>
        </w:rPr>
      </w:pPr>
      <w:r w:rsidRPr="0005192C">
        <w:rPr>
          <w:szCs w:val="24"/>
        </w:rPr>
        <w:t>Un fichier typique sur un cube est donné ci-dessous :</w:t>
      </w:r>
    </w:p>
    <w:p w14:paraId="19AA2D99" w14:textId="77777777" w:rsidR="00E01EEC" w:rsidRPr="0005192C" w:rsidRDefault="00E01EEC" w:rsidP="00E01EEC">
      <w:pPr>
        <w:pStyle w:val="Retraitcorpsdetexte21"/>
        <w:jc w:val="both"/>
        <w:rPr>
          <w:szCs w:val="24"/>
        </w:rPr>
      </w:pPr>
    </w:p>
    <w:p w14:paraId="30A3F830" w14:textId="77777777"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w:t>
      </w:r>
    </w:p>
    <w:p w14:paraId="1D75065B" w14:textId="77777777" w:rsidR="00E01EEC" w:rsidRPr="0005192C" w:rsidRDefault="00C67B1A" w:rsidP="00E01EEC">
      <w:pPr>
        <w:pStyle w:val="Corpsdetexte21"/>
        <w:ind w:firstLine="0"/>
        <w:jc w:val="both"/>
        <w:rPr>
          <w:rFonts w:ascii="Courier New" w:hAnsi="Courier New" w:cs="Courier New"/>
          <w:szCs w:val="24"/>
        </w:rPr>
      </w:pPr>
      <w:r w:rsidRPr="0005192C">
        <w:rPr>
          <w:rFonts w:ascii="Courier New" w:hAnsi="Courier New" w:cs="Courier New"/>
          <w:szCs w:val="24"/>
        </w:rPr>
        <w:t>&lt;OBJET&gt;  1  Cube</w:t>
      </w:r>
    </w:p>
    <w:p w14:paraId="2D819E63" w14:textId="77777777" w:rsidR="00E01EEC" w:rsidRPr="0005192C" w:rsidRDefault="00E01EEC" w:rsidP="00E01EEC">
      <w:pPr>
        <w:pStyle w:val="Corpsdetexte21"/>
        <w:ind w:firstLine="0"/>
        <w:jc w:val="both"/>
        <w:rPr>
          <w:rFonts w:ascii="Courier New" w:hAnsi="Courier New" w:cs="Courier New"/>
          <w:szCs w:val="24"/>
        </w:rPr>
      </w:pPr>
    </w:p>
    <w:p w14:paraId="60A600D3" w14:textId="77777777"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&lt;FACE&gt;       6</w:t>
      </w:r>
    </w:p>
    <w:p w14:paraId="5B7A75B8" w14:textId="77777777"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1        4        1        2        3        4</w:t>
      </w:r>
    </w:p>
    <w:p w14:paraId="0402F03C" w14:textId="77777777"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2        4        1        4        6        5</w:t>
      </w:r>
    </w:p>
    <w:p w14:paraId="7FC6DFD8" w14:textId="77777777"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3        4        5        6        8        7</w:t>
      </w:r>
    </w:p>
    <w:p w14:paraId="0B866E90" w14:textId="77777777"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4        4        7        8        3        2</w:t>
      </w:r>
    </w:p>
    <w:p w14:paraId="3F4C3EFD" w14:textId="77777777"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5        4        1        5        7        2</w:t>
      </w:r>
    </w:p>
    <w:p w14:paraId="6B193DFC" w14:textId="77777777"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6        4        3        8        6        4</w:t>
      </w:r>
    </w:p>
    <w:p w14:paraId="426BD0BA" w14:textId="77777777" w:rsidR="00E01EEC" w:rsidRPr="0005192C" w:rsidRDefault="00E01EEC" w:rsidP="00E01EEC">
      <w:pPr>
        <w:pStyle w:val="Corpsdetexte21"/>
        <w:ind w:firstLine="0"/>
        <w:jc w:val="both"/>
        <w:rPr>
          <w:rFonts w:ascii="Courier New" w:hAnsi="Courier New" w:cs="Courier New"/>
          <w:szCs w:val="24"/>
        </w:rPr>
      </w:pPr>
    </w:p>
    <w:p w14:paraId="3D3343DD" w14:textId="77777777"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&lt;SOMMET&gt;     8</w:t>
      </w:r>
    </w:p>
    <w:p w14:paraId="72BF5C62" w14:textId="77777777"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1     0.0       1.000     1.000</w:t>
      </w:r>
    </w:p>
    <w:p w14:paraId="32481968" w14:textId="77777777"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0.0      -1.000     1.000</w:t>
      </w:r>
    </w:p>
    <w:p w14:paraId="130383B9" w14:textId="77777777"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0.0      -1.000    -1.000</w:t>
      </w:r>
    </w:p>
    <w:p w14:paraId="08E11AFD" w14:textId="77777777"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4     0.0       1.000    -1.000</w:t>
      </w:r>
    </w:p>
    <w:p w14:paraId="3ED51A07" w14:textId="77777777"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-2.00     1.000     1.000</w:t>
      </w:r>
    </w:p>
    <w:p w14:paraId="10544847" w14:textId="77777777"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-2.00     1.000    -1.000</w:t>
      </w:r>
    </w:p>
    <w:p w14:paraId="0C657515" w14:textId="77777777"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7     -2.00    -1.000     1.000</w:t>
      </w:r>
    </w:p>
    <w:p w14:paraId="2B495D54" w14:textId="77777777"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8     -2.00    -1.000    -1.000</w:t>
      </w:r>
    </w:p>
    <w:p w14:paraId="388E29EC" w14:textId="77777777" w:rsidR="00E01EEC" w:rsidRPr="0005192C" w:rsidRDefault="00E01EEC" w:rsidP="00E01EEC">
      <w:pPr>
        <w:pStyle w:val="Corpsdetexte21"/>
        <w:ind w:firstLine="0"/>
        <w:jc w:val="both"/>
        <w:rPr>
          <w:rFonts w:ascii="Courier New" w:hAnsi="Courier New" w:cs="Courier New"/>
          <w:szCs w:val="24"/>
        </w:rPr>
      </w:pPr>
    </w:p>
    <w:p w14:paraId="40EB045F" w14:textId="77777777"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&lt;NORMALE&gt;      6</w:t>
      </w:r>
    </w:p>
    <w:p w14:paraId="13138ED9" w14:textId="77777777"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1     1.     0.     0.</w:t>
      </w:r>
    </w:p>
    <w:p w14:paraId="705BE89B" w14:textId="77777777"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2     0.     1.     0.</w:t>
      </w:r>
    </w:p>
    <w:p w14:paraId="10F770FB" w14:textId="77777777"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-1.     0.     0.</w:t>
      </w:r>
    </w:p>
    <w:p w14:paraId="7FB60B98" w14:textId="77777777"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lastRenderedPageBreak/>
        <w:t xml:space="preserve">          4     0.    -1.     0.</w:t>
      </w:r>
    </w:p>
    <w:p w14:paraId="05E7D230" w14:textId="77777777"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5     0.     0.     1.</w:t>
      </w:r>
    </w:p>
    <w:p w14:paraId="29773A9B" w14:textId="77777777"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0.     0.    -1.</w:t>
      </w:r>
    </w:p>
    <w:p w14:paraId="5E100481" w14:textId="77777777" w:rsidR="00E01EEC" w:rsidRPr="0005192C" w:rsidRDefault="00E01EEC" w:rsidP="00E01EEC">
      <w:pPr>
        <w:pStyle w:val="Corpsdetexte21"/>
        <w:ind w:firstLine="0"/>
        <w:jc w:val="both"/>
        <w:rPr>
          <w:rFonts w:ascii="Courier New" w:hAnsi="Courier New" w:cs="Courier New"/>
          <w:szCs w:val="24"/>
        </w:rPr>
      </w:pPr>
    </w:p>
    <w:p w14:paraId="2789AB8C" w14:textId="77777777"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&lt;ASPECT_FACE&gt;      6</w:t>
      </w:r>
    </w:p>
    <w:p w14:paraId="6786D5CD" w14:textId="77777777"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&lt;GROUPE&gt;          2</w:t>
      </w:r>
    </w:p>
    <w:p w14:paraId="3AC4FF4D" w14:textId="77777777"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&lt;GROUPE&gt;          2</w:t>
      </w:r>
    </w:p>
    <w:p w14:paraId="3283010B" w14:textId="77777777"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&lt;GROUPE&gt;          2</w:t>
      </w:r>
    </w:p>
    <w:p w14:paraId="66CBD531" w14:textId="77777777"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4     &lt;GROUPE&gt;          2</w:t>
      </w:r>
    </w:p>
    <w:p w14:paraId="34BE9C9B" w14:textId="77777777"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&lt;GROUPE&gt;          2</w:t>
      </w:r>
    </w:p>
    <w:p w14:paraId="0F8ABE0E" w14:textId="77777777"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&lt;GROUPE&gt;          2</w:t>
      </w:r>
    </w:p>
    <w:p w14:paraId="58A9C719" w14:textId="77777777" w:rsidR="00E01EEC" w:rsidRPr="0005192C" w:rsidRDefault="00E01EEC" w:rsidP="00E01EEC">
      <w:pPr>
        <w:pStyle w:val="Corpsdetexte21"/>
        <w:ind w:firstLine="0"/>
        <w:jc w:val="both"/>
        <w:rPr>
          <w:rFonts w:ascii="Courier New" w:hAnsi="Courier New" w:cs="Courier New"/>
          <w:szCs w:val="24"/>
        </w:rPr>
      </w:pPr>
    </w:p>
    <w:p w14:paraId="0447E3C6" w14:textId="77777777"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&lt;POSITION&gt;      1</w:t>
      </w:r>
    </w:p>
    <w:p w14:paraId="54F9E6AA" w14:textId="77777777" w:rsidR="00E01EEC" w:rsidRPr="0005192C" w:rsidRDefault="00E01EEC" w:rsidP="00E01EEC">
      <w:pPr>
        <w:pStyle w:val="Corpsdetexte21"/>
        <w:ind w:firstLine="0"/>
        <w:jc w:val="both"/>
        <w:rPr>
          <w:rFonts w:ascii="Courier New" w:hAnsi="Courier New" w:cs="Courier New"/>
          <w:szCs w:val="24"/>
        </w:rPr>
      </w:pPr>
    </w:p>
    <w:p w14:paraId="1212E964" w14:textId="77777777"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&lt;MAT_POSITION&gt; 1.00000000  0.00000000  0.00000000  0.00000000</w:t>
      </w:r>
    </w:p>
    <w:p w14:paraId="7A906ECD" w14:textId="77777777"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0.00000000  0.25000000  0.00000000  0.00000000</w:t>
      </w:r>
    </w:p>
    <w:p w14:paraId="11F7A7A3" w14:textId="77777777"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0.00000000  0.00000000  1.00000000  0.00000000</w:t>
      </w:r>
    </w:p>
    <w:p w14:paraId="64E6C0C0" w14:textId="77777777"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0.00000000  0.00000000  2.00000000  1.00000000</w:t>
      </w:r>
    </w:p>
    <w:p w14:paraId="037D69DC" w14:textId="77777777" w:rsidR="00E01EEC" w:rsidRPr="0005192C" w:rsidRDefault="00E01EEC" w:rsidP="00E01EEC">
      <w:pPr>
        <w:pStyle w:val="Corpsdetexte21"/>
        <w:ind w:firstLine="0"/>
        <w:jc w:val="both"/>
        <w:rPr>
          <w:rFonts w:ascii="Courier New" w:hAnsi="Courier New" w:cs="Courier New"/>
          <w:szCs w:val="24"/>
        </w:rPr>
      </w:pPr>
    </w:p>
    <w:p w14:paraId="7D52C3CE" w14:textId="77777777" w:rsidR="00E01EEC" w:rsidRPr="0005192C" w:rsidRDefault="00E01EEC" w:rsidP="00E01EEC">
      <w:pPr>
        <w:rPr>
          <w:sz w:val="24"/>
          <w:szCs w:val="24"/>
        </w:rPr>
      </w:pPr>
      <w:r w:rsidRPr="0005192C">
        <w:rPr>
          <w:rFonts w:ascii="Courier New" w:hAnsi="Courier New" w:cs="Courier New"/>
          <w:sz w:val="24"/>
          <w:szCs w:val="24"/>
        </w:rPr>
        <w:t>######################################################################</w:t>
      </w:r>
    </w:p>
    <w:p w14:paraId="6B2EC073" w14:textId="0AA62615" w:rsidR="00E01EEC" w:rsidRPr="0005192C" w:rsidRDefault="00A87001" w:rsidP="00E01EEC">
      <w:pPr>
        <w:pStyle w:val="Corpsdetexte21"/>
        <w:ind w:firstLine="0"/>
        <w:jc w:val="both"/>
        <w:rPr>
          <w:rFonts w:ascii="Courier New" w:hAnsi="Courier New" w:cs="Courier New"/>
          <w:szCs w:val="24"/>
        </w:rPr>
      </w:pPr>
      <w:r>
        <w:rPr>
          <w:rFonts w:ascii="Courier New" w:hAnsi="Courier New" w:cs="Courier New"/>
          <w:szCs w:val="24"/>
        </w:rPr>
        <w:t xml:space="preserve"> a</w:t>
      </w:r>
    </w:p>
    <w:p w14:paraId="7B99FD7A" w14:textId="77777777" w:rsidR="00E01EEC" w:rsidRPr="0005192C" w:rsidRDefault="00E01EEC" w:rsidP="00E01EEC">
      <w:pPr>
        <w:pStyle w:val="Retraitcorpsdetexte21"/>
        <w:jc w:val="both"/>
        <w:rPr>
          <w:szCs w:val="24"/>
        </w:rPr>
      </w:pPr>
      <w:r w:rsidRPr="0005192C">
        <w:rPr>
          <w:szCs w:val="24"/>
        </w:rPr>
        <w:t>Les lignes commençant par un dièse sont considérées comme des commentaires. Elles sont ignorées par OVNI.</w:t>
      </w:r>
    </w:p>
    <w:p w14:paraId="5D9E1B58" w14:textId="77777777" w:rsidR="00E01EEC" w:rsidRPr="0005192C" w:rsidRDefault="00E01EEC" w:rsidP="00E01EEC">
      <w:pPr>
        <w:pStyle w:val="Retraitcorpsdetexte21"/>
        <w:jc w:val="both"/>
        <w:rPr>
          <w:szCs w:val="24"/>
        </w:rPr>
      </w:pPr>
      <w:r w:rsidRPr="0005192C">
        <w:rPr>
          <w:szCs w:val="24"/>
        </w:rPr>
        <w:t xml:space="preserve">Le mot clé &lt;OBJET&gt; (ou &lt;OBJECT&gt; en version anglaise) est suivi, sur la même ligne, d’un numéro d’objet et d’un nom d’objet. </w:t>
      </w:r>
      <w:r w:rsidRPr="00363357">
        <w:rPr>
          <w:b/>
          <w:i/>
          <w:szCs w:val="24"/>
        </w:rPr>
        <w:t>Attention si ce nom comporte des caractères blancs ou des caractères accentués</w:t>
      </w:r>
      <w:r w:rsidRPr="0005192C">
        <w:rPr>
          <w:szCs w:val="24"/>
        </w:rPr>
        <w:t>. En général, OVNI s’en accommode</w:t>
      </w:r>
      <w:r w:rsidR="00363357">
        <w:rPr>
          <w:szCs w:val="24"/>
        </w:rPr>
        <w:t>, du moins si l’encodage du fichier est en utf-8 (sans BOM)</w:t>
      </w:r>
      <w:r w:rsidRPr="0005192C">
        <w:rPr>
          <w:szCs w:val="24"/>
        </w:rPr>
        <w:t xml:space="preserve">, mais ce n’est pas forcément le cas par ailleurs, notamment dans </w:t>
      </w:r>
      <w:proofErr w:type="spellStart"/>
      <w:r w:rsidRPr="0005192C">
        <w:rPr>
          <w:szCs w:val="24"/>
        </w:rPr>
        <w:t>Crira</w:t>
      </w:r>
      <w:proofErr w:type="spellEnd"/>
      <w:r w:rsidRPr="0005192C">
        <w:rPr>
          <w:szCs w:val="24"/>
        </w:rPr>
        <w:t xml:space="preserve">. </w:t>
      </w:r>
      <w:r w:rsidR="005E5510">
        <w:rPr>
          <w:szCs w:val="24"/>
        </w:rPr>
        <w:t xml:space="preserve">OVNI supporte et détecte en entrée ligne par ligne, l’encodage utf-8 ou </w:t>
      </w:r>
      <w:proofErr w:type="spellStart"/>
      <w:r w:rsidR="005E5510">
        <w:rPr>
          <w:szCs w:val="24"/>
        </w:rPr>
        <w:t>Ansi</w:t>
      </w:r>
      <w:proofErr w:type="spellEnd"/>
      <w:r w:rsidR="005E5510">
        <w:rPr>
          <w:szCs w:val="24"/>
        </w:rPr>
        <w:t xml:space="preserve">. Pour Ovni, ce qui n’est pas utf-8 est considéré comme </w:t>
      </w:r>
      <w:proofErr w:type="spellStart"/>
      <w:r w:rsidR="005E5510">
        <w:rPr>
          <w:szCs w:val="24"/>
        </w:rPr>
        <w:t>Ansi</w:t>
      </w:r>
      <w:proofErr w:type="spellEnd"/>
      <w:r w:rsidR="005E5510">
        <w:rPr>
          <w:szCs w:val="24"/>
        </w:rPr>
        <w:t xml:space="preserve">. </w:t>
      </w:r>
      <w:r w:rsidR="00363357">
        <w:rPr>
          <w:szCs w:val="24"/>
        </w:rPr>
        <w:t xml:space="preserve">En cas de doute, remplacer les caractères accentués par des caractères équivalents, sans accent. </w:t>
      </w:r>
      <w:r w:rsidRPr="0005192C">
        <w:rPr>
          <w:szCs w:val="24"/>
        </w:rPr>
        <w:t>Chaque apparition d’une balise &lt;OBJET&gt; défini un nouvel objet. Bien que cela n’ait pas d’importance pour OVNI, il est préférable que deux objets n’aient pas le même numéro ni le même nom.</w:t>
      </w:r>
      <w:r w:rsidR="005E5510">
        <w:rPr>
          <w:szCs w:val="24"/>
        </w:rPr>
        <w:t xml:space="preserve"> En sortie d’OVNI, les fichiers créés seront d’office créés en encodage utf-8. En fait, tant qu’il n’y a pas de caractères accentués, les 2 encodages produisent exactement la même chose.</w:t>
      </w:r>
    </w:p>
    <w:p w14:paraId="158BD9B6" w14:textId="77777777" w:rsidR="00E01EEC" w:rsidRPr="0005192C" w:rsidRDefault="00E01EEC" w:rsidP="00E01EEC">
      <w:pPr>
        <w:pStyle w:val="Retraitcorpsdetexte21"/>
        <w:jc w:val="both"/>
        <w:rPr>
          <w:szCs w:val="24"/>
        </w:rPr>
      </w:pPr>
    </w:p>
    <w:p w14:paraId="312BCD52" w14:textId="77777777" w:rsidR="00E01EEC" w:rsidRPr="0005192C" w:rsidRDefault="00E01EEC" w:rsidP="00E01EEC">
      <w:pPr>
        <w:pStyle w:val="Retraitcorpsdetexte21"/>
        <w:jc w:val="both"/>
        <w:rPr>
          <w:szCs w:val="24"/>
        </w:rPr>
      </w:pPr>
      <w:r w:rsidRPr="0005192C">
        <w:rPr>
          <w:szCs w:val="24"/>
        </w:rPr>
        <w:t>Le mot clé &lt;SOMMET&gt; (ou &lt;VERTEX&gt; en version anglaise) est suivi sur la même ligne du nombre de points qui forment l’objet (par exemple 8 ci-dessus).</w:t>
      </w:r>
    </w:p>
    <w:p w14:paraId="78709116" w14:textId="77777777" w:rsidR="00E01EEC" w:rsidRPr="0005192C" w:rsidRDefault="00E01EEC" w:rsidP="00E01EEC">
      <w:pPr>
        <w:pStyle w:val="Retraitcorpsdetexte21"/>
        <w:jc w:val="both"/>
        <w:rPr>
          <w:szCs w:val="24"/>
        </w:rPr>
      </w:pPr>
      <w:r w:rsidRPr="0005192C">
        <w:rPr>
          <w:szCs w:val="24"/>
        </w:rPr>
        <w:t>Les lignes suivantes comportent d’abord le numéro de point (entier) puis les 3 coordonnées (format flottant) en x, y et z du point. Le format est libre, séparé par des espaces et/ou des tabulations.</w:t>
      </w:r>
    </w:p>
    <w:p w14:paraId="117AF214" w14:textId="77777777" w:rsidR="00E01EEC" w:rsidRPr="0005192C" w:rsidRDefault="00E01EEC" w:rsidP="00E01EEC">
      <w:pPr>
        <w:pStyle w:val="Retraitcorpsdetexte21"/>
        <w:jc w:val="both"/>
        <w:rPr>
          <w:szCs w:val="24"/>
        </w:rPr>
      </w:pPr>
      <w:r w:rsidRPr="0005192C">
        <w:rPr>
          <w:szCs w:val="24"/>
        </w:rPr>
        <w:t>Il doit y avoir autant de lignes que de nombre de points déclarés avec le mot-clé. La numérotation commence à 1. Il n’est pas obligatoire d’entrer les coordonnées dans l’ordre, mais c’est préférable. S’il manque une valeur, OVNI le signalera.</w:t>
      </w:r>
    </w:p>
    <w:p w14:paraId="34A5B11F" w14:textId="77777777" w:rsidR="00E01EEC" w:rsidRPr="0005192C" w:rsidRDefault="00E01EEC" w:rsidP="00E01EEC">
      <w:pPr>
        <w:pStyle w:val="Retraitcorpsdetexte21"/>
        <w:jc w:val="both"/>
        <w:rPr>
          <w:szCs w:val="24"/>
        </w:rPr>
      </w:pPr>
    </w:p>
    <w:p w14:paraId="5388D385" w14:textId="77777777" w:rsidR="00E01EEC" w:rsidRPr="0005192C" w:rsidRDefault="00E01EEC" w:rsidP="00E01EEC">
      <w:pPr>
        <w:pStyle w:val="Retraitcorpsdetexte21"/>
        <w:jc w:val="both"/>
        <w:rPr>
          <w:szCs w:val="24"/>
        </w:rPr>
      </w:pPr>
      <w:r w:rsidRPr="0005192C">
        <w:rPr>
          <w:szCs w:val="24"/>
        </w:rPr>
        <w:lastRenderedPageBreak/>
        <w:t>Le mot clé &lt;FACE&gt; (ou &lt;POLYGON&gt; en version anglaise) permet de définir les facettes d’un objet. Le mot clé est suivi du nombre de facettes (6 dans l’exemple ci-dessus).</w:t>
      </w:r>
    </w:p>
    <w:p w14:paraId="43276650" w14:textId="77777777" w:rsidR="00E01EEC" w:rsidRPr="0005192C" w:rsidRDefault="00E01EEC" w:rsidP="00E01EEC">
      <w:pPr>
        <w:pStyle w:val="Retraitcorpsdetexte21"/>
        <w:jc w:val="both"/>
        <w:rPr>
          <w:szCs w:val="24"/>
        </w:rPr>
      </w:pPr>
      <w:r w:rsidRPr="0005192C">
        <w:rPr>
          <w:szCs w:val="24"/>
        </w:rPr>
        <w:t>Les lignes suivantes comportent d’abord le numéro de la facette, suivi du nombre de sommets de la facette et enfin, pour chaque sommet, le numéro d’indice des sommets dans le tableau des points. La numérotation des facettes commence à 1. Il doit y en avoir autant que de nombre déclaré sur la ligne du mot clé. S’il manque une valeur, OVNI le signalera.</w:t>
      </w:r>
    </w:p>
    <w:p w14:paraId="598CF276" w14:textId="77777777" w:rsidR="00E01EEC" w:rsidRPr="0005192C" w:rsidRDefault="00E01EEC" w:rsidP="00E01EEC">
      <w:pPr>
        <w:pStyle w:val="Retraitcorpsdetexte21"/>
        <w:jc w:val="both"/>
        <w:rPr>
          <w:szCs w:val="24"/>
        </w:rPr>
      </w:pPr>
    </w:p>
    <w:p w14:paraId="0F3E8C2F" w14:textId="77777777" w:rsidR="00E01EEC" w:rsidRPr="0005192C" w:rsidRDefault="00E01EEC" w:rsidP="00E01EEC">
      <w:pPr>
        <w:pStyle w:val="Retraitcorpsdetexte21"/>
        <w:jc w:val="both"/>
        <w:rPr>
          <w:szCs w:val="24"/>
        </w:rPr>
      </w:pPr>
      <w:r w:rsidRPr="0005192C">
        <w:rPr>
          <w:szCs w:val="24"/>
        </w:rPr>
        <w:t>Seuls les mots clés &lt;OBJET&gt;, &lt;SOMMET&gt; et &lt;FACE&gt; sont obligatoires. Le reste est optionnel en entrée d’OVNI.</w:t>
      </w:r>
    </w:p>
    <w:p w14:paraId="6D94AF74" w14:textId="77777777" w:rsidR="00E01EEC" w:rsidRPr="0005192C" w:rsidRDefault="00E01EEC" w:rsidP="00E01EEC">
      <w:pPr>
        <w:pStyle w:val="Retraitcorpsdetexte21"/>
        <w:jc w:val="both"/>
        <w:rPr>
          <w:szCs w:val="24"/>
        </w:rPr>
      </w:pPr>
    </w:p>
    <w:p w14:paraId="7C1BE0CF" w14:textId="77777777" w:rsidR="00E01EEC" w:rsidRPr="0005192C" w:rsidRDefault="00E01EEC" w:rsidP="00E01EEC">
      <w:pPr>
        <w:pStyle w:val="Retraitcorpsdetexte21"/>
        <w:jc w:val="both"/>
        <w:rPr>
          <w:szCs w:val="24"/>
        </w:rPr>
      </w:pPr>
      <w:r w:rsidRPr="0005192C">
        <w:rPr>
          <w:szCs w:val="24"/>
        </w:rPr>
        <w:t>Le mot clé &lt;NORMALE&gt; (ou &lt;POLY_NORMAL&gt; en version anglaise) permet d’entrer les normales aux barycentres des facettes. Il est suivi du nombre de normales, en général égal aux nombres de facettes, mais ce n’est pas une obligation (6 dans l’exemple ci-dessus).</w:t>
      </w:r>
    </w:p>
    <w:p w14:paraId="548C6626" w14:textId="77777777" w:rsidR="00E01EEC" w:rsidRPr="0005192C" w:rsidRDefault="00E01EEC" w:rsidP="00E01EEC">
      <w:pPr>
        <w:pStyle w:val="Retraitcorpsdetexte21"/>
        <w:jc w:val="both"/>
        <w:rPr>
          <w:szCs w:val="24"/>
        </w:rPr>
      </w:pPr>
      <w:r w:rsidRPr="0005192C">
        <w:rPr>
          <w:szCs w:val="24"/>
        </w:rPr>
        <w:t xml:space="preserve">Les lignes suivantes contiennent d’abord un entier utilisé comme indice dans le tableau des normales. Le numéro entré correspond au numéro de facette à laquelle est </w:t>
      </w:r>
      <w:r w:rsidR="008B4557" w:rsidRPr="0005192C">
        <w:rPr>
          <w:szCs w:val="24"/>
        </w:rPr>
        <w:t>affectée</w:t>
      </w:r>
      <w:r w:rsidRPr="0005192C">
        <w:rPr>
          <w:szCs w:val="24"/>
        </w:rPr>
        <w:t xml:space="preserve"> cette normale. Puis viennent les 3 coordonnées vx, vy et </w:t>
      </w:r>
      <w:proofErr w:type="spellStart"/>
      <w:r w:rsidRPr="0005192C">
        <w:rPr>
          <w:szCs w:val="24"/>
        </w:rPr>
        <w:t>vz</w:t>
      </w:r>
      <w:proofErr w:type="spellEnd"/>
      <w:r w:rsidRPr="0005192C">
        <w:rPr>
          <w:szCs w:val="24"/>
        </w:rPr>
        <w:t xml:space="preserve"> du vecteur « normale », en format libre, séparés par un espace et/ou une tabulation. Il n’est pas nécessaire, en entrée, que ce vecteur soit normalisé à 1. En sortie, par cont</w:t>
      </w:r>
      <w:r w:rsidR="00C222F5" w:rsidRPr="0005192C">
        <w:rPr>
          <w:szCs w:val="24"/>
        </w:rPr>
        <w:t>re, OVNI normalise ce vecteur à </w:t>
      </w:r>
      <w:r w:rsidRPr="0005192C">
        <w:rPr>
          <w:szCs w:val="24"/>
        </w:rPr>
        <w:t xml:space="preserve">1.  </w:t>
      </w:r>
    </w:p>
    <w:p w14:paraId="2937B0E0" w14:textId="77777777" w:rsidR="00E01EEC" w:rsidRPr="0005192C" w:rsidRDefault="00E01EEC" w:rsidP="00E01EEC">
      <w:pPr>
        <w:pStyle w:val="Retraitcorpsdetexte21"/>
        <w:jc w:val="both"/>
        <w:rPr>
          <w:szCs w:val="24"/>
        </w:rPr>
      </w:pPr>
    </w:p>
    <w:p w14:paraId="58893885" w14:textId="77777777" w:rsidR="00E01EEC" w:rsidRPr="0005192C" w:rsidRDefault="00E01EEC" w:rsidP="00E01EEC">
      <w:pPr>
        <w:pStyle w:val="Retraitcorpsdetexte21"/>
        <w:jc w:val="both"/>
        <w:rPr>
          <w:szCs w:val="24"/>
        </w:rPr>
      </w:pPr>
      <w:r w:rsidRPr="0005192C">
        <w:rPr>
          <w:szCs w:val="24"/>
        </w:rPr>
        <w:t>Le mot clé &lt;VECTEUR&gt; (ou &lt;VERT_NORMAL&gt; en version anglaise) permet d’entrer un tableau de normales aux sommets. Il n’y en a pas dans l’exemple ci-dessus. Il est suivi, sur la même ligne, du nombre de normales aux sommets. Ce nombre peut être égal au nombre de sommets, mais ce n’est pas une obligation. En effet, certains sommets sont anguleux et comportent donc plusieurs normales. D’autres sont partagés par plusieurs facettes dont la surface est continue. La normale représente alors la normale au plan tangent à cette surface. Une normale peut donc être utilisée/partagée par plusieurs facettes.</w:t>
      </w:r>
    </w:p>
    <w:p w14:paraId="234A3A88" w14:textId="77777777" w:rsidR="00E01EEC" w:rsidRPr="0005192C" w:rsidRDefault="00E01EEC" w:rsidP="00E01EEC">
      <w:pPr>
        <w:pStyle w:val="Retraitcorpsdetexte21"/>
        <w:jc w:val="both"/>
        <w:rPr>
          <w:szCs w:val="24"/>
        </w:rPr>
      </w:pPr>
      <w:r w:rsidRPr="0005192C">
        <w:rPr>
          <w:szCs w:val="24"/>
        </w:rPr>
        <w:t>L’entrée du tableau de vecteur est analogue à celle des points ou sommets.</w:t>
      </w:r>
    </w:p>
    <w:p w14:paraId="71B442AD" w14:textId="77777777" w:rsidR="00E01EEC" w:rsidRPr="0005192C" w:rsidRDefault="00E01EEC" w:rsidP="00E01EEC">
      <w:pPr>
        <w:pStyle w:val="Retraitcorpsdetexte21"/>
        <w:jc w:val="both"/>
        <w:rPr>
          <w:szCs w:val="24"/>
        </w:rPr>
      </w:pPr>
      <w:r w:rsidRPr="0005192C">
        <w:rPr>
          <w:szCs w:val="24"/>
        </w:rPr>
        <w:t>Il y a autant de lignes que de valeurs annoncées sur la ligne du mot clé.</w:t>
      </w:r>
    </w:p>
    <w:p w14:paraId="2B6EEDCC" w14:textId="77777777" w:rsidR="00E01EEC" w:rsidRPr="0005192C" w:rsidRDefault="00E01EEC" w:rsidP="00E01EEC">
      <w:pPr>
        <w:pStyle w:val="Retraitcorpsdetexte21"/>
        <w:jc w:val="both"/>
        <w:rPr>
          <w:szCs w:val="24"/>
        </w:rPr>
      </w:pPr>
      <w:r w:rsidRPr="0005192C">
        <w:rPr>
          <w:szCs w:val="24"/>
        </w:rPr>
        <w:t xml:space="preserve">Chaque ligne comporte d’abord un entier utilisé comme numéro de normale (ou de vecteur), suivi des 3 coordonnées vx, vy et </w:t>
      </w:r>
      <w:proofErr w:type="spellStart"/>
      <w:r w:rsidRPr="0005192C">
        <w:rPr>
          <w:szCs w:val="24"/>
        </w:rPr>
        <w:t>vz</w:t>
      </w:r>
      <w:proofErr w:type="spellEnd"/>
      <w:r w:rsidRPr="0005192C">
        <w:rPr>
          <w:szCs w:val="24"/>
        </w:rPr>
        <w:t>. En entrée, ce vecteur peut ne pas être normalisé à 1. En sortie, OVNI forcera la normalisation à 1.</w:t>
      </w:r>
    </w:p>
    <w:p w14:paraId="59A563D4" w14:textId="77777777" w:rsidR="00E01EEC" w:rsidRPr="0005192C" w:rsidRDefault="00E01EEC" w:rsidP="00E01EEC">
      <w:pPr>
        <w:pStyle w:val="Retraitcorpsdetexte21"/>
        <w:jc w:val="both"/>
        <w:rPr>
          <w:szCs w:val="24"/>
        </w:rPr>
      </w:pPr>
    </w:p>
    <w:p w14:paraId="38F3A91D" w14:textId="77777777" w:rsidR="00E01EEC" w:rsidRPr="0005192C" w:rsidRDefault="00E01EEC" w:rsidP="00E01EEC">
      <w:pPr>
        <w:pStyle w:val="Retraitcorpsdetexte21"/>
        <w:jc w:val="both"/>
        <w:rPr>
          <w:szCs w:val="24"/>
        </w:rPr>
      </w:pPr>
      <w:r w:rsidRPr="0005192C">
        <w:rPr>
          <w:szCs w:val="24"/>
        </w:rPr>
        <w:t xml:space="preserve">Le mot clé &lt;LUMINANCE&gt; (idem en version anglaise) permet de définir les normales à affecter à chaque sommet de facette. Il est suivi du nombre de facettes pour lesquelles on entre des normales aux sommets. Il est souvent égal au nombre de facettes, mais ce n’est pas une obligation. Par exemple, une facette qui est plane et présente un angle avec ces voisines n’est pas forcément entrée ici. On peut éventuellement en chacun de ses sommets lui affecter la même normale (et donc le même indice de vecteur). En principe, les 3 valeurs vx, vy et </w:t>
      </w:r>
      <w:proofErr w:type="spellStart"/>
      <w:r w:rsidRPr="0005192C">
        <w:rPr>
          <w:szCs w:val="24"/>
        </w:rPr>
        <w:t>vz</w:t>
      </w:r>
      <w:proofErr w:type="spellEnd"/>
      <w:r w:rsidRPr="0005192C">
        <w:rPr>
          <w:szCs w:val="24"/>
        </w:rPr>
        <w:t xml:space="preserve"> devraient être le mêmes que celles de la normale au barycentre.</w:t>
      </w:r>
    </w:p>
    <w:p w14:paraId="76AB82FE" w14:textId="77777777" w:rsidR="00E01EEC" w:rsidRPr="0005192C" w:rsidRDefault="00E01EEC" w:rsidP="00E01EEC">
      <w:pPr>
        <w:pStyle w:val="Retraitcorpsdetexte21"/>
        <w:jc w:val="both"/>
        <w:rPr>
          <w:szCs w:val="24"/>
        </w:rPr>
      </w:pPr>
      <w:r w:rsidRPr="0005192C">
        <w:rPr>
          <w:szCs w:val="24"/>
        </w:rPr>
        <w:t>Il doit y avoir autant de lignes que de valeurs annoncées avec le mot clé. La syntaxe est analogue à celle des facettes. Le premier entier correspond au numéro de facette à laquelle sont affectées les normales. Le second nombre, toujours un entier, correspond au nombre de sommets de la facette. En cas de désaccord avec l’entrée correspondante dans le tableau des facettes, OVNI le signale. Suivent ensuite les indices (des entiers également) des différentes normales à prendre dans le tableau des vecteurs, autant d’indices que de sommets.</w:t>
      </w:r>
    </w:p>
    <w:p w14:paraId="2CCD32BA" w14:textId="77777777" w:rsidR="00E01EEC" w:rsidRPr="0005192C" w:rsidRDefault="00E01EEC" w:rsidP="00E01EEC">
      <w:pPr>
        <w:pStyle w:val="Retraitcorpsdetexte21"/>
        <w:jc w:val="both"/>
        <w:rPr>
          <w:szCs w:val="24"/>
        </w:rPr>
      </w:pPr>
    </w:p>
    <w:p w14:paraId="571FC523" w14:textId="77777777" w:rsidR="00E01EEC" w:rsidRPr="0005192C" w:rsidRDefault="00E01EEC" w:rsidP="00E01EEC">
      <w:pPr>
        <w:pStyle w:val="Retraitcorpsdetexte21"/>
        <w:jc w:val="both"/>
        <w:rPr>
          <w:szCs w:val="24"/>
        </w:rPr>
      </w:pPr>
      <w:r w:rsidRPr="0005192C">
        <w:rPr>
          <w:szCs w:val="24"/>
        </w:rPr>
        <w:t xml:space="preserve">Le mot clé &lt;ASPECT_FACE&gt; (ou &lt;POLY_ATTR&gt; en version anglaise) permet d’entrer un certain nombre d’attributs aux facettes. Ce mot clé est suivi sur la même ligne du </w:t>
      </w:r>
      <w:r w:rsidRPr="0005192C">
        <w:rPr>
          <w:szCs w:val="24"/>
        </w:rPr>
        <w:lastRenderedPageBreak/>
        <w:t>nombre de facettes pour lesquelles on entre des attributs. Ce nombre peut être différent, mais inférieur ou égal au nombre de facettes de l’objet.</w:t>
      </w:r>
    </w:p>
    <w:p w14:paraId="78DAB910" w14:textId="77777777" w:rsidR="00E01EEC" w:rsidRPr="0005192C" w:rsidRDefault="00E01EEC" w:rsidP="00E01EEC">
      <w:pPr>
        <w:pStyle w:val="Retraitcorpsdetexte21"/>
        <w:jc w:val="both"/>
        <w:rPr>
          <w:szCs w:val="24"/>
        </w:rPr>
      </w:pPr>
      <w:r w:rsidRPr="0005192C">
        <w:rPr>
          <w:szCs w:val="24"/>
        </w:rPr>
        <w:t>Il est suivi d’un certain nombre de groupe de lignes, autant que le nombre annoncé avec le mot clé. Chaque groupe de ligne commence par le numéro de la facette à laquelle on affecte les attributs. Les différents attributs sont repérés par des sous-mots clés de ASPECT_FACE. Seule la première ligne correspondant à une facette contient son numéro. Les lignes suivantes qui concernent la même facette ne répètent pas ce numéro. Seul le sous-mot clé et la valeur correspondante changent.</w:t>
      </w:r>
    </w:p>
    <w:p w14:paraId="79FA837C" w14:textId="77777777" w:rsidR="00E01EEC" w:rsidRPr="0005192C" w:rsidRDefault="00E01EEC" w:rsidP="00E01EEC">
      <w:pPr>
        <w:pStyle w:val="Retraitcorpsdetexte21"/>
        <w:jc w:val="both"/>
        <w:rPr>
          <w:szCs w:val="24"/>
        </w:rPr>
      </w:pPr>
      <w:r w:rsidRPr="0005192C">
        <w:rPr>
          <w:szCs w:val="24"/>
        </w:rPr>
        <w:t xml:space="preserve">Les sous-mots clé reconnus sont : </w:t>
      </w:r>
    </w:p>
    <w:p w14:paraId="1A9322D0" w14:textId="77777777" w:rsidR="00E01EEC" w:rsidRPr="0005192C" w:rsidRDefault="00E01EEC" w:rsidP="007A749A">
      <w:pPr>
        <w:pStyle w:val="Retraitcorpsdetexte21"/>
        <w:numPr>
          <w:ilvl w:val="0"/>
          <w:numId w:val="33"/>
        </w:numPr>
        <w:jc w:val="both"/>
        <w:rPr>
          <w:szCs w:val="24"/>
        </w:rPr>
      </w:pPr>
      <w:r w:rsidRPr="0005192C">
        <w:rPr>
          <w:szCs w:val="24"/>
        </w:rPr>
        <w:t xml:space="preserve">&lt;GROUPE&gt; (ou &lt;GROUP&gt; en version anglaise) pour introduire la notion de groupe connue dans </w:t>
      </w:r>
      <w:proofErr w:type="spellStart"/>
      <w:r w:rsidRPr="0005192C">
        <w:rPr>
          <w:szCs w:val="24"/>
        </w:rPr>
        <w:t>Crira</w:t>
      </w:r>
      <w:proofErr w:type="spellEnd"/>
      <w:r w:rsidRPr="0005192C">
        <w:rPr>
          <w:szCs w:val="24"/>
        </w:rPr>
        <w:t>.</w:t>
      </w:r>
    </w:p>
    <w:p w14:paraId="19AB354B" w14:textId="77777777" w:rsidR="00E01EEC" w:rsidRPr="0005192C" w:rsidRDefault="00E01EEC" w:rsidP="007A749A">
      <w:pPr>
        <w:pStyle w:val="Retraitcorpsdetexte21"/>
        <w:numPr>
          <w:ilvl w:val="0"/>
          <w:numId w:val="33"/>
        </w:numPr>
        <w:jc w:val="both"/>
        <w:rPr>
          <w:szCs w:val="24"/>
        </w:rPr>
      </w:pPr>
      <w:r w:rsidRPr="0005192C">
        <w:rPr>
          <w:szCs w:val="24"/>
        </w:rPr>
        <w:t>&lt;CODMATFACE&gt; (ou &lt;POLY_REF_ATTR&gt; en version anglaise) pour introduire un numéro de matériau.</w:t>
      </w:r>
    </w:p>
    <w:p w14:paraId="58284CC5" w14:textId="77777777" w:rsidR="00E01EEC" w:rsidRPr="0005192C" w:rsidRDefault="00E01EEC" w:rsidP="00E01EEC">
      <w:pPr>
        <w:pStyle w:val="Retraitcorpsdetexte21"/>
        <w:ind w:left="709" w:firstLine="0"/>
        <w:jc w:val="both"/>
        <w:rPr>
          <w:szCs w:val="24"/>
        </w:rPr>
      </w:pPr>
      <w:r w:rsidRPr="0005192C">
        <w:rPr>
          <w:szCs w:val="24"/>
        </w:rPr>
        <w:t>Les autres sous-mots clés du format SDM sont ignorés.</w:t>
      </w:r>
    </w:p>
    <w:p w14:paraId="1D160932" w14:textId="77777777" w:rsidR="00E01EEC" w:rsidRPr="0005192C" w:rsidRDefault="00E01EEC" w:rsidP="00E01EEC">
      <w:pPr>
        <w:pStyle w:val="Retraitcorpsdetexte21"/>
        <w:jc w:val="both"/>
        <w:rPr>
          <w:szCs w:val="24"/>
        </w:rPr>
      </w:pPr>
    </w:p>
    <w:p w14:paraId="716B7EA8" w14:textId="77777777" w:rsidR="00E01EEC" w:rsidRPr="0005192C" w:rsidRDefault="00E01EEC" w:rsidP="00E01EEC">
      <w:pPr>
        <w:pStyle w:val="Retraitcorpsdetexte21"/>
        <w:jc w:val="both"/>
        <w:rPr>
          <w:szCs w:val="24"/>
        </w:rPr>
      </w:pPr>
      <w:r w:rsidRPr="0005192C">
        <w:rPr>
          <w:szCs w:val="24"/>
        </w:rPr>
        <w:t>Le mot clé &lt;POSITION&gt; (ou &lt;PLACEMENT&gt; en version anglaise) permet d’entrer une matrice de transformation de l’objet. C’est une matrice 4*4 permettant de traiter des rotations, des déplacements latéraux, des symétries et également un facteur d’agrandissement. Le format SDM prévoit de pouvoir entrer plusieurs matrices. Le mot clé est suivi du nombre de matrices (1 dans l’exemple ci-dessus).</w:t>
      </w:r>
    </w:p>
    <w:p w14:paraId="43E6D56A" w14:textId="77777777" w:rsidR="00E01EEC" w:rsidRPr="0005192C" w:rsidRDefault="00E01EEC" w:rsidP="00E01EEC">
      <w:pPr>
        <w:pStyle w:val="Retraitcorpsdetexte21"/>
        <w:jc w:val="both"/>
        <w:rPr>
          <w:szCs w:val="24"/>
        </w:rPr>
      </w:pPr>
      <w:r w:rsidRPr="0005192C">
        <w:rPr>
          <w:szCs w:val="24"/>
        </w:rPr>
        <w:t xml:space="preserve">Les lignes suivantes contiennent ces matrices, repérées d’abord par un numéro, autant de numéros que de matrices. Seule la dernière entrée sera retenue par OVNI. L’usage de plusieurs matrices est une façon de dupliquer un objet, et sur chaque copie on y applique une matrice différente. Par exemple on peut n’avoir qu’un seul objet « Missile » dans la base de données, mais plusieurs missiles identiques sous les ailes de l’avion, chacun à une position différente. On peut aussi n’avoir qu’une aile de l’avion en base de </w:t>
      </w:r>
      <w:r w:rsidR="008B4557" w:rsidRPr="0005192C">
        <w:rPr>
          <w:szCs w:val="24"/>
        </w:rPr>
        <w:t>données</w:t>
      </w:r>
      <w:r w:rsidRPr="0005192C">
        <w:rPr>
          <w:szCs w:val="24"/>
        </w:rPr>
        <w:t>, la seconde étant obtenue par symétrisation. Actuellement OVNI ne supporte pas cette fonctionnalité de duplication, ce cas ne s’étant pas présenté.</w:t>
      </w:r>
    </w:p>
    <w:p w14:paraId="09960A05" w14:textId="77777777" w:rsidR="00E01EEC" w:rsidRPr="0005192C" w:rsidRDefault="00E01EEC" w:rsidP="00E01EEC">
      <w:pPr>
        <w:pStyle w:val="Retraitcorpsdetexte21"/>
        <w:jc w:val="both"/>
        <w:rPr>
          <w:szCs w:val="24"/>
        </w:rPr>
      </w:pPr>
      <w:r w:rsidRPr="0005192C">
        <w:rPr>
          <w:szCs w:val="24"/>
        </w:rPr>
        <w:t>Le numéro est suivi du sous-mot clé &lt;MAT_POSITION&gt;, lui-même suivi des 4 premières valeurs de la matrice. Les 3 lignes suivantes ne comportent que les valeurs suivantes de la matrice, à raison de 4 valeurs par ligne.</w:t>
      </w:r>
    </w:p>
    <w:p w14:paraId="5C0B125E" w14:textId="77777777" w:rsidR="00E01EEC" w:rsidRPr="0005192C" w:rsidRDefault="00E01EEC" w:rsidP="00E01EEC">
      <w:pPr>
        <w:pStyle w:val="Retraitcorpsdetexte21"/>
        <w:jc w:val="both"/>
        <w:rPr>
          <w:szCs w:val="24"/>
        </w:rPr>
      </w:pPr>
      <w:r w:rsidRPr="0005192C">
        <w:rPr>
          <w:szCs w:val="24"/>
        </w:rPr>
        <w:t>D’autres possibilités sont prévues dans le format SDM, mais OVNI ne reconnaît pour le moment que le mot clé &lt;MAT_POSITION&gt;. Par exemple, la matrice entrée dans l’exemple ci-dessus permet de transformer un cube en un parallélépipède rectangle en jouant sur le second terme de la seconde ligne qui vaut 0.25 au lieu de 1, puis un déplacement de 2 en Z. Mettre seulement des 1 sur la diagonale de la matrice et des 0 partout ailleurs revient au même que de ne pas mettre de matrice.</w:t>
      </w:r>
    </w:p>
    <w:p w14:paraId="2FCC94F7" w14:textId="77777777" w:rsidR="00E01EEC" w:rsidRPr="0005192C" w:rsidRDefault="00E01EEC" w:rsidP="00E01EEC">
      <w:pPr>
        <w:pStyle w:val="Retraitcorpsdetexte21"/>
        <w:ind w:firstLine="0"/>
        <w:jc w:val="both"/>
        <w:rPr>
          <w:szCs w:val="24"/>
        </w:rPr>
      </w:pPr>
    </w:p>
    <w:p w14:paraId="567B8206" w14:textId="77777777" w:rsidR="00E01EEC" w:rsidRPr="0005192C" w:rsidRDefault="00E01EEC" w:rsidP="00A20437">
      <w:pPr>
        <w:pStyle w:val="AnnexeTitreniveau2"/>
        <w:rPr>
          <w:sz w:val="24"/>
          <w:szCs w:val="24"/>
        </w:rPr>
      </w:pPr>
      <w:bookmarkStart w:id="124" w:name="_Ref277757614"/>
      <w:bookmarkStart w:id="125" w:name="_Toc278275774"/>
      <w:bookmarkStart w:id="126" w:name="_Toc278286096"/>
      <w:bookmarkStart w:id="127" w:name="_Toc166431989"/>
      <w:r w:rsidRPr="0005192C">
        <w:rPr>
          <w:sz w:val="24"/>
          <w:szCs w:val="24"/>
        </w:rPr>
        <w:t>Fichiers Object File Format (.off)</w:t>
      </w:r>
      <w:bookmarkEnd w:id="124"/>
      <w:bookmarkEnd w:id="125"/>
      <w:bookmarkEnd w:id="126"/>
      <w:bookmarkEnd w:id="127"/>
    </w:p>
    <w:p w14:paraId="5B380628" w14:textId="77777777" w:rsidR="00E01EEC" w:rsidRPr="0005192C" w:rsidRDefault="00E01EEC" w:rsidP="00E01EEC">
      <w:pPr>
        <w:pStyle w:val="Retraitcorpsdetexte21"/>
        <w:jc w:val="both"/>
        <w:rPr>
          <w:szCs w:val="24"/>
        </w:rPr>
      </w:pPr>
      <w:r w:rsidRPr="0005192C">
        <w:rPr>
          <w:szCs w:val="24"/>
        </w:rPr>
        <w:t>C’est un format très simple, un des tous premiers mis au point en 1986 chez Digital Equipment Corporation. C’est un fichier de type texte, en ascii, qui ne comporte qu’un seul objet, un seul tableau de points et un seul tableau de facettes. Il n’y a pas de notions de normales, de groupes, de matériaux,…</w:t>
      </w:r>
    </w:p>
    <w:p w14:paraId="0F510E8A" w14:textId="77777777" w:rsidR="00E01EEC" w:rsidRPr="0005192C" w:rsidRDefault="00E01EEC" w:rsidP="00E01EEC">
      <w:pPr>
        <w:pStyle w:val="Retraitcorpsdetexte21"/>
        <w:jc w:val="both"/>
        <w:rPr>
          <w:szCs w:val="24"/>
        </w:rPr>
      </w:pPr>
      <w:r w:rsidRPr="0005192C">
        <w:rPr>
          <w:szCs w:val="24"/>
        </w:rPr>
        <w:t>Typiquement, un fichier .off représentant un cube est construit ainsi :</w:t>
      </w:r>
    </w:p>
    <w:p w14:paraId="33A78E17" w14:textId="77777777"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 xml:space="preserve">OFF  bois.jpg  </w:t>
      </w:r>
    </w:p>
    <w:p w14:paraId="3E02C68C" w14:textId="77777777"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8 6 0</w:t>
      </w:r>
    </w:p>
    <w:p w14:paraId="0B87B990" w14:textId="77777777"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1.0 0.0 0.0</w:t>
      </w:r>
    </w:p>
    <w:p w14:paraId="70E66E79" w14:textId="77777777"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0.0 1.0 0.0</w:t>
      </w:r>
    </w:p>
    <w:p w14:paraId="53291BC1" w14:textId="77777777"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lastRenderedPageBreak/>
        <w:t>0.0 0.0 1.0</w:t>
      </w:r>
    </w:p>
    <w:p w14:paraId="6B1AA86E" w14:textId="77777777"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0.0 0.0 0.0</w:t>
      </w:r>
    </w:p>
    <w:p w14:paraId="78BC84AF" w14:textId="77777777"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1.0 0.0 1.0</w:t>
      </w:r>
    </w:p>
    <w:p w14:paraId="733B302C" w14:textId="77777777"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1.0 1.0 0.0</w:t>
      </w:r>
    </w:p>
    <w:p w14:paraId="40B3F8E7" w14:textId="77777777"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1.0 1.0 1.0</w:t>
      </w:r>
    </w:p>
    <w:p w14:paraId="53608591" w14:textId="77777777"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0.0 1.0 1.0</w:t>
      </w:r>
    </w:p>
    <w:p w14:paraId="38F0E8BD" w14:textId="77777777"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4 0 5 6 4</w:t>
      </w:r>
    </w:p>
    <w:p w14:paraId="0D1D6511" w14:textId="77777777"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4 1 5 6 7</w:t>
      </w:r>
    </w:p>
    <w:p w14:paraId="3BBAFED0" w14:textId="77777777"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4 2 4 6 7</w:t>
      </w:r>
    </w:p>
    <w:p w14:paraId="0FCE4FE7" w14:textId="77777777"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4 3 0 4 2</w:t>
      </w:r>
    </w:p>
    <w:p w14:paraId="78DBF854" w14:textId="77777777"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4 3 0 5 1</w:t>
      </w:r>
    </w:p>
    <w:p w14:paraId="29D29D30" w14:textId="77777777"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4 3 1 7 2</w:t>
      </w:r>
    </w:p>
    <w:p w14:paraId="0FE4F8DB" w14:textId="77777777" w:rsidR="00E01EEC" w:rsidRPr="0005192C" w:rsidRDefault="00E01EEC" w:rsidP="00E01EEC">
      <w:pPr>
        <w:pStyle w:val="Retraitcorpsdetexte21"/>
        <w:jc w:val="both"/>
        <w:rPr>
          <w:szCs w:val="24"/>
        </w:rPr>
      </w:pPr>
    </w:p>
    <w:p w14:paraId="5E2BA8CC" w14:textId="77777777" w:rsidR="00E01EEC" w:rsidRPr="0005192C" w:rsidRDefault="00E01EEC" w:rsidP="00E01EEC">
      <w:pPr>
        <w:pStyle w:val="Retraitcorpsdetexte21"/>
        <w:jc w:val="both"/>
        <w:rPr>
          <w:szCs w:val="24"/>
        </w:rPr>
      </w:pPr>
      <w:r w:rsidRPr="0005192C">
        <w:rPr>
          <w:szCs w:val="24"/>
        </w:rPr>
        <w:t>La première ligne contient l’identificateur OFF. En option, on peut avoir un nom de fichier image qui sera utilisé comme texture (mais non pris en compte par OVNI).</w:t>
      </w:r>
    </w:p>
    <w:p w14:paraId="4BF77FA3" w14:textId="77777777" w:rsidR="00E01EEC" w:rsidRPr="0005192C" w:rsidRDefault="00E01EEC" w:rsidP="00E01EEC">
      <w:pPr>
        <w:pStyle w:val="Retraitcorpsdetexte21"/>
        <w:jc w:val="both"/>
        <w:rPr>
          <w:szCs w:val="24"/>
        </w:rPr>
      </w:pPr>
      <w:r w:rsidRPr="0005192C">
        <w:rPr>
          <w:szCs w:val="24"/>
        </w:rPr>
        <w:t>La ligne suivante contient 3 entiers : le nombre de sommets (ici 8), le nombre de facettes (ici 6) et un 3</w:t>
      </w:r>
      <w:r w:rsidRPr="0005192C">
        <w:rPr>
          <w:szCs w:val="24"/>
          <w:vertAlign w:val="superscript"/>
        </w:rPr>
        <w:t>ème</w:t>
      </w:r>
      <w:r w:rsidRPr="0005192C">
        <w:rPr>
          <w:szCs w:val="24"/>
        </w:rPr>
        <w:t xml:space="preserve"> en réserve.</w:t>
      </w:r>
    </w:p>
    <w:p w14:paraId="70E86EC6" w14:textId="77777777" w:rsidR="00E01EEC" w:rsidRPr="0005192C" w:rsidRDefault="00E01EEC" w:rsidP="00E01EEC">
      <w:pPr>
        <w:pStyle w:val="Retraitcorpsdetexte21"/>
        <w:jc w:val="both"/>
        <w:rPr>
          <w:szCs w:val="24"/>
        </w:rPr>
      </w:pPr>
      <w:r w:rsidRPr="0005192C">
        <w:rPr>
          <w:szCs w:val="24"/>
        </w:rPr>
        <w:t>Viennent ensuite les coordonnées des sommets : ici 8 lignes avec les coordonnées x, y et z des points. Ce sont des réels, en format libre et séparés par un caractère blanc (espace). Le premier triplet correspond au premier point, le second triplet au second point et ainsi de suite.</w:t>
      </w:r>
    </w:p>
    <w:p w14:paraId="1FEE849D" w14:textId="77777777" w:rsidR="00E01EEC" w:rsidRPr="0005192C" w:rsidRDefault="00E01EEC" w:rsidP="00E01EEC">
      <w:pPr>
        <w:pStyle w:val="Retraitcorpsdetexte21"/>
        <w:jc w:val="both"/>
        <w:rPr>
          <w:szCs w:val="24"/>
        </w:rPr>
      </w:pPr>
      <w:r w:rsidRPr="0005192C">
        <w:rPr>
          <w:szCs w:val="24"/>
        </w:rPr>
        <w:t>Viennent ensuite les lignes contenant la description des facettes, avec en début le nombre de sommets de la facette (ici partout 4, mais ce nombre n’est pas imposé), puis les numéros d’indices des points de chaque sommet, autant que de nombre de sommets (la numérotation commence à 0). Ce sont des entiers en format libre et séparés par un espace.</w:t>
      </w:r>
    </w:p>
    <w:p w14:paraId="1C62370E" w14:textId="77777777" w:rsidR="00E01EEC" w:rsidRPr="0005192C" w:rsidRDefault="00E01EEC" w:rsidP="00E01EEC">
      <w:pPr>
        <w:pStyle w:val="Retraitcorpsdetexte21"/>
        <w:jc w:val="both"/>
        <w:rPr>
          <w:szCs w:val="24"/>
        </w:rPr>
      </w:pPr>
      <w:r w:rsidRPr="0005192C">
        <w:rPr>
          <w:szCs w:val="24"/>
        </w:rPr>
        <w:t xml:space="preserve">OVNI lit ce type de fichier. Il peut aussi le créer. On le fera via le menu Fichier/Enregistrer sous… À déconseiller sauf pour un usage précis, comme l’utilisation d’un logiciel comme </w:t>
      </w:r>
      <w:proofErr w:type="spellStart"/>
      <w:r w:rsidRPr="0005192C">
        <w:rPr>
          <w:szCs w:val="24"/>
        </w:rPr>
        <w:t>Monomoff</w:t>
      </w:r>
      <w:proofErr w:type="spellEnd"/>
      <w:r w:rsidRPr="0005192C">
        <w:rPr>
          <w:szCs w:val="24"/>
        </w:rPr>
        <w:t xml:space="preserve"> ne connaissant que ce format en entrée et pour y tester un code de subdivision géométrique de facettes. Mais comme toute l’information sur les groupes, les normales, … est perdue et l’intérêt de ce format est faible, du moins en enregistrement.</w:t>
      </w:r>
    </w:p>
    <w:p w14:paraId="7EE6DA84" w14:textId="77777777" w:rsidR="00E01EEC" w:rsidRPr="0005192C" w:rsidRDefault="00E01EEC" w:rsidP="00E01EEC">
      <w:pPr>
        <w:pStyle w:val="Retraitcorpsdetexte21"/>
        <w:jc w:val="both"/>
        <w:rPr>
          <w:szCs w:val="24"/>
        </w:rPr>
      </w:pPr>
      <w:r w:rsidRPr="0005192C">
        <w:rPr>
          <w:szCs w:val="24"/>
        </w:rPr>
        <w:t xml:space="preserve">À noter qu’on trouve sur Internet, notamment sur le site de l’Inria, soit directement des fichiers de type .off, soit de façon indirecte, des fichiers ne contenant d’un tableau de points dans un premier fichier et qu’un tableau de facettes dans un second fichier, les deux étant interdépendants. Construire un fichier .off à partir des deux fichiers de points et de facettes est très simple en utilisant un éditeur de texte : il suffit de mettre bout à bout les deux fichiers en y ajoutant une ou deux lignes d’informations. Ce peut être une solution pour bâtir une base de </w:t>
      </w:r>
      <w:r w:rsidR="008B4557" w:rsidRPr="0005192C">
        <w:rPr>
          <w:szCs w:val="24"/>
        </w:rPr>
        <w:t>données</w:t>
      </w:r>
      <w:r w:rsidRPr="0005192C">
        <w:rPr>
          <w:szCs w:val="24"/>
        </w:rPr>
        <w:t xml:space="preserve"> qui n’existe pas sous d’autres formats exploitables plus directement.</w:t>
      </w:r>
    </w:p>
    <w:p w14:paraId="7959F043" w14:textId="77777777" w:rsidR="004D3F63" w:rsidRPr="0005192C" w:rsidRDefault="004D3F63" w:rsidP="00E01EEC">
      <w:pPr>
        <w:pStyle w:val="Retraitcorpsdetexte21"/>
        <w:jc w:val="both"/>
        <w:rPr>
          <w:szCs w:val="24"/>
        </w:rPr>
      </w:pPr>
    </w:p>
    <w:p w14:paraId="0A63335A" w14:textId="77777777" w:rsidR="00E01EEC" w:rsidRPr="0005192C" w:rsidRDefault="00E01EEC" w:rsidP="00A20437">
      <w:pPr>
        <w:pStyle w:val="AnnexeTitreniveau2"/>
        <w:rPr>
          <w:sz w:val="24"/>
          <w:szCs w:val="24"/>
        </w:rPr>
      </w:pPr>
      <w:bookmarkStart w:id="128" w:name="_Toc278275775"/>
      <w:bookmarkStart w:id="129" w:name="_Toc278286097"/>
      <w:bookmarkStart w:id="130" w:name="_Toc166431990"/>
      <w:r w:rsidRPr="0005192C">
        <w:rPr>
          <w:sz w:val="24"/>
          <w:szCs w:val="24"/>
        </w:rPr>
        <w:t>Fichiers Wavefront Obj (.obj)</w:t>
      </w:r>
      <w:bookmarkEnd w:id="128"/>
      <w:bookmarkEnd w:id="129"/>
      <w:bookmarkEnd w:id="130"/>
    </w:p>
    <w:p w14:paraId="1AB5C4A9" w14:textId="77777777" w:rsidR="00E01EEC" w:rsidRPr="0005192C" w:rsidRDefault="00E01EEC" w:rsidP="00E01EEC">
      <w:pPr>
        <w:pStyle w:val="Retraitcorpsdetexte21"/>
        <w:jc w:val="both"/>
        <w:rPr>
          <w:szCs w:val="24"/>
        </w:rPr>
      </w:pPr>
      <w:r w:rsidRPr="0005192C">
        <w:rPr>
          <w:szCs w:val="24"/>
        </w:rPr>
        <w:t>C’est un format de type texte piloté par des lettres clés placées en première colonne. OVNI ne peut que lire ce type de fichier, pas l’enregistrer.</w:t>
      </w:r>
    </w:p>
    <w:p w14:paraId="4A464D61" w14:textId="77777777" w:rsidR="00E01EEC" w:rsidRPr="0005192C" w:rsidRDefault="00E01EEC" w:rsidP="00E01EEC">
      <w:pPr>
        <w:pStyle w:val="Retraitcorpsdetexte21"/>
        <w:jc w:val="both"/>
        <w:rPr>
          <w:szCs w:val="24"/>
        </w:rPr>
      </w:pPr>
      <w:r w:rsidRPr="0005192C">
        <w:rPr>
          <w:szCs w:val="24"/>
        </w:rPr>
        <w:t>Il est très répandu dans les modèles 3D. C’est une modèle basé sur l’utilisation de points, de facettes, d’objets et connaissant les normales aux sommets.</w:t>
      </w:r>
    </w:p>
    <w:p w14:paraId="06134EBE" w14:textId="77777777" w:rsidR="00E01EEC" w:rsidRPr="0005192C" w:rsidRDefault="00E01EEC" w:rsidP="00E01EEC">
      <w:pPr>
        <w:pStyle w:val="Retraitcorpsdetexte21"/>
        <w:jc w:val="both"/>
        <w:rPr>
          <w:szCs w:val="24"/>
        </w:rPr>
      </w:pPr>
      <w:r w:rsidRPr="0005192C">
        <w:rPr>
          <w:szCs w:val="24"/>
        </w:rPr>
        <w:t xml:space="preserve">À la différence des autres formats présentés ici, la notion de point est commune à tous les objets : il n’y a qu’une seule numérotation des points, valable pour tous les objets, même si le tableau de points est entré en plusieurs fois. L’avantage, c’est qu’un même point peut être utilisé par plusieurs objets, ce qui facilite les calculs de normales aux sommets communs à ces objets. L’inconvénient est qu’on perd l’indépendance totale des objets. Dans OVNI, l’indépendance des objets étant la règle, on s’arrange pour que dès la lecture du </w:t>
      </w:r>
      <w:r w:rsidRPr="0005192C">
        <w:rPr>
          <w:szCs w:val="24"/>
        </w:rPr>
        <w:lastRenderedPageBreak/>
        <w:t>fichier, les points communs pour le fichier OBJ mais appartenant à plusieurs objets, soient en fait dupliqués. La méthode originale utilisée dans OVNI consistait, dans un premier temps, à dupliquer tout le tableau de points dans tous les objets, puis dans un second temps, objet par objet, à simplifier la BDD en éliminant dans chacun d’eux les points inutilisés. Cette méthode était simple à mettre en œuvre, mais a posé problème sur de grosses bases de données avec beaucoup de points et beaucoup d’objet, car on a besoin temporairement de beaucoup d’espace mémoire. Dans quelques cas particuliers, cela conduisait même à un dépassement de la capacité d’adressage de Windows 32 bits. C’est la raison qui a motivé l’introduction d’une méthode de lecture optimisée de ces fichiers, proposée en option dans le menu Fichier/Préférences. C’est maintenant la méthode par défaut, mais l’ancienne méthode est toujours présente et activable car la nouvelle est optimisée en occupation de place mémoire, mais est plus longue à l’exécution.</w:t>
      </w:r>
    </w:p>
    <w:p w14:paraId="2DC093F5" w14:textId="77777777" w:rsidR="00E01EEC" w:rsidRPr="0005192C" w:rsidRDefault="00E01EEC" w:rsidP="00E01EEC">
      <w:pPr>
        <w:pStyle w:val="Retraitcorpsdetexte21"/>
        <w:jc w:val="both"/>
        <w:rPr>
          <w:szCs w:val="24"/>
        </w:rPr>
      </w:pPr>
      <w:r w:rsidRPr="0005192C">
        <w:rPr>
          <w:szCs w:val="24"/>
        </w:rPr>
        <w:t>Comme pour le format SDM d’</w:t>
      </w:r>
      <w:proofErr w:type="spellStart"/>
      <w:r w:rsidRPr="0005192C">
        <w:rPr>
          <w:szCs w:val="24"/>
        </w:rPr>
        <w:t>Oktal</w:t>
      </w:r>
      <w:proofErr w:type="spellEnd"/>
      <w:r w:rsidRPr="0005192C">
        <w:rPr>
          <w:szCs w:val="24"/>
        </w:rPr>
        <w:t xml:space="preserve">-SE, OVNI ne supporte qu’un sous-ensemble des possibilités du format </w:t>
      </w:r>
      <w:proofErr w:type="spellStart"/>
      <w:r w:rsidRPr="0005192C">
        <w:rPr>
          <w:szCs w:val="24"/>
        </w:rPr>
        <w:t>Wavefront</w:t>
      </w:r>
      <w:proofErr w:type="spellEnd"/>
      <w:r w:rsidRPr="0005192C">
        <w:rPr>
          <w:szCs w:val="24"/>
        </w:rPr>
        <w:t xml:space="preserve"> OBJ. Les fonctions reconnues, la plupart ne nécessitant qu’une ou deux lettres suivies de paramètres séparés par des espaces, sont :</w:t>
      </w:r>
    </w:p>
    <w:p w14:paraId="4FF8FC0A" w14:textId="77777777" w:rsidR="00E01EEC" w:rsidRPr="0005192C" w:rsidRDefault="00E01EEC" w:rsidP="007A749A">
      <w:pPr>
        <w:pStyle w:val="Retraitcorpsdetexte21"/>
        <w:numPr>
          <w:ilvl w:val="0"/>
          <w:numId w:val="42"/>
        </w:numPr>
        <w:jc w:val="both"/>
        <w:rPr>
          <w:szCs w:val="24"/>
        </w:rPr>
      </w:pPr>
      <w:r w:rsidRPr="0005192C">
        <w:rPr>
          <w:szCs w:val="24"/>
        </w:rPr>
        <w:t>v : suivi de coordonnées en x, y et z de points ;</w:t>
      </w:r>
    </w:p>
    <w:p w14:paraId="1DE9E3E7" w14:textId="77777777" w:rsidR="00E01EEC" w:rsidRPr="0005192C" w:rsidRDefault="00E01EEC" w:rsidP="007A749A">
      <w:pPr>
        <w:pStyle w:val="Retraitcorpsdetexte21"/>
        <w:numPr>
          <w:ilvl w:val="0"/>
          <w:numId w:val="42"/>
        </w:numPr>
        <w:jc w:val="both"/>
        <w:rPr>
          <w:szCs w:val="24"/>
        </w:rPr>
      </w:pPr>
      <w:proofErr w:type="spellStart"/>
      <w:r w:rsidRPr="0005192C">
        <w:rPr>
          <w:szCs w:val="24"/>
        </w:rPr>
        <w:t>vn</w:t>
      </w:r>
      <w:proofErr w:type="spellEnd"/>
      <w:r w:rsidRPr="0005192C">
        <w:rPr>
          <w:szCs w:val="24"/>
        </w:rPr>
        <w:t xml:space="preserve"> : suivi de coordonnées en vx, vy et </w:t>
      </w:r>
      <w:proofErr w:type="spellStart"/>
      <w:r w:rsidRPr="0005192C">
        <w:rPr>
          <w:szCs w:val="24"/>
        </w:rPr>
        <w:t>vz</w:t>
      </w:r>
      <w:proofErr w:type="spellEnd"/>
      <w:r w:rsidRPr="0005192C">
        <w:rPr>
          <w:szCs w:val="24"/>
        </w:rPr>
        <w:t xml:space="preserve"> d’une normale au sommet ;</w:t>
      </w:r>
    </w:p>
    <w:p w14:paraId="30D8C759" w14:textId="77777777" w:rsidR="00E01EEC" w:rsidRPr="0005192C" w:rsidRDefault="00E01EEC" w:rsidP="007A749A">
      <w:pPr>
        <w:pStyle w:val="Retraitcorpsdetexte21"/>
        <w:numPr>
          <w:ilvl w:val="0"/>
          <w:numId w:val="42"/>
        </w:numPr>
        <w:jc w:val="both"/>
        <w:rPr>
          <w:szCs w:val="24"/>
        </w:rPr>
      </w:pPr>
      <w:r w:rsidRPr="0005192C">
        <w:rPr>
          <w:szCs w:val="24"/>
        </w:rPr>
        <w:t xml:space="preserve">f : défini une facette. Cette lettre est suivie de plusieurs groupes d’entiers, autant de groupes que de points définissant une facette. Il n’y a pas de limitation sur le nombre de points par facette. S’il y a beaucoup de points dans une facette, les groupes d’entiers peuvent continuer sur la ligne suivante, mais sans répétition de la lettre f. À l’intérieur de chaque groupe, il peut y avoir de 1 à 3 valeurs entières, séparées par un /.  Le premier entier, le seul indispensable, donne le numéro de point du sommet (à chercher donc dans les entrées spécifiées par la lettre v). Le second entier, s’il est présent, donne le numéro de point à utiliser pour un début de texture (entré via le mot clé </w:t>
      </w:r>
      <w:proofErr w:type="spellStart"/>
      <w:r w:rsidRPr="0005192C">
        <w:rPr>
          <w:szCs w:val="24"/>
        </w:rPr>
        <w:t>vn</w:t>
      </w:r>
      <w:proofErr w:type="spellEnd"/>
      <w:r w:rsidRPr="0005192C">
        <w:rPr>
          <w:szCs w:val="24"/>
        </w:rPr>
        <w:t xml:space="preserve">, mais non utilisé dans OVNI). Le troisième entier, s’il est présent, donne le numéro de la normale au sommet (à chercher donc dans les entrées spécifiées par les lettres </w:t>
      </w:r>
      <w:proofErr w:type="spellStart"/>
      <w:r w:rsidRPr="0005192C">
        <w:rPr>
          <w:szCs w:val="24"/>
        </w:rPr>
        <w:t>vn</w:t>
      </w:r>
      <w:proofErr w:type="spellEnd"/>
      <w:r w:rsidRPr="0005192C">
        <w:rPr>
          <w:szCs w:val="24"/>
        </w:rPr>
        <w:t>). Si l’entier lu est positif, sa valeur indique un indice de tableau dans un des tableaux des point</w:t>
      </w:r>
      <w:r w:rsidR="008B4557" w:rsidRPr="0005192C">
        <w:rPr>
          <w:szCs w:val="24"/>
        </w:rPr>
        <w:t>s</w:t>
      </w:r>
      <w:r w:rsidRPr="0005192C">
        <w:rPr>
          <w:szCs w:val="24"/>
        </w:rPr>
        <w:t xml:space="preserve"> v, vt ou </w:t>
      </w:r>
      <w:proofErr w:type="spellStart"/>
      <w:r w:rsidRPr="0005192C">
        <w:rPr>
          <w:szCs w:val="24"/>
        </w:rPr>
        <w:t>vn</w:t>
      </w:r>
      <w:proofErr w:type="spellEnd"/>
      <w:r w:rsidRPr="0005192C">
        <w:rPr>
          <w:szCs w:val="24"/>
        </w:rPr>
        <w:t xml:space="preserve"> (la numérotation commence à 1). Si l’entier lu est négatif, il indique un indice relatif par rapport au dernier point lu avec l’option v correspondante. On peut par exemple obtenir des lignes comme ceci :</w:t>
      </w:r>
    </w:p>
    <w:p w14:paraId="07645E2D" w14:textId="77777777" w:rsidR="00E01EEC" w:rsidRPr="0005192C" w:rsidRDefault="00E01EEC" w:rsidP="007A749A">
      <w:pPr>
        <w:pStyle w:val="Retraitcorpsdetexte21"/>
        <w:numPr>
          <w:ilvl w:val="1"/>
          <w:numId w:val="42"/>
        </w:numPr>
        <w:jc w:val="both"/>
        <w:rPr>
          <w:szCs w:val="24"/>
        </w:rPr>
      </w:pPr>
      <w:r w:rsidRPr="0005192C">
        <w:rPr>
          <w:szCs w:val="24"/>
        </w:rPr>
        <w:t>f 4 3 5</w:t>
      </w:r>
      <w:r w:rsidRPr="0005192C">
        <w:rPr>
          <w:szCs w:val="24"/>
        </w:rPr>
        <w:tab/>
      </w:r>
      <w:r w:rsidRPr="0005192C">
        <w:rPr>
          <w:szCs w:val="24"/>
        </w:rPr>
        <w:tab/>
        <w:t>la facette utilise 3 points dont les indices sont dans cet ordre 4, 3 et 5 (lus par v). Il faut compter le nombre pour savoir combien de point il y a dans la facette ;</w:t>
      </w:r>
    </w:p>
    <w:p w14:paraId="307DAAB5" w14:textId="77777777" w:rsidR="00E01EEC" w:rsidRPr="0005192C" w:rsidRDefault="00E01EEC" w:rsidP="007A749A">
      <w:pPr>
        <w:pStyle w:val="Retraitcorpsdetexte21"/>
        <w:numPr>
          <w:ilvl w:val="1"/>
          <w:numId w:val="42"/>
        </w:numPr>
        <w:jc w:val="both"/>
        <w:rPr>
          <w:szCs w:val="24"/>
        </w:rPr>
      </w:pPr>
      <w:r w:rsidRPr="0005192C">
        <w:rPr>
          <w:szCs w:val="24"/>
        </w:rPr>
        <w:t>f 4/5/9 3/8/12 5/25/4</w:t>
      </w:r>
      <w:r w:rsidRPr="0005192C">
        <w:rPr>
          <w:szCs w:val="24"/>
        </w:rPr>
        <w:tab/>
        <w:t xml:space="preserve">la facette utilise 3 points dont les sommets sont d’indices 4, 3 et 5 (lus par v). Les textures utilisent les points 5, 8 et 25 (lus par vt mais ignorés dans OVNI) et les normales les indices 9, 12 et 4 (lus par </w:t>
      </w:r>
      <w:proofErr w:type="spellStart"/>
      <w:r w:rsidRPr="0005192C">
        <w:rPr>
          <w:szCs w:val="24"/>
        </w:rPr>
        <w:t>vn</w:t>
      </w:r>
      <w:proofErr w:type="spellEnd"/>
      <w:r w:rsidRPr="0005192C">
        <w:rPr>
          <w:szCs w:val="24"/>
        </w:rPr>
        <w:t>);</w:t>
      </w:r>
    </w:p>
    <w:p w14:paraId="600AAABC" w14:textId="77777777" w:rsidR="00E01EEC" w:rsidRPr="0005192C" w:rsidRDefault="00E01EEC" w:rsidP="007A749A">
      <w:pPr>
        <w:pStyle w:val="Retraitcorpsdetexte21"/>
        <w:numPr>
          <w:ilvl w:val="1"/>
          <w:numId w:val="42"/>
        </w:numPr>
        <w:jc w:val="both"/>
        <w:rPr>
          <w:szCs w:val="24"/>
        </w:rPr>
      </w:pPr>
      <w:r w:rsidRPr="0005192C">
        <w:rPr>
          <w:szCs w:val="24"/>
        </w:rPr>
        <w:t>f 4//9 3//12 5//4</w:t>
      </w:r>
      <w:r w:rsidRPr="0005192C">
        <w:rPr>
          <w:szCs w:val="24"/>
        </w:rPr>
        <w:tab/>
        <w:t>idem au cas précédent mais pas de texture</w:t>
      </w:r>
    </w:p>
    <w:p w14:paraId="1444C4FE" w14:textId="77777777" w:rsidR="00E01EEC" w:rsidRPr="0005192C" w:rsidRDefault="00E01EEC" w:rsidP="007A749A">
      <w:pPr>
        <w:pStyle w:val="Retraitcorpsdetexte21"/>
        <w:numPr>
          <w:ilvl w:val="1"/>
          <w:numId w:val="42"/>
        </w:numPr>
        <w:jc w:val="both"/>
        <w:rPr>
          <w:szCs w:val="24"/>
        </w:rPr>
      </w:pPr>
      <w:r w:rsidRPr="0005192C">
        <w:rPr>
          <w:szCs w:val="24"/>
        </w:rPr>
        <w:t>f -10 -11 -9</w:t>
      </w:r>
      <w:r w:rsidRPr="0005192C">
        <w:rPr>
          <w:szCs w:val="24"/>
        </w:rPr>
        <w:tab/>
        <w:t>Indices relatifs par rapport au dernier numéro lu.</w:t>
      </w:r>
    </w:p>
    <w:p w14:paraId="2D45FDD2" w14:textId="77777777" w:rsidR="00E01EEC" w:rsidRPr="0005192C" w:rsidRDefault="00E01EEC" w:rsidP="007A749A">
      <w:pPr>
        <w:pStyle w:val="Retraitcorpsdetexte21"/>
        <w:numPr>
          <w:ilvl w:val="0"/>
          <w:numId w:val="42"/>
        </w:numPr>
        <w:jc w:val="both"/>
        <w:rPr>
          <w:szCs w:val="24"/>
        </w:rPr>
      </w:pPr>
      <w:proofErr w:type="spellStart"/>
      <w:r w:rsidRPr="0005192C">
        <w:rPr>
          <w:szCs w:val="24"/>
        </w:rPr>
        <w:t>fo</w:t>
      </w:r>
      <w:proofErr w:type="spellEnd"/>
      <w:r w:rsidRPr="0005192C">
        <w:rPr>
          <w:szCs w:val="24"/>
        </w:rPr>
        <w:t> : est équivalent à f ;</w:t>
      </w:r>
    </w:p>
    <w:p w14:paraId="712727F2" w14:textId="77777777" w:rsidR="00E01EEC" w:rsidRPr="0005192C" w:rsidRDefault="00E01EEC" w:rsidP="007A749A">
      <w:pPr>
        <w:pStyle w:val="Retraitcorpsdetexte21"/>
        <w:numPr>
          <w:ilvl w:val="0"/>
          <w:numId w:val="42"/>
        </w:numPr>
        <w:jc w:val="both"/>
        <w:rPr>
          <w:szCs w:val="24"/>
        </w:rPr>
      </w:pPr>
      <w:proofErr w:type="spellStart"/>
      <w:r w:rsidRPr="0005192C">
        <w:rPr>
          <w:szCs w:val="24"/>
        </w:rPr>
        <w:t>usemtl</w:t>
      </w:r>
      <w:proofErr w:type="spellEnd"/>
      <w:r w:rsidRPr="0005192C">
        <w:rPr>
          <w:szCs w:val="24"/>
        </w:rPr>
        <w:t> : les facettes qui suivent ce mot clé utiliseront le nom du matériau décrit sur cette ligne</w:t>
      </w:r>
    </w:p>
    <w:p w14:paraId="063453C5" w14:textId="77777777" w:rsidR="00E01EEC" w:rsidRPr="0005192C" w:rsidRDefault="00E01EEC" w:rsidP="007A749A">
      <w:pPr>
        <w:pStyle w:val="Retraitcorpsdetexte21"/>
        <w:numPr>
          <w:ilvl w:val="0"/>
          <w:numId w:val="42"/>
        </w:numPr>
        <w:jc w:val="both"/>
        <w:rPr>
          <w:szCs w:val="24"/>
        </w:rPr>
      </w:pPr>
      <w:r w:rsidRPr="0005192C">
        <w:rPr>
          <w:szCs w:val="24"/>
        </w:rPr>
        <w:t>g : suivi d’un nom donné à un groupe de facettes, interprété comme un objet par OVNI.</w:t>
      </w:r>
    </w:p>
    <w:p w14:paraId="207E72ED" w14:textId="77777777" w:rsidR="00E01EEC" w:rsidRPr="0005192C" w:rsidRDefault="00E01EEC" w:rsidP="00E01EEC">
      <w:pPr>
        <w:pStyle w:val="Retraitcorpsdetexte21"/>
        <w:jc w:val="both"/>
        <w:rPr>
          <w:szCs w:val="24"/>
        </w:rPr>
      </w:pPr>
    </w:p>
    <w:p w14:paraId="2E0BB714" w14:textId="77777777" w:rsidR="00E01EEC" w:rsidRPr="0005192C" w:rsidRDefault="00E01EEC" w:rsidP="00E01EEC">
      <w:pPr>
        <w:pStyle w:val="Retraitcorpsdetexte21"/>
        <w:jc w:val="both"/>
        <w:rPr>
          <w:szCs w:val="24"/>
        </w:rPr>
      </w:pPr>
      <w:r w:rsidRPr="0005192C">
        <w:rPr>
          <w:szCs w:val="24"/>
        </w:rPr>
        <w:t xml:space="preserve">Il existe d’autres mots clés, non reconnus par OVNI. Citons par exemple vt pour entrer les coordonnées d’un point à utiliser comme point de départ dans un fichier de texture, un certain nombre de mots clés relatif à l’utilisation de surfaces courbes comme </w:t>
      </w:r>
      <w:proofErr w:type="spellStart"/>
      <w:r w:rsidRPr="0005192C">
        <w:rPr>
          <w:szCs w:val="24"/>
        </w:rPr>
        <w:t>curv</w:t>
      </w:r>
      <w:proofErr w:type="spellEnd"/>
      <w:r w:rsidRPr="0005192C">
        <w:rPr>
          <w:szCs w:val="24"/>
        </w:rPr>
        <w:t xml:space="preserve">, curv2, </w:t>
      </w:r>
      <w:r w:rsidRPr="0005192C">
        <w:rPr>
          <w:szCs w:val="24"/>
        </w:rPr>
        <w:lastRenderedPageBreak/>
        <w:t xml:space="preserve">surf, la possibilité d’utiliser des surfaces de Bézier, la possibilité d’avoir un fichier comportant le même objet sous plusieurs résolutions avec le mot clé </w:t>
      </w:r>
      <w:proofErr w:type="spellStart"/>
      <w:r w:rsidRPr="0005192C">
        <w:rPr>
          <w:szCs w:val="24"/>
        </w:rPr>
        <w:t>lod</w:t>
      </w:r>
      <w:proofErr w:type="spellEnd"/>
      <w:r w:rsidRPr="0005192C">
        <w:rPr>
          <w:szCs w:val="24"/>
        </w:rPr>
        <w:t>,…</w:t>
      </w:r>
    </w:p>
    <w:p w14:paraId="127B50F6" w14:textId="77777777" w:rsidR="00E01EEC" w:rsidRPr="0005192C" w:rsidRDefault="00E01EEC" w:rsidP="00E01EEC">
      <w:pPr>
        <w:pStyle w:val="Retraitcorpsdetexte21"/>
        <w:jc w:val="both"/>
        <w:rPr>
          <w:szCs w:val="24"/>
        </w:rPr>
      </w:pPr>
      <w:r w:rsidRPr="0005192C">
        <w:rPr>
          <w:szCs w:val="24"/>
        </w:rPr>
        <w:t>Il existe aussi un mot clé s pour « </w:t>
      </w:r>
      <w:proofErr w:type="spellStart"/>
      <w:r w:rsidRPr="0005192C">
        <w:rPr>
          <w:szCs w:val="24"/>
        </w:rPr>
        <w:t>smoothing</w:t>
      </w:r>
      <w:proofErr w:type="spellEnd"/>
      <w:r w:rsidRPr="0005192C">
        <w:rPr>
          <w:szCs w:val="24"/>
        </w:rPr>
        <w:t xml:space="preserve"> group » permettant de définir si des facettes sont planes, et dans ce cas il faudra ne pas tenir compte des normales aux sommets si elles ont été entrées, ou doivent être considérées comme courbes. Cette information n’est pas exploitée actuellement par OVNI.</w:t>
      </w:r>
    </w:p>
    <w:p w14:paraId="1FDDA6EA" w14:textId="77777777" w:rsidR="00E01EEC" w:rsidRPr="0005192C" w:rsidRDefault="00E01EEC" w:rsidP="00E01EEC">
      <w:pPr>
        <w:pStyle w:val="Retraitcorpsdetexte21"/>
        <w:jc w:val="both"/>
        <w:rPr>
          <w:szCs w:val="24"/>
        </w:rPr>
      </w:pPr>
      <w:r w:rsidRPr="0005192C">
        <w:rPr>
          <w:szCs w:val="24"/>
        </w:rPr>
        <w:t>Ce format ne connaît en entrée que les normales aux sommets. C’est à OVNI qu’il reviendra la tâche de calculer la normale au barycentre de chaque facette.</w:t>
      </w:r>
    </w:p>
    <w:p w14:paraId="155925AB" w14:textId="77777777" w:rsidR="00E01EEC" w:rsidRPr="0005192C" w:rsidRDefault="00E01EEC" w:rsidP="00E01EEC">
      <w:pPr>
        <w:pStyle w:val="Retraitcorpsdetexte21"/>
        <w:jc w:val="both"/>
        <w:rPr>
          <w:szCs w:val="24"/>
        </w:rPr>
      </w:pPr>
    </w:p>
    <w:p w14:paraId="1806CF9D" w14:textId="77777777" w:rsidR="00E01EEC" w:rsidRPr="0005192C" w:rsidRDefault="00E01EEC" w:rsidP="00A20437">
      <w:pPr>
        <w:pStyle w:val="AnnexeTitreniveau2"/>
        <w:rPr>
          <w:sz w:val="24"/>
          <w:szCs w:val="24"/>
        </w:rPr>
      </w:pPr>
      <w:bookmarkStart w:id="131" w:name="_Toc278275776"/>
      <w:bookmarkStart w:id="132" w:name="_Toc278286098"/>
      <w:bookmarkStart w:id="133" w:name="_Toc166431991"/>
      <w:r w:rsidRPr="0005192C">
        <w:rPr>
          <w:sz w:val="24"/>
          <w:szCs w:val="24"/>
        </w:rPr>
        <w:t>Fichiers Autodesk (.3ds)</w:t>
      </w:r>
      <w:bookmarkEnd w:id="131"/>
      <w:bookmarkEnd w:id="132"/>
      <w:bookmarkEnd w:id="133"/>
    </w:p>
    <w:p w14:paraId="5857803E" w14:textId="77777777" w:rsidR="00E01EEC" w:rsidRPr="0005192C" w:rsidRDefault="00E01EEC" w:rsidP="00E01EEC">
      <w:pPr>
        <w:pStyle w:val="Retraitcorpsdetexte21"/>
        <w:jc w:val="both"/>
        <w:rPr>
          <w:szCs w:val="24"/>
        </w:rPr>
      </w:pPr>
      <w:r w:rsidRPr="0005192C">
        <w:rPr>
          <w:szCs w:val="24"/>
        </w:rPr>
        <w:t xml:space="preserve">C’est un format binaire. Il est lu indifféremment par toutes les machines, qu’elles soient de type big </w:t>
      </w:r>
      <w:proofErr w:type="spellStart"/>
      <w:r w:rsidRPr="0005192C">
        <w:rPr>
          <w:szCs w:val="24"/>
        </w:rPr>
        <w:t>endian</w:t>
      </w:r>
      <w:proofErr w:type="spellEnd"/>
      <w:r w:rsidRPr="0005192C">
        <w:rPr>
          <w:szCs w:val="24"/>
        </w:rPr>
        <w:t xml:space="preserve"> ou </w:t>
      </w:r>
      <w:proofErr w:type="spellStart"/>
      <w:r w:rsidRPr="0005192C">
        <w:rPr>
          <w:szCs w:val="24"/>
        </w:rPr>
        <w:t>little</w:t>
      </w:r>
      <w:proofErr w:type="spellEnd"/>
      <w:r w:rsidRPr="0005192C">
        <w:rPr>
          <w:szCs w:val="24"/>
        </w:rPr>
        <w:t xml:space="preserve"> </w:t>
      </w:r>
      <w:proofErr w:type="spellStart"/>
      <w:r w:rsidRPr="0005192C">
        <w:rPr>
          <w:szCs w:val="24"/>
        </w:rPr>
        <w:t>endian</w:t>
      </w:r>
      <w:proofErr w:type="spellEnd"/>
      <w:r w:rsidRPr="0005192C">
        <w:rPr>
          <w:szCs w:val="24"/>
        </w:rPr>
        <w:t xml:space="preserve">, la conversion étant directement implémentée </w:t>
      </w:r>
      <w:r w:rsidR="002850F3">
        <w:rPr>
          <w:szCs w:val="24"/>
        </w:rPr>
        <w:t xml:space="preserve">dans </w:t>
      </w:r>
      <w:r w:rsidRPr="0005192C">
        <w:rPr>
          <w:szCs w:val="24"/>
        </w:rPr>
        <w:t>lib3ds, de façon transparente pour l’utilisateur.</w:t>
      </w:r>
    </w:p>
    <w:p w14:paraId="2FDFABEE" w14:textId="77777777" w:rsidR="00E01EEC" w:rsidRPr="0005192C" w:rsidRDefault="00E01EEC" w:rsidP="00E01EEC">
      <w:pPr>
        <w:pStyle w:val="Retraitcorpsdetexte21"/>
        <w:jc w:val="both"/>
        <w:rPr>
          <w:szCs w:val="24"/>
        </w:rPr>
      </w:pPr>
      <w:r w:rsidRPr="0005192C">
        <w:rPr>
          <w:szCs w:val="24"/>
        </w:rPr>
        <w:t>On trouvera des informations détaillées sur ce format sur Internet, en particulier sur et via le site de téléchargement de la librairie lib3ds (voir le paragraphe sur l’installation et en particulier dans l’installation sous Linux / Sun Solaris §</w:t>
      </w:r>
      <w:r w:rsidRPr="0005192C">
        <w:rPr>
          <w:szCs w:val="24"/>
        </w:rPr>
        <w:fldChar w:fldCharType="begin"/>
      </w:r>
      <w:r w:rsidRPr="0005192C">
        <w:rPr>
          <w:szCs w:val="24"/>
        </w:rPr>
        <w:instrText xml:space="preserve"> REF _Ref277940008 \r \h  \* MERGEFORMAT </w:instrText>
      </w:r>
      <w:r w:rsidRPr="0005192C">
        <w:rPr>
          <w:szCs w:val="24"/>
        </w:rPr>
      </w:r>
      <w:r w:rsidRPr="0005192C">
        <w:rPr>
          <w:szCs w:val="24"/>
        </w:rPr>
        <w:fldChar w:fldCharType="separate"/>
      </w:r>
      <w:r w:rsidR="004F7BE8">
        <w:rPr>
          <w:szCs w:val="24"/>
        </w:rPr>
        <w:t>6.2.3</w:t>
      </w:r>
      <w:r w:rsidRPr="0005192C">
        <w:rPr>
          <w:szCs w:val="24"/>
        </w:rPr>
        <w:fldChar w:fldCharType="end"/>
      </w:r>
      <w:r w:rsidRPr="0005192C">
        <w:rPr>
          <w:szCs w:val="24"/>
        </w:rPr>
        <w:t>).</w:t>
      </w:r>
    </w:p>
    <w:p w14:paraId="32D3A865" w14:textId="77777777" w:rsidR="00E01EEC" w:rsidRPr="0005192C" w:rsidRDefault="00E01EEC" w:rsidP="00E01EEC">
      <w:pPr>
        <w:pStyle w:val="Retraitcorpsdetexte21"/>
        <w:jc w:val="both"/>
        <w:rPr>
          <w:szCs w:val="24"/>
        </w:rPr>
      </w:pPr>
      <w:r w:rsidRPr="0005192C">
        <w:rPr>
          <w:szCs w:val="24"/>
        </w:rPr>
        <w:t>Ce format est basé sur une notion de « </w:t>
      </w:r>
      <w:proofErr w:type="spellStart"/>
      <w:r w:rsidRPr="0005192C">
        <w:rPr>
          <w:szCs w:val="24"/>
        </w:rPr>
        <w:t>mesh</w:t>
      </w:r>
      <w:proofErr w:type="spellEnd"/>
      <w:r w:rsidRPr="0005192C">
        <w:rPr>
          <w:szCs w:val="24"/>
        </w:rPr>
        <w:t xml:space="preserve"> », qu’OVNI interprète comme des objets. Il peut y avoir plusieurs </w:t>
      </w:r>
      <w:proofErr w:type="spellStart"/>
      <w:r w:rsidRPr="0005192C">
        <w:rPr>
          <w:szCs w:val="24"/>
        </w:rPr>
        <w:t>meshes</w:t>
      </w:r>
      <w:proofErr w:type="spellEnd"/>
      <w:r w:rsidRPr="0005192C">
        <w:rPr>
          <w:szCs w:val="24"/>
        </w:rPr>
        <w:t xml:space="preserve"> regroupés au sein de « </w:t>
      </w:r>
      <w:proofErr w:type="spellStart"/>
      <w:r w:rsidRPr="0005192C">
        <w:rPr>
          <w:szCs w:val="24"/>
        </w:rPr>
        <w:t>nodes</w:t>
      </w:r>
      <w:proofErr w:type="spellEnd"/>
      <w:r w:rsidRPr="0005192C">
        <w:rPr>
          <w:szCs w:val="24"/>
        </w:rPr>
        <w:t> ». En particulier, un même « </w:t>
      </w:r>
      <w:proofErr w:type="spellStart"/>
      <w:r w:rsidRPr="0005192C">
        <w:rPr>
          <w:szCs w:val="24"/>
        </w:rPr>
        <w:t>mesh</w:t>
      </w:r>
      <w:proofErr w:type="spellEnd"/>
      <w:r w:rsidRPr="0005192C">
        <w:rPr>
          <w:szCs w:val="24"/>
        </w:rPr>
        <w:t> » peut être utilisé plusieurs fois à l’intérieur d’un même « </w:t>
      </w:r>
      <w:proofErr w:type="spellStart"/>
      <w:r w:rsidRPr="0005192C">
        <w:rPr>
          <w:szCs w:val="24"/>
        </w:rPr>
        <w:t>node</w:t>
      </w:r>
      <w:proofErr w:type="spellEnd"/>
      <w:r w:rsidRPr="0005192C">
        <w:rPr>
          <w:szCs w:val="24"/>
        </w:rPr>
        <w:t xml:space="preserve"> », la différence ne se situant qu’au niveau d’une matrice de transformation qui va permettre de créer un nouvel objet à partir du premier en y appliquant des déplacements, des symétries, des rotations et/ou un facteur d’échelle. Inutile donc, par exemple, d’introduire les coordonnées des points pour les 2 ailes d’un </w:t>
      </w:r>
      <w:r w:rsidR="008B4557" w:rsidRPr="0005192C">
        <w:rPr>
          <w:szCs w:val="24"/>
        </w:rPr>
        <w:t>avion</w:t>
      </w:r>
      <w:r w:rsidRPr="0005192C">
        <w:rPr>
          <w:szCs w:val="24"/>
        </w:rPr>
        <w:t xml:space="preserve"> : une seule aile détaillée suffit dans le fichier, la seconde sera calculée par symétrie. Dans la pratique, on n’a rencontré ce type de construction que sur très peu de bases de données 3ds. La construction d’un autre objet par déplacement fonctionne dans OVNI 3.27, tous les objets sont bien créés mais la symétrisation ne fonctionne pas </w:t>
      </w:r>
      <w:r w:rsidR="002850F3">
        <w:rPr>
          <w:szCs w:val="24"/>
        </w:rPr>
        <w:t>toujours</w:t>
      </w:r>
      <w:r w:rsidRPr="0005192C">
        <w:rPr>
          <w:szCs w:val="24"/>
        </w:rPr>
        <w:t xml:space="preserve"> (cf. fichier a6intruder.3ds).</w:t>
      </w:r>
    </w:p>
    <w:p w14:paraId="7CF009D9" w14:textId="77777777" w:rsidR="00E01EEC" w:rsidRPr="0005192C" w:rsidRDefault="00E01EEC" w:rsidP="00E01EEC">
      <w:pPr>
        <w:pStyle w:val="Retraitcorpsdetexte21"/>
        <w:jc w:val="both"/>
        <w:rPr>
          <w:szCs w:val="24"/>
        </w:rPr>
      </w:pPr>
      <w:r w:rsidRPr="0005192C">
        <w:rPr>
          <w:szCs w:val="24"/>
        </w:rPr>
        <w:t xml:space="preserve">Comme dans le format SDM, les objets sont indépendants, et chacun possède son tableau de points et </w:t>
      </w:r>
      <w:r w:rsidR="008B4557" w:rsidRPr="0005192C">
        <w:rPr>
          <w:szCs w:val="24"/>
        </w:rPr>
        <w:t>son</w:t>
      </w:r>
      <w:r w:rsidRPr="0005192C">
        <w:rPr>
          <w:szCs w:val="24"/>
        </w:rPr>
        <w:t xml:space="preserve"> tableau de facettes. Dans ce format, les facettes ont obligatoirement 3 sommets, jamais plus. La récupération de ces tableaux est confiée à des fonctions de lib3ds. Les normales au barycentre sont récupérées via une fonction de lib3ds. Par contre, c’est OVNI qui calcule les normales aux sommets des facettes. Il semble exister dans lib3ds des fonctions qui peuvent permettre de calculer les normales aux sommets, mais jusqu’à présent, elles n’ont pas été utilisées avec succès.</w:t>
      </w:r>
    </w:p>
    <w:p w14:paraId="1FB6BDE6" w14:textId="77777777" w:rsidR="00E01EEC" w:rsidRPr="0005192C" w:rsidRDefault="00E01EEC" w:rsidP="00E01EEC">
      <w:pPr>
        <w:pStyle w:val="Retraitcorpsdetexte21"/>
        <w:jc w:val="both"/>
        <w:rPr>
          <w:szCs w:val="24"/>
        </w:rPr>
      </w:pPr>
      <w:r w:rsidRPr="0005192C">
        <w:rPr>
          <w:szCs w:val="24"/>
        </w:rPr>
        <w:t>Ce format connaît aussi la notion de « </w:t>
      </w:r>
      <w:proofErr w:type="spellStart"/>
      <w:r w:rsidRPr="0005192C">
        <w:rPr>
          <w:szCs w:val="24"/>
        </w:rPr>
        <w:t>smoothing</w:t>
      </w:r>
      <w:proofErr w:type="spellEnd"/>
      <w:r w:rsidRPr="0005192C">
        <w:rPr>
          <w:szCs w:val="24"/>
        </w:rPr>
        <w:t> » entre les facettes qui permettrait d’activer facette par facette un lissage de Gouraud. Cette information n’est pas exploitée par OVNI.</w:t>
      </w:r>
    </w:p>
    <w:p w14:paraId="409FE1F8" w14:textId="77777777" w:rsidR="00E01EEC" w:rsidRPr="0005192C" w:rsidRDefault="00E01EEC" w:rsidP="00E01EEC">
      <w:pPr>
        <w:pStyle w:val="Retraitcorpsdetexte21"/>
        <w:jc w:val="both"/>
        <w:rPr>
          <w:szCs w:val="24"/>
        </w:rPr>
      </w:pPr>
      <w:r w:rsidRPr="0005192C">
        <w:rPr>
          <w:szCs w:val="24"/>
        </w:rPr>
        <w:t xml:space="preserve">Toutes les informations d’un fichier 3ds relatives à la couleur des facettes, la </w:t>
      </w:r>
      <w:proofErr w:type="spellStart"/>
      <w:r w:rsidRPr="0005192C">
        <w:rPr>
          <w:szCs w:val="24"/>
        </w:rPr>
        <w:t>semi-transparence</w:t>
      </w:r>
      <w:proofErr w:type="spellEnd"/>
      <w:r w:rsidRPr="0005192C">
        <w:rPr>
          <w:szCs w:val="24"/>
        </w:rPr>
        <w:t>, au plaquage de texture, etc., sont ignorées par OVNI.</w:t>
      </w:r>
    </w:p>
    <w:p w14:paraId="50ACB086" w14:textId="77777777" w:rsidR="00E01EEC" w:rsidRPr="0005192C" w:rsidRDefault="00E01EEC" w:rsidP="00E01EEC">
      <w:pPr>
        <w:pStyle w:val="Retraitcorpsdetexte21"/>
        <w:jc w:val="both"/>
        <w:rPr>
          <w:szCs w:val="24"/>
        </w:rPr>
      </w:pPr>
      <w:r w:rsidRPr="0005192C">
        <w:rPr>
          <w:szCs w:val="24"/>
        </w:rPr>
        <w:t xml:space="preserve">Très souvent, on constate dans OVNI, que des normales de facettes sont inversées, typiquement une sur deux. D’autres logiciels de lecture comme Deep Exploration n’ont pas ce problème ou le contournent automatiquement. Il y a peut-être une information non exploitée par OVNI qu’il faudrait décoder dans ces </w:t>
      </w:r>
      <w:r w:rsidR="008B4557" w:rsidRPr="0005192C">
        <w:rPr>
          <w:szCs w:val="24"/>
        </w:rPr>
        <w:t>cas-là</w:t>
      </w:r>
      <w:r w:rsidRPr="0005192C">
        <w:rPr>
          <w:szCs w:val="24"/>
        </w:rPr>
        <w:t>.</w:t>
      </w:r>
    </w:p>
    <w:p w14:paraId="0BFCDED2" w14:textId="77777777" w:rsidR="00E01EEC" w:rsidRPr="0005192C" w:rsidRDefault="00E01EEC" w:rsidP="00E01EEC">
      <w:pPr>
        <w:pStyle w:val="Retraitcorpsdetexte21"/>
        <w:jc w:val="both"/>
        <w:rPr>
          <w:szCs w:val="24"/>
        </w:rPr>
      </w:pPr>
    </w:p>
    <w:p w14:paraId="7EFCE578" w14:textId="77777777" w:rsidR="00E01EEC" w:rsidRPr="0005192C" w:rsidRDefault="00E01EEC" w:rsidP="00717ED7">
      <w:pPr>
        <w:pStyle w:val="AnnexeTitreniveau2"/>
        <w:keepNext/>
        <w:rPr>
          <w:sz w:val="24"/>
          <w:szCs w:val="24"/>
        </w:rPr>
      </w:pPr>
      <w:bookmarkStart w:id="134" w:name="_Toc278275777"/>
      <w:bookmarkStart w:id="135" w:name="_Toc278286099"/>
      <w:bookmarkStart w:id="136" w:name="_Toc166431992"/>
      <w:r w:rsidRPr="0005192C">
        <w:rPr>
          <w:sz w:val="24"/>
          <w:szCs w:val="24"/>
        </w:rPr>
        <w:lastRenderedPageBreak/>
        <w:t>Fichiers Polygon Files de Niratam (.ply)</w:t>
      </w:r>
      <w:bookmarkEnd w:id="134"/>
      <w:bookmarkEnd w:id="135"/>
      <w:bookmarkEnd w:id="136"/>
    </w:p>
    <w:p w14:paraId="46FC1BDD" w14:textId="77777777" w:rsidR="00717ED7" w:rsidRPr="00717ED7" w:rsidRDefault="00717ED7" w:rsidP="00717ED7">
      <w:pPr>
        <w:pStyle w:val="Retraitcorpsdetexte21"/>
        <w:keepNext/>
        <w:jc w:val="both"/>
        <w:rPr>
          <w:i/>
          <w:szCs w:val="24"/>
        </w:rPr>
      </w:pPr>
      <w:r w:rsidRPr="00717ED7">
        <w:rPr>
          <w:i/>
          <w:szCs w:val="24"/>
        </w:rPr>
        <w:t>A noter que bien que l’extension .</w:t>
      </w:r>
      <w:proofErr w:type="spellStart"/>
      <w:r w:rsidRPr="00717ED7">
        <w:rPr>
          <w:i/>
          <w:szCs w:val="24"/>
        </w:rPr>
        <w:t>ply</w:t>
      </w:r>
      <w:proofErr w:type="spellEnd"/>
      <w:r w:rsidRPr="00717ED7">
        <w:rPr>
          <w:i/>
          <w:szCs w:val="24"/>
        </w:rPr>
        <w:t xml:space="preserve"> soit la même, le format </w:t>
      </w:r>
      <w:proofErr w:type="spellStart"/>
      <w:r w:rsidRPr="00717ED7">
        <w:rPr>
          <w:i/>
          <w:szCs w:val="24"/>
        </w:rPr>
        <w:t>Geo-Niratam</w:t>
      </w:r>
      <w:proofErr w:type="spellEnd"/>
      <w:r w:rsidRPr="00717ED7">
        <w:rPr>
          <w:i/>
          <w:szCs w:val="24"/>
        </w:rPr>
        <w:t xml:space="preserve"> est</w:t>
      </w:r>
      <w:r w:rsidR="000F6DB1">
        <w:rPr>
          <w:i/>
          <w:szCs w:val="24"/>
        </w:rPr>
        <w:t xml:space="preserve"> différent</w:t>
      </w:r>
      <w:r w:rsidRPr="00717ED7">
        <w:rPr>
          <w:i/>
          <w:szCs w:val="24"/>
        </w:rPr>
        <w:t xml:space="preserve"> de celui</w:t>
      </w:r>
      <w:r w:rsidR="000F6DB1">
        <w:rPr>
          <w:i/>
          <w:szCs w:val="24"/>
        </w:rPr>
        <w:t xml:space="preserve"> développé par Greg</w:t>
      </w:r>
      <w:r w:rsidR="005F2CEE">
        <w:rPr>
          <w:i/>
          <w:szCs w:val="24"/>
        </w:rPr>
        <w:t>ory</w:t>
      </w:r>
      <w:r w:rsidR="000F6DB1">
        <w:rPr>
          <w:i/>
          <w:szCs w:val="24"/>
        </w:rPr>
        <w:t xml:space="preserve"> Turk à </w:t>
      </w:r>
      <w:r w:rsidR="005F2CEE">
        <w:rPr>
          <w:i/>
          <w:szCs w:val="24"/>
        </w:rPr>
        <w:t xml:space="preserve">l’université de </w:t>
      </w:r>
      <w:r w:rsidR="000F6DB1">
        <w:rPr>
          <w:i/>
          <w:szCs w:val="24"/>
        </w:rPr>
        <w:t>Stan</w:t>
      </w:r>
      <w:r w:rsidRPr="00717ED7">
        <w:rPr>
          <w:i/>
          <w:szCs w:val="24"/>
        </w:rPr>
        <w:t xml:space="preserve">ford. </w:t>
      </w:r>
      <w:r w:rsidR="000F6DB1">
        <w:rPr>
          <w:i/>
          <w:szCs w:val="24"/>
        </w:rPr>
        <w:t>(</w:t>
      </w:r>
      <w:r w:rsidRPr="00717ED7">
        <w:rPr>
          <w:i/>
          <w:szCs w:val="24"/>
        </w:rPr>
        <w:t xml:space="preserve">Voir </w:t>
      </w:r>
      <w:r w:rsidR="000F6DB1">
        <w:rPr>
          <w:i/>
          <w:szCs w:val="24"/>
        </w:rPr>
        <w:t xml:space="preserve">ci-dessous § </w:t>
      </w:r>
      <w:r w:rsidR="000F6DB1">
        <w:rPr>
          <w:i/>
          <w:szCs w:val="24"/>
        </w:rPr>
        <w:fldChar w:fldCharType="begin"/>
      </w:r>
      <w:r w:rsidR="000F6DB1">
        <w:rPr>
          <w:i/>
          <w:szCs w:val="24"/>
        </w:rPr>
        <w:instrText xml:space="preserve"> REF _Ref62317208 \r \h </w:instrText>
      </w:r>
      <w:r w:rsidR="000F6DB1">
        <w:rPr>
          <w:i/>
          <w:szCs w:val="24"/>
        </w:rPr>
      </w:r>
      <w:r w:rsidR="000F6DB1">
        <w:rPr>
          <w:i/>
          <w:szCs w:val="24"/>
        </w:rPr>
        <w:fldChar w:fldCharType="separate"/>
      </w:r>
      <w:r w:rsidR="004F7BE8">
        <w:rPr>
          <w:i/>
          <w:szCs w:val="24"/>
        </w:rPr>
        <w:t>A.7 - </w:t>
      </w:r>
      <w:r w:rsidR="000F6DB1">
        <w:rPr>
          <w:i/>
          <w:szCs w:val="24"/>
        </w:rPr>
        <w:fldChar w:fldCharType="end"/>
      </w:r>
      <w:r w:rsidR="000F6DB1">
        <w:rPr>
          <w:i/>
          <w:szCs w:val="24"/>
        </w:rPr>
        <w:t>)</w:t>
      </w:r>
      <w:r w:rsidRPr="00717ED7">
        <w:rPr>
          <w:i/>
          <w:szCs w:val="24"/>
        </w:rPr>
        <w:t>.</w:t>
      </w:r>
    </w:p>
    <w:p w14:paraId="50C5BD15" w14:textId="77777777" w:rsidR="00717ED7" w:rsidRDefault="00717ED7" w:rsidP="00E01EEC">
      <w:pPr>
        <w:pStyle w:val="Retraitcorpsdetexte21"/>
        <w:jc w:val="both"/>
        <w:rPr>
          <w:szCs w:val="24"/>
        </w:rPr>
      </w:pPr>
    </w:p>
    <w:p w14:paraId="4CF3B9A0" w14:textId="77777777" w:rsidR="00E01EEC" w:rsidRPr="0005192C" w:rsidRDefault="00E01EEC" w:rsidP="00E01EEC">
      <w:pPr>
        <w:pStyle w:val="Retraitcorpsdetexte21"/>
        <w:jc w:val="both"/>
        <w:rPr>
          <w:szCs w:val="24"/>
        </w:rPr>
      </w:pPr>
      <w:r w:rsidRPr="0005192C">
        <w:rPr>
          <w:szCs w:val="24"/>
        </w:rPr>
        <w:t xml:space="preserve">C’est un format de type texte utilisé par </w:t>
      </w:r>
      <w:proofErr w:type="spellStart"/>
      <w:r w:rsidRPr="0005192C">
        <w:rPr>
          <w:szCs w:val="24"/>
        </w:rPr>
        <w:t>Niratam</w:t>
      </w:r>
      <w:proofErr w:type="spellEnd"/>
      <w:r w:rsidRPr="0005192C">
        <w:rPr>
          <w:szCs w:val="24"/>
        </w:rPr>
        <w:t>, Code OTAN de calcul du rayonnement infrarouge de cibles aériennes. L’extension .</w:t>
      </w:r>
      <w:proofErr w:type="spellStart"/>
      <w:r w:rsidRPr="0005192C">
        <w:rPr>
          <w:szCs w:val="24"/>
        </w:rPr>
        <w:t>ply</w:t>
      </w:r>
      <w:proofErr w:type="spellEnd"/>
      <w:r w:rsidRPr="0005192C">
        <w:rPr>
          <w:szCs w:val="24"/>
        </w:rPr>
        <w:t xml:space="preserve"> n’est ici que pour identifier le type de fichier car elle n’est pas imposée par </w:t>
      </w:r>
      <w:proofErr w:type="spellStart"/>
      <w:r w:rsidRPr="0005192C">
        <w:rPr>
          <w:szCs w:val="24"/>
        </w:rPr>
        <w:t>Niratam</w:t>
      </w:r>
      <w:proofErr w:type="spellEnd"/>
      <w:r w:rsidRPr="0005192C">
        <w:rPr>
          <w:szCs w:val="24"/>
        </w:rPr>
        <w:t>. De toutes les façons, ce n’est pas sur l’extension qu’OVNI choisi le type de traitement à appliquer en lecture</w:t>
      </w:r>
      <w:r w:rsidR="003E645F">
        <w:rPr>
          <w:szCs w:val="24"/>
        </w:rPr>
        <w:t xml:space="preserve"> sur un fichier .</w:t>
      </w:r>
      <w:proofErr w:type="spellStart"/>
      <w:r w:rsidR="003E645F">
        <w:rPr>
          <w:szCs w:val="24"/>
        </w:rPr>
        <w:t>ply</w:t>
      </w:r>
      <w:proofErr w:type="spellEnd"/>
      <w:r w:rsidRPr="0005192C">
        <w:rPr>
          <w:szCs w:val="24"/>
        </w:rPr>
        <w:t>, mais sur le contenu du fichier dont il cherche à reconnaître quelques caractéristiques.</w:t>
      </w:r>
    </w:p>
    <w:p w14:paraId="3D2517A7" w14:textId="77777777" w:rsidR="00E01EEC" w:rsidRPr="0005192C" w:rsidRDefault="00E01EEC" w:rsidP="00E01EEC">
      <w:pPr>
        <w:pStyle w:val="Retraitcorpsdetexte21"/>
        <w:jc w:val="both"/>
        <w:rPr>
          <w:szCs w:val="24"/>
        </w:rPr>
      </w:pPr>
      <w:r w:rsidRPr="0005192C">
        <w:rPr>
          <w:szCs w:val="24"/>
        </w:rPr>
        <w:t xml:space="preserve">À la différence d’autres formats, les coordonnées des points d’une facette sont données avec chacune des facettes. Ainsi, un même point, soit mêmes x, y et z est entré plusieurs fois dans le fichier. De ce point de vue, le format n’est pas optimal, par contre l’information est assez concentrée et chaque facette est totalement indépendante des autres. Ce format ne connaît que les points, les facettes et les objets. Indirectement, on trouve une notion de matériau qu’on peut assimiler aux groupes de </w:t>
      </w:r>
      <w:proofErr w:type="spellStart"/>
      <w:r w:rsidRPr="0005192C">
        <w:rPr>
          <w:szCs w:val="24"/>
        </w:rPr>
        <w:t>Crira</w:t>
      </w:r>
      <w:proofErr w:type="spellEnd"/>
      <w:r w:rsidRPr="0005192C">
        <w:rPr>
          <w:szCs w:val="24"/>
        </w:rPr>
        <w:t>. Ce format ne possède aucune autre information, ni normales, ni couleurs, ni textures.</w:t>
      </w:r>
    </w:p>
    <w:p w14:paraId="5309240E" w14:textId="77777777" w:rsidR="00E01EEC" w:rsidRPr="0005192C" w:rsidRDefault="00E01EEC" w:rsidP="00E01EEC">
      <w:pPr>
        <w:pStyle w:val="Retraitcorpsdetexte21"/>
        <w:jc w:val="both"/>
        <w:rPr>
          <w:szCs w:val="24"/>
        </w:rPr>
      </w:pPr>
      <w:r w:rsidRPr="0005192C">
        <w:rPr>
          <w:szCs w:val="24"/>
        </w:rPr>
        <w:t xml:space="preserve">Dans beaucoup de fichiers, peut être en raison </w:t>
      </w:r>
      <w:r w:rsidR="008B4557" w:rsidRPr="0005192C">
        <w:rPr>
          <w:szCs w:val="24"/>
        </w:rPr>
        <w:t>des divers changements</w:t>
      </w:r>
      <w:r w:rsidRPr="0005192C">
        <w:rPr>
          <w:szCs w:val="24"/>
        </w:rPr>
        <w:t xml:space="preserve"> de formats passant d’un monde Unix à un mode PC, les terminaisons de lignes ne sont pas homogènes. Il n’y a parfois que le caractère CR (</w:t>
      </w:r>
      <w:proofErr w:type="spellStart"/>
      <w:r w:rsidRPr="0005192C">
        <w:rPr>
          <w:szCs w:val="24"/>
        </w:rPr>
        <w:t>Carriage</w:t>
      </w:r>
      <w:proofErr w:type="spellEnd"/>
      <w:r w:rsidRPr="0005192C">
        <w:rPr>
          <w:szCs w:val="24"/>
        </w:rPr>
        <w:t xml:space="preserve"> Return), parfois que le caractère LF (Line </w:t>
      </w:r>
      <w:proofErr w:type="spellStart"/>
      <w:r w:rsidRPr="0005192C">
        <w:rPr>
          <w:szCs w:val="24"/>
        </w:rPr>
        <w:t>Feed</w:t>
      </w:r>
      <w:proofErr w:type="spellEnd"/>
      <w:r w:rsidRPr="0005192C">
        <w:rPr>
          <w:szCs w:val="24"/>
        </w:rPr>
        <w:t>, standard Unix), parfois le couple de caractère CR/LF (standard Windows). Cela se traduit par la lecture de lignes vides, qu’il convient d’ignorer.</w:t>
      </w:r>
    </w:p>
    <w:p w14:paraId="20B90461" w14:textId="77777777" w:rsidR="00E01EEC" w:rsidRPr="0005192C" w:rsidRDefault="00E01EEC" w:rsidP="00E01EEC">
      <w:pPr>
        <w:pStyle w:val="Retraitcorpsdetexte21"/>
        <w:jc w:val="both"/>
        <w:rPr>
          <w:szCs w:val="24"/>
        </w:rPr>
      </w:pPr>
      <w:r w:rsidRPr="0005192C">
        <w:rPr>
          <w:szCs w:val="24"/>
        </w:rPr>
        <w:t xml:space="preserve">Un </w:t>
      </w:r>
      <w:r w:rsidR="008B4557" w:rsidRPr="0005192C">
        <w:rPr>
          <w:szCs w:val="24"/>
        </w:rPr>
        <w:t>fichier</w:t>
      </w:r>
      <w:r w:rsidRPr="0005192C">
        <w:rPr>
          <w:szCs w:val="24"/>
        </w:rPr>
        <w:t xml:space="preserve"> de ce type comporte en première ligne les 3 lettres GEO. Le format reconnu par OVNI a été testé sur des fichiers de version v3.0.</w:t>
      </w:r>
    </w:p>
    <w:p w14:paraId="74E9C82A" w14:textId="77777777" w:rsidR="00E01EEC" w:rsidRPr="0005192C" w:rsidRDefault="00E01EEC" w:rsidP="00E01EEC">
      <w:pPr>
        <w:pStyle w:val="Retraitcorpsdetexte21"/>
        <w:jc w:val="both"/>
        <w:rPr>
          <w:szCs w:val="24"/>
        </w:rPr>
      </w:pPr>
      <w:r w:rsidRPr="0005192C">
        <w:rPr>
          <w:szCs w:val="24"/>
        </w:rPr>
        <w:t>La seconde ligne du fichier contient le nom de l’avion, du missile éventuellement suivi d’un commentaire (séparé par un caractère blanc).</w:t>
      </w:r>
    </w:p>
    <w:p w14:paraId="47B0E5AC" w14:textId="77777777" w:rsidR="00E01EEC" w:rsidRPr="0005192C" w:rsidRDefault="00E01EEC" w:rsidP="00E01EEC">
      <w:pPr>
        <w:pStyle w:val="Retraitcorpsdetexte21"/>
        <w:jc w:val="both"/>
        <w:rPr>
          <w:szCs w:val="24"/>
        </w:rPr>
      </w:pPr>
      <w:r w:rsidRPr="0005192C">
        <w:rPr>
          <w:szCs w:val="24"/>
        </w:rPr>
        <w:t>La troisième ligne contient le mot clé ITTEM suivi du signe = et d’un entier.</w:t>
      </w:r>
    </w:p>
    <w:p w14:paraId="6867DF68" w14:textId="77777777" w:rsidR="00E01EEC" w:rsidRPr="0005192C" w:rsidRDefault="00E01EEC" w:rsidP="00E01EEC">
      <w:pPr>
        <w:pStyle w:val="Retraitcorpsdetexte21"/>
        <w:jc w:val="both"/>
        <w:rPr>
          <w:szCs w:val="24"/>
        </w:rPr>
      </w:pPr>
      <w:r w:rsidRPr="0005192C">
        <w:rPr>
          <w:szCs w:val="24"/>
        </w:rPr>
        <w:t>La quatrième ligne contient le mot clé NEXH suivi du signe = et d’un entier donnant le nombre de tuyères (</w:t>
      </w:r>
      <w:proofErr w:type="spellStart"/>
      <w:r w:rsidRPr="0005192C">
        <w:rPr>
          <w:szCs w:val="24"/>
        </w:rPr>
        <w:t>Number</w:t>
      </w:r>
      <w:proofErr w:type="spellEnd"/>
      <w:r w:rsidRPr="0005192C">
        <w:rPr>
          <w:szCs w:val="24"/>
        </w:rPr>
        <w:t xml:space="preserve"> of </w:t>
      </w:r>
      <w:proofErr w:type="spellStart"/>
      <w:r w:rsidRPr="0005192C">
        <w:rPr>
          <w:szCs w:val="24"/>
        </w:rPr>
        <w:t>Exhausts</w:t>
      </w:r>
      <w:proofErr w:type="spellEnd"/>
      <w:r w:rsidRPr="0005192C">
        <w:rPr>
          <w:szCs w:val="24"/>
        </w:rPr>
        <w:t>).</w:t>
      </w:r>
    </w:p>
    <w:p w14:paraId="73F29682" w14:textId="77777777" w:rsidR="00E01EEC" w:rsidRPr="0005192C" w:rsidRDefault="00E01EEC" w:rsidP="00E01EEC">
      <w:pPr>
        <w:pStyle w:val="Retraitcorpsdetexte21"/>
        <w:jc w:val="both"/>
        <w:rPr>
          <w:szCs w:val="24"/>
        </w:rPr>
      </w:pPr>
      <w:r w:rsidRPr="0005192C">
        <w:rPr>
          <w:szCs w:val="24"/>
        </w:rPr>
        <w:t>Les lignes suivantes contiennent les coordonnées en x</w:t>
      </w:r>
      <w:r w:rsidR="008B4557" w:rsidRPr="0005192C">
        <w:rPr>
          <w:szCs w:val="24"/>
        </w:rPr>
        <w:t>, y et z des centres de</w:t>
      </w:r>
      <w:r w:rsidRPr="0005192C">
        <w:rPr>
          <w:szCs w:val="24"/>
        </w:rPr>
        <w:t xml:space="preserve"> tuyères. Il y a autant de lignes que de valeurs données par NEXH. En tête de chaque ligne, on trouve un mot clé comme COEX1, COEX2, … (1 pour 1</w:t>
      </w:r>
      <w:r w:rsidRPr="0005192C">
        <w:rPr>
          <w:szCs w:val="24"/>
          <w:vertAlign w:val="superscript"/>
        </w:rPr>
        <w:t>ère</w:t>
      </w:r>
      <w:r w:rsidRPr="0005192C">
        <w:rPr>
          <w:szCs w:val="24"/>
        </w:rPr>
        <w:t xml:space="preserve"> tuyère, 2 pour 2</w:t>
      </w:r>
      <w:r w:rsidRPr="0005192C">
        <w:rPr>
          <w:szCs w:val="24"/>
          <w:vertAlign w:val="superscript"/>
        </w:rPr>
        <w:t>ème</w:t>
      </w:r>
      <w:r w:rsidRPr="0005192C">
        <w:rPr>
          <w:szCs w:val="24"/>
        </w:rPr>
        <w:t xml:space="preserve"> tuyère,…) suivi du signe = et des coordonnées x, y et z.</w:t>
      </w:r>
    </w:p>
    <w:p w14:paraId="3C84F17D" w14:textId="77777777" w:rsidR="00E01EEC" w:rsidRPr="0005192C" w:rsidRDefault="00E01EEC" w:rsidP="00E01EEC">
      <w:pPr>
        <w:pStyle w:val="Retraitcorpsdetexte21"/>
        <w:jc w:val="both"/>
        <w:rPr>
          <w:szCs w:val="24"/>
        </w:rPr>
      </w:pPr>
      <w:r w:rsidRPr="0005192C">
        <w:rPr>
          <w:szCs w:val="24"/>
        </w:rPr>
        <w:t>Le mot clé NEXH et les lignes suivantes peuvent être absents. Dans ce cas, il n’y a pas de tuyères et on a donc affaire à autre chose qu’un avion ou un missile : un bâtiment par exemple.</w:t>
      </w:r>
    </w:p>
    <w:p w14:paraId="5331106A" w14:textId="77777777" w:rsidR="00E01EEC" w:rsidRPr="0005192C" w:rsidRDefault="00E01EEC" w:rsidP="00E01EEC">
      <w:pPr>
        <w:pStyle w:val="Retraitcorpsdetexte21"/>
        <w:jc w:val="both"/>
        <w:rPr>
          <w:szCs w:val="24"/>
        </w:rPr>
      </w:pPr>
      <w:r w:rsidRPr="0005192C">
        <w:rPr>
          <w:szCs w:val="24"/>
        </w:rPr>
        <w:t xml:space="preserve">Le début des entrées de données est indiqué par une ligne contenant le mot Start, généralement : ****** Start of </w:t>
      </w:r>
      <w:proofErr w:type="spellStart"/>
      <w:r w:rsidRPr="0005192C">
        <w:rPr>
          <w:szCs w:val="24"/>
        </w:rPr>
        <w:t>Geometry</w:t>
      </w:r>
      <w:proofErr w:type="spellEnd"/>
      <w:r w:rsidRPr="0005192C">
        <w:rPr>
          <w:szCs w:val="24"/>
        </w:rPr>
        <w:t xml:space="preserve"> panel data ******</w:t>
      </w:r>
    </w:p>
    <w:p w14:paraId="1C4FA1B4" w14:textId="77777777" w:rsidR="00E01EEC" w:rsidRPr="0005192C" w:rsidRDefault="00E01EEC" w:rsidP="00E01EEC">
      <w:pPr>
        <w:pStyle w:val="Retraitcorpsdetexte21"/>
        <w:jc w:val="both"/>
        <w:rPr>
          <w:szCs w:val="24"/>
        </w:rPr>
      </w:pPr>
      <w:r w:rsidRPr="0005192C">
        <w:rPr>
          <w:szCs w:val="24"/>
        </w:rPr>
        <w:t>À partir de là, la structure du fichier est répétitive par groupe jusqu’à la fin.</w:t>
      </w:r>
    </w:p>
    <w:p w14:paraId="35FB3F26" w14:textId="77777777" w:rsidR="00E01EEC" w:rsidRPr="0005192C" w:rsidRDefault="00E01EEC" w:rsidP="00E01EEC">
      <w:pPr>
        <w:pStyle w:val="Retraitcorpsdetexte21"/>
        <w:jc w:val="both"/>
        <w:rPr>
          <w:szCs w:val="24"/>
        </w:rPr>
      </w:pPr>
      <w:r w:rsidRPr="0005192C">
        <w:rPr>
          <w:szCs w:val="24"/>
        </w:rPr>
        <w:t>Chaque groupe comporte au début le nombre de données du groupe.</w:t>
      </w:r>
    </w:p>
    <w:p w14:paraId="02B25699" w14:textId="77777777" w:rsidR="00E01EEC" w:rsidRPr="0005192C" w:rsidRDefault="00E01EEC" w:rsidP="00E01EEC">
      <w:pPr>
        <w:pStyle w:val="Retraitcorpsdetexte21"/>
        <w:jc w:val="both"/>
        <w:rPr>
          <w:szCs w:val="24"/>
        </w:rPr>
      </w:pPr>
      <w:r w:rsidRPr="0005192C">
        <w:rPr>
          <w:szCs w:val="24"/>
        </w:rPr>
        <w:t>L’interprétation des lignes suivantes dépend de la valeur lue sur la ligne ITTEM.</w:t>
      </w:r>
    </w:p>
    <w:p w14:paraId="0EB0CB21" w14:textId="77777777" w:rsidR="00E01EEC" w:rsidRPr="0005192C" w:rsidRDefault="00E01EEC" w:rsidP="007A749A">
      <w:pPr>
        <w:pStyle w:val="Retraitcorpsdetexte21"/>
        <w:numPr>
          <w:ilvl w:val="0"/>
          <w:numId w:val="43"/>
        </w:numPr>
        <w:jc w:val="both"/>
        <w:rPr>
          <w:szCs w:val="24"/>
        </w:rPr>
      </w:pPr>
      <w:r w:rsidRPr="0005192C">
        <w:rPr>
          <w:szCs w:val="24"/>
        </w:rPr>
        <w:t>Si cette valeur vaut 2, on lit ensuite un « </w:t>
      </w:r>
      <w:proofErr w:type="spellStart"/>
      <w:r w:rsidRPr="0005192C">
        <w:rPr>
          <w:szCs w:val="24"/>
        </w:rPr>
        <w:t>Material</w:t>
      </w:r>
      <w:proofErr w:type="spellEnd"/>
      <w:r w:rsidRPr="0005192C">
        <w:rPr>
          <w:szCs w:val="24"/>
        </w:rPr>
        <w:t xml:space="preserve"> </w:t>
      </w:r>
      <w:proofErr w:type="spellStart"/>
      <w:r w:rsidRPr="0005192C">
        <w:rPr>
          <w:szCs w:val="24"/>
        </w:rPr>
        <w:t>Number</w:t>
      </w:r>
      <w:proofErr w:type="spellEnd"/>
      <w:r w:rsidRPr="0005192C">
        <w:rPr>
          <w:szCs w:val="24"/>
        </w:rPr>
        <w:t xml:space="preserve"> ». C’est un entier dont la signification est spécifique à </w:t>
      </w:r>
      <w:proofErr w:type="spellStart"/>
      <w:r w:rsidRPr="0005192C">
        <w:rPr>
          <w:szCs w:val="24"/>
        </w:rPr>
        <w:t>Niratam</w:t>
      </w:r>
      <w:proofErr w:type="spellEnd"/>
      <w:r w:rsidRPr="0005192C">
        <w:rPr>
          <w:szCs w:val="24"/>
        </w:rPr>
        <w:t xml:space="preserve">. Pour OVNI, cette valeur sera interprétée pour définir un numéro de groupe au sens </w:t>
      </w:r>
      <w:proofErr w:type="spellStart"/>
      <w:r w:rsidRPr="0005192C">
        <w:rPr>
          <w:szCs w:val="24"/>
        </w:rPr>
        <w:t>Crira</w:t>
      </w:r>
      <w:proofErr w:type="spellEnd"/>
      <w:r w:rsidRPr="0005192C">
        <w:rPr>
          <w:szCs w:val="24"/>
        </w:rPr>
        <w:t>.</w:t>
      </w:r>
    </w:p>
    <w:p w14:paraId="2F6D7687" w14:textId="77777777" w:rsidR="00E01EEC" w:rsidRPr="0005192C" w:rsidRDefault="00E01EEC" w:rsidP="007A749A">
      <w:pPr>
        <w:pStyle w:val="Retraitcorpsdetexte21"/>
        <w:numPr>
          <w:ilvl w:val="0"/>
          <w:numId w:val="43"/>
        </w:numPr>
        <w:jc w:val="both"/>
        <w:rPr>
          <w:szCs w:val="24"/>
        </w:rPr>
      </w:pPr>
      <w:r w:rsidRPr="0005192C">
        <w:rPr>
          <w:szCs w:val="24"/>
        </w:rPr>
        <w:t xml:space="preserve">Si cette valeur vaut 5, on lit ensuite sur la même ligne deux chaînes de caractères, dont la première de 3 lettres est SKN, ITO, ITI ou JCV, et la seconde représente un nom de matériau par exemple. La première des deux chaînes servent à coder un numéro de groupe au sens </w:t>
      </w:r>
      <w:proofErr w:type="spellStart"/>
      <w:r w:rsidRPr="0005192C">
        <w:rPr>
          <w:szCs w:val="24"/>
        </w:rPr>
        <w:t>Crira</w:t>
      </w:r>
      <w:proofErr w:type="spellEnd"/>
      <w:r w:rsidRPr="0005192C">
        <w:rPr>
          <w:szCs w:val="24"/>
        </w:rPr>
        <w:t xml:space="preserve">, mais pas forcément au sens </w:t>
      </w:r>
      <w:proofErr w:type="spellStart"/>
      <w:r w:rsidRPr="0005192C">
        <w:rPr>
          <w:szCs w:val="24"/>
        </w:rPr>
        <w:t>Niratam</w:t>
      </w:r>
      <w:proofErr w:type="spellEnd"/>
      <w:r w:rsidRPr="0005192C">
        <w:rPr>
          <w:szCs w:val="24"/>
        </w:rPr>
        <w:t xml:space="preserve">. La seconde est ignorée. Vu le peu de fichiers qu’on possède sous ce </w:t>
      </w:r>
      <w:r w:rsidRPr="0005192C">
        <w:rPr>
          <w:szCs w:val="24"/>
        </w:rPr>
        <w:lastRenderedPageBreak/>
        <w:t>format, on n’a pas cherché de raffinements, mais cette seconde chaîne pourrait être exploitée si besoin.</w:t>
      </w:r>
    </w:p>
    <w:p w14:paraId="1568D2BE" w14:textId="77777777" w:rsidR="00E01EEC" w:rsidRPr="0005192C" w:rsidRDefault="00E01EEC" w:rsidP="00E01EEC">
      <w:pPr>
        <w:pStyle w:val="Retraitcorpsdetexte21"/>
        <w:jc w:val="both"/>
        <w:rPr>
          <w:szCs w:val="24"/>
        </w:rPr>
      </w:pPr>
      <w:r w:rsidRPr="0005192C">
        <w:rPr>
          <w:szCs w:val="24"/>
        </w:rPr>
        <w:t>Vient ensuite une ligne contenant tout d’abord un numéro de facette puis un nom d’objet auquel appartient cette facette. C’est à OVNI de faire le tri dans les noms d’objets car chaque facette étant indépendante, les facettes d’un objet donné ne sont pas forcément groupées ensemble.</w:t>
      </w:r>
    </w:p>
    <w:p w14:paraId="71697140" w14:textId="77777777" w:rsidR="00E01EEC" w:rsidRPr="0005192C" w:rsidRDefault="00E01EEC" w:rsidP="00E01EEC">
      <w:pPr>
        <w:pStyle w:val="Retraitcorpsdetexte21"/>
        <w:jc w:val="both"/>
        <w:rPr>
          <w:szCs w:val="24"/>
        </w:rPr>
      </w:pPr>
      <w:r w:rsidRPr="0005192C">
        <w:rPr>
          <w:szCs w:val="24"/>
        </w:rPr>
        <w:t>Viennent ensuite plusieurs lignes contenant chacune les 3 coordonnées x, y et z des sommets de facettes. Le nombre de sommets à lire est déterminé à l’aide de la première valeur n lue dans chaque groupe de données. Il y en a (n-2)/3.</w:t>
      </w:r>
    </w:p>
    <w:p w14:paraId="752AA739" w14:textId="77777777" w:rsidR="00E01EEC" w:rsidRDefault="00E01EEC" w:rsidP="00E01EEC">
      <w:pPr>
        <w:pStyle w:val="Retraitcorpsdetexte21"/>
        <w:jc w:val="both"/>
        <w:rPr>
          <w:szCs w:val="24"/>
        </w:rPr>
      </w:pPr>
      <w:r w:rsidRPr="0005192C">
        <w:rPr>
          <w:szCs w:val="24"/>
        </w:rPr>
        <w:t>Ce sera ensuite à OVNI de calculer les différentes normales, cette notion n’étant pas connue dans ce format.</w:t>
      </w:r>
    </w:p>
    <w:p w14:paraId="005E2308" w14:textId="77777777" w:rsidR="00717ED7" w:rsidRPr="0005192C" w:rsidRDefault="00717ED7" w:rsidP="00E01EEC">
      <w:pPr>
        <w:pStyle w:val="Retraitcorpsdetexte21"/>
        <w:jc w:val="both"/>
        <w:rPr>
          <w:szCs w:val="24"/>
        </w:rPr>
      </w:pPr>
    </w:p>
    <w:p w14:paraId="36729DFB" w14:textId="77777777" w:rsidR="00717ED7" w:rsidRDefault="00717ED7" w:rsidP="00717ED7">
      <w:pPr>
        <w:pStyle w:val="AnnexeTitreniveau2"/>
        <w:keepNext/>
        <w:rPr>
          <w:sz w:val="24"/>
          <w:szCs w:val="24"/>
        </w:rPr>
      </w:pPr>
      <w:bookmarkStart w:id="137" w:name="_Ref62317208"/>
      <w:bookmarkStart w:id="138" w:name="_Toc166431993"/>
      <w:r w:rsidRPr="0005192C">
        <w:rPr>
          <w:sz w:val="24"/>
          <w:szCs w:val="24"/>
        </w:rPr>
        <w:t xml:space="preserve">Fichiers Polygon Files de </w:t>
      </w:r>
      <w:r w:rsidR="00C364F7">
        <w:rPr>
          <w:sz w:val="24"/>
          <w:szCs w:val="24"/>
        </w:rPr>
        <w:t xml:space="preserve">l’université de </w:t>
      </w:r>
      <w:r w:rsidR="003E645F">
        <w:rPr>
          <w:sz w:val="24"/>
          <w:szCs w:val="24"/>
        </w:rPr>
        <w:t>Stan</w:t>
      </w:r>
      <w:r>
        <w:rPr>
          <w:sz w:val="24"/>
          <w:szCs w:val="24"/>
        </w:rPr>
        <w:t>ford</w:t>
      </w:r>
      <w:r w:rsidRPr="0005192C">
        <w:rPr>
          <w:sz w:val="24"/>
          <w:szCs w:val="24"/>
        </w:rPr>
        <w:t xml:space="preserve"> (.ply)</w:t>
      </w:r>
      <w:bookmarkEnd w:id="137"/>
      <w:bookmarkEnd w:id="138"/>
    </w:p>
    <w:p w14:paraId="6623893D" w14:textId="77777777" w:rsidR="00C364F7" w:rsidRPr="004B5DF5" w:rsidRDefault="00C364F7" w:rsidP="00C364F7">
      <w:pPr>
        <w:pStyle w:val="Corpsdetexte"/>
        <w:rPr>
          <w:rFonts w:cs="Arial"/>
          <w:sz w:val="24"/>
          <w:szCs w:val="24"/>
        </w:rPr>
      </w:pPr>
      <w:r w:rsidRPr="004B5DF5">
        <w:rPr>
          <w:rFonts w:cs="Arial"/>
          <w:sz w:val="24"/>
          <w:szCs w:val="24"/>
        </w:rPr>
        <w:t>Documentation extraite de Wikipédia :</w:t>
      </w:r>
    </w:p>
    <w:p w14:paraId="7C54D654" w14:textId="77777777" w:rsidR="00C364F7" w:rsidRPr="004B5DF5" w:rsidRDefault="00000000" w:rsidP="00C364F7">
      <w:pPr>
        <w:pStyle w:val="Corpsdetexte"/>
        <w:rPr>
          <w:rFonts w:cs="Arial"/>
          <w:sz w:val="24"/>
          <w:szCs w:val="24"/>
        </w:rPr>
      </w:pPr>
      <w:hyperlink r:id="rId85" w:history="1">
        <w:r w:rsidR="00C364F7" w:rsidRPr="004B5DF5">
          <w:rPr>
            <w:rStyle w:val="Lienhypertexte"/>
            <w:rFonts w:cs="Arial"/>
            <w:sz w:val="24"/>
            <w:szCs w:val="24"/>
          </w:rPr>
          <w:t>https://fr.wikipedia.org/wiki/Format_de_fichier_de_polygones</w:t>
        </w:r>
      </w:hyperlink>
      <w:r w:rsidR="004B5DF5">
        <w:rPr>
          <w:rFonts w:cs="Arial"/>
          <w:sz w:val="24"/>
          <w:szCs w:val="24"/>
        </w:rPr>
        <w:t>. A noter que la version anglaise ne contient pas tout à fait les mêmes informations !</w:t>
      </w:r>
    </w:p>
    <w:p w14:paraId="5DAF474E" w14:textId="77777777" w:rsidR="007346D5" w:rsidRPr="004B5DF5" w:rsidRDefault="007346D5" w:rsidP="00C364F7">
      <w:pPr>
        <w:pStyle w:val="Corpsdetexte"/>
        <w:rPr>
          <w:rFonts w:cs="Arial"/>
          <w:sz w:val="24"/>
          <w:szCs w:val="24"/>
        </w:rPr>
      </w:pPr>
    </w:p>
    <w:p w14:paraId="284F5FAB" w14:textId="77777777" w:rsidR="007346D5" w:rsidRPr="004B5DF5" w:rsidRDefault="007346D5" w:rsidP="00C364F7">
      <w:pPr>
        <w:pStyle w:val="Corpsdetexte"/>
        <w:rPr>
          <w:rFonts w:cs="Arial"/>
          <w:sz w:val="24"/>
          <w:szCs w:val="24"/>
        </w:rPr>
      </w:pPr>
      <w:r w:rsidRPr="004B5DF5">
        <w:rPr>
          <w:rFonts w:cs="Arial"/>
          <w:sz w:val="24"/>
          <w:szCs w:val="24"/>
        </w:rPr>
        <w:t xml:space="preserve">Le code intégré à OVNI est issu des travaux de Gregory Turk, téléchargés depuis : </w:t>
      </w:r>
      <w:hyperlink r:id="rId86" w:history="1">
        <w:r w:rsidRPr="004B5DF5">
          <w:rPr>
            <w:rStyle w:val="Lienhypertexte"/>
            <w:rFonts w:cs="Arial"/>
            <w:sz w:val="24"/>
            <w:szCs w:val="24"/>
          </w:rPr>
          <w:t>https://www.cc.gatech.edu/projects/large_models/ply.html</w:t>
        </w:r>
      </w:hyperlink>
    </w:p>
    <w:p w14:paraId="0815DEEB" w14:textId="77777777" w:rsidR="00C364F7" w:rsidRPr="004B5DF5" w:rsidRDefault="00C364F7" w:rsidP="00C364F7">
      <w:pPr>
        <w:pStyle w:val="Corpsdetexte"/>
        <w:rPr>
          <w:rFonts w:cs="Arial"/>
          <w:sz w:val="24"/>
          <w:szCs w:val="24"/>
        </w:rPr>
      </w:pPr>
    </w:p>
    <w:p w14:paraId="4A158EE6" w14:textId="77777777" w:rsidR="00C364F7" w:rsidRPr="004B5DF5" w:rsidRDefault="00C364F7" w:rsidP="00C364F7">
      <w:pPr>
        <w:rPr>
          <w:rFonts w:cs="Arial"/>
          <w:sz w:val="24"/>
          <w:szCs w:val="24"/>
        </w:rPr>
      </w:pPr>
      <w:r w:rsidRPr="004B5DF5">
        <w:rPr>
          <w:rFonts w:cs="Arial"/>
          <w:sz w:val="24"/>
          <w:szCs w:val="24"/>
        </w:rPr>
        <w:t xml:space="preserve">The </w:t>
      </w:r>
      <w:hyperlink r:id="rId87" w:history="1">
        <w:r w:rsidRPr="004B5DF5">
          <w:rPr>
            <w:rFonts w:cs="Arial"/>
            <w:color w:val="0000FF"/>
            <w:sz w:val="24"/>
            <w:szCs w:val="24"/>
            <w:u w:val="single"/>
          </w:rPr>
          <w:t>Le Digital Michelangelo Project</w:t>
        </w:r>
      </w:hyperlink>
      <w:r w:rsidRPr="004B5DF5">
        <w:rPr>
          <w:rFonts w:cs="Arial"/>
          <w:sz w:val="24"/>
          <w:szCs w:val="24"/>
        </w:rPr>
        <w:t> [</w:t>
      </w:r>
      <w:hyperlink r:id="rId88" w:tooltip="archive sur Wikiwix" w:history="1">
        <w:r w:rsidRPr="004B5DF5">
          <w:rPr>
            <w:rFonts w:cs="Arial"/>
            <w:color w:val="0000FF"/>
            <w:sz w:val="24"/>
            <w:szCs w:val="24"/>
            <w:u w:val="single"/>
          </w:rPr>
          <w:t>archive</w:t>
        </w:r>
      </w:hyperlink>
      <w:r w:rsidRPr="004B5DF5">
        <w:rPr>
          <w:rFonts w:cs="Arial"/>
          <w:sz w:val="24"/>
          <w:szCs w:val="24"/>
        </w:rPr>
        <w:t>] à l'</w:t>
      </w:r>
      <w:hyperlink r:id="rId89" w:tooltip="Université Stanford" w:history="1">
        <w:r w:rsidRPr="004B5DF5">
          <w:rPr>
            <w:rFonts w:cs="Arial"/>
            <w:color w:val="0000FF"/>
            <w:sz w:val="24"/>
            <w:szCs w:val="24"/>
            <w:u w:val="single"/>
          </w:rPr>
          <w:t>Université Stanford</w:t>
        </w:r>
      </w:hyperlink>
      <w:r w:rsidRPr="004B5DF5">
        <w:rPr>
          <w:rFonts w:cs="Arial"/>
          <w:sz w:val="24"/>
          <w:szCs w:val="24"/>
        </w:rPr>
        <w:t xml:space="preserve"> utilisa le format PLY pour un scanner 3D de très haute résolution de "</w:t>
      </w:r>
      <w:hyperlink r:id="rId90" w:tooltip="David (Michel-Ange)" w:history="1">
        <w:r w:rsidRPr="004B5DF5">
          <w:rPr>
            <w:rFonts w:cs="Arial"/>
            <w:color w:val="0000FF"/>
            <w:sz w:val="24"/>
            <w:szCs w:val="24"/>
            <w:u w:val="single"/>
          </w:rPr>
          <w:t>David</w:t>
        </w:r>
      </w:hyperlink>
      <w:r w:rsidRPr="004B5DF5">
        <w:rPr>
          <w:rFonts w:cs="Arial"/>
          <w:sz w:val="24"/>
          <w:szCs w:val="24"/>
        </w:rPr>
        <w:t xml:space="preserve">", sculpture de </w:t>
      </w:r>
      <w:hyperlink r:id="rId91" w:tooltip="Michelangelo" w:history="1">
        <w:r w:rsidRPr="004B5DF5">
          <w:rPr>
            <w:rFonts w:cs="Arial"/>
            <w:color w:val="0000FF"/>
            <w:sz w:val="24"/>
            <w:szCs w:val="24"/>
            <w:u w:val="single"/>
          </w:rPr>
          <w:t>Michelangelo</w:t>
        </w:r>
      </w:hyperlink>
      <w:r w:rsidRPr="004B5DF5">
        <w:rPr>
          <w:rFonts w:cs="Arial"/>
          <w:sz w:val="24"/>
          <w:szCs w:val="24"/>
        </w:rPr>
        <w:t>.</w:t>
      </w:r>
    </w:p>
    <w:p w14:paraId="3817E9DE" w14:textId="77777777" w:rsidR="00C364F7" w:rsidRPr="004B5DF5" w:rsidRDefault="00C364F7" w:rsidP="00C364F7">
      <w:pPr>
        <w:spacing w:before="100" w:beforeAutospacing="1" w:after="100" w:afterAutospacing="1"/>
        <w:rPr>
          <w:rFonts w:cs="Arial"/>
          <w:sz w:val="24"/>
          <w:szCs w:val="24"/>
        </w:rPr>
      </w:pPr>
      <w:r w:rsidRPr="004B5DF5">
        <w:rPr>
          <w:rFonts w:cs="Arial"/>
          <w:b/>
          <w:bCs/>
          <w:sz w:val="24"/>
          <w:szCs w:val="24"/>
        </w:rPr>
        <w:t>PLY</w:t>
      </w:r>
      <w:r w:rsidRPr="004B5DF5">
        <w:rPr>
          <w:rFonts w:cs="Arial"/>
          <w:sz w:val="24"/>
          <w:szCs w:val="24"/>
        </w:rPr>
        <w:t xml:space="preserve"> est un </w:t>
      </w:r>
      <w:hyperlink r:id="rId92" w:tooltip="Format de fichier" w:history="1">
        <w:r w:rsidRPr="004B5DF5">
          <w:rPr>
            <w:rFonts w:cs="Arial"/>
            <w:color w:val="0000FF"/>
            <w:sz w:val="24"/>
            <w:szCs w:val="24"/>
            <w:u w:val="single"/>
          </w:rPr>
          <w:t>format de fichier</w:t>
        </w:r>
      </w:hyperlink>
      <w:r w:rsidRPr="004B5DF5">
        <w:rPr>
          <w:rFonts w:cs="Arial"/>
          <w:sz w:val="24"/>
          <w:szCs w:val="24"/>
        </w:rPr>
        <w:t xml:space="preserve"> informatique connu sous le nom de </w:t>
      </w:r>
      <w:proofErr w:type="spellStart"/>
      <w:r w:rsidRPr="004B5DF5">
        <w:rPr>
          <w:rFonts w:cs="Arial"/>
          <w:b/>
          <w:bCs/>
          <w:i/>
          <w:iCs/>
          <w:sz w:val="24"/>
          <w:szCs w:val="24"/>
        </w:rPr>
        <w:t>Polygon</w:t>
      </w:r>
      <w:proofErr w:type="spellEnd"/>
      <w:r w:rsidRPr="004B5DF5">
        <w:rPr>
          <w:rFonts w:cs="Arial"/>
          <w:b/>
          <w:bCs/>
          <w:i/>
          <w:iCs/>
          <w:sz w:val="24"/>
          <w:szCs w:val="24"/>
        </w:rPr>
        <w:t xml:space="preserve"> File Format</w:t>
      </w:r>
      <w:r w:rsidRPr="004B5DF5">
        <w:rPr>
          <w:rFonts w:cs="Arial"/>
          <w:sz w:val="24"/>
          <w:szCs w:val="24"/>
        </w:rPr>
        <w:t xml:space="preserve"> (« Format de Fichier de Polygones ») ou le </w:t>
      </w:r>
      <w:r w:rsidRPr="004B5DF5">
        <w:rPr>
          <w:rFonts w:cs="Arial"/>
          <w:b/>
          <w:bCs/>
          <w:i/>
          <w:iCs/>
          <w:sz w:val="24"/>
          <w:szCs w:val="24"/>
        </w:rPr>
        <w:t>Stanford Triangle Format</w:t>
      </w:r>
      <w:r w:rsidRPr="004B5DF5">
        <w:rPr>
          <w:rFonts w:cs="Arial"/>
          <w:sz w:val="24"/>
          <w:szCs w:val="24"/>
        </w:rPr>
        <w:t xml:space="preserve">. </w:t>
      </w:r>
    </w:p>
    <w:p w14:paraId="0873BB19" w14:textId="77777777" w:rsidR="00C364F7" w:rsidRPr="004B5DF5" w:rsidRDefault="00C364F7" w:rsidP="00C364F7">
      <w:pPr>
        <w:spacing w:before="100" w:beforeAutospacing="1" w:after="100" w:afterAutospacing="1"/>
        <w:rPr>
          <w:rFonts w:cs="Arial"/>
          <w:sz w:val="24"/>
          <w:szCs w:val="24"/>
        </w:rPr>
      </w:pPr>
      <w:r w:rsidRPr="004B5DF5">
        <w:rPr>
          <w:rFonts w:cs="Arial"/>
          <w:sz w:val="24"/>
          <w:szCs w:val="24"/>
        </w:rPr>
        <w:t xml:space="preserve">Le format fut principalement conçu pour stocker des données tri-dimensionnelles provenant de </w:t>
      </w:r>
      <w:hyperlink r:id="rId93" w:tooltip="Scanner tridimensionnel" w:history="1">
        <w:r w:rsidRPr="004B5DF5">
          <w:rPr>
            <w:rFonts w:cs="Arial"/>
            <w:color w:val="0000FF"/>
            <w:sz w:val="24"/>
            <w:szCs w:val="24"/>
            <w:u w:val="single"/>
          </w:rPr>
          <w:t>scanners 3D</w:t>
        </w:r>
      </w:hyperlink>
      <w:r w:rsidRPr="004B5DF5">
        <w:rPr>
          <w:rFonts w:cs="Arial"/>
          <w:sz w:val="24"/>
          <w:szCs w:val="24"/>
        </w:rPr>
        <w:t xml:space="preserve">. Il consiste en une description relativement simple d'un objet unique comme une liste de polygones nominalement plats. Une grande variété de propriétés peuvent être stockées, telles que couleur et transparence, normales aux surfaces, coordonnées de texture. Le format permet d'avoir des propriétés différentes pour le devant ou l'arrière d'un polygone </w:t>
      </w:r>
    </w:p>
    <w:p w14:paraId="5ADD7291" w14:textId="77777777" w:rsidR="00C364F7" w:rsidRDefault="00C364F7" w:rsidP="00C364F7">
      <w:pPr>
        <w:spacing w:before="100" w:beforeAutospacing="1" w:after="100" w:afterAutospacing="1"/>
        <w:rPr>
          <w:rFonts w:cs="Arial"/>
          <w:sz w:val="24"/>
          <w:szCs w:val="24"/>
        </w:rPr>
      </w:pPr>
      <w:r w:rsidRPr="004B5DF5">
        <w:rPr>
          <w:rFonts w:cs="Arial"/>
          <w:sz w:val="24"/>
          <w:szCs w:val="24"/>
        </w:rPr>
        <w:t xml:space="preserve">Il existe deux versions de ce format de fichier, un en </w:t>
      </w:r>
      <w:hyperlink r:id="rId94" w:tooltip="ASCII" w:history="1">
        <w:r w:rsidRPr="004B5DF5">
          <w:rPr>
            <w:rFonts w:cs="Arial"/>
            <w:color w:val="0000FF"/>
            <w:sz w:val="24"/>
            <w:szCs w:val="24"/>
            <w:u w:val="single"/>
          </w:rPr>
          <w:t>ASCII</w:t>
        </w:r>
      </w:hyperlink>
      <w:r w:rsidRPr="004B5DF5">
        <w:rPr>
          <w:rFonts w:cs="Arial"/>
          <w:sz w:val="24"/>
          <w:szCs w:val="24"/>
        </w:rPr>
        <w:t xml:space="preserve">, l'autre en </w:t>
      </w:r>
      <w:hyperlink r:id="rId95" w:tooltip="Binaire" w:history="1">
        <w:r w:rsidRPr="004B5DF5">
          <w:rPr>
            <w:rFonts w:cs="Arial"/>
            <w:color w:val="0000FF"/>
            <w:sz w:val="24"/>
            <w:szCs w:val="24"/>
            <w:u w:val="single"/>
          </w:rPr>
          <w:t>binaire</w:t>
        </w:r>
      </w:hyperlink>
      <w:r w:rsidRPr="004B5DF5">
        <w:rPr>
          <w:rFonts w:cs="Arial"/>
          <w:sz w:val="24"/>
          <w:szCs w:val="24"/>
        </w:rPr>
        <w:t xml:space="preserve">. </w:t>
      </w:r>
    </w:p>
    <w:p w14:paraId="7C80FF43" w14:textId="77777777" w:rsidR="00FF4C92" w:rsidRPr="006E3BCE" w:rsidRDefault="00FF4C92" w:rsidP="006E3BCE">
      <w:pPr>
        <w:pStyle w:val="Corpsdetexte"/>
        <w:jc w:val="both"/>
        <w:rPr>
          <w:sz w:val="24"/>
          <w:szCs w:val="24"/>
        </w:rPr>
      </w:pPr>
      <w:r w:rsidRPr="006E3BCE">
        <w:rPr>
          <w:b/>
          <w:i/>
          <w:sz w:val="24"/>
          <w:szCs w:val="24"/>
        </w:rPr>
        <w:t xml:space="preserve">Note : </w:t>
      </w:r>
      <w:r w:rsidRPr="006E3BCE">
        <w:rPr>
          <w:sz w:val="24"/>
          <w:szCs w:val="24"/>
        </w:rPr>
        <w:t xml:space="preserve">Le format binaire peut se présenter sous 2 formes : ordre des octets en Little </w:t>
      </w:r>
      <w:proofErr w:type="spellStart"/>
      <w:r w:rsidRPr="006E3BCE">
        <w:rPr>
          <w:sz w:val="24"/>
          <w:szCs w:val="24"/>
        </w:rPr>
        <w:t>Endian</w:t>
      </w:r>
      <w:proofErr w:type="spellEnd"/>
      <w:r w:rsidRPr="006E3BCE">
        <w:rPr>
          <w:sz w:val="24"/>
          <w:szCs w:val="24"/>
        </w:rPr>
        <w:t xml:space="preserve"> ou Big </w:t>
      </w:r>
      <w:proofErr w:type="spellStart"/>
      <w:r w:rsidRPr="006E3BCE">
        <w:rPr>
          <w:sz w:val="24"/>
          <w:szCs w:val="24"/>
        </w:rPr>
        <w:t>Endian</w:t>
      </w:r>
      <w:proofErr w:type="spellEnd"/>
      <w:r w:rsidRPr="006E3BCE">
        <w:rPr>
          <w:sz w:val="24"/>
          <w:szCs w:val="24"/>
        </w:rPr>
        <w:t>. Les codes originaux de Greg Turk lisent bien ce paramètre (2</w:t>
      </w:r>
      <w:r w:rsidRPr="006E3BCE">
        <w:rPr>
          <w:sz w:val="24"/>
          <w:szCs w:val="24"/>
          <w:vertAlign w:val="superscript"/>
        </w:rPr>
        <w:t>ème</w:t>
      </w:r>
      <w:r w:rsidRPr="006E3BCE">
        <w:rPr>
          <w:sz w:val="24"/>
          <w:szCs w:val="24"/>
        </w:rPr>
        <w:t xml:space="preserve"> ligne de l’entête) mais ne le traitent pas. Sous Windows, c’est le codage Little </w:t>
      </w:r>
      <w:proofErr w:type="spellStart"/>
      <w:r w:rsidRPr="006E3BCE">
        <w:rPr>
          <w:sz w:val="24"/>
          <w:szCs w:val="24"/>
        </w:rPr>
        <w:t>Endian</w:t>
      </w:r>
      <w:proofErr w:type="spellEnd"/>
      <w:r w:rsidRPr="006E3BCE">
        <w:rPr>
          <w:sz w:val="24"/>
          <w:szCs w:val="24"/>
        </w:rPr>
        <w:t xml:space="preserve"> qui est </w:t>
      </w:r>
      <w:r w:rsidR="00D63186" w:rsidRPr="006E3BCE">
        <w:rPr>
          <w:sz w:val="24"/>
          <w:szCs w:val="24"/>
        </w:rPr>
        <w:t xml:space="preserve">normalement </w:t>
      </w:r>
      <w:r w:rsidRPr="006E3BCE">
        <w:rPr>
          <w:sz w:val="24"/>
          <w:szCs w:val="24"/>
        </w:rPr>
        <w:t xml:space="preserve">utilisé. Dans Ovni, si on détecte un fichier binaire de type Big </w:t>
      </w:r>
      <w:proofErr w:type="spellStart"/>
      <w:r w:rsidRPr="006E3BCE">
        <w:rPr>
          <w:sz w:val="24"/>
          <w:szCs w:val="24"/>
        </w:rPr>
        <w:t>Endian</w:t>
      </w:r>
      <w:proofErr w:type="spellEnd"/>
      <w:r w:rsidRPr="006E3BCE">
        <w:rPr>
          <w:sz w:val="24"/>
          <w:szCs w:val="24"/>
        </w:rPr>
        <w:t>, on inverse l’ordre des octets pour chaque type de donnée lue (entiers sur 16, 32 bits, flottants sur 32, 64 bits…).</w:t>
      </w:r>
      <w:r w:rsidR="00D63186" w:rsidRPr="006E3BCE">
        <w:rPr>
          <w:sz w:val="24"/>
          <w:szCs w:val="24"/>
        </w:rPr>
        <w:t xml:space="preserve"> Sous Linux, ce ne sera sans doute pas la même chose et il faudra a</w:t>
      </w:r>
      <w:r w:rsidR="00992DA1">
        <w:rPr>
          <w:sz w:val="24"/>
          <w:szCs w:val="24"/>
        </w:rPr>
        <w:t>dapter cette inversion d’octets :</w:t>
      </w:r>
      <w:r w:rsidR="00D63186" w:rsidRPr="006E3BCE">
        <w:rPr>
          <w:sz w:val="24"/>
          <w:szCs w:val="24"/>
        </w:rPr>
        <w:t xml:space="preserve"> P</w:t>
      </w:r>
      <w:r w:rsidR="00992DA1">
        <w:rPr>
          <w:sz w:val="24"/>
          <w:szCs w:val="24"/>
        </w:rPr>
        <w:t>eut</w:t>
      </w:r>
      <w:r w:rsidR="00D63186" w:rsidRPr="006E3BCE">
        <w:rPr>
          <w:sz w:val="24"/>
          <w:szCs w:val="24"/>
        </w:rPr>
        <w:t xml:space="preserve"> se faire via une compilation conditionnelle concernant la variable </w:t>
      </w:r>
      <w:proofErr w:type="spellStart"/>
      <w:r w:rsidR="00D63186" w:rsidRPr="006E3BCE">
        <w:rPr>
          <w:sz w:val="24"/>
          <w:szCs w:val="24"/>
        </w:rPr>
        <w:t>swap_endian</w:t>
      </w:r>
      <w:proofErr w:type="spellEnd"/>
      <w:r w:rsidR="00D63186" w:rsidRPr="006E3BCE">
        <w:rPr>
          <w:sz w:val="24"/>
          <w:szCs w:val="24"/>
        </w:rPr>
        <w:t xml:space="preserve"> dans ply.cpp !</w:t>
      </w:r>
    </w:p>
    <w:p w14:paraId="7BCD9E54" w14:textId="77777777" w:rsidR="00C364F7" w:rsidRPr="005B7A3D" w:rsidRDefault="00C364F7" w:rsidP="006E3BCE">
      <w:pPr>
        <w:keepNext/>
        <w:spacing w:before="100" w:beforeAutospacing="1" w:after="100" w:afterAutospacing="1"/>
        <w:outlineLvl w:val="1"/>
        <w:rPr>
          <w:rFonts w:ascii="Times New Roman" w:hAnsi="Times New Roman"/>
          <w:b/>
          <w:bCs/>
          <w:sz w:val="36"/>
          <w:szCs w:val="36"/>
        </w:rPr>
      </w:pPr>
      <w:r w:rsidRPr="005B7A3D">
        <w:rPr>
          <w:rFonts w:ascii="Times New Roman" w:hAnsi="Times New Roman"/>
          <w:b/>
          <w:bCs/>
          <w:sz w:val="36"/>
          <w:szCs w:val="36"/>
        </w:rPr>
        <w:lastRenderedPageBreak/>
        <w:t>Le format de fichier</w:t>
      </w:r>
    </w:p>
    <w:p w14:paraId="1A3FF96C" w14:textId="77777777" w:rsidR="00C364F7" w:rsidRPr="004B5DF5" w:rsidRDefault="00C364F7" w:rsidP="006E3BCE">
      <w:pPr>
        <w:keepNext/>
        <w:spacing w:before="100" w:beforeAutospacing="1" w:after="100" w:afterAutospacing="1"/>
        <w:rPr>
          <w:rFonts w:cs="Arial"/>
          <w:sz w:val="24"/>
          <w:szCs w:val="24"/>
        </w:rPr>
      </w:pPr>
      <w:r w:rsidRPr="004B5DF5">
        <w:rPr>
          <w:rFonts w:cs="Arial"/>
          <w:sz w:val="24"/>
          <w:szCs w:val="24"/>
        </w:rPr>
        <w:t xml:space="preserve">Au début de chaque fichier </w:t>
      </w:r>
      <w:proofErr w:type="spellStart"/>
      <w:r w:rsidRPr="004B5DF5">
        <w:rPr>
          <w:rFonts w:cs="Arial"/>
          <w:sz w:val="24"/>
          <w:szCs w:val="24"/>
        </w:rPr>
        <w:t>ply</w:t>
      </w:r>
      <w:proofErr w:type="spellEnd"/>
      <w:r w:rsidRPr="004B5DF5">
        <w:rPr>
          <w:rFonts w:cs="Arial"/>
          <w:sz w:val="24"/>
          <w:szCs w:val="24"/>
        </w:rPr>
        <w:t xml:space="preserve">, il y a un </w:t>
      </w:r>
      <w:hyperlink r:id="rId96" w:tooltip="Header" w:history="1">
        <w:r w:rsidRPr="004B5DF5">
          <w:rPr>
            <w:rFonts w:cs="Arial"/>
            <w:color w:val="0000FF"/>
            <w:sz w:val="24"/>
            <w:szCs w:val="24"/>
            <w:u w:val="single"/>
          </w:rPr>
          <w:t>header</w:t>
        </w:r>
      </w:hyperlink>
      <w:r w:rsidRPr="004B5DF5">
        <w:rPr>
          <w:rFonts w:cs="Arial"/>
          <w:sz w:val="24"/>
          <w:szCs w:val="24"/>
        </w:rPr>
        <w:t xml:space="preserve"> indiquant le contenu du fichier </w:t>
      </w:r>
    </w:p>
    <w:p w14:paraId="23507648" w14:textId="77777777"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7A3D">
        <w:rPr>
          <w:rFonts w:ascii="Courier New" w:hAnsi="Courier New" w:cs="Courier New"/>
          <w:sz w:val="20"/>
          <w:szCs w:val="20"/>
        </w:rPr>
        <w:t xml:space="preserve">header </w:t>
      </w:r>
      <w:r w:rsidR="004B5DF5">
        <w:rPr>
          <w:rFonts w:ascii="Courier New" w:hAnsi="Courier New" w:cs="Courier New"/>
          <w:sz w:val="20"/>
          <w:szCs w:val="20"/>
        </w:rPr>
        <w:tab/>
      </w:r>
      <w:r w:rsidR="004B5DF5">
        <w:rPr>
          <w:rFonts w:ascii="Courier New" w:hAnsi="Courier New" w:cs="Courier New"/>
          <w:sz w:val="20"/>
          <w:szCs w:val="20"/>
        </w:rPr>
        <w:tab/>
      </w:r>
      <w:r w:rsidR="00CF7B64">
        <w:rPr>
          <w:rFonts w:ascii="Courier New" w:hAnsi="Courier New" w:cs="Courier New"/>
          <w:sz w:val="20"/>
          <w:szCs w:val="20"/>
        </w:rPr>
        <w:t>// Dé</w:t>
      </w:r>
      <w:r w:rsidRPr="005B7A3D">
        <w:rPr>
          <w:rFonts w:ascii="Courier New" w:hAnsi="Courier New" w:cs="Courier New"/>
          <w:sz w:val="20"/>
          <w:szCs w:val="20"/>
        </w:rPr>
        <w:t>but du header</w:t>
      </w:r>
      <w:r w:rsidR="004B5DF5">
        <w:rPr>
          <w:rFonts w:ascii="Courier New" w:hAnsi="Courier New" w:cs="Courier New"/>
          <w:sz w:val="20"/>
          <w:szCs w:val="20"/>
        </w:rPr>
        <w:t xml:space="preserve"> (</w:t>
      </w:r>
      <w:r w:rsidR="00CF7B64">
        <w:rPr>
          <w:rFonts w:ascii="Courier New" w:hAnsi="Courier New" w:cs="Courier New"/>
          <w:sz w:val="20"/>
          <w:szCs w:val="20"/>
        </w:rPr>
        <w:t>n’existe pas dans aucun des</w:t>
      </w:r>
      <w:r w:rsidR="004B5DF5">
        <w:rPr>
          <w:rFonts w:ascii="Courier New" w:hAnsi="Courier New" w:cs="Courier New"/>
          <w:sz w:val="20"/>
          <w:szCs w:val="20"/>
        </w:rPr>
        <w:t xml:space="preserve"> fichiers testés !)</w:t>
      </w:r>
    </w:p>
    <w:p w14:paraId="60D67E06" w14:textId="77777777"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5B7A3D">
        <w:rPr>
          <w:rFonts w:ascii="Courier New" w:hAnsi="Courier New" w:cs="Courier New"/>
          <w:sz w:val="20"/>
          <w:szCs w:val="20"/>
        </w:rPr>
        <w:t>ply</w:t>
      </w:r>
      <w:proofErr w:type="spellEnd"/>
      <w:r w:rsidRPr="005B7A3D">
        <w:rPr>
          <w:rFonts w:ascii="Courier New" w:hAnsi="Courier New" w:cs="Courier New"/>
          <w:sz w:val="20"/>
          <w:szCs w:val="20"/>
        </w:rPr>
        <w:t xml:space="preserve"> </w:t>
      </w:r>
      <w:r w:rsidR="004B5DF5">
        <w:rPr>
          <w:rFonts w:ascii="Courier New" w:hAnsi="Courier New" w:cs="Courier New"/>
          <w:sz w:val="20"/>
          <w:szCs w:val="20"/>
        </w:rPr>
        <w:tab/>
      </w:r>
      <w:r w:rsidR="004B5DF5">
        <w:rPr>
          <w:rFonts w:ascii="Courier New" w:hAnsi="Courier New" w:cs="Courier New"/>
          <w:sz w:val="20"/>
          <w:szCs w:val="20"/>
        </w:rPr>
        <w:tab/>
      </w:r>
      <w:r w:rsidR="004B5DF5">
        <w:rPr>
          <w:rFonts w:ascii="Courier New" w:hAnsi="Courier New" w:cs="Courier New"/>
          <w:sz w:val="20"/>
          <w:szCs w:val="20"/>
        </w:rPr>
        <w:tab/>
      </w:r>
      <w:r w:rsidRPr="005B7A3D">
        <w:rPr>
          <w:rFonts w:ascii="Courier New" w:hAnsi="Courier New" w:cs="Courier New"/>
          <w:sz w:val="20"/>
          <w:szCs w:val="20"/>
        </w:rPr>
        <w:t>// Type du fichier</w:t>
      </w:r>
      <w:r w:rsidR="00CF7B64">
        <w:rPr>
          <w:rFonts w:ascii="Courier New" w:hAnsi="Courier New" w:cs="Courier New"/>
          <w:sz w:val="20"/>
          <w:szCs w:val="20"/>
        </w:rPr>
        <w:t xml:space="preserve"> (Ovni teste sa présence en 1</w:t>
      </w:r>
      <w:r w:rsidR="00CF7B64" w:rsidRPr="00CF7B64">
        <w:rPr>
          <w:rFonts w:ascii="Courier New" w:hAnsi="Courier New" w:cs="Courier New"/>
          <w:sz w:val="20"/>
          <w:szCs w:val="20"/>
          <w:vertAlign w:val="superscript"/>
        </w:rPr>
        <w:t>ère</w:t>
      </w:r>
      <w:r w:rsidR="00CF7B64">
        <w:rPr>
          <w:rFonts w:ascii="Courier New" w:hAnsi="Courier New" w:cs="Courier New"/>
          <w:sz w:val="20"/>
          <w:szCs w:val="20"/>
        </w:rPr>
        <w:t xml:space="preserve"> ligne)</w:t>
      </w:r>
    </w:p>
    <w:p w14:paraId="1FAD8C2A" w14:textId="77777777"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7A3D">
        <w:rPr>
          <w:rFonts w:ascii="Courier New" w:hAnsi="Courier New" w:cs="Courier New"/>
          <w:sz w:val="20"/>
          <w:szCs w:val="20"/>
        </w:rPr>
        <w:t xml:space="preserve">format ascii 1.0  </w:t>
      </w:r>
      <w:r w:rsidR="004B5DF5">
        <w:rPr>
          <w:rFonts w:ascii="Courier New" w:hAnsi="Courier New" w:cs="Courier New"/>
          <w:sz w:val="20"/>
          <w:szCs w:val="20"/>
        </w:rPr>
        <w:tab/>
      </w:r>
      <w:r w:rsidRPr="005B7A3D">
        <w:rPr>
          <w:rFonts w:ascii="Courier New" w:hAnsi="Courier New" w:cs="Courier New"/>
          <w:sz w:val="20"/>
          <w:szCs w:val="20"/>
        </w:rPr>
        <w:t>// Fichier codé en ASCII</w:t>
      </w:r>
    </w:p>
    <w:p w14:paraId="5FE6F4E2" w14:textId="77777777" w:rsidR="00C364F7" w:rsidRPr="003E645F"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E645F">
        <w:rPr>
          <w:rFonts w:ascii="Courier New" w:hAnsi="Courier New" w:cs="Courier New"/>
          <w:sz w:val="20"/>
          <w:szCs w:val="20"/>
          <w:lang w:val="en-US"/>
        </w:rPr>
        <w:t>comment VCGLIB generated</w:t>
      </w:r>
    </w:p>
    <w:p w14:paraId="3A4D62D6" w14:textId="77777777" w:rsidR="00C364F7" w:rsidRPr="003E645F"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E645F">
        <w:rPr>
          <w:rFonts w:ascii="Courier New" w:hAnsi="Courier New" w:cs="Courier New"/>
          <w:sz w:val="20"/>
          <w:szCs w:val="20"/>
          <w:lang w:val="en-US"/>
        </w:rPr>
        <w:t>.</w:t>
      </w:r>
    </w:p>
    <w:p w14:paraId="45D57253" w14:textId="77777777" w:rsidR="00C364F7" w:rsidRPr="003E645F"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E645F">
        <w:rPr>
          <w:rFonts w:ascii="Courier New" w:hAnsi="Courier New" w:cs="Courier New"/>
          <w:sz w:val="20"/>
          <w:szCs w:val="20"/>
          <w:lang w:val="en-US"/>
        </w:rPr>
        <w:t>. // Corps du header</w:t>
      </w:r>
    </w:p>
    <w:p w14:paraId="288FB80A" w14:textId="77777777"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7A3D">
        <w:rPr>
          <w:rFonts w:ascii="Courier New" w:hAnsi="Courier New" w:cs="Courier New"/>
          <w:sz w:val="20"/>
          <w:szCs w:val="20"/>
        </w:rPr>
        <w:t>.</w:t>
      </w:r>
    </w:p>
    <w:p w14:paraId="2C9421F7" w14:textId="77777777"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5B7A3D">
        <w:rPr>
          <w:rFonts w:ascii="Courier New" w:hAnsi="Courier New" w:cs="Courier New"/>
          <w:sz w:val="20"/>
          <w:szCs w:val="20"/>
        </w:rPr>
        <w:t>end_header</w:t>
      </w:r>
      <w:proofErr w:type="spellEnd"/>
      <w:r w:rsidRPr="005B7A3D">
        <w:rPr>
          <w:rFonts w:ascii="Courier New" w:hAnsi="Courier New" w:cs="Courier New"/>
          <w:sz w:val="20"/>
          <w:szCs w:val="20"/>
        </w:rPr>
        <w:t xml:space="preserve">  // Fin du header</w:t>
      </w:r>
    </w:p>
    <w:p w14:paraId="49E7BB66" w14:textId="77777777" w:rsidR="00C364F7" w:rsidRPr="005B7A3D" w:rsidRDefault="00C364F7" w:rsidP="007346D5">
      <w:pPr>
        <w:keepNext/>
        <w:spacing w:before="100" w:beforeAutospacing="1" w:after="100" w:afterAutospacing="1"/>
        <w:rPr>
          <w:rFonts w:ascii="Times New Roman" w:hAnsi="Times New Roman"/>
          <w:sz w:val="24"/>
          <w:szCs w:val="24"/>
        </w:rPr>
      </w:pPr>
      <w:r w:rsidRPr="005B7A3D">
        <w:rPr>
          <w:rFonts w:ascii="Times New Roman" w:hAnsi="Times New Roman"/>
          <w:sz w:val="24"/>
          <w:szCs w:val="24"/>
        </w:rPr>
        <w:t xml:space="preserve">Exemples d'éléments que peut contenir ce header: </w:t>
      </w:r>
    </w:p>
    <w:p w14:paraId="5A0D1A82" w14:textId="77777777" w:rsidR="00C364F7" w:rsidRPr="005B7A3D" w:rsidRDefault="00C364F7" w:rsidP="007346D5">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5B7A3D">
        <w:rPr>
          <w:rFonts w:ascii="Courier New" w:hAnsi="Courier New" w:cs="Courier New"/>
          <w:sz w:val="20"/>
          <w:szCs w:val="20"/>
        </w:rPr>
        <w:t>element</w:t>
      </w:r>
      <w:proofErr w:type="spellEnd"/>
      <w:r w:rsidRPr="005B7A3D">
        <w:rPr>
          <w:rFonts w:ascii="Courier New" w:hAnsi="Courier New" w:cs="Courier New"/>
          <w:sz w:val="20"/>
          <w:szCs w:val="20"/>
        </w:rPr>
        <w:t xml:space="preserve"> vertex 100  </w:t>
      </w:r>
      <w:r>
        <w:rPr>
          <w:rFonts w:ascii="Courier New" w:hAnsi="Courier New" w:cs="Courier New"/>
          <w:sz w:val="20"/>
          <w:szCs w:val="20"/>
        </w:rPr>
        <w:tab/>
      </w:r>
      <w:r w:rsidRPr="005B7A3D">
        <w:rPr>
          <w:rFonts w:ascii="Courier New" w:hAnsi="Courier New" w:cs="Courier New"/>
          <w:sz w:val="20"/>
          <w:szCs w:val="20"/>
        </w:rPr>
        <w:t>// Cette ligne signifie qu'il y a 100 points</w:t>
      </w:r>
    </w:p>
    <w:p w14:paraId="43BEE0FE" w14:textId="77777777" w:rsidR="00C364F7" w:rsidRPr="005B7A3D" w:rsidRDefault="00C364F7" w:rsidP="007346D5">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5B7A3D">
        <w:rPr>
          <w:rFonts w:ascii="Courier New" w:hAnsi="Courier New" w:cs="Courier New"/>
          <w:sz w:val="20"/>
          <w:szCs w:val="20"/>
        </w:rPr>
        <w:t>property</w:t>
      </w:r>
      <w:proofErr w:type="spellEnd"/>
      <w:r w:rsidRPr="005B7A3D">
        <w:rPr>
          <w:rFonts w:ascii="Courier New" w:hAnsi="Courier New" w:cs="Courier New"/>
          <w:sz w:val="20"/>
          <w:szCs w:val="20"/>
        </w:rPr>
        <w:t xml:space="preserve"> </w:t>
      </w:r>
      <w:proofErr w:type="spellStart"/>
      <w:r w:rsidRPr="005B7A3D">
        <w:rPr>
          <w:rFonts w:ascii="Courier New" w:hAnsi="Courier New" w:cs="Courier New"/>
          <w:sz w:val="20"/>
          <w:szCs w:val="20"/>
        </w:rPr>
        <w:t>float</w:t>
      </w:r>
      <w:proofErr w:type="spellEnd"/>
      <w:r w:rsidRPr="005B7A3D">
        <w:rPr>
          <w:rFonts w:ascii="Courier New" w:hAnsi="Courier New" w:cs="Courier New"/>
          <w:sz w:val="20"/>
          <w:szCs w:val="20"/>
        </w:rPr>
        <w:t xml:space="preserve"> x  </w:t>
      </w:r>
      <w:r>
        <w:rPr>
          <w:rFonts w:ascii="Courier New" w:hAnsi="Courier New" w:cs="Courier New"/>
          <w:sz w:val="20"/>
          <w:szCs w:val="20"/>
        </w:rPr>
        <w:tab/>
      </w:r>
      <w:r w:rsidRPr="005B7A3D">
        <w:rPr>
          <w:rFonts w:ascii="Courier New" w:hAnsi="Courier New" w:cs="Courier New"/>
          <w:sz w:val="20"/>
          <w:szCs w:val="20"/>
        </w:rPr>
        <w:t>// l'abscisse du point sur l'axe des x</w:t>
      </w:r>
    </w:p>
    <w:p w14:paraId="0CCA3C1B" w14:textId="77777777" w:rsidR="00C364F7" w:rsidRPr="005B7A3D" w:rsidRDefault="00C364F7" w:rsidP="007346D5">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5B7A3D">
        <w:rPr>
          <w:rFonts w:ascii="Courier New" w:hAnsi="Courier New" w:cs="Courier New"/>
          <w:sz w:val="20"/>
          <w:szCs w:val="20"/>
        </w:rPr>
        <w:t>property</w:t>
      </w:r>
      <w:proofErr w:type="spellEnd"/>
      <w:r w:rsidRPr="005B7A3D">
        <w:rPr>
          <w:rFonts w:ascii="Courier New" w:hAnsi="Courier New" w:cs="Courier New"/>
          <w:sz w:val="20"/>
          <w:szCs w:val="20"/>
        </w:rPr>
        <w:t xml:space="preserve"> </w:t>
      </w:r>
      <w:proofErr w:type="spellStart"/>
      <w:r w:rsidRPr="005B7A3D">
        <w:rPr>
          <w:rFonts w:ascii="Courier New" w:hAnsi="Courier New" w:cs="Courier New"/>
          <w:sz w:val="20"/>
          <w:szCs w:val="20"/>
        </w:rPr>
        <w:t>float</w:t>
      </w:r>
      <w:proofErr w:type="spellEnd"/>
      <w:r w:rsidRPr="005B7A3D">
        <w:rPr>
          <w:rFonts w:ascii="Courier New" w:hAnsi="Courier New" w:cs="Courier New"/>
          <w:sz w:val="20"/>
          <w:szCs w:val="20"/>
        </w:rPr>
        <w:t xml:space="preserve"> y  </w:t>
      </w:r>
      <w:r>
        <w:rPr>
          <w:rFonts w:ascii="Courier New" w:hAnsi="Courier New" w:cs="Courier New"/>
          <w:sz w:val="20"/>
          <w:szCs w:val="20"/>
        </w:rPr>
        <w:tab/>
      </w:r>
      <w:r w:rsidRPr="005B7A3D">
        <w:rPr>
          <w:rFonts w:ascii="Courier New" w:hAnsi="Courier New" w:cs="Courier New"/>
          <w:sz w:val="20"/>
          <w:szCs w:val="20"/>
        </w:rPr>
        <w:t>// l'ordonnée du point sur l'axe des y</w:t>
      </w:r>
    </w:p>
    <w:p w14:paraId="45708464" w14:textId="77777777" w:rsidR="00C364F7" w:rsidRPr="005B7A3D" w:rsidRDefault="00C364F7" w:rsidP="007346D5">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5B7A3D">
        <w:rPr>
          <w:rFonts w:ascii="Courier New" w:hAnsi="Courier New" w:cs="Courier New"/>
          <w:sz w:val="20"/>
          <w:szCs w:val="20"/>
        </w:rPr>
        <w:t>property</w:t>
      </w:r>
      <w:proofErr w:type="spellEnd"/>
      <w:r w:rsidRPr="005B7A3D">
        <w:rPr>
          <w:rFonts w:ascii="Courier New" w:hAnsi="Courier New" w:cs="Courier New"/>
          <w:sz w:val="20"/>
          <w:szCs w:val="20"/>
        </w:rPr>
        <w:t xml:space="preserve"> </w:t>
      </w:r>
      <w:proofErr w:type="spellStart"/>
      <w:r w:rsidRPr="005B7A3D">
        <w:rPr>
          <w:rFonts w:ascii="Courier New" w:hAnsi="Courier New" w:cs="Courier New"/>
          <w:sz w:val="20"/>
          <w:szCs w:val="20"/>
        </w:rPr>
        <w:t>float</w:t>
      </w:r>
      <w:proofErr w:type="spellEnd"/>
      <w:r w:rsidRPr="005B7A3D">
        <w:rPr>
          <w:rFonts w:ascii="Courier New" w:hAnsi="Courier New" w:cs="Courier New"/>
          <w:sz w:val="20"/>
          <w:szCs w:val="20"/>
        </w:rPr>
        <w:t xml:space="preserve"> z  </w:t>
      </w:r>
      <w:r>
        <w:rPr>
          <w:rFonts w:ascii="Courier New" w:hAnsi="Courier New" w:cs="Courier New"/>
          <w:sz w:val="20"/>
          <w:szCs w:val="20"/>
        </w:rPr>
        <w:tab/>
      </w:r>
      <w:r w:rsidRPr="005B7A3D">
        <w:rPr>
          <w:rFonts w:ascii="Courier New" w:hAnsi="Courier New" w:cs="Courier New"/>
          <w:sz w:val="20"/>
          <w:szCs w:val="20"/>
        </w:rPr>
        <w:t>// la cote sur l'axe des z</w:t>
      </w:r>
    </w:p>
    <w:p w14:paraId="0893CD18" w14:textId="77777777"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5B7A3D">
        <w:rPr>
          <w:rFonts w:ascii="Courier New" w:hAnsi="Courier New" w:cs="Courier New"/>
          <w:sz w:val="20"/>
          <w:szCs w:val="20"/>
          <w:lang w:val="en-US"/>
        </w:rPr>
        <w:t xml:space="preserve">property float </w:t>
      </w:r>
      <w:proofErr w:type="spellStart"/>
      <w:r w:rsidRPr="005B7A3D">
        <w:rPr>
          <w:rFonts w:ascii="Courier New" w:hAnsi="Courier New" w:cs="Courier New"/>
          <w:sz w:val="20"/>
          <w:szCs w:val="20"/>
          <w:lang w:val="en-US"/>
        </w:rPr>
        <w:t>nx</w:t>
      </w:r>
      <w:proofErr w:type="spellEnd"/>
      <w:r w:rsidRPr="005B7A3D">
        <w:rPr>
          <w:rFonts w:ascii="Courier New" w:hAnsi="Courier New" w:cs="Courier New"/>
          <w:sz w:val="20"/>
          <w:szCs w:val="20"/>
          <w:lang w:val="en-US"/>
        </w:rPr>
        <w:t xml:space="preserve">  </w:t>
      </w:r>
      <w:r>
        <w:rPr>
          <w:rFonts w:ascii="Courier New" w:hAnsi="Courier New" w:cs="Courier New"/>
          <w:sz w:val="20"/>
          <w:szCs w:val="20"/>
          <w:lang w:val="en-US"/>
        </w:rPr>
        <w:tab/>
      </w:r>
      <w:r w:rsidRPr="005B7A3D">
        <w:rPr>
          <w:rFonts w:ascii="Courier New" w:hAnsi="Courier New" w:cs="Courier New"/>
          <w:sz w:val="20"/>
          <w:szCs w:val="20"/>
          <w:lang w:val="en-US"/>
        </w:rPr>
        <w:t xml:space="preserve">// la </w:t>
      </w:r>
      <w:proofErr w:type="spellStart"/>
      <w:r w:rsidRPr="005B7A3D">
        <w:rPr>
          <w:rFonts w:ascii="Courier New" w:hAnsi="Courier New" w:cs="Courier New"/>
          <w:sz w:val="20"/>
          <w:szCs w:val="20"/>
          <w:lang w:val="en-US"/>
        </w:rPr>
        <w:t>normale</w:t>
      </w:r>
      <w:proofErr w:type="spellEnd"/>
      <w:r w:rsidRPr="005B7A3D">
        <w:rPr>
          <w:rFonts w:ascii="Courier New" w:hAnsi="Courier New" w:cs="Courier New"/>
          <w:sz w:val="20"/>
          <w:szCs w:val="20"/>
          <w:lang w:val="en-US"/>
        </w:rPr>
        <w:t xml:space="preserve"> a x</w:t>
      </w:r>
    </w:p>
    <w:p w14:paraId="292FC040" w14:textId="77777777"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5B7A3D">
        <w:rPr>
          <w:rFonts w:ascii="Courier New" w:hAnsi="Courier New" w:cs="Courier New"/>
          <w:sz w:val="20"/>
          <w:szCs w:val="20"/>
          <w:lang w:val="en-US"/>
        </w:rPr>
        <w:t xml:space="preserve">property float </w:t>
      </w:r>
      <w:proofErr w:type="spellStart"/>
      <w:r w:rsidRPr="005B7A3D">
        <w:rPr>
          <w:rFonts w:ascii="Courier New" w:hAnsi="Courier New" w:cs="Courier New"/>
          <w:sz w:val="20"/>
          <w:szCs w:val="20"/>
          <w:lang w:val="en-US"/>
        </w:rPr>
        <w:t>ny</w:t>
      </w:r>
      <w:proofErr w:type="spellEnd"/>
    </w:p>
    <w:p w14:paraId="27EF2960" w14:textId="77777777"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5B7A3D">
        <w:rPr>
          <w:rFonts w:ascii="Courier New" w:hAnsi="Courier New" w:cs="Courier New"/>
          <w:sz w:val="20"/>
          <w:szCs w:val="20"/>
          <w:lang w:val="en-US"/>
        </w:rPr>
        <w:t xml:space="preserve">property float </w:t>
      </w:r>
      <w:proofErr w:type="spellStart"/>
      <w:r w:rsidRPr="005B7A3D">
        <w:rPr>
          <w:rFonts w:ascii="Courier New" w:hAnsi="Courier New" w:cs="Courier New"/>
          <w:sz w:val="20"/>
          <w:szCs w:val="20"/>
          <w:lang w:val="en-US"/>
        </w:rPr>
        <w:t>nz</w:t>
      </w:r>
      <w:proofErr w:type="spellEnd"/>
    </w:p>
    <w:p w14:paraId="1D12FE5A" w14:textId="77777777" w:rsidR="00C364F7" w:rsidRPr="003E645F"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E645F">
        <w:rPr>
          <w:rFonts w:ascii="Courier New" w:hAnsi="Courier New" w:cs="Courier New"/>
          <w:sz w:val="20"/>
          <w:szCs w:val="20"/>
          <w:lang w:val="en-US"/>
        </w:rPr>
        <w:t xml:space="preserve">property </w:t>
      </w:r>
      <w:proofErr w:type="spellStart"/>
      <w:r w:rsidRPr="003E645F">
        <w:rPr>
          <w:rFonts w:ascii="Courier New" w:hAnsi="Courier New" w:cs="Courier New"/>
          <w:sz w:val="20"/>
          <w:szCs w:val="20"/>
          <w:lang w:val="en-US"/>
        </w:rPr>
        <w:t>uchar</w:t>
      </w:r>
      <w:proofErr w:type="spellEnd"/>
      <w:r w:rsidRPr="003E645F">
        <w:rPr>
          <w:rFonts w:ascii="Courier New" w:hAnsi="Courier New" w:cs="Courier New"/>
          <w:sz w:val="20"/>
          <w:szCs w:val="20"/>
          <w:lang w:val="en-US"/>
        </w:rPr>
        <w:t xml:space="preserve"> red  </w:t>
      </w:r>
      <w:r w:rsidRPr="003E645F">
        <w:rPr>
          <w:rFonts w:ascii="Courier New" w:hAnsi="Courier New" w:cs="Courier New"/>
          <w:sz w:val="20"/>
          <w:szCs w:val="20"/>
          <w:lang w:val="en-US"/>
        </w:rPr>
        <w:tab/>
        <w:t>// le rouge du code RGB</w:t>
      </w:r>
    </w:p>
    <w:p w14:paraId="7CB47831" w14:textId="77777777"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5B7A3D">
        <w:rPr>
          <w:rFonts w:ascii="Courier New" w:hAnsi="Courier New" w:cs="Courier New"/>
          <w:sz w:val="20"/>
          <w:szCs w:val="20"/>
          <w:lang w:val="en-US"/>
        </w:rPr>
        <w:t xml:space="preserve">property </w:t>
      </w:r>
      <w:proofErr w:type="spellStart"/>
      <w:r w:rsidRPr="005B7A3D">
        <w:rPr>
          <w:rFonts w:ascii="Courier New" w:hAnsi="Courier New" w:cs="Courier New"/>
          <w:sz w:val="20"/>
          <w:szCs w:val="20"/>
          <w:lang w:val="en-US"/>
        </w:rPr>
        <w:t>uchar</w:t>
      </w:r>
      <w:proofErr w:type="spellEnd"/>
      <w:r w:rsidRPr="005B7A3D">
        <w:rPr>
          <w:rFonts w:ascii="Courier New" w:hAnsi="Courier New" w:cs="Courier New"/>
          <w:sz w:val="20"/>
          <w:szCs w:val="20"/>
          <w:lang w:val="en-US"/>
        </w:rPr>
        <w:t xml:space="preserve"> green  </w:t>
      </w:r>
      <w:r>
        <w:rPr>
          <w:rFonts w:ascii="Courier New" w:hAnsi="Courier New" w:cs="Courier New"/>
          <w:sz w:val="20"/>
          <w:szCs w:val="20"/>
          <w:lang w:val="en-US"/>
        </w:rPr>
        <w:tab/>
      </w:r>
      <w:r w:rsidRPr="005B7A3D">
        <w:rPr>
          <w:rFonts w:ascii="Courier New" w:hAnsi="Courier New" w:cs="Courier New"/>
          <w:sz w:val="20"/>
          <w:szCs w:val="20"/>
          <w:lang w:val="en-US"/>
        </w:rPr>
        <w:t>// le vert</w:t>
      </w:r>
    </w:p>
    <w:p w14:paraId="3273E42A" w14:textId="77777777"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5B7A3D">
        <w:rPr>
          <w:rFonts w:ascii="Courier New" w:hAnsi="Courier New" w:cs="Courier New"/>
          <w:sz w:val="20"/>
          <w:szCs w:val="20"/>
          <w:lang w:val="en-US"/>
        </w:rPr>
        <w:t xml:space="preserve">property </w:t>
      </w:r>
      <w:proofErr w:type="spellStart"/>
      <w:r w:rsidRPr="005B7A3D">
        <w:rPr>
          <w:rFonts w:ascii="Courier New" w:hAnsi="Courier New" w:cs="Courier New"/>
          <w:sz w:val="20"/>
          <w:szCs w:val="20"/>
          <w:lang w:val="en-US"/>
        </w:rPr>
        <w:t>uchar</w:t>
      </w:r>
      <w:proofErr w:type="spellEnd"/>
      <w:r w:rsidRPr="005B7A3D">
        <w:rPr>
          <w:rFonts w:ascii="Courier New" w:hAnsi="Courier New" w:cs="Courier New"/>
          <w:sz w:val="20"/>
          <w:szCs w:val="20"/>
          <w:lang w:val="en-US"/>
        </w:rPr>
        <w:t xml:space="preserve"> blue  </w:t>
      </w:r>
      <w:r>
        <w:rPr>
          <w:rFonts w:ascii="Courier New" w:hAnsi="Courier New" w:cs="Courier New"/>
          <w:sz w:val="20"/>
          <w:szCs w:val="20"/>
          <w:lang w:val="en-US"/>
        </w:rPr>
        <w:tab/>
      </w:r>
      <w:r w:rsidRPr="005B7A3D">
        <w:rPr>
          <w:rFonts w:ascii="Courier New" w:hAnsi="Courier New" w:cs="Courier New"/>
          <w:sz w:val="20"/>
          <w:szCs w:val="20"/>
          <w:lang w:val="en-US"/>
        </w:rPr>
        <w:t>// le bleu</w:t>
      </w:r>
    </w:p>
    <w:p w14:paraId="2304FC8C" w14:textId="77777777"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5B7A3D">
        <w:rPr>
          <w:rFonts w:ascii="Courier New" w:hAnsi="Courier New" w:cs="Courier New"/>
          <w:sz w:val="20"/>
          <w:szCs w:val="20"/>
        </w:rPr>
        <w:t>property</w:t>
      </w:r>
      <w:proofErr w:type="spellEnd"/>
      <w:r w:rsidRPr="005B7A3D">
        <w:rPr>
          <w:rFonts w:ascii="Courier New" w:hAnsi="Courier New" w:cs="Courier New"/>
          <w:sz w:val="20"/>
          <w:szCs w:val="20"/>
        </w:rPr>
        <w:t xml:space="preserve"> </w:t>
      </w:r>
      <w:proofErr w:type="spellStart"/>
      <w:r w:rsidRPr="005B7A3D">
        <w:rPr>
          <w:rFonts w:ascii="Courier New" w:hAnsi="Courier New" w:cs="Courier New"/>
          <w:sz w:val="20"/>
          <w:szCs w:val="20"/>
        </w:rPr>
        <w:t>uchar</w:t>
      </w:r>
      <w:proofErr w:type="spellEnd"/>
      <w:r w:rsidRPr="005B7A3D">
        <w:rPr>
          <w:rFonts w:ascii="Courier New" w:hAnsi="Courier New" w:cs="Courier New"/>
          <w:sz w:val="20"/>
          <w:szCs w:val="20"/>
        </w:rPr>
        <w:t xml:space="preserve"> alpha </w:t>
      </w:r>
      <w:r>
        <w:rPr>
          <w:rFonts w:ascii="Courier New" w:hAnsi="Courier New" w:cs="Courier New"/>
          <w:sz w:val="20"/>
          <w:szCs w:val="20"/>
        </w:rPr>
        <w:tab/>
      </w:r>
      <w:r w:rsidRPr="005B7A3D">
        <w:rPr>
          <w:rFonts w:ascii="Courier New" w:hAnsi="Courier New" w:cs="Courier New"/>
          <w:sz w:val="20"/>
          <w:szCs w:val="20"/>
        </w:rPr>
        <w:t>// la transparence</w:t>
      </w:r>
    </w:p>
    <w:p w14:paraId="11593FCF" w14:textId="77777777"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5B7A3D">
        <w:rPr>
          <w:rFonts w:ascii="Courier New" w:hAnsi="Courier New" w:cs="Courier New"/>
          <w:sz w:val="20"/>
          <w:szCs w:val="20"/>
        </w:rPr>
        <w:t>element</w:t>
      </w:r>
      <w:proofErr w:type="spellEnd"/>
      <w:r w:rsidRPr="005B7A3D">
        <w:rPr>
          <w:rFonts w:ascii="Courier New" w:hAnsi="Courier New" w:cs="Courier New"/>
          <w:sz w:val="20"/>
          <w:szCs w:val="20"/>
        </w:rPr>
        <w:t xml:space="preserve"> face 1000  </w:t>
      </w:r>
      <w:r>
        <w:rPr>
          <w:rFonts w:ascii="Courier New" w:hAnsi="Courier New" w:cs="Courier New"/>
          <w:sz w:val="20"/>
          <w:szCs w:val="20"/>
        </w:rPr>
        <w:tab/>
      </w:r>
      <w:r w:rsidRPr="005B7A3D">
        <w:rPr>
          <w:rFonts w:ascii="Courier New" w:hAnsi="Courier New" w:cs="Courier New"/>
          <w:sz w:val="20"/>
          <w:szCs w:val="20"/>
        </w:rPr>
        <w:t>// Cette ligne signifie qu'il y a 1000 faces</w:t>
      </w:r>
    </w:p>
    <w:p w14:paraId="27F19D7A" w14:textId="77777777"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5B7A3D">
        <w:rPr>
          <w:rFonts w:ascii="Courier New" w:hAnsi="Courier New" w:cs="Courier New"/>
          <w:sz w:val="20"/>
          <w:szCs w:val="20"/>
        </w:rPr>
        <w:t>property</w:t>
      </w:r>
      <w:proofErr w:type="spellEnd"/>
      <w:r w:rsidRPr="005B7A3D">
        <w:rPr>
          <w:rFonts w:ascii="Courier New" w:hAnsi="Courier New" w:cs="Courier New"/>
          <w:sz w:val="20"/>
          <w:szCs w:val="20"/>
        </w:rPr>
        <w:t xml:space="preserve"> </w:t>
      </w:r>
      <w:proofErr w:type="spellStart"/>
      <w:r w:rsidRPr="005B7A3D">
        <w:rPr>
          <w:rFonts w:ascii="Courier New" w:hAnsi="Courier New" w:cs="Courier New"/>
          <w:sz w:val="20"/>
          <w:szCs w:val="20"/>
        </w:rPr>
        <w:t>list</w:t>
      </w:r>
      <w:proofErr w:type="spellEnd"/>
      <w:r w:rsidRPr="005B7A3D">
        <w:rPr>
          <w:rFonts w:ascii="Courier New" w:hAnsi="Courier New" w:cs="Courier New"/>
          <w:sz w:val="20"/>
          <w:szCs w:val="20"/>
        </w:rPr>
        <w:t xml:space="preserve"> </w:t>
      </w:r>
      <w:proofErr w:type="spellStart"/>
      <w:r w:rsidRPr="005B7A3D">
        <w:rPr>
          <w:rFonts w:ascii="Courier New" w:hAnsi="Courier New" w:cs="Courier New"/>
          <w:sz w:val="20"/>
          <w:szCs w:val="20"/>
        </w:rPr>
        <w:t>uchar</w:t>
      </w:r>
      <w:proofErr w:type="spellEnd"/>
      <w:r w:rsidRPr="005B7A3D">
        <w:rPr>
          <w:rFonts w:ascii="Courier New" w:hAnsi="Courier New" w:cs="Courier New"/>
          <w:sz w:val="20"/>
          <w:szCs w:val="20"/>
        </w:rPr>
        <w:t xml:space="preserve"> </w:t>
      </w:r>
      <w:proofErr w:type="spellStart"/>
      <w:r w:rsidRPr="005B7A3D">
        <w:rPr>
          <w:rFonts w:ascii="Courier New" w:hAnsi="Courier New" w:cs="Courier New"/>
          <w:sz w:val="20"/>
          <w:szCs w:val="20"/>
        </w:rPr>
        <w:t>int</w:t>
      </w:r>
      <w:proofErr w:type="spellEnd"/>
      <w:r w:rsidRPr="005B7A3D">
        <w:rPr>
          <w:rFonts w:ascii="Courier New" w:hAnsi="Courier New" w:cs="Courier New"/>
          <w:sz w:val="20"/>
          <w:szCs w:val="20"/>
        </w:rPr>
        <w:t xml:space="preserve"> </w:t>
      </w:r>
      <w:proofErr w:type="spellStart"/>
      <w:r w:rsidRPr="005B7A3D">
        <w:rPr>
          <w:rFonts w:ascii="Courier New" w:hAnsi="Courier New" w:cs="Courier New"/>
          <w:sz w:val="20"/>
          <w:szCs w:val="20"/>
        </w:rPr>
        <w:t>vertex_indices</w:t>
      </w:r>
      <w:proofErr w:type="spellEnd"/>
      <w:r w:rsidRPr="005B7A3D">
        <w:rPr>
          <w:rFonts w:ascii="Courier New" w:hAnsi="Courier New" w:cs="Courier New"/>
          <w:sz w:val="20"/>
          <w:szCs w:val="20"/>
        </w:rPr>
        <w:t xml:space="preserve"> // liste des nombres de points qui vont se trouver dans chaque facette</w:t>
      </w:r>
    </w:p>
    <w:p w14:paraId="7B330A6A" w14:textId="77777777" w:rsidR="00C364F7" w:rsidRPr="005B7A3D" w:rsidRDefault="00C364F7" w:rsidP="00C364F7">
      <w:pPr>
        <w:spacing w:before="100" w:beforeAutospacing="1" w:after="100" w:afterAutospacing="1"/>
        <w:outlineLvl w:val="1"/>
        <w:rPr>
          <w:rFonts w:ascii="Times New Roman" w:hAnsi="Times New Roman"/>
          <w:b/>
          <w:bCs/>
          <w:sz w:val="36"/>
          <w:szCs w:val="36"/>
        </w:rPr>
      </w:pPr>
      <w:r w:rsidRPr="005B7A3D">
        <w:rPr>
          <w:rFonts w:ascii="Times New Roman" w:hAnsi="Times New Roman"/>
          <w:b/>
          <w:bCs/>
          <w:sz w:val="36"/>
          <w:szCs w:val="36"/>
        </w:rPr>
        <w:t>Voir aussi</w:t>
      </w:r>
    </w:p>
    <w:p w14:paraId="70236E14" w14:textId="77777777" w:rsidR="00C364F7" w:rsidRPr="004B5DF5" w:rsidRDefault="00000000" w:rsidP="00C364F7">
      <w:pPr>
        <w:numPr>
          <w:ilvl w:val="0"/>
          <w:numId w:val="58"/>
        </w:numPr>
        <w:spacing w:before="100" w:beforeAutospacing="1" w:after="100" w:afterAutospacing="1"/>
        <w:jc w:val="left"/>
        <w:rPr>
          <w:rFonts w:cs="Arial"/>
          <w:sz w:val="24"/>
          <w:szCs w:val="24"/>
        </w:rPr>
      </w:pPr>
      <w:hyperlink r:id="rId97" w:tooltip="MeshLab" w:history="1">
        <w:proofErr w:type="spellStart"/>
        <w:r w:rsidR="00C364F7" w:rsidRPr="004B5DF5">
          <w:rPr>
            <w:rFonts w:cs="Arial"/>
            <w:color w:val="0000FF"/>
            <w:sz w:val="24"/>
            <w:szCs w:val="24"/>
            <w:u w:val="single"/>
          </w:rPr>
          <w:t>MeshLab</w:t>
        </w:r>
        <w:proofErr w:type="spellEnd"/>
      </w:hyperlink>
      <w:r w:rsidR="00C364F7" w:rsidRPr="004B5DF5">
        <w:rPr>
          <w:rFonts w:cs="Arial"/>
          <w:sz w:val="24"/>
          <w:szCs w:val="24"/>
        </w:rPr>
        <w:t xml:space="preserve"> : Application open source Windows, Mac OS X et Linux, pour visualiser, traiter et convertir des </w:t>
      </w:r>
      <w:hyperlink r:id="rId98" w:tooltip="Maillage (structure de données)" w:history="1">
        <w:r w:rsidR="00C364F7" w:rsidRPr="004B5DF5">
          <w:rPr>
            <w:rFonts w:cs="Arial"/>
            <w:color w:val="0000FF"/>
            <w:sz w:val="24"/>
            <w:szCs w:val="24"/>
            <w:u w:val="single"/>
          </w:rPr>
          <w:t>maillages</w:t>
        </w:r>
      </w:hyperlink>
      <w:r w:rsidR="00C364F7" w:rsidRPr="004B5DF5">
        <w:rPr>
          <w:rFonts w:cs="Arial"/>
          <w:sz w:val="24"/>
          <w:szCs w:val="24"/>
        </w:rPr>
        <w:t xml:space="preserve"> tri-dimensionnels depuis ou vers le format PLY.</w:t>
      </w:r>
    </w:p>
    <w:p w14:paraId="1A42F2EC" w14:textId="77777777" w:rsidR="00C364F7" w:rsidRPr="004B5DF5" w:rsidRDefault="00000000" w:rsidP="00C364F7">
      <w:pPr>
        <w:numPr>
          <w:ilvl w:val="0"/>
          <w:numId w:val="58"/>
        </w:numPr>
        <w:spacing w:before="100" w:beforeAutospacing="1" w:after="100" w:afterAutospacing="1"/>
        <w:jc w:val="left"/>
        <w:rPr>
          <w:rFonts w:cs="Arial"/>
          <w:sz w:val="24"/>
          <w:szCs w:val="24"/>
        </w:rPr>
      </w:pPr>
      <w:hyperlink r:id="rId99" w:tooltip="CloudCompare" w:history="1">
        <w:proofErr w:type="spellStart"/>
        <w:r w:rsidR="00C364F7" w:rsidRPr="004B5DF5">
          <w:rPr>
            <w:rFonts w:cs="Arial"/>
            <w:color w:val="0000FF"/>
            <w:sz w:val="24"/>
            <w:szCs w:val="24"/>
            <w:u w:val="single"/>
          </w:rPr>
          <w:t>CloudCompare</w:t>
        </w:r>
        <w:proofErr w:type="spellEnd"/>
      </w:hyperlink>
      <w:r w:rsidR="00C364F7" w:rsidRPr="004B5DF5">
        <w:rPr>
          <w:rFonts w:cs="Arial"/>
          <w:sz w:val="24"/>
          <w:szCs w:val="24"/>
        </w:rPr>
        <w:t xml:space="preserve"> : Application open source Windows et Linux, pour visualiser, traiter et convertir des </w:t>
      </w:r>
      <w:hyperlink r:id="rId100" w:tooltip="Maillage (structure de données)" w:history="1">
        <w:r w:rsidR="00C364F7" w:rsidRPr="004B5DF5">
          <w:rPr>
            <w:rFonts w:cs="Arial"/>
            <w:color w:val="0000FF"/>
            <w:sz w:val="24"/>
            <w:szCs w:val="24"/>
            <w:u w:val="single"/>
          </w:rPr>
          <w:t>maillages</w:t>
        </w:r>
      </w:hyperlink>
      <w:r w:rsidR="00C364F7" w:rsidRPr="004B5DF5">
        <w:rPr>
          <w:rFonts w:cs="Arial"/>
          <w:sz w:val="24"/>
          <w:szCs w:val="24"/>
        </w:rPr>
        <w:t xml:space="preserve"> ou nuages de points tri-dimensionnels depuis ou vers le format PLY.</w:t>
      </w:r>
    </w:p>
    <w:p w14:paraId="156E12BE" w14:textId="77777777" w:rsidR="00C364F7" w:rsidRPr="004B5DF5" w:rsidRDefault="00000000" w:rsidP="00C364F7">
      <w:pPr>
        <w:numPr>
          <w:ilvl w:val="0"/>
          <w:numId w:val="58"/>
        </w:numPr>
        <w:spacing w:before="100" w:beforeAutospacing="1" w:after="100" w:afterAutospacing="1"/>
        <w:jc w:val="left"/>
        <w:rPr>
          <w:rFonts w:cs="Arial"/>
          <w:sz w:val="24"/>
          <w:szCs w:val="24"/>
        </w:rPr>
      </w:pPr>
      <w:hyperlink r:id="rId101" w:tooltip="Mathematica" w:history="1">
        <w:r w:rsidR="00C364F7" w:rsidRPr="004B5DF5">
          <w:rPr>
            <w:rFonts w:cs="Arial"/>
            <w:color w:val="0000FF"/>
            <w:sz w:val="24"/>
            <w:szCs w:val="24"/>
            <w:u w:val="single"/>
          </w:rPr>
          <w:t>Mathematica</w:t>
        </w:r>
      </w:hyperlink>
      <w:r w:rsidR="00C364F7" w:rsidRPr="004B5DF5">
        <w:rPr>
          <w:rFonts w:cs="Arial"/>
          <w:sz w:val="24"/>
          <w:szCs w:val="24"/>
        </w:rPr>
        <w:t xml:space="preserve"> Une méthode de calcul fonctionnant avec les fichiers PLY.</w:t>
      </w:r>
    </w:p>
    <w:p w14:paraId="3AD1AFAE" w14:textId="77777777" w:rsidR="00C364F7" w:rsidRPr="005B7A3D" w:rsidRDefault="00C364F7" w:rsidP="00C364F7">
      <w:pPr>
        <w:rPr>
          <w:rFonts w:ascii="Times New Roman" w:hAnsi="Times New Roman"/>
          <w:b/>
          <w:bCs/>
          <w:sz w:val="36"/>
          <w:szCs w:val="36"/>
        </w:rPr>
      </w:pPr>
      <w:r w:rsidRPr="005B7A3D">
        <w:rPr>
          <w:rFonts w:ascii="Times New Roman" w:hAnsi="Times New Roman"/>
          <w:b/>
          <w:bCs/>
          <w:sz w:val="36"/>
          <w:szCs w:val="36"/>
        </w:rPr>
        <w:t>Références</w:t>
      </w:r>
      <w:r w:rsidR="00C8656B">
        <w:rPr>
          <w:rFonts w:ascii="Times New Roman" w:hAnsi="Times New Roman"/>
          <w:b/>
          <w:bCs/>
          <w:sz w:val="36"/>
          <w:szCs w:val="36"/>
        </w:rPr>
        <w:t>/Liens</w:t>
      </w:r>
    </w:p>
    <w:p w14:paraId="194D89F1" w14:textId="77777777" w:rsidR="00FB77B6" w:rsidRPr="00FB77B6" w:rsidRDefault="00FB77B6" w:rsidP="00C364F7">
      <w:pPr>
        <w:numPr>
          <w:ilvl w:val="0"/>
          <w:numId w:val="59"/>
        </w:numPr>
        <w:spacing w:before="100" w:beforeAutospacing="1" w:after="100" w:afterAutospacing="1"/>
        <w:jc w:val="left"/>
        <w:rPr>
          <w:rFonts w:cs="Arial"/>
          <w:sz w:val="24"/>
          <w:szCs w:val="24"/>
          <w:lang w:val="en-US"/>
        </w:rPr>
      </w:pPr>
      <w:r w:rsidRPr="00401D4A">
        <w:rPr>
          <w:rFonts w:cs="Arial"/>
          <w:iCs/>
          <w:sz w:val="24"/>
          <w:szCs w:val="24"/>
          <w:lang w:val="en-US"/>
        </w:rPr>
        <w:t xml:space="preserve">Greg Turk. </w:t>
      </w:r>
      <w:hyperlink r:id="rId102" w:history="1">
        <w:r w:rsidRPr="00401D4A">
          <w:rPr>
            <w:rFonts w:cs="Arial"/>
            <w:iCs/>
            <w:color w:val="0000FF"/>
            <w:sz w:val="24"/>
            <w:szCs w:val="24"/>
            <w:u w:val="single"/>
            <w:lang w:val="en-US"/>
          </w:rPr>
          <w:t>"The PLY Polygon File Format"</w:t>
        </w:r>
      </w:hyperlink>
      <w:r w:rsidRPr="00401D4A">
        <w:rPr>
          <w:rFonts w:cs="Arial"/>
          <w:iCs/>
          <w:sz w:val="24"/>
          <w:szCs w:val="24"/>
          <w:lang w:val="en-US"/>
        </w:rPr>
        <w:t>.</w:t>
      </w:r>
    </w:p>
    <w:p w14:paraId="4EB1B353" w14:textId="77777777" w:rsidR="00FB77B6" w:rsidRPr="00FB77B6" w:rsidRDefault="00000000" w:rsidP="00FB77B6">
      <w:pPr>
        <w:numPr>
          <w:ilvl w:val="0"/>
          <w:numId w:val="59"/>
        </w:numPr>
        <w:spacing w:before="100" w:beforeAutospacing="1" w:after="100" w:afterAutospacing="1"/>
        <w:jc w:val="left"/>
        <w:rPr>
          <w:rFonts w:cs="Arial"/>
          <w:sz w:val="24"/>
          <w:szCs w:val="24"/>
        </w:rPr>
      </w:pPr>
      <w:hyperlink r:id="rId103" w:history="1">
        <w:r w:rsidR="00FB77B6" w:rsidRPr="00FB77B6">
          <w:rPr>
            <w:rFonts w:cs="Arial"/>
            <w:color w:val="0000FF"/>
            <w:sz w:val="24"/>
            <w:szCs w:val="24"/>
            <w:u w:val="single"/>
          </w:rPr>
          <w:t xml:space="preserve">PLY - </w:t>
        </w:r>
        <w:proofErr w:type="spellStart"/>
        <w:r w:rsidR="00FB77B6" w:rsidRPr="00FB77B6">
          <w:rPr>
            <w:rFonts w:cs="Arial"/>
            <w:color w:val="0000FF"/>
            <w:sz w:val="24"/>
            <w:szCs w:val="24"/>
            <w:u w:val="single"/>
          </w:rPr>
          <w:t>Polygon</w:t>
        </w:r>
        <w:proofErr w:type="spellEnd"/>
        <w:r w:rsidR="00FB77B6" w:rsidRPr="00FB77B6">
          <w:rPr>
            <w:rFonts w:cs="Arial"/>
            <w:color w:val="0000FF"/>
            <w:sz w:val="24"/>
            <w:szCs w:val="24"/>
            <w:u w:val="single"/>
          </w:rPr>
          <w:t xml:space="preserve"> File Format</w:t>
        </w:r>
      </w:hyperlink>
    </w:p>
    <w:p w14:paraId="123949A7" w14:textId="77777777" w:rsidR="00C364F7" w:rsidRPr="00FB77B6" w:rsidRDefault="00000000" w:rsidP="00C364F7">
      <w:pPr>
        <w:numPr>
          <w:ilvl w:val="0"/>
          <w:numId w:val="59"/>
        </w:numPr>
        <w:spacing w:before="100" w:beforeAutospacing="1" w:after="100" w:afterAutospacing="1"/>
        <w:jc w:val="left"/>
        <w:rPr>
          <w:rFonts w:cs="Arial"/>
          <w:sz w:val="24"/>
          <w:szCs w:val="24"/>
        </w:rPr>
      </w:pPr>
      <w:hyperlink r:id="rId104" w:history="1">
        <w:r w:rsidR="00C364F7" w:rsidRPr="00FB77B6">
          <w:rPr>
            <w:rFonts w:cs="Arial"/>
            <w:color w:val="0000FF"/>
            <w:sz w:val="24"/>
            <w:szCs w:val="24"/>
            <w:u w:val="single"/>
          </w:rPr>
          <w:t>Quelques outils pour travailler avec les PLY</w:t>
        </w:r>
      </w:hyperlink>
    </w:p>
    <w:p w14:paraId="3ACB3E9F" w14:textId="77777777" w:rsidR="00401D4A" w:rsidRPr="00401D4A" w:rsidRDefault="00000000" w:rsidP="00FB77B6">
      <w:pPr>
        <w:numPr>
          <w:ilvl w:val="0"/>
          <w:numId w:val="59"/>
        </w:numPr>
        <w:spacing w:before="100" w:beforeAutospacing="1" w:after="100" w:afterAutospacing="1"/>
        <w:jc w:val="left"/>
        <w:rPr>
          <w:rFonts w:cs="Arial"/>
          <w:sz w:val="24"/>
          <w:szCs w:val="24"/>
        </w:rPr>
      </w:pPr>
      <w:hyperlink r:id="rId105" w:history="1">
        <w:r w:rsidR="00C364F7" w:rsidRPr="00401D4A">
          <w:rPr>
            <w:rFonts w:cs="Arial"/>
            <w:color w:val="0000FF"/>
            <w:sz w:val="24"/>
            <w:szCs w:val="24"/>
            <w:u w:val="single"/>
          </w:rPr>
          <w:t>Une bibliothèque pour lire et écrire les PLY</w:t>
        </w:r>
      </w:hyperlink>
      <w:r w:rsidR="00401D4A">
        <w:rPr>
          <w:rFonts w:cs="Arial"/>
          <w:color w:val="0000FF"/>
          <w:sz w:val="24"/>
          <w:szCs w:val="24"/>
          <w:u w:val="single"/>
        </w:rPr>
        <w:t xml:space="preserve"> (</w:t>
      </w:r>
      <w:hyperlink r:id="rId106" w:history="1">
        <w:r w:rsidR="00401D4A" w:rsidRPr="00401D4A">
          <w:rPr>
            <w:rStyle w:val="Lienhypertexte"/>
            <w:rFonts w:cs="Arial"/>
            <w:sz w:val="24"/>
            <w:szCs w:val="24"/>
          </w:rPr>
          <w:t>Autre lien</w:t>
        </w:r>
      </w:hyperlink>
      <w:r w:rsidR="00401D4A">
        <w:rPr>
          <w:rFonts w:cs="Arial"/>
          <w:color w:val="0000FF"/>
          <w:sz w:val="24"/>
          <w:szCs w:val="24"/>
          <w:u w:val="single"/>
        </w:rPr>
        <w:t>)</w:t>
      </w:r>
    </w:p>
    <w:p w14:paraId="222E2105" w14:textId="77777777" w:rsidR="00FB77B6" w:rsidRPr="00401D4A" w:rsidRDefault="00000000" w:rsidP="00FB77B6">
      <w:pPr>
        <w:numPr>
          <w:ilvl w:val="0"/>
          <w:numId w:val="59"/>
        </w:numPr>
        <w:spacing w:before="100" w:beforeAutospacing="1" w:after="100" w:afterAutospacing="1"/>
        <w:jc w:val="left"/>
        <w:rPr>
          <w:rFonts w:cs="Arial"/>
          <w:sz w:val="24"/>
          <w:szCs w:val="24"/>
          <w:lang w:val="en-US"/>
        </w:rPr>
      </w:pPr>
      <w:hyperlink r:id="rId107" w:history="1">
        <w:r w:rsidR="00FB77B6" w:rsidRPr="00401D4A">
          <w:rPr>
            <w:rFonts w:cs="Arial"/>
            <w:color w:val="0000FF"/>
            <w:sz w:val="24"/>
            <w:szCs w:val="24"/>
            <w:u w:val="single"/>
            <w:lang w:val="en-US"/>
          </w:rPr>
          <w:t>Another C++ software library for reading and writing PLY files (GPL 3.0 license)</w:t>
        </w:r>
      </w:hyperlink>
    </w:p>
    <w:p w14:paraId="5EB58CB0" w14:textId="77777777" w:rsidR="00C364F7" w:rsidRDefault="00000000" w:rsidP="00C364F7">
      <w:pPr>
        <w:numPr>
          <w:ilvl w:val="0"/>
          <w:numId w:val="59"/>
        </w:numPr>
        <w:spacing w:before="100" w:beforeAutospacing="1" w:after="100" w:afterAutospacing="1"/>
        <w:jc w:val="left"/>
        <w:rPr>
          <w:rFonts w:cs="Arial"/>
          <w:color w:val="0000FF"/>
          <w:sz w:val="24"/>
          <w:szCs w:val="24"/>
          <w:u w:val="single"/>
        </w:rPr>
      </w:pPr>
      <w:hyperlink r:id="rId108" w:history="1">
        <w:r w:rsidR="00C364F7" w:rsidRPr="00FB77B6">
          <w:rPr>
            <w:rFonts w:cs="Arial"/>
            <w:color w:val="0000FF"/>
            <w:sz w:val="24"/>
            <w:szCs w:val="24"/>
            <w:u w:val="single"/>
          </w:rPr>
          <w:t>Une banque de modèles 3D au format PLY</w:t>
        </w:r>
      </w:hyperlink>
    </w:p>
    <w:p w14:paraId="75E32DE7" w14:textId="77777777" w:rsidR="00401D4A" w:rsidRPr="00401D4A" w:rsidRDefault="00401D4A" w:rsidP="00401D4A">
      <w:pPr>
        <w:pStyle w:val="Corpsdetexte"/>
      </w:pPr>
    </w:p>
    <w:p w14:paraId="2764DB53" w14:textId="77777777" w:rsidR="00E01EEC" w:rsidRPr="0005192C" w:rsidRDefault="00E01EEC" w:rsidP="006E3BCE">
      <w:pPr>
        <w:pStyle w:val="AnnexeTitreniveau2"/>
        <w:keepNext/>
        <w:rPr>
          <w:sz w:val="24"/>
          <w:szCs w:val="24"/>
        </w:rPr>
      </w:pPr>
      <w:bookmarkStart w:id="139" w:name="_Toc278275778"/>
      <w:bookmarkStart w:id="140" w:name="_Toc278286100"/>
      <w:bookmarkStart w:id="141" w:name="_Toc166431994"/>
      <w:r w:rsidRPr="0005192C">
        <w:rPr>
          <w:sz w:val="24"/>
          <w:szCs w:val="24"/>
        </w:rPr>
        <w:lastRenderedPageBreak/>
        <w:t>Fichiers Milkshape 3D (.m3d)</w:t>
      </w:r>
      <w:bookmarkEnd w:id="139"/>
      <w:bookmarkEnd w:id="140"/>
      <w:bookmarkEnd w:id="141"/>
    </w:p>
    <w:p w14:paraId="633EC1E9" w14:textId="77777777" w:rsidR="00E01EEC" w:rsidRPr="0005192C" w:rsidRDefault="00E01EEC" w:rsidP="006E3BCE">
      <w:pPr>
        <w:pStyle w:val="Retraitcorpsdetexte21"/>
        <w:keepNext/>
        <w:jc w:val="both"/>
        <w:rPr>
          <w:szCs w:val="24"/>
        </w:rPr>
      </w:pPr>
      <w:r w:rsidRPr="0005192C">
        <w:rPr>
          <w:szCs w:val="24"/>
        </w:rPr>
        <w:t xml:space="preserve">C’est un fichier de type texte. Le logiciel </w:t>
      </w:r>
      <w:proofErr w:type="spellStart"/>
      <w:r w:rsidRPr="0005192C">
        <w:rPr>
          <w:szCs w:val="24"/>
        </w:rPr>
        <w:t>Milkshape</w:t>
      </w:r>
      <w:proofErr w:type="spellEnd"/>
      <w:r w:rsidRPr="0005192C">
        <w:rPr>
          <w:szCs w:val="24"/>
        </w:rPr>
        <w:t xml:space="preserve"> 3D est un shareware pouvant lire en entrée divers formats de données, dont les fichiers .</w:t>
      </w:r>
      <w:proofErr w:type="spellStart"/>
      <w:r w:rsidRPr="0005192C">
        <w:rPr>
          <w:szCs w:val="24"/>
        </w:rPr>
        <w:t>obj</w:t>
      </w:r>
      <w:proofErr w:type="spellEnd"/>
      <w:r w:rsidRPr="0005192C">
        <w:rPr>
          <w:szCs w:val="24"/>
        </w:rPr>
        <w:t xml:space="preserve"> et .3ds. Il peut en sortie exporter ce qu’il a lu dans un fichier texte. L’extension n’est pas imposée, mais par commodité nous avons choisi .m3d plutôt que .txt afin de différentier ces fichiers. Dans un premiers temps, ces fichiers n’étaient pas lus directement par OVNI. C’est pourquoi la lecture de ces fichiers issus de l’exportation de </w:t>
      </w:r>
      <w:proofErr w:type="spellStart"/>
      <w:r w:rsidRPr="0005192C">
        <w:rPr>
          <w:szCs w:val="24"/>
        </w:rPr>
        <w:t>Milkshape</w:t>
      </w:r>
      <w:proofErr w:type="spellEnd"/>
      <w:r w:rsidRPr="0005192C">
        <w:rPr>
          <w:szCs w:val="24"/>
        </w:rPr>
        <w:t xml:space="preserve"> 3D a été introduite dans OVNI. Aujourd’hui elle n’a plus beaucoup d’intérêt, mais elle est restée dans OVNI comme une possibilité supplémentaire.</w:t>
      </w:r>
    </w:p>
    <w:p w14:paraId="79A201C6" w14:textId="77777777" w:rsidR="00E01EEC" w:rsidRPr="0005192C" w:rsidRDefault="00E01EEC" w:rsidP="00E01EEC">
      <w:pPr>
        <w:pStyle w:val="Retraitcorpsdetexte21"/>
        <w:jc w:val="both"/>
        <w:rPr>
          <w:szCs w:val="24"/>
        </w:rPr>
      </w:pPr>
      <w:r w:rsidRPr="0005192C">
        <w:rPr>
          <w:szCs w:val="24"/>
        </w:rPr>
        <w:t>Un fichier m3d possède une entête contenant la chaîne « </w:t>
      </w:r>
      <w:proofErr w:type="spellStart"/>
      <w:r w:rsidRPr="0005192C">
        <w:rPr>
          <w:szCs w:val="24"/>
        </w:rPr>
        <w:t>MilkShape</w:t>
      </w:r>
      <w:proofErr w:type="spellEnd"/>
      <w:r w:rsidRPr="0005192C">
        <w:rPr>
          <w:szCs w:val="24"/>
        </w:rPr>
        <w:t xml:space="preserve"> 3D ASCII » en première ligne.</w:t>
      </w:r>
    </w:p>
    <w:p w14:paraId="572B0BFA" w14:textId="77777777" w:rsidR="00E01EEC" w:rsidRPr="0005192C" w:rsidRDefault="00E01EEC" w:rsidP="00E01EEC">
      <w:pPr>
        <w:pStyle w:val="Retraitcorpsdetexte21"/>
        <w:jc w:val="both"/>
        <w:rPr>
          <w:szCs w:val="24"/>
        </w:rPr>
      </w:pPr>
      <w:r w:rsidRPr="0005192C">
        <w:rPr>
          <w:szCs w:val="24"/>
        </w:rPr>
        <w:t>Il connaît la notion d’objets, de facettes, de normales aux sommets des facettes et de matériaux. Les matériaux peuven</w:t>
      </w:r>
      <w:r w:rsidR="008D6C85">
        <w:rPr>
          <w:szCs w:val="24"/>
        </w:rPr>
        <w:t>t être affectés d’une couleur, m</w:t>
      </w:r>
      <w:r w:rsidRPr="0005192C">
        <w:rPr>
          <w:szCs w:val="24"/>
        </w:rPr>
        <w:t xml:space="preserve">ais cette information n’est pas exploitée dans OVNI. Comme dans le format 3ds, il n’y a que 3 points par facette. </w:t>
      </w:r>
    </w:p>
    <w:p w14:paraId="29776A30" w14:textId="77777777" w:rsidR="00E01EEC" w:rsidRPr="0005192C" w:rsidRDefault="00E01EEC" w:rsidP="00E01EEC">
      <w:pPr>
        <w:pStyle w:val="Retraitcorpsdetexte21"/>
        <w:jc w:val="both"/>
        <w:rPr>
          <w:szCs w:val="24"/>
        </w:rPr>
      </w:pPr>
      <w:r w:rsidRPr="0005192C">
        <w:rPr>
          <w:szCs w:val="24"/>
        </w:rPr>
        <w:t xml:space="preserve">Typiquement, la partie utile commence par la lecture du mot clé </w:t>
      </w:r>
      <w:proofErr w:type="spellStart"/>
      <w:r w:rsidRPr="0005192C">
        <w:rPr>
          <w:szCs w:val="24"/>
        </w:rPr>
        <w:t>Meshes</w:t>
      </w:r>
      <w:proofErr w:type="spellEnd"/>
      <w:r w:rsidRPr="0005192C">
        <w:rPr>
          <w:szCs w:val="24"/>
        </w:rPr>
        <w:t xml:space="preserve"> : suivie du nombre d’objets que contient la base de </w:t>
      </w:r>
      <w:r w:rsidR="008B4557" w:rsidRPr="0005192C">
        <w:rPr>
          <w:szCs w:val="24"/>
        </w:rPr>
        <w:t>données</w:t>
      </w:r>
      <w:r w:rsidRPr="0005192C">
        <w:rPr>
          <w:szCs w:val="24"/>
        </w:rPr>
        <w:t>.</w:t>
      </w:r>
    </w:p>
    <w:p w14:paraId="65316A48" w14:textId="77777777" w:rsidR="00E01EEC" w:rsidRPr="0005192C" w:rsidRDefault="00E01EEC" w:rsidP="00E01EEC">
      <w:pPr>
        <w:pStyle w:val="Retraitcorpsdetexte21"/>
        <w:jc w:val="both"/>
        <w:rPr>
          <w:szCs w:val="24"/>
        </w:rPr>
      </w:pPr>
      <w:r w:rsidRPr="0005192C">
        <w:rPr>
          <w:szCs w:val="24"/>
        </w:rPr>
        <w:t>Pour chaque objet, on trouve en première ligne son nom.</w:t>
      </w:r>
    </w:p>
    <w:p w14:paraId="33C74ADC" w14:textId="77777777" w:rsidR="00E01EEC" w:rsidRPr="0005192C" w:rsidRDefault="00E01EEC" w:rsidP="00E01EEC">
      <w:pPr>
        <w:pStyle w:val="Retraitcorpsdetexte21"/>
        <w:jc w:val="both"/>
        <w:rPr>
          <w:szCs w:val="24"/>
        </w:rPr>
      </w:pPr>
      <w:r w:rsidRPr="0005192C">
        <w:rPr>
          <w:szCs w:val="24"/>
        </w:rPr>
        <w:t>En seconde ligne, on trouve le nombre de points de l’objet suivie d’autant de lignes que de nombre de points. Dans chacune de ces lignes on y trouve entre autres données, les coordonnées x, y et z des points. Seules ces trois valeurs sont exploitées dans OVNI.</w:t>
      </w:r>
    </w:p>
    <w:p w14:paraId="7F8FB9AD" w14:textId="77777777" w:rsidR="00E01EEC" w:rsidRPr="0005192C" w:rsidRDefault="00E01EEC" w:rsidP="00E01EEC">
      <w:pPr>
        <w:pStyle w:val="Retraitcorpsdetexte21"/>
        <w:jc w:val="both"/>
        <w:rPr>
          <w:szCs w:val="24"/>
        </w:rPr>
      </w:pPr>
      <w:r w:rsidRPr="0005192C">
        <w:rPr>
          <w:szCs w:val="24"/>
        </w:rPr>
        <w:t>Ensuite, on trouve une ligne contenant un nombre de normales aux sommets des facettes puis les coordonnées x, y et z de ces normales sur autant de lignes que de normales. Il peut ne pas y avoir de normales. Dans ce cas le nombre de normales est nul.</w:t>
      </w:r>
    </w:p>
    <w:p w14:paraId="47D3274B" w14:textId="77777777" w:rsidR="00E01EEC" w:rsidRPr="0005192C" w:rsidRDefault="00E01EEC" w:rsidP="00E01EEC">
      <w:pPr>
        <w:pStyle w:val="Retraitcorpsdetexte21"/>
        <w:jc w:val="both"/>
        <w:rPr>
          <w:szCs w:val="24"/>
        </w:rPr>
      </w:pPr>
      <w:r w:rsidRPr="0005192C">
        <w:rPr>
          <w:szCs w:val="24"/>
        </w:rPr>
        <w:t>Pour terminer, on trouve un nombre de facette suivi d’autant de lignes qu’il y a de facettes. Chaque ligne ne comporte que 8 entiers : la première valeur est ignorée, les 3 suivantes correspondent aux indices des 3 sommets dans le tableau des points et les 3 suivantes aux indices des normales dans le tableau correspondant pour chacun des sommets (à condition que le nombre de normales ne soit pas nul, sinon on y trouve des 0). Le dernier entier n’est pas exploité.</w:t>
      </w:r>
    </w:p>
    <w:p w14:paraId="0A97556C" w14:textId="77777777" w:rsidR="00E01EEC" w:rsidRPr="0005192C" w:rsidRDefault="00E01EEC" w:rsidP="00E01EEC">
      <w:pPr>
        <w:pStyle w:val="Retraitcorpsdetexte21"/>
        <w:jc w:val="both"/>
        <w:rPr>
          <w:szCs w:val="24"/>
        </w:rPr>
      </w:pPr>
      <w:r w:rsidRPr="0005192C">
        <w:rPr>
          <w:szCs w:val="24"/>
        </w:rPr>
        <w:t xml:space="preserve">Les informations sur les matériaux pourraient être exploitées et transformées en numéros de groupe au sens </w:t>
      </w:r>
      <w:proofErr w:type="spellStart"/>
      <w:r w:rsidRPr="0005192C">
        <w:rPr>
          <w:szCs w:val="24"/>
        </w:rPr>
        <w:t>Crira</w:t>
      </w:r>
      <w:proofErr w:type="spellEnd"/>
      <w:r w:rsidRPr="0005192C">
        <w:rPr>
          <w:szCs w:val="24"/>
        </w:rPr>
        <w:t xml:space="preserve">. Ce n’est pas le cas actuellement, le besoin n’étant plus d’actualité en raison du support direct des </w:t>
      </w:r>
      <w:r w:rsidR="008B4557" w:rsidRPr="0005192C">
        <w:rPr>
          <w:szCs w:val="24"/>
        </w:rPr>
        <w:t>formats</w:t>
      </w:r>
      <w:r w:rsidRPr="0005192C">
        <w:rPr>
          <w:szCs w:val="24"/>
        </w:rPr>
        <w:t xml:space="preserve"> .</w:t>
      </w:r>
      <w:proofErr w:type="spellStart"/>
      <w:r w:rsidRPr="0005192C">
        <w:rPr>
          <w:szCs w:val="24"/>
        </w:rPr>
        <w:t>obj</w:t>
      </w:r>
      <w:proofErr w:type="spellEnd"/>
      <w:r w:rsidRPr="0005192C">
        <w:rPr>
          <w:szCs w:val="24"/>
        </w:rPr>
        <w:t xml:space="preserve"> et .3ds.</w:t>
      </w:r>
    </w:p>
    <w:p w14:paraId="6AB4B64C" w14:textId="77777777" w:rsidR="00E01EEC" w:rsidRPr="0005192C" w:rsidRDefault="00E01EEC" w:rsidP="00E01EEC">
      <w:pPr>
        <w:pStyle w:val="Retraitcorpsdetexte21"/>
        <w:jc w:val="both"/>
        <w:rPr>
          <w:szCs w:val="24"/>
        </w:rPr>
      </w:pPr>
      <w:r w:rsidRPr="0005192C">
        <w:rPr>
          <w:szCs w:val="24"/>
        </w:rPr>
        <w:t>Construire manuellement un fichier .m3d est assez simple si on ne possède que des fichiers de points et de facettes interdépendants et peut se faire via un éditeur de texte. C’est une solution qui a été utilisée quelques fois. Maintenant que le format .off est supporté par OVNI, la construction y est encore plus facile. C’est ensuite OVNI qui génèrera un fichier .</w:t>
      </w:r>
      <w:proofErr w:type="spellStart"/>
      <w:r w:rsidRPr="0005192C">
        <w:rPr>
          <w:szCs w:val="24"/>
        </w:rPr>
        <w:t>bdd</w:t>
      </w:r>
      <w:proofErr w:type="spellEnd"/>
      <w:r w:rsidRPr="0005192C">
        <w:rPr>
          <w:szCs w:val="24"/>
        </w:rPr>
        <w:t xml:space="preserve"> mieux adapté à l’usage dans </w:t>
      </w:r>
      <w:proofErr w:type="spellStart"/>
      <w:r w:rsidRPr="0005192C">
        <w:rPr>
          <w:szCs w:val="24"/>
        </w:rPr>
        <w:t>Crira</w:t>
      </w:r>
      <w:proofErr w:type="spellEnd"/>
      <w:r w:rsidRPr="0005192C">
        <w:rPr>
          <w:szCs w:val="24"/>
        </w:rPr>
        <w:t>.</w:t>
      </w:r>
    </w:p>
    <w:p w14:paraId="31C265F1" w14:textId="77777777" w:rsidR="00E01EEC" w:rsidRPr="0005192C" w:rsidRDefault="00E01EEC" w:rsidP="00E01EEC">
      <w:pPr>
        <w:pStyle w:val="Retraitcorpsdetexte21"/>
        <w:jc w:val="both"/>
        <w:rPr>
          <w:szCs w:val="24"/>
        </w:rPr>
      </w:pPr>
    </w:p>
    <w:p w14:paraId="09CD8A59" w14:textId="77777777" w:rsidR="00E01EEC" w:rsidRPr="0005192C" w:rsidRDefault="00E01EEC" w:rsidP="00A20437">
      <w:pPr>
        <w:pStyle w:val="AnnexeTitreniveau2"/>
        <w:rPr>
          <w:sz w:val="24"/>
          <w:szCs w:val="24"/>
        </w:rPr>
      </w:pPr>
      <w:bookmarkStart w:id="142" w:name="_Toc278275779"/>
      <w:bookmarkStart w:id="143" w:name="_Toc278286101"/>
      <w:bookmarkStart w:id="144" w:name="_Toc166431995"/>
      <w:r w:rsidRPr="0005192C">
        <w:rPr>
          <w:sz w:val="24"/>
          <w:szCs w:val="24"/>
        </w:rPr>
        <w:t>Fichiers du Groupe 3D (.g3d)</w:t>
      </w:r>
      <w:bookmarkEnd w:id="142"/>
      <w:bookmarkEnd w:id="143"/>
      <w:bookmarkEnd w:id="144"/>
    </w:p>
    <w:p w14:paraId="2D4129DC" w14:textId="77777777" w:rsidR="00E01EEC" w:rsidRPr="0005192C" w:rsidRDefault="00E01EEC" w:rsidP="00E01EEC">
      <w:pPr>
        <w:pStyle w:val="Retraitcorpsdetexte21"/>
        <w:jc w:val="both"/>
        <w:rPr>
          <w:szCs w:val="24"/>
        </w:rPr>
      </w:pPr>
      <w:r w:rsidRPr="0005192C">
        <w:rPr>
          <w:szCs w:val="24"/>
        </w:rPr>
        <w:t xml:space="preserve">Ce format est de type texte et plus particulièrement basé sur XML. Une description approfondie du format peut être trouvée dans les documents issus du groupe de travail G3D, en particulier </w:t>
      </w:r>
      <w:r w:rsidRPr="0005192C">
        <w:rPr>
          <w:szCs w:val="24"/>
        </w:rPr>
        <w:fldChar w:fldCharType="begin"/>
      </w:r>
      <w:r w:rsidRPr="0005192C">
        <w:rPr>
          <w:szCs w:val="24"/>
        </w:rPr>
        <w:instrText xml:space="preserve"> REF _Ref277949166 \r \h  \* MERGEFORMAT </w:instrText>
      </w:r>
      <w:r w:rsidRPr="0005192C">
        <w:rPr>
          <w:szCs w:val="24"/>
        </w:rPr>
      </w:r>
      <w:r w:rsidRPr="0005192C">
        <w:rPr>
          <w:szCs w:val="24"/>
        </w:rPr>
        <w:fldChar w:fldCharType="separate"/>
      </w:r>
      <w:r w:rsidR="004F7BE8">
        <w:rPr>
          <w:szCs w:val="24"/>
        </w:rPr>
        <w:t>[DR5]</w:t>
      </w:r>
      <w:r w:rsidRPr="0005192C">
        <w:rPr>
          <w:szCs w:val="24"/>
        </w:rPr>
        <w:fldChar w:fldCharType="end"/>
      </w:r>
      <w:r w:rsidRPr="0005192C">
        <w:rPr>
          <w:szCs w:val="24"/>
        </w:rPr>
        <w:t xml:space="preserve"> et </w:t>
      </w:r>
      <w:r w:rsidRPr="0005192C">
        <w:rPr>
          <w:szCs w:val="24"/>
        </w:rPr>
        <w:fldChar w:fldCharType="begin"/>
      </w:r>
      <w:r w:rsidRPr="0005192C">
        <w:rPr>
          <w:szCs w:val="24"/>
        </w:rPr>
        <w:instrText xml:space="preserve"> REF _Ref277949169 \r \h  \* MERGEFORMAT </w:instrText>
      </w:r>
      <w:r w:rsidRPr="0005192C">
        <w:rPr>
          <w:szCs w:val="24"/>
        </w:rPr>
      </w:r>
      <w:r w:rsidRPr="0005192C">
        <w:rPr>
          <w:szCs w:val="24"/>
        </w:rPr>
        <w:fldChar w:fldCharType="separate"/>
      </w:r>
      <w:r w:rsidR="004F7BE8">
        <w:rPr>
          <w:szCs w:val="24"/>
        </w:rPr>
        <w:t>[DR6]</w:t>
      </w:r>
      <w:r w:rsidRPr="0005192C">
        <w:rPr>
          <w:szCs w:val="24"/>
        </w:rPr>
        <w:fldChar w:fldCharType="end"/>
      </w:r>
      <w:r w:rsidRPr="0005192C">
        <w:rPr>
          <w:szCs w:val="24"/>
        </w:rPr>
        <w:t>. Comme pour les autres formats, l’implémentation de G3D dans OVNI est partielle et ne concerne que les fonctions utiles à un transfert vers le format SDM d’</w:t>
      </w:r>
      <w:proofErr w:type="spellStart"/>
      <w:r w:rsidRPr="0005192C">
        <w:rPr>
          <w:szCs w:val="24"/>
        </w:rPr>
        <w:t>Oktal</w:t>
      </w:r>
      <w:proofErr w:type="spellEnd"/>
      <w:r w:rsidRPr="0005192C">
        <w:rPr>
          <w:szCs w:val="24"/>
        </w:rPr>
        <w:t xml:space="preserve">-SE. </w:t>
      </w:r>
      <w:proofErr w:type="spellStart"/>
      <w:r w:rsidRPr="0005192C">
        <w:rPr>
          <w:szCs w:val="24"/>
        </w:rPr>
        <w:t>Crira</w:t>
      </w:r>
      <w:proofErr w:type="spellEnd"/>
      <w:r w:rsidRPr="0005192C">
        <w:rPr>
          <w:szCs w:val="24"/>
        </w:rPr>
        <w:t xml:space="preserve"> supportera très probablement dans le futur le format G3D en plus de SDM, mais ce n’est pas le cas aujourd’hui. D’autre part, cette implémentation n’a été testée que sur un nombre très restreint de bases de données d’avions, trois ou quatre. On peut donc s’attendre à découvrir des manques lors de la lecture d’autres bases de données. En particulier, le format G3D, tout comme le format OBJ par exemple et également le format SDM, supporte plusieurs niveaux de détails (ou </w:t>
      </w:r>
      <w:r w:rsidR="008B4557" w:rsidRPr="0005192C">
        <w:rPr>
          <w:szCs w:val="24"/>
        </w:rPr>
        <w:t>Lod</w:t>
      </w:r>
      <w:r w:rsidRPr="0005192C">
        <w:rPr>
          <w:szCs w:val="24"/>
        </w:rPr>
        <w:t xml:space="preserve">) pour un même objet. Cette </w:t>
      </w:r>
      <w:r w:rsidRPr="0005192C">
        <w:rPr>
          <w:szCs w:val="24"/>
        </w:rPr>
        <w:lastRenderedPageBreak/>
        <w:t xml:space="preserve">fonctionnalité n’est pas reconnue dans OVNI. Au mieux, si de tels fichiers sont ouverts dans OVNI, on se retrouvera en fait avec plusieurs objets différents, de résolution différente, alors qu’en fait il s’agit des mêmes. L’introduction de cette fonctionnalité se fera dès que le besoin s’en fera sentir et qu’elle pourra être </w:t>
      </w:r>
      <w:r w:rsidR="008B4557" w:rsidRPr="0005192C">
        <w:rPr>
          <w:szCs w:val="24"/>
        </w:rPr>
        <w:t>testée</w:t>
      </w:r>
      <w:r w:rsidRPr="0005192C">
        <w:rPr>
          <w:szCs w:val="24"/>
        </w:rPr>
        <w:t xml:space="preserve"> sur un fichier validé.</w:t>
      </w:r>
    </w:p>
    <w:p w14:paraId="37EFB93C" w14:textId="77777777" w:rsidR="00E01EEC" w:rsidRPr="0005192C" w:rsidRDefault="00E01EEC" w:rsidP="00E01EEC">
      <w:pPr>
        <w:pStyle w:val="Retraitcorpsdetexte21"/>
        <w:jc w:val="both"/>
        <w:rPr>
          <w:szCs w:val="24"/>
        </w:rPr>
      </w:pPr>
      <w:r w:rsidRPr="0005192C">
        <w:rPr>
          <w:szCs w:val="24"/>
        </w:rPr>
        <w:t>La version actuelle d’OVNI supporte les fichiers en version 2.0 du format g3d. La version 1 n’est plus supportée. Il y a des incompatibilités avec la version 2, mais surtout, vu le peu de fichiers concernés et qui de toutes façons ont été adaptés, un travail de compatibilité n’a pas d’intérêt dans ce cas précis.</w:t>
      </w:r>
    </w:p>
    <w:p w14:paraId="02A2043F" w14:textId="77777777" w:rsidR="00E01EEC" w:rsidRPr="0005192C" w:rsidRDefault="00E01EEC" w:rsidP="00E01EEC">
      <w:pPr>
        <w:pStyle w:val="Retraitcorpsdetexte21"/>
        <w:jc w:val="both"/>
        <w:rPr>
          <w:szCs w:val="24"/>
        </w:rPr>
      </w:pPr>
      <w:r w:rsidRPr="0005192C">
        <w:rPr>
          <w:szCs w:val="24"/>
        </w:rPr>
        <w:t>D’un point de vue général, le format G3D XML s’apparente au format SDM, mais il a en plus une notion de balise de fin pour chaque balise entrée, par exemple &lt;objet  id=1….&gt; marque le début de la définition de l’objet numéro 1 et &lt;/objet&gt; la fin de cette définition.</w:t>
      </w:r>
    </w:p>
    <w:p w14:paraId="1C89A960" w14:textId="77777777" w:rsidR="00E01EEC" w:rsidRPr="0005192C" w:rsidRDefault="00E01EEC" w:rsidP="00E01EEC">
      <w:pPr>
        <w:pStyle w:val="Retraitcorpsdetexte21"/>
        <w:jc w:val="both"/>
        <w:rPr>
          <w:szCs w:val="24"/>
        </w:rPr>
      </w:pPr>
      <w:r w:rsidRPr="0005192C">
        <w:rPr>
          <w:szCs w:val="24"/>
        </w:rPr>
        <w:t xml:space="preserve">Le décodage, l’analyse et le contrôle de validité sont confiés à Expat au travers d’une librairie </w:t>
      </w:r>
      <w:proofErr w:type="spellStart"/>
      <w:r w:rsidRPr="0005192C">
        <w:rPr>
          <w:szCs w:val="24"/>
        </w:rPr>
        <w:t>libexpat</w:t>
      </w:r>
      <w:proofErr w:type="spellEnd"/>
      <w:r w:rsidRPr="0005192C">
        <w:rPr>
          <w:szCs w:val="24"/>
        </w:rPr>
        <w:t>. C’est un parseur (ou analyseur) XML, disponible sur Internet (voir le paragraphe sur l’installation d’OVNI et plus particulièrement §</w:t>
      </w:r>
      <w:r w:rsidRPr="0005192C">
        <w:rPr>
          <w:szCs w:val="24"/>
        </w:rPr>
        <w:fldChar w:fldCharType="begin"/>
      </w:r>
      <w:r w:rsidRPr="0005192C">
        <w:rPr>
          <w:szCs w:val="24"/>
        </w:rPr>
        <w:instrText xml:space="preserve"> REF _Ref277950534 \r \h  \* MERGEFORMAT </w:instrText>
      </w:r>
      <w:r w:rsidRPr="0005192C">
        <w:rPr>
          <w:szCs w:val="24"/>
        </w:rPr>
      </w:r>
      <w:r w:rsidRPr="0005192C">
        <w:rPr>
          <w:szCs w:val="24"/>
        </w:rPr>
        <w:fldChar w:fldCharType="separate"/>
      </w:r>
      <w:r w:rsidR="004F7BE8">
        <w:rPr>
          <w:szCs w:val="24"/>
        </w:rPr>
        <w:t>6.2.4</w:t>
      </w:r>
      <w:r w:rsidRPr="0005192C">
        <w:rPr>
          <w:szCs w:val="24"/>
        </w:rPr>
        <w:fldChar w:fldCharType="end"/>
      </w:r>
      <w:r w:rsidRPr="0005192C">
        <w:rPr>
          <w:szCs w:val="24"/>
        </w:rPr>
        <w:t xml:space="preserve">). </w:t>
      </w:r>
    </w:p>
    <w:p w14:paraId="68337C1A" w14:textId="77777777" w:rsidR="00E01EEC" w:rsidRPr="0005192C" w:rsidRDefault="00E01EEC" w:rsidP="00E01EEC">
      <w:pPr>
        <w:pStyle w:val="Retraitcorpsdetexte21"/>
        <w:jc w:val="both"/>
        <w:rPr>
          <w:szCs w:val="24"/>
        </w:rPr>
      </w:pPr>
      <w:r w:rsidRPr="0005192C">
        <w:rPr>
          <w:szCs w:val="24"/>
        </w:rPr>
        <w:t xml:space="preserve">Les mots clés reconnus et le décodage associé dépendent de leur profondeur dans l’arborescence du format XML (valeur </w:t>
      </w:r>
      <w:proofErr w:type="spellStart"/>
      <w:r w:rsidRPr="0005192C">
        <w:rPr>
          <w:szCs w:val="24"/>
        </w:rPr>
        <w:t>XML_Depth</w:t>
      </w:r>
      <w:proofErr w:type="spellEnd"/>
      <w:r w:rsidRPr="0005192C">
        <w:rPr>
          <w:szCs w:val="24"/>
        </w:rPr>
        <w:t xml:space="preserve"> pour Expat). On peut trouver effectivement le même mot clé à plusieurs profondeurs différentes (par exemple : </w:t>
      </w:r>
      <w:proofErr w:type="spellStart"/>
      <w:r w:rsidRPr="0005192C">
        <w:rPr>
          <w:szCs w:val="24"/>
        </w:rPr>
        <w:t>normales_s</w:t>
      </w:r>
      <w:proofErr w:type="spellEnd"/>
      <w:r w:rsidRPr="0005192C">
        <w:rPr>
          <w:szCs w:val="24"/>
        </w:rPr>
        <w:t>). C’est la profondeur dans l’arborescence qui différentie le traitement qui en est fait.</w:t>
      </w:r>
    </w:p>
    <w:p w14:paraId="1A2CD314" w14:textId="77777777" w:rsidR="00E01EEC" w:rsidRPr="0005192C" w:rsidRDefault="00E01EEC" w:rsidP="00E01EEC">
      <w:pPr>
        <w:pStyle w:val="Retraitcorpsdetexte21"/>
        <w:jc w:val="both"/>
        <w:rPr>
          <w:szCs w:val="24"/>
        </w:rPr>
      </w:pPr>
    </w:p>
    <w:p w14:paraId="44AA73BE" w14:textId="77777777" w:rsidR="00E01EEC" w:rsidRPr="0005192C" w:rsidRDefault="00E01EEC" w:rsidP="00E01EEC">
      <w:pPr>
        <w:pStyle w:val="Retraitcorpsdetexte21"/>
        <w:jc w:val="both"/>
        <w:rPr>
          <w:szCs w:val="24"/>
        </w:rPr>
      </w:pPr>
      <w:r w:rsidRPr="0005192C">
        <w:rPr>
          <w:szCs w:val="24"/>
        </w:rPr>
        <w:t>Nous ne détaillerons ici que les grandes lignes du décodage et seulement les mots clés connus par OVNI dans la version actuelle.</w:t>
      </w:r>
    </w:p>
    <w:p w14:paraId="5A2712D1" w14:textId="77777777" w:rsidR="00E01EEC" w:rsidRPr="0005192C" w:rsidRDefault="00E01EEC" w:rsidP="00E01EEC">
      <w:pPr>
        <w:pStyle w:val="Retraitcorpsdetexte21"/>
        <w:jc w:val="both"/>
        <w:rPr>
          <w:szCs w:val="24"/>
        </w:rPr>
      </w:pPr>
    </w:p>
    <w:p w14:paraId="2809D11E" w14:textId="77777777" w:rsidR="00E01EEC" w:rsidRPr="0005192C" w:rsidRDefault="00E01EEC" w:rsidP="00E01EEC">
      <w:pPr>
        <w:pStyle w:val="Retraitcorpsdetexte21"/>
        <w:jc w:val="both"/>
        <w:rPr>
          <w:szCs w:val="24"/>
        </w:rPr>
      </w:pPr>
      <w:r w:rsidRPr="0005192C">
        <w:rPr>
          <w:szCs w:val="24"/>
        </w:rPr>
        <w:t>Le mot clé &lt;</w:t>
      </w:r>
      <w:proofErr w:type="spellStart"/>
      <w:r w:rsidRPr="0005192C">
        <w:rPr>
          <w:szCs w:val="24"/>
        </w:rPr>
        <w:t>types_valeurs</w:t>
      </w:r>
      <w:proofErr w:type="spellEnd"/>
      <w:r w:rsidRPr="0005192C">
        <w:rPr>
          <w:szCs w:val="24"/>
        </w:rPr>
        <w:t>&gt; (</w:t>
      </w:r>
      <w:proofErr w:type="spellStart"/>
      <w:r w:rsidRPr="0005192C">
        <w:rPr>
          <w:szCs w:val="24"/>
        </w:rPr>
        <w:t>XML_Depth</w:t>
      </w:r>
      <w:proofErr w:type="spellEnd"/>
      <w:r w:rsidRPr="0005192C">
        <w:rPr>
          <w:szCs w:val="24"/>
        </w:rPr>
        <w:t xml:space="preserve">=1) va permettre de récupérer par la suite des numéros de groupe au sens </w:t>
      </w:r>
      <w:proofErr w:type="spellStart"/>
      <w:r w:rsidRPr="0005192C">
        <w:rPr>
          <w:szCs w:val="24"/>
        </w:rPr>
        <w:t>Crira</w:t>
      </w:r>
      <w:proofErr w:type="spellEnd"/>
      <w:r w:rsidRPr="0005192C">
        <w:rPr>
          <w:szCs w:val="24"/>
        </w:rPr>
        <w:t xml:space="preserve"> ou des types de matériaux au sens de la donnée </w:t>
      </w:r>
      <w:proofErr w:type="spellStart"/>
      <w:r w:rsidRPr="0005192C">
        <w:rPr>
          <w:szCs w:val="24"/>
        </w:rPr>
        <w:t>codmatface</w:t>
      </w:r>
      <w:proofErr w:type="spellEnd"/>
      <w:r w:rsidRPr="0005192C">
        <w:rPr>
          <w:szCs w:val="24"/>
        </w:rPr>
        <w:t xml:space="preserve"> du format SDM.</w:t>
      </w:r>
    </w:p>
    <w:p w14:paraId="1BA822AC" w14:textId="77777777" w:rsidR="00E01EEC" w:rsidRPr="0005192C" w:rsidRDefault="00E01EEC" w:rsidP="00E01EEC">
      <w:pPr>
        <w:pStyle w:val="Retraitcorpsdetexte21"/>
        <w:jc w:val="both"/>
        <w:rPr>
          <w:szCs w:val="24"/>
        </w:rPr>
      </w:pPr>
      <w:r w:rsidRPr="0005192C">
        <w:rPr>
          <w:szCs w:val="24"/>
        </w:rPr>
        <w:t>Le mot clé &lt;objets&gt; (</w:t>
      </w:r>
      <w:proofErr w:type="spellStart"/>
      <w:r w:rsidRPr="0005192C">
        <w:rPr>
          <w:szCs w:val="24"/>
        </w:rPr>
        <w:t>XML_Depth</w:t>
      </w:r>
      <w:proofErr w:type="spellEnd"/>
      <w:r w:rsidRPr="0005192C">
        <w:rPr>
          <w:szCs w:val="24"/>
        </w:rPr>
        <w:t>=1) sert à connaître le nombre d’objets dans la base de données.</w:t>
      </w:r>
    </w:p>
    <w:p w14:paraId="1C46F1DC" w14:textId="77777777" w:rsidR="00E01EEC" w:rsidRPr="0005192C" w:rsidRDefault="00E01EEC" w:rsidP="00E01EEC">
      <w:pPr>
        <w:pStyle w:val="Retraitcorpsdetexte21"/>
        <w:jc w:val="both"/>
        <w:rPr>
          <w:szCs w:val="24"/>
        </w:rPr>
      </w:pPr>
      <w:r w:rsidRPr="0005192C">
        <w:rPr>
          <w:szCs w:val="24"/>
        </w:rPr>
        <w:t>Pour chacun d’entre eux, il existe un mot clé &lt;objet&gt; (</w:t>
      </w:r>
      <w:proofErr w:type="spellStart"/>
      <w:r w:rsidRPr="0005192C">
        <w:rPr>
          <w:szCs w:val="24"/>
        </w:rPr>
        <w:t>XML_Depth</w:t>
      </w:r>
      <w:proofErr w:type="spellEnd"/>
      <w:r w:rsidRPr="0005192C">
        <w:rPr>
          <w:szCs w:val="24"/>
        </w:rPr>
        <w:t>=2) permettant de récupérer un identificateur ou un numéro d’objet, ainsi qu’un nom d’objet.</w:t>
      </w:r>
    </w:p>
    <w:p w14:paraId="68B94270" w14:textId="77777777" w:rsidR="00E01EEC" w:rsidRPr="0005192C" w:rsidRDefault="00E01EEC" w:rsidP="00E01EEC">
      <w:pPr>
        <w:pStyle w:val="Retraitcorpsdetexte21"/>
        <w:jc w:val="both"/>
        <w:rPr>
          <w:szCs w:val="24"/>
        </w:rPr>
      </w:pPr>
      <w:r w:rsidRPr="0005192C">
        <w:rPr>
          <w:szCs w:val="24"/>
        </w:rPr>
        <w:t>Au même niveau, on récupère la définition de &lt;</w:t>
      </w:r>
      <w:proofErr w:type="spellStart"/>
      <w:r w:rsidRPr="0005192C">
        <w:rPr>
          <w:szCs w:val="24"/>
        </w:rPr>
        <w:t>type_materiau</w:t>
      </w:r>
      <w:proofErr w:type="spellEnd"/>
      <w:r w:rsidRPr="0005192C">
        <w:rPr>
          <w:szCs w:val="24"/>
        </w:rPr>
        <w:t>&gt; et &lt;</w:t>
      </w:r>
      <w:proofErr w:type="spellStart"/>
      <w:r w:rsidRPr="0005192C">
        <w:rPr>
          <w:szCs w:val="24"/>
        </w:rPr>
        <w:t>type_valeur</w:t>
      </w:r>
      <w:proofErr w:type="spellEnd"/>
      <w:r w:rsidRPr="0005192C">
        <w:rPr>
          <w:szCs w:val="24"/>
        </w:rPr>
        <w:t xml:space="preserve">&gt; qui seront utilisés pour coder respectivement les différents matériaux et les différents numéros de groupes au sens </w:t>
      </w:r>
      <w:proofErr w:type="spellStart"/>
      <w:r w:rsidRPr="0005192C">
        <w:rPr>
          <w:szCs w:val="24"/>
        </w:rPr>
        <w:t>Crira</w:t>
      </w:r>
      <w:proofErr w:type="spellEnd"/>
      <w:r w:rsidRPr="0005192C">
        <w:rPr>
          <w:szCs w:val="24"/>
        </w:rPr>
        <w:t>.</w:t>
      </w:r>
    </w:p>
    <w:p w14:paraId="2636A166" w14:textId="77777777" w:rsidR="00E01EEC" w:rsidRPr="0005192C" w:rsidRDefault="00E01EEC" w:rsidP="00E01EEC">
      <w:pPr>
        <w:pStyle w:val="Retraitcorpsdetexte21"/>
        <w:jc w:val="both"/>
        <w:rPr>
          <w:szCs w:val="24"/>
        </w:rPr>
      </w:pPr>
      <w:r w:rsidRPr="0005192C">
        <w:rPr>
          <w:szCs w:val="24"/>
        </w:rPr>
        <w:t xml:space="preserve">Pour chaque objet on peut récupérer </w:t>
      </w:r>
    </w:p>
    <w:p w14:paraId="18DA9050" w14:textId="77777777" w:rsidR="00E01EEC" w:rsidRPr="0005192C" w:rsidRDefault="00E01EEC" w:rsidP="007A749A">
      <w:pPr>
        <w:pStyle w:val="Retraitcorpsdetexte21"/>
        <w:numPr>
          <w:ilvl w:val="0"/>
          <w:numId w:val="44"/>
        </w:numPr>
        <w:jc w:val="both"/>
        <w:rPr>
          <w:szCs w:val="24"/>
        </w:rPr>
      </w:pPr>
      <w:r w:rsidRPr="0005192C">
        <w:rPr>
          <w:szCs w:val="24"/>
        </w:rPr>
        <w:t xml:space="preserve">Via une profondeur </w:t>
      </w:r>
      <w:proofErr w:type="spellStart"/>
      <w:r w:rsidRPr="0005192C">
        <w:rPr>
          <w:szCs w:val="24"/>
        </w:rPr>
        <w:t>XML_Depth</w:t>
      </w:r>
      <w:proofErr w:type="spellEnd"/>
      <w:r w:rsidRPr="0005192C">
        <w:rPr>
          <w:szCs w:val="24"/>
        </w:rPr>
        <w:t>=5</w:t>
      </w:r>
    </w:p>
    <w:p w14:paraId="13DF00C4" w14:textId="77777777" w:rsidR="00E01EEC" w:rsidRPr="0005192C" w:rsidRDefault="00E01EEC" w:rsidP="007A749A">
      <w:pPr>
        <w:pStyle w:val="Retraitcorpsdetexte21"/>
        <w:numPr>
          <w:ilvl w:val="1"/>
          <w:numId w:val="44"/>
        </w:numPr>
        <w:jc w:val="both"/>
        <w:rPr>
          <w:szCs w:val="24"/>
        </w:rPr>
      </w:pPr>
      <w:r w:rsidRPr="0005192C">
        <w:rPr>
          <w:szCs w:val="24"/>
        </w:rPr>
        <w:t>Le nombre de sommets via le mot clé &lt;sommets&gt; ;</w:t>
      </w:r>
    </w:p>
    <w:p w14:paraId="6D2D1F6A" w14:textId="77777777" w:rsidR="00E01EEC" w:rsidRPr="0005192C" w:rsidRDefault="00E01EEC" w:rsidP="007A749A">
      <w:pPr>
        <w:pStyle w:val="Retraitcorpsdetexte21"/>
        <w:numPr>
          <w:ilvl w:val="1"/>
          <w:numId w:val="44"/>
        </w:numPr>
        <w:jc w:val="both"/>
        <w:rPr>
          <w:szCs w:val="24"/>
        </w:rPr>
      </w:pPr>
      <w:r w:rsidRPr="0005192C">
        <w:rPr>
          <w:szCs w:val="24"/>
        </w:rPr>
        <w:t>Le nombre de facettes via le mot clé &lt;facettes&gt; ;</w:t>
      </w:r>
    </w:p>
    <w:p w14:paraId="771B18E5" w14:textId="77777777" w:rsidR="00E01EEC" w:rsidRPr="0005192C" w:rsidRDefault="00E01EEC" w:rsidP="007A749A">
      <w:pPr>
        <w:pStyle w:val="Retraitcorpsdetexte21"/>
        <w:numPr>
          <w:ilvl w:val="1"/>
          <w:numId w:val="44"/>
        </w:numPr>
        <w:jc w:val="both"/>
        <w:rPr>
          <w:szCs w:val="24"/>
        </w:rPr>
      </w:pPr>
      <w:r w:rsidRPr="0005192C">
        <w:rPr>
          <w:szCs w:val="24"/>
        </w:rPr>
        <w:t>Le nombre de normales aux sommets &lt;</w:t>
      </w:r>
      <w:proofErr w:type="spellStart"/>
      <w:r w:rsidRPr="0005192C">
        <w:rPr>
          <w:szCs w:val="24"/>
        </w:rPr>
        <w:t>normales_s</w:t>
      </w:r>
      <w:proofErr w:type="spellEnd"/>
      <w:r w:rsidRPr="0005192C">
        <w:rPr>
          <w:szCs w:val="24"/>
        </w:rPr>
        <w:t>&gt; ;</w:t>
      </w:r>
    </w:p>
    <w:p w14:paraId="6596FEE7" w14:textId="77777777" w:rsidR="00E01EEC" w:rsidRPr="0005192C" w:rsidRDefault="00E01EEC" w:rsidP="007A749A">
      <w:pPr>
        <w:pStyle w:val="Retraitcorpsdetexte21"/>
        <w:numPr>
          <w:ilvl w:val="0"/>
          <w:numId w:val="44"/>
        </w:numPr>
        <w:jc w:val="both"/>
        <w:rPr>
          <w:szCs w:val="24"/>
        </w:rPr>
      </w:pPr>
      <w:r w:rsidRPr="0005192C">
        <w:rPr>
          <w:szCs w:val="24"/>
        </w:rPr>
        <w:t xml:space="preserve">Via une profondeur </w:t>
      </w:r>
      <w:proofErr w:type="spellStart"/>
      <w:r w:rsidRPr="0005192C">
        <w:rPr>
          <w:szCs w:val="24"/>
        </w:rPr>
        <w:t>XML_Depth</w:t>
      </w:r>
      <w:proofErr w:type="spellEnd"/>
      <w:r w:rsidRPr="0005192C">
        <w:rPr>
          <w:szCs w:val="24"/>
        </w:rPr>
        <w:t>=6 ;</w:t>
      </w:r>
    </w:p>
    <w:p w14:paraId="6CBDCB8B" w14:textId="77777777" w:rsidR="00E01EEC" w:rsidRPr="0005192C" w:rsidRDefault="00E01EEC" w:rsidP="007A749A">
      <w:pPr>
        <w:pStyle w:val="Retraitcorpsdetexte21"/>
        <w:numPr>
          <w:ilvl w:val="1"/>
          <w:numId w:val="44"/>
        </w:numPr>
        <w:jc w:val="both"/>
        <w:rPr>
          <w:szCs w:val="24"/>
        </w:rPr>
      </w:pPr>
      <w:r w:rsidRPr="0005192C">
        <w:rPr>
          <w:szCs w:val="24"/>
        </w:rPr>
        <w:t>les coordonnées x, y et z de sommets avec le numéro d’indice correspondant via le mot clé &lt;sommet&gt; ;</w:t>
      </w:r>
    </w:p>
    <w:p w14:paraId="4836755A" w14:textId="77777777" w:rsidR="00E01EEC" w:rsidRPr="0005192C" w:rsidRDefault="00E01EEC" w:rsidP="007A749A">
      <w:pPr>
        <w:pStyle w:val="Retraitcorpsdetexte21"/>
        <w:numPr>
          <w:ilvl w:val="1"/>
          <w:numId w:val="44"/>
        </w:numPr>
        <w:jc w:val="both"/>
        <w:rPr>
          <w:szCs w:val="24"/>
        </w:rPr>
      </w:pPr>
      <w:r w:rsidRPr="0005192C">
        <w:rPr>
          <w:szCs w:val="24"/>
        </w:rPr>
        <w:t xml:space="preserve">les coordonnées vx, vy et </w:t>
      </w:r>
      <w:proofErr w:type="spellStart"/>
      <w:r w:rsidRPr="0005192C">
        <w:rPr>
          <w:szCs w:val="24"/>
        </w:rPr>
        <w:t>vz</w:t>
      </w:r>
      <w:proofErr w:type="spellEnd"/>
      <w:r w:rsidRPr="0005192C">
        <w:rPr>
          <w:szCs w:val="24"/>
        </w:rPr>
        <w:t xml:space="preserve"> de normales aux sommets avec le numéro d’indice correspondant via le mot clé &lt;</w:t>
      </w:r>
      <w:proofErr w:type="spellStart"/>
      <w:r w:rsidRPr="0005192C">
        <w:rPr>
          <w:szCs w:val="24"/>
        </w:rPr>
        <w:t>normale_s</w:t>
      </w:r>
      <w:proofErr w:type="spellEnd"/>
      <w:r w:rsidRPr="0005192C">
        <w:rPr>
          <w:szCs w:val="24"/>
        </w:rPr>
        <w:t>&gt; ;</w:t>
      </w:r>
    </w:p>
    <w:p w14:paraId="6C40E039" w14:textId="77777777" w:rsidR="00E01EEC" w:rsidRPr="0005192C" w:rsidRDefault="00E01EEC" w:rsidP="007A749A">
      <w:pPr>
        <w:pStyle w:val="Retraitcorpsdetexte21"/>
        <w:numPr>
          <w:ilvl w:val="1"/>
          <w:numId w:val="44"/>
        </w:numPr>
        <w:jc w:val="both"/>
        <w:rPr>
          <w:szCs w:val="24"/>
        </w:rPr>
      </w:pPr>
      <w:r w:rsidRPr="0005192C">
        <w:rPr>
          <w:szCs w:val="24"/>
        </w:rPr>
        <w:t>un numéro de facette via le mot clé &lt;facette&gt;</w:t>
      </w:r>
    </w:p>
    <w:p w14:paraId="0FE6E571" w14:textId="77777777" w:rsidR="00E01EEC" w:rsidRPr="0005192C" w:rsidRDefault="00E01EEC" w:rsidP="007A749A">
      <w:pPr>
        <w:pStyle w:val="Retraitcorpsdetexte21"/>
        <w:numPr>
          <w:ilvl w:val="0"/>
          <w:numId w:val="44"/>
        </w:numPr>
        <w:jc w:val="both"/>
        <w:rPr>
          <w:szCs w:val="24"/>
        </w:rPr>
      </w:pPr>
      <w:r w:rsidRPr="0005192C">
        <w:rPr>
          <w:szCs w:val="24"/>
        </w:rPr>
        <w:t xml:space="preserve">Via une profondeur </w:t>
      </w:r>
      <w:proofErr w:type="spellStart"/>
      <w:r w:rsidRPr="0005192C">
        <w:rPr>
          <w:szCs w:val="24"/>
        </w:rPr>
        <w:t>XML_Depth</w:t>
      </w:r>
      <w:proofErr w:type="spellEnd"/>
      <w:r w:rsidRPr="0005192C">
        <w:rPr>
          <w:szCs w:val="24"/>
        </w:rPr>
        <w:t>=7 et pour chaque facette ;</w:t>
      </w:r>
    </w:p>
    <w:p w14:paraId="27FCE7E9" w14:textId="77777777" w:rsidR="00E01EEC" w:rsidRPr="0005192C" w:rsidRDefault="00E01EEC" w:rsidP="007A749A">
      <w:pPr>
        <w:pStyle w:val="Retraitcorpsdetexte21"/>
        <w:numPr>
          <w:ilvl w:val="1"/>
          <w:numId w:val="44"/>
        </w:numPr>
        <w:jc w:val="both"/>
        <w:rPr>
          <w:szCs w:val="24"/>
        </w:rPr>
      </w:pPr>
      <w:r w:rsidRPr="0005192C">
        <w:rPr>
          <w:szCs w:val="24"/>
        </w:rPr>
        <w:t>les indices des sommets de chaque facette via le mot clé &lt;sommets&gt; ;</w:t>
      </w:r>
    </w:p>
    <w:p w14:paraId="2C59908A" w14:textId="77777777" w:rsidR="00E01EEC" w:rsidRPr="0005192C" w:rsidRDefault="00E01EEC" w:rsidP="007A749A">
      <w:pPr>
        <w:pStyle w:val="Retraitcorpsdetexte21"/>
        <w:numPr>
          <w:ilvl w:val="1"/>
          <w:numId w:val="44"/>
        </w:numPr>
        <w:jc w:val="both"/>
        <w:rPr>
          <w:szCs w:val="24"/>
        </w:rPr>
      </w:pPr>
      <w:r w:rsidRPr="0005192C">
        <w:rPr>
          <w:szCs w:val="24"/>
        </w:rPr>
        <w:t>les 3 coordonnées de la normale au barycentre de chaque facette via le mot clé &lt;</w:t>
      </w:r>
      <w:proofErr w:type="spellStart"/>
      <w:r w:rsidRPr="0005192C">
        <w:rPr>
          <w:szCs w:val="24"/>
        </w:rPr>
        <w:t>normale_b</w:t>
      </w:r>
      <w:proofErr w:type="spellEnd"/>
      <w:r w:rsidRPr="0005192C">
        <w:rPr>
          <w:szCs w:val="24"/>
        </w:rPr>
        <w:t>&gt; ;</w:t>
      </w:r>
    </w:p>
    <w:p w14:paraId="030ACF22" w14:textId="77777777" w:rsidR="00E01EEC" w:rsidRPr="0005192C" w:rsidRDefault="00E01EEC" w:rsidP="007A749A">
      <w:pPr>
        <w:pStyle w:val="Retraitcorpsdetexte21"/>
        <w:numPr>
          <w:ilvl w:val="1"/>
          <w:numId w:val="44"/>
        </w:numPr>
        <w:jc w:val="both"/>
        <w:rPr>
          <w:szCs w:val="24"/>
        </w:rPr>
      </w:pPr>
      <w:r w:rsidRPr="0005192C">
        <w:rPr>
          <w:szCs w:val="24"/>
        </w:rPr>
        <w:t>les indices des normales aux sommets de chaque facette via le mot clé &lt;</w:t>
      </w:r>
      <w:proofErr w:type="spellStart"/>
      <w:r w:rsidRPr="0005192C">
        <w:rPr>
          <w:szCs w:val="24"/>
        </w:rPr>
        <w:t>normales_s</w:t>
      </w:r>
      <w:proofErr w:type="spellEnd"/>
      <w:r w:rsidRPr="0005192C">
        <w:rPr>
          <w:szCs w:val="24"/>
        </w:rPr>
        <w:t>&gt; ;</w:t>
      </w:r>
    </w:p>
    <w:p w14:paraId="50B90C63" w14:textId="77777777" w:rsidR="00E01EEC" w:rsidRPr="0005192C" w:rsidRDefault="00E01EEC" w:rsidP="007A749A">
      <w:pPr>
        <w:pStyle w:val="Retraitcorpsdetexte21"/>
        <w:numPr>
          <w:ilvl w:val="1"/>
          <w:numId w:val="44"/>
        </w:numPr>
        <w:jc w:val="both"/>
        <w:rPr>
          <w:szCs w:val="24"/>
        </w:rPr>
      </w:pPr>
      <w:r w:rsidRPr="0005192C">
        <w:rPr>
          <w:szCs w:val="24"/>
        </w:rPr>
        <w:lastRenderedPageBreak/>
        <w:t>un type de matériau via le mot clé &lt;</w:t>
      </w:r>
      <w:proofErr w:type="spellStart"/>
      <w:r w:rsidRPr="0005192C">
        <w:rPr>
          <w:szCs w:val="24"/>
        </w:rPr>
        <w:t>materiau</w:t>
      </w:r>
      <w:proofErr w:type="spellEnd"/>
      <w:r w:rsidRPr="0005192C">
        <w:rPr>
          <w:szCs w:val="24"/>
        </w:rPr>
        <w:t>&gt; ;</w:t>
      </w:r>
    </w:p>
    <w:p w14:paraId="661D2548" w14:textId="77777777" w:rsidR="00E01EEC" w:rsidRPr="0005192C" w:rsidRDefault="00E01EEC" w:rsidP="007A749A">
      <w:pPr>
        <w:pStyle w:val="Retraitcorpsdetexte21"/>
        <w:numPr>
          <w:ilvl w:val="1"/>
          <w:numId w:val="44"/>
        </w:numPr>
        <w:jc w:val="both"/>
        <w:rPr>
          <w:szCs w:val="24"/>
        </w:rPr>
      </w:pPr>
      <w:r w:rsidRPr="0005192C">
        <w:rPr>
          <w:szCs w:val="24"/>
        </w:rPr>
        <w:t xml:space="preserve">un numéro de groupe </w:t>
      </w:r>
      <w:proofErr w:type="spellStart"/>
      <w:r w:rsidRPr="0005192C">
        <w:rPr>
          <w:szCs w:val="24"/>
        </w:rPr>
        <w:t>Crira</w:t>
      </w:r>
      <w:proofErr w:type="spellEnd"/>
      <w:r w:rsidRPr="0005192C">
        <w:rPr>
          <w:szCs w:val="24"/>
        </w:rPr>
        <w:t xml:space="preserve"> via le mot clé &lt;valeurs&gt; ;</w:t>
      </w:r>
    </w:p>
    <w:p w14:paraId="072C1A8B" w14:textId="77777777" w:rsidR="00E01EEC" w:rsidRPr="0005192C" w:rsidRDefault="00E01EEC" w:rsidP="00E01EEC">
      <w:pPr>
        <w:pStyle w:val="Retraitcorpsdetexte21"/>
        <w:jc w:val="both"/>
        <w:rPr>
          <w:szCs w:val="24"/>
        </w:rPr>
      </w:pPr>
    </w:p>
    <w:p w14:paraId="420302BD" w14:textId="77777777" w:rsidR="00E01EEC" w:rsidRDefault="00E01EEC" w:rsidP="00E01EEC">
      <w:pPr>
        <w:pStyle w:val="Retraitcorpsdetexte21"/>
        <w:jc w:val="both"/>
        <w:rPr>
          <w:szCs w:val="24"/>
        </w:rPr>
      </w:pPr>
      <w:r w:rsidRPr="0005192C">
        <w:rPr>
          <w:szCs w:val="24"/>
        </w:rPr>
        <w:t xml:space="preserve">On peut noter que les informations de profondeur </w:t>
      </w:r>
      <w:proofErr w:type="spellStart"/>
      <w:r w:rsidRPr="0005192C">
        <w:rPr>
          <w:szCs w:val="24"/>
        </w:rPr>
        <w:t>XML_Depth</w:t>
      </w:r>
      <w:proofErr w:type="spellEnd"/>
      <w:r w:rsidRPr="0005192C">
        <w:rPr>
          <w:szCs w:val="24"/>
        </w:rPr>
        <w:t xml:space="preserve">=3 et </w:t>
      </w:r>
      <w:proofErr w:type="spellStart"/>
      <w:r w:rsidRPr="0005192C">
        <w:rPr>
          <w:szCs w:val="24"/>
        </w:rPr>
        <w:t>XML_Depth</w:t>
      </w:r>
      <w:proofErr w:type="spellEnd"/>
      <w:r w:rsidRPr="0005192C">
        <w:rPr>
          <w:szCs w:val="24"/>
        </w:rPr>
        <w:t xml:space="preserve">=4 ne sont pas exploitées pour le moment. C’est ce qui concerne notamment le nombre de maillages de l’objet (ou le nombre de niveaux de détails) ainsi que le point d’entrée de ces différents maillages (ou </w:t>
      </w:r>
      <w:proofErr w:type="spellStart"/>
      <w:r w:rsidRPr="0005192C">
        <w:rPr>
          <w:szCs w:val="24"/>
        </w:rPr>
        <w:t>lod</w:t>
      </w:r>
      <w:proofErr w:type="spellEnd"/>
      <w:r w:rsidRPr="0005192C">
        <w:rPr>
          <w:szCs w:val="24"/>
        </w:rPr>
        <w:t>) à proprement parler.</w:t>
      </w:r>
    </w:p>
    <w:p w14:paraId="088CE800" w14:textId="77777777" w:rsidR="00865FE5" w:rsidRPr="009E2928" w:rsidRDefault="00865FE5" w:rsidP="00E01EEC">
      <w:pPr>
        <w:pStyle w:val="Retraitcorpsdetexte21"/>
        <w:jc w:val="both"/>
        <w:rPr>
          <w:szCs w:val="24"/>
        </w:rPr>
      </w:pPr>
    </w:p>
    <w:p w14:paraId="20AD0B96" w14:textId="77777777" w:rsidR="00865FE5" w:rsidRDefault="00865FE5" w:rsidP="007346D5">
      <w:pPr>
        <w:pStyle w:val="AnnexeTitreniveau2"/>
        <w:keepNext/>
        <w:rPr>
          <w:sz w:val="24"/>
          <w:szCs w:val="24"/>
        </w:rPr>
      </w:pPr>
      <w:bookmarkStart w:id="145" w:name="_Toc166431996"/>
      <w:r w:rsidRPr="009E2928">
        <w:rPr>
          <w:sz w:val="24"/>
          <w:szCs w:val="24"/>
        </w:rPr>
        <w:t>Fichier .STL</w:t>
      </w:r>
      <w:bookmarkEnd w:id="145"/>
    </w:p>
    <w:p w14:paraId="29A24D30" w14:textId="77777777" w:rsidR="00263157" w:rsidRPr="00263157" w:rsidRDefault="00263157" w:rsidP="007346D5">
      <w:pPr>
        <w:pStyle w:val="Corpsdetexte"/>
        <w:keepNext/>
        <w:rPr>
          <w:sz w:val="24"/>
          <w:szCs w:val="24"/>
        </w:rPr>
      </w:pPr>
      <w:r w:rsidRPr="00263157">
        <w:rPr>
          <w:sz w:val="24"/>
          <w:szCs w:val="24"/>
        </w:rPr>
        <w:t>Description issue du site https://en.wikipedia.org/wiki/STL_(file_format)#searchInput</w:t>
      </w:r>
    </w:p>
    <w:p w14:paraId="52780028" w14:textId="77777777" w:rsidR="00865FE5" w:rsidRPr="009E2928" w:rsidRDefault="00865FE5" w:rsidP="00865FE5">
      <w:pPr>
        <w:pStyle w:val="Retraitcorpsdetexte21"/>
        <w:jc w:val="both"/>
        <w:rPr>
          <w:szCs w:val="24"/>
        </w:rPr>
      </w:pPr>
      <w:r w:rsidRPr="009E2928">
        <w:rPr>
          <w:szCs w:val="24"/>
        </w:rPr>
        <w:t>STL est le format propriétaire du logiciel “</w:t>
      </w:r>
      <w:proofErr w:type="spellStart"/>
      <w:r w:rsidR="00253731">
        <w:fldChar w:fldCharType="begin"/>
      </w:r>
      <w:r w:rsidR="00253731">
        <w:instrText xml:space="preserve"> HYPERLINK "https://en.wikipedia.org/wiki/Stereolithography" \o "Stereolithography" </w:instrText>
      </w:r>
      <w:r w:rsidR="00253731">
        <w:fldChar w:fldCharType="separate"/>
      </w:r>
      <w:r w:rsidRPr="003130CA">
        <w:rPr>
          <w:b/>
          <w:szCs w:val="24"/>
        </w:rPr>
        <w:t>st</w:t>
      </w:r>
      <w:r w:rsidRPr="009E2928">
        <w:rPr>
          <w:szCs w:val="24"/>
        </w:rPr>
        <w:t>ereo</w:t>
      </w:r>
      <w:r w:rsidRPr="003130CA">
        <w:rPr>
          <w:b/>
          <w:szCs w:val="24"/>
        </w:rPr>
        <w:t>l</w:t>
      </w:r>
      <w:r w:rsidRPr="009E2928">
        <w:rPr>
          <w:szCs w:val="24"/>
        </w:rPr>
        <w:t>ithography</w:t>
      </w:r>
      <w:proofErr w:type="spellEnd"/>
      <w:r w:rsidR="00253731">
        <w:rPr>
          <w:szCs w:val="24"/>
        </w:rPr>
        <w:fldChar w:fldCharType="end"/>
      </w:r>
      <w:r w:rsidRPr="009E2928">
        <w:rPr>
          <w:szCs w:val="24"/>
        </w:rPr>
        <w:t xml:space="preserve"> </w:t>
      </w:r>
      <w:hyperlink r:id="rId109" w:tooltip="Computer-aided design" w:history="1">
        <w:r w:rsidRPr="009E2928">
          <w:rPr>
            <w:szCs w:val="24"/>
          </w:rPr>
          <w:t>CAD</w:t>
        </w:r>
      </w:hyperlink>
      <w:r w:rsidRPr="009E2928">
        <w:rPr>
          <w:szCs w:val="24"/>
        </w:rPr>
        <w:t xml:space="preserve"> software” créé par « </w:t>
      </w:r>
      <w:hyperlink r:id="rId110" w:tooltip="3D Systems" w:history="1">
        <w:r w:rsidRPr="009E2928">
          <w:rPr>
            <w:szCs w:val="24"/>
          </w:rPr>
          <w:t xml:space="preserve">3D </w:t>
        </w:r>
        <w:proofErr w:type="spellStart"/>
        <w:r w:rsidRPr="009E2928">
          <w:rPr>
            <w:szCs w:val="24"/>
          </w:rPr>
          <w:t>Systems</w:t>
        </w:r>
        <w:proofErr w:type="spellEnd"/>
      </w:hyperlink>
      <w:r w:rsidRPr="009E2928">
        <w:rPr>
          <w:szCs w:val="24"/>
        </w:rPr>
        <w:t> ». On le nomme aussi "</w:t>
      </w:r>
      <w:r w:rsidRPr="009E2928">
        <w:rPr>
          <w:b/>
          <w:szCs w:val="24"/>
        </w:rPr>
        <w:t>S</w:t>
      </w:r>
      <w:r w:rsidRPr="009E2928">
        <w:rPr>
          <w:szCs w:val="24"/>
        </w:rPr>
        <w:t xml:space="preserve">tandard </w:t>
      </w:r>
      <w:r w:rsidRPr="009E2928">
        <w:rPr>
          <w:b/>
          <w:szCs w:val="24"/>
        </w:rPr>
        <w:t>T</w:t>
      </w:r>
      <w:r w:rsidRPr="009E2928">
        <w:rPr>
          <w:szCs w:val="24"/>
        </w:rPr>
        <w:t xml:space="preserve">riangle </w:t>
      </w:r>
      <w:proofErr w:type="spellStart"/>
      <w:r w:rsidRPr="009E2928">
        <w:rPr>
          <w:b/>
          <w:szCs w:val="24"/>
        </w:rPr>
        <w:t>L</w:t>
      </w:r>
      <w:r w:rsidRPr="009E2928">
        <w:rPr>
          <w:szCs w:val="24"/>
        </w:rPr>
        <w:t>anguage</w:t>
      </w:r>
      <w:proofErr w:type="spellEnd"/>
      <w:r w:rsidRPr="009E2928">
        <w:rPr>
          <w:szCs w:val="24"/>
        </w:rPr>
        <w:t>" ou "</w:t>
      </w:r>
      <w:r w:rsidRPr="009E2928">
        <w:rPr>
          <w:b/>
          <w:szCs w:val="24"/>
        </w:rPr>
        <w:t>S</w:t>
      </w:r>
      <w:r w:rsidRPr="009E2928">
        <w:rPr>
          <w:szCs w:val="24"/>
        </w:rPr>
        <w:t xml:space="preserve">tandard </w:t>
      </w:r>
      <w:hyperlink r:id="rId111" w:tooltip="Tessellation" w:history="1">
        <w:r w:rsidRPr="009E2928">
          <w:rPr>
            <w:b/>
            <w:szCs w:val="24"/>
          </w:rPr>
          <w:t>T</w:t>
        </w:r>
        <w:r w:rsidRPr="009E2928">
          <w:rPr>
            <w:szCs w:val="24"/>
          </w:rPr>
          <w:t>essellation</w:t>
        </w:r>
      </w:hyperlink>
      <w:r w:rsidRPr="009E2928">
        <w:rPr>
          <w:szCs w:val="24"/>
        </w:rPr>
        <w:t xml:space="preserve"> </w:t>
      </w:r>
      <w:proofErr w:type="spellStart"/>
      <w:r w:rsidRPr="009E2928">
        <w:rPr>
          <w:b/>
          <w:szCs w:val="24"/>
        </w:rPr>
        <w:t>L</w:t>
      </w:r>
      <w:r w:rsidRPr="009E2928">
        <w:rPr>
          <w:szCs w:val="24"/>
        </w:rPr>
        <w:t>anguage</w:t>
      </w:r>
      <w:proofErr w:type="spellEnd"/>
      <w:r w:rsidRPr="009E2928">
        <w:rPr>
          <w:szCs w:val="24"/>
        </w:rPr>
        <w:t xml:space="preserve">". Ce format de fichier est supporté par plusieurs autres logiciels 3D. </w:t>
      </w:r>
      <w:r w:rsidR="00AF15E9" w:rsidRPr="009E2928">
        <w:rPr>
          <w:szCs w:val="24"/>
        </w:rPr>
        <w:t>Il est largement utilisé</w:t>
      </w:r>
      <w:r w:rsidRPr="009E2928">
        <w:rPr>
          <w:szCs w:val="24"/>
        </w:rPr>
        <w:t xml:space="preserve"> </w:t>
      </w:r>
      <w:r w:rsidR="00AF15E9" w:rsidRPr="009E2928">
        <w:rPr>
          <w:szCs w:val="24"/>
        </w:rPr>
        <w:t>pour des prototyp</w:t>
      </w:r>
      <w:r w:rsidR="009E2928">
        <w:rPr>
          <w:szCs w:val="24"/>
        </w:rPr>
        <w:t>ag</w:t>
      </w:r>
      <w:r w:rsidR="00AF15E9" w:rsidRPr="009E2928">
        <w:rPr>
          <w:szCs w:val="24"/>
        </w:rPr>
        <w:t>es</w:t>
      </w:r>
      <w:r w:rsidRPr="009E2928">
        <w:rPr>
          <w:szCs w:val="24"/>
        </w:rPr>
        <w:t xml:space="preserve">, </w:t>
      </w:r>
      <w:r w:rsidR="00AF15E9" w:rsidRPr="009E2928">
        <w:rPr>
          <w:szCs w:val="24"/>
        </w:rPr>
        <w:t xml:space="preserve">l’impression </w:t>
      </w:r>
      <w:hyperlink r:id="rId112" w:tooltip="3D printing" w:history="1">
        <w:r w:rsidRPr="009E2928">
          <w:rPr>
            <w:szCs w:val="24"/>
          </w:rPr>
          <w:t xml:space="preserve">3D </w:t>
        </w:r>
        <w:r w:rsidR="00AF15E9" w:rsidRPr="009E2928">
          <w:rPr>
            <w:szCs w:val="24"/>
          </w:rPr>
          <w:t xml:space="preserve">et la conception </w:t>
        </w:r>
        <w:r w:rsidR="009E2928">
          <w:rPr>
            <w:szCs w:val="24"/>
          </w:rPr>
          <w:t xml:space="preserve">assistée </w:t>
        </w:r>
        <w:r w:rsidR="00AF15E9" w:rsidRPr="009E2928">
          <w:rPr>
            <w:szCs w:val="24"/>
          </w:rPr>
          <w:t>par ordinateur</w:t>
        </w:r>
      </w:hyperlink>
      <w:r w:rsidRPr="009E2928">
        <w:rPr>
          <w:szCs w:val="24"/>
        </w:rPr>
        <w:t>.</w:t>
      </w:r>
      <w:r w:rsidR="00AF15E9" w:rsidRPr="009E2928">
        <w:rPr>
          <w:szCs w:val="24"/>
        </w:rPr>
        <w:t xml:space="preserve"> Les fichiers </w:t>
      </w:r>
      <w:r w:rsidRPr="009E2928">
        <w:rPr>
          <w:szCs w:val="24"/>
        </w:rPr>
        <w:t xml:space="preserve">STL </w:t>
      </w:r>
      <w:r w:rsidR="00AF15E9" w:rsidRPr="009E2928">
        <w:rPr>
          <w:szCs w:val="24"/>
        </w:rPr>
        <w:t>ne décrivent que la géométrie de la</w:t>
      </w:r>
      <w:r w:rsidRPr="009E2928">
        <w:rPr>
          <w:szCs w:val="24"/>
        </w:rPr>
        <w:t xml:space="preserve"> surface </w:t>
      </w:r>
      <w:r w:rsidR="00AF15E9" w:rsidRPr="009E2928">
        <w:rPr>
          <w:szCs w:val="24"/>
        </w:rPr>
        <w:t xml:space="preserve">d’un objet </w:t>
      </w:r>
      <w:r w:rsidR="009E2928" w:rsidRPr="009E2928">
        <w:rPr>
          <w:szCs w:val="24"/>
        </w:rPr>
        <w:t>tridimensionnel</w:t>
      </w:r>
      <w:r w:rsidRPr="009E2928">
        <w:rPr>
          <w:szCs w:val="24"/>
        </w:rPr>
        <w:t xml:space="preserve"> </w:t>
      </w:r>
      <w:r w:rsidR="00AF15E9" w:rsidRPr="009E2928">
        <w:rPr>
          <w:szCs w:val="24"/>
        </w:rPr>
        <w:t>sans repré</w:t>
      </w:r>
      <w:r w:rsidRPr="009E2928">
        <w:rPr>
          <w:szCs w:val="24"/>
        </w:rPr>
        <w:t xml:space="preserve">sentation </w:t>
      </w:r>
      <w:r w:rsidR="00AF15E9" w:rsidRPr="009E2928">
        <w:rPr>
          <w:szCs w:val="24"/>
        </w:rPr>
        <w:t>de</w:t>
      </w:r>
      <w:r w:rsidRPr="009E2928">
        <w:rPr>
          <w:szCs w:val="24"/>
        </w:rPr>
        <w:t xml:space="preserve"> co</w:t>
      </w:r>
      <w:r w:rsidR="00AF15E9" w:rsidRPr="009E2928">
        <w:rPr>
          <w:szCs w:val="24"/>
        </w:rPr>
        <w:t>u</w:t>
      </w:r>
      <w:r w:rsidRPr="009E2928">
        <w:rPr>
          <w:szCs w:val="24"/>
        </w:rPr>
        <w:t>l</w:t>
      </w:r>
      <w:r w:rsidR="00AF15E9" w:rsidRPr="009E2928">
        <w:rPr>
          <w:szCs w:val="24"/>
        </w:rPr>
        <w:t>eur</w:t>
      </w:r>
      <w:r w:rsidRPr="009E2928">
        <w:rPr>
          <w:szCs w:val="24"/>
        </w:rPr>
        <w:t xml:space="preserve">, texture </w:t>
      </w:r>
      <w:r w:rsidR="00AF15E9" w:rsidRPr="009E2928">
        <w:rPr>
          <w:szCs w:val="24"/>
        </w:rPr>
        <w:t>ou d’autres</w:t>
      </w:r>
      <w:r w:rsidRPr="009E2928">
        <w:rPr>
          <w:szCs w:val="24"/>
        </w:rPr>
        <w:t xml:space="preserve"> </w:t>
      </w:r>
      <w:r w:rsidR="00AF15E9" w:rsidRPr="009E2928">
        <w:rPr>
          <w:szCs w:val="24"/>
        </w:rPr>
        <w:t xml:space="preserve">attributs communs des modèles de </w:t>
      </w:r>
      <w:r w:rsidRPr="009E2928">
        <w:rPr>
          <w:szCs w:val="24"/>
        </w:rPr>
        <w:t xml:space="preserve">CAD. </w:t>
      </w:r>
      <w:r w:rsidR="00AF15E9" w:rsidRPr="009E2928">
        <w:rPr>
          <w:szCs w:val="24"/>
        </w:rPr>
        <w:t>Le format</w:t>
      </w:r>
      <w:r w:rsidRPr="009E2928">
        <w:rPr>
          <w:szCs w:val="24"/>
        </w:rPr>
        <w:t xml:space="preserve"> STL </w:t>
      </w:r>
      <w:r w:rsidR="00AF15E9" w:rsidRPr="009E2928">
        <w:rPr>
          <w:szCs w:val="24"/>
        </w:rPr>
        <w:t>se décline en 2 représentations :</w:t>
      </w:r>
      <w:r w:rsidRPr="009E2928">
        <w:rPr>
          <w:szCs w:val="24"/>
        </w:rPr>
        <w:t xml:space="preserve"> </w:t>
      </w:r>
      <w:hyperlink r:id="rId113" w:tooltip="ASCII" w:history="1">
        <w:r w:rsidRPr="009E2928">
          <w:rPr>
            <w:szCs w:val="24"/>
          </w:rPr>
          <w:t>ASCII</w:t>
        </w:r>
      </w:hyperlink>
      <w:r w:rsidRPr="009E2928">
        <w:rPr>
          <w:szCs w:val="24"/>
        </w:rPr>
        <w:t xml:space="preserve"> </w:t>
      </w:r>
      <w:r w:rsidR="00AF15E9" w:rsidRPr="009E2928">
        <w:rPr>
          <w:szCs w:val="24"/>
        </w:rPr>
        <w:t>et</w:t>
      </w:r>
      <w:r w:rsidRPr="009E2928">
        <w:rPr>
          <w:szCs w:val="24"/>
        </w:rPr>
        <w:t xml:space="preserve"> </w:t>
      </w:r>
      <w:hyperlink r:id="rId114" w:tooltip="Binary file" w:history="1">
        <w:r w:rsidRPr="009E2928">
          <w:rPr>
            <w:szCs w:val="24"/>
          </w:rPr>
          <w:t>bina</w:t>
        </w:r>
        <w:r w:rsidR="00AF15E9" w:rsidRPr="009E2928">
          <w:rPr>
            <w:szCs w:val="24"/>
          </w:rPr>
          <w:t>ire</w:t>
        </w:r>
      </w:hyperlink>
      <w:r w:rsidRPr="009E2928">
        <w:rPr>
          <w:szCs w:val="24"/>
        </w:rPr>
        <w:t xml:space="preserve">. </w:t>
      </w:r>
      <w:r w:rsidR="00AF15E9" w:rsidRPr="009E2928">
        <w:rPr>
          <w:szCs w:val="24"/>
        </w:rPr>
        <w:t>Les fichiers binaires sont plus répandus car plus</w:t>
      </w:r>
      <w:r w:rsidRPr="009E2928">
        <w:rPr>
          <w:szCs w:val="24"/>
        </w:rPr>
        <w:t xml:space="preserve"> compact</w:t>
      </w:r>
      <w:r w:rsidR="00AF15E9" w:rsidRPr="009E2928">
        <w:rPr>
          <w:szCs w:val="24"/>
        </w:rPr>
        <w:t>s</w:t>
      </w:r>
      <w:r w:rsidRPr="009E2928">
        <w:rPr>
          <w:szCs w:val="24"/>
        </w:rPr>
        <w:t xml:space="preserve">. </w:t>
      </w:r>
    </w:p>
    <w:p w14:paraId="60AAD093" w14:textId="77777777" w:rsidR="00865FE5" w:rsidRDefault="00AF15E9" w:rsidP="00865FE5">
      <w:pPr>
        <w:pStyle w:val="Retraitcorpsdetexte21"/>
        <w:jc w:val="both"/>
        <w:rPr>
          <w:szCs w:val="24"/>
        </w:rPr>
      </w:pPr>
      <w:r w:rsidRPr="009E2928">
        <w:rPr>
          <w:szCs w:val="24"/>
        </w:rPr>
        <w:t>Un fichier</w:t>
      </w:r>
      <w:r w:rsidR="00865FE5" w:rsidRPr="009E2928">
        <w:rPr>
          <w:szCs w:val="24"/>
        </w:rPr>
        <w:t xml:space="preserve"> STL </w:t>
      </w:r>
      <w:r w:rsidRPr="009E2928">
        <w:rPr>
          <w:szCs w:val="24"/>
        </w:rPr>
        <w:t>décrit une surface via</w:t>
      </w:r>
      <w:r w:rsidR="00865FE5" w:rsidRPr="009E2928">
        <w:rPr>
          <w:szCs w:val="24"/>
        </w:rPr>
        <w:t xml:space="preserve"> </w:t>
      </w:r>
      <w:r w:rsidRPr="009E2928">
        <w:rPr>
          <w:szCs w:val="24"/>
        </w:rPr>
        <w:t>des facettes triangulaires à l’aide d’une normale unitaire et de</w:t>
      </w:r>
      <w:r w:rsidR="009E2928" w:rsidRPr="009E2928">
        <w:rPr>
          <w:szCs w:val="24"/>
        </w:rPr>
        <w:t xml:space="preserve"> sommets</w:t>
      </w:r>
      <w:r w:rsidRPr="009E2928">
        <w:rPr>
          <w:szCs w:val="24"/>
        </w:rPr>
        <w:t xml:space="preserve"> </w:t>
      </w:r>
      <w:r w:rsidR="009E2928" w:rsidRPr="009E2928">
        <w:rPr>
          <w:szCs w:val="24"/>
        </w:rPr>
        <w:t>des</w:t>
      </w:r>
      <w:r w:rsidR="00865FE5" w:rsidRPr="009E2928">
        <w:rPr>
          <w:szCs w:val="24"/>
        </w:rPr>
        <w:t xml:space="preserve"> triangles u</w:t>
      </w:r>
      <w:r w:rsidR="009E2928" w:rsidRPr="009E2928">
        <w:rPr>
          <w:szCs w:val="24"/>
        </w:rPr>
        <w:t>tilisant</w:t>
      </w:r>
      <w:r w:rsidR="00865FE5" w:rsidRPr="009E2928">
        <w:rPr>
          <w:szCs w:val="24"/>
        </w:rPr>
        <w:t xml:space="preserve"> </w:t>
      </w:r>
      <w:r w:rsidR="009E2928" w:rsidRPr="009E2928">
        <w:rPr>
          <w:szCs w:val="24"/>
        </w:rPr>
        <w:t>un système de coordonnées</w:t>
      </w:r>
      <w:r w:rsidR="009E2928">
        <w:rPr>
          <w:szCs w:val="24"/>
        </w:rPr>
        <w:t xml:space="preserve"> cartésiennes</w:t>
      </w:r>
      <w:r w:rsidR="00865FE5" w:rsidRPr="009E2928">
        <w:rPr>
          <w:szCs w:val="24"/>
        </w:rPr>
        <w:t xml:space="preserve">. </w:t>
      </w:r>
      <w:r w:rsidR="009E2928" w:rsidRPr="009E2928">
        <w:rPr>
          <w:szCs w:val="24"/>
        </w:rPr>
        <w:t xml:space="preserve">La </w:t>
      </w:r>
      <w:r w:rsidR="009E2928">
        <w:rPr>
          <w:szCs w:val="24"/>
        </w:rPr>
        <w:t>spé</w:t>
      </w:r>
      <w:r w:rsidR="009E2928" w:rsidRPr="009E2928">
        <w:rPr>
          <w:szCs w:val="24"/>
        </w:rPr>
        <w:t>cification originale demandait à ce que toutes les coordonnées soient positives</w:t>
      </w:r>
      <w:r w:rsidR="00865FE5" w:rsidRPr="009E2928">
        <w:rPr>
          <w:szCs w:val="24"/>
        </w:rPr>
        <w:t xml:space="preserve">, </w:t>
      </w:r>
      <w:r w:rsidR="009E2928" w:rsidRPr="009E2928">
        <w:rPr>
          <w:szCs w:val="24"/>
        </w:rPr>
        <w:t xml:space="preserve">mais cette </w:t>
      </w:r>
      <w:r w:rsidR="00865FE5" w:rsidRPr="009E2928">
        <w:rPr>
          <w:szCs w:val="24"/>
        </w:rPr>
        <w:t xml:space="preserve">restriction </w:t>
      </w:r>
      <w:r w:rsidR="009E2928" w:rsidRPr="009E2928">
        <w:rPr>
          <w:szCs w:val="24"/>
        </w:rPr>
        <w:t>a été levée et des coordonnées né</w:t>
      </w:r>
      <w:r w:rsidR="00865FE5" w:rsidRPr="009E2928">
        <w:rPr>
          <w:szCs w:val="24"/>
        </w:rPr>
        <w:t>gative</w:t>
      </w:r>
      <w:r w:rsidR="009E2928" w:rsidRPr="009E2928">
        <w:rPr>
          <w:szCs w:val="24"/>
        </w:rPr>
        <w:t>s</w:t>
      </w:r>
      <w:r w:rsidR="00865FE5" w:rsidRPr="009E2928">
        <w:rPr>
          <w:szCs w:val="24"/>
        </w:rPr>
        <w:t xml:space="preserve"> </w:t>
      </w:r>
      <w:r w:rsidR="009E2928" w:rsidRPr="009E2928">
        <w:rPr>
          <w:szCs w:val="24"/>
        </w:rPr>
        <w:t>sont couramment rencontrées dans les fichiers</w:t>
      </w:r>
      <w:r w:rsidR="00865FE5" w:rsidRPr="009E2928">
        <w:rPr>
          <w:szCs w:val="24"/>
        </w:rPr>
        <w:t xml:space="preserve"> STL </w:t>
      </w:r>
      <w:r w:rsidR="009E2928" w:rsidRPr="009E2928">
        <w:rPr>
          <w:szCs w:val="24"/>
        </w:rPr>
        <w:t>actuels</w:t>
      </w:r>
      <w:r w:rsidR="00865FE5" w:rsidRPr="009E2928">
        <w:rPr>
          <w:szCs w:val="24"/>
        </w:rPr>
        <w:t xml:space="preserve">. </w:t>
      </w:r>
      <w:r w:rsidR="009E2928" w:rsidRPr="009E2928">
        <w:rPr>
          <w:szCs w:val="24"/>
        </w:rPr>
        <w:t xml:space="preserve">Les fichiers </w:t>
      </w:r>
      <w:r w:rsidR="00865FE5" w:rsidRPr="009E2928">
        <w:rPr>
          <w:szCs w:val="24"/>
        </w:rPr>
        <w:t xml:space="preserve">STL </w:t>
      </w:r>
      <w:r w:rsidR="009E2928" w:rsidRPr="009E2928">
        <w:rPr>
          <w:szCs w:val="24"/>
        </w:rPr>
        <w:t xml:space="preserve">ne </w:t>
      </w:r>
      <w:r w:rsidR="00865FE5" w:rsidRPr="009E2928">
        <w:rPr>
          <w:szCs w:val="24"/>
        </w:rPr>
        <w:t>conti</w:t>
      </w:r>
      <w:r w:rsidR="009E2928" w:rsidRPr="009E2928">
        <w:rPr>
          <w:szCs w:val="24"/>
        </w:rPr>
        <w:t>e</w:t>
      </w:r>
      <w:r w:rsidR="00865FE5" w:rsidRPr="009E2928">
        <w:rPr>
          <w:szCs w:val="24"/>
        </w:rPr>
        <w:t>n</w:t>
      </w:r>
      <w:r w:rsidR="009E2928" w:rsidRPr="009E2928">
        <w:rPr>
          <w:szCs w:val="24"/>
        </w:rPr>
        <w:t>nent</w:t>
      </w:r>
      <w:r w:rsidR="00865FE5" w:rsidRPr="009E2928">
        <w:rPr>
          <w:szCs w:val="24"/>
        </w:rPr>
        <w:t xml:space="preserve"> </w:t>
      </w:r>
      <w:r w:rsidR="009E2928" w:rsidRPr="009E2928">
        <w:rPr>
          <w:szCs w:val="24"/>
        </w:rPr>
        <w:t>pas d’</w:t>
      </w:r>
      <w:r w:rsidR="00865FE5" w:rsidRPr="009E2928">
        <w:rPr>
          <w:szCs w:val="24"/>
        </w:rPr>
        <w:t>information</w:t>
      </w:r>
      <w:r w:rsidR="009E2928" w:rsidRPr="009E2928">
        <w:rPr>
          <w:szCs w:val="24"/>
        </w:rPr>
        <w:t>s d’échelle</w:t>
      </w:r>
      <w:r w:rsidR="00865FE5" w:rsidRPr="009E2928">
        <w:rPr>
          <w:szCs w:val="24"/>
        </w:rPr>
        <w:t xml:space="preserve">, </w:t>
      </w:r>
      <w:r w:rsidR="009E2928" w:rsidRPr="009E2928">
        <w:rPr>
          <w:szCs w:val="24"/>
        </w:rPr>
        <w:t>et les</w:t>
      </w:r>
      <w:r w:rsidR="00865FE5" w:rsidRPr="009E2928">
        <w:rPr>
          <w:szCs w:val="24"/>
        </w:rPr>
        <w:t xml:space="preserve"> unit</w:t>
      </w:r>
      <w:r w:rsidR="009E2928" w:rsidRPr="009E2928">
        <w:rPr>
          <w:szCs w:val="24"/>
        </w:rPr>
        <w:t>é</w:t>
      </w:r>
      <w:r w:rsidR="00865FE5" w:rsidRPr="009E2928">
        <w:rPr>
          <w:szCs w:val="24"/>
        </w:rPr>
        <w:t xml:space="preserve">s </w:t>
      </w:r>
      <w:r w:rsidR="009E2928" w:rsidRPr="009E2928">
        <w:rPr>
          <w:szCs w:val="24"/>
        </w:rPr>
        <w:t>sont</w:t>
      </w:r>
      <w:r w:rsidR="00865FE5" w:rsidRPr="009E2928">
        <w:rPr>
          <w:szCs w:val="24"/>
        </w:rPr>
        <w:t xml:space="preserve"> arbitra</w:t>
      </w:r>
      <w:r w:rsidR="009E2928" w:rsidRPr="009E2928">
        <w:rPr>
          <w:szCs w:val="24"/>
        </w:rPr>
        <w:t>ires</w:t>
      </w:r>
      <w:r w:rsidR="00865FE5" w:rsidRPr="009E2928">
        <w:rPr>
          <w:szCs w:val="24"/>
        </w:rPr>
        <w:t xml:space="preserve">. </w:t>
      </w:r>
    </w:p>
    <w:p w14:paraId="141093A3" w14:textId="77777777" w:rsidR="00E81C05" w:rsidRPr="003130CA" w:rsidRDefault="00E81C05" w:rsidP="00E81C05">
      <w:pPr>
        <w:spacing w:before="100" w:beforeAutospacing="1" w:after="100" w:afterAutospacing="1"/>
        <w:outlineLvl w:val="1"/>
        <w:rPr>
          <w:rFonts w:ascii="Times New Roman" w:hAnsi="Times New Roman"/>
          <w:b/>
          <w:bCs/>
          <w:sz w:val="28"/>
          <w:szCs w:val="36"/>
        </w:rPr>
      </w:pPr>
      <w:r w:rsidRPr="003130CA">
        <w:rPr>
          <w:rFonts w:ascii="Times New Roman" w:hAnsi="Times New Roman"/>
          <w:b/>
          <w:bCs/>
          <w:sz w:val="28"/>
          <w:szCs w:val="36"/>
        </w:rPr>
        <w:t>ASCII STL</w:t>
      </w:r>
    </w:p>
    <w:p w14:paraId="5AFC8DD5" w14:textId="77777777" w:rsidR="00E81C05" w:rsidRPr="009D3CC7" w:rsidRDefault="00E81C05" w:rsidP="00E81C05">
      <w:pPr>
        <w:spacing w:before="100" w:beforeAutospacing="1" w:after="100" w:afterAutospacing="1"/>
        <w:rPr>
          <w:rFonts w:cs="Arial"/>
          <w:sz w:val="24"/>
          <w:szCs w:val="24"/>
        </w:rPr>
      </w:pPr>
      <w:r w:rsidRPr="009D3CC7">
        <w:rPr>
          <w:rFonts w:cs="Arial"/>
          <w:sz w:val="24"/>
          <w:szCs w:val="24"/>
        </w:rPr>
        <w:t>Un fichier STL en ASCII commence par la ligne :</w:t>
      </w:r>
    </w:p>
    <w:p w14:paraId="25DA185F" w14:textId="77777777" w:rsidR="00E81C05" w:rsidRPr="003130CA"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3130CA">
        <w:rPr>
          <w:rFonts w:ascii="Courier New" w:hAnsi="Courier New" w:cs="Courier New"/>
          <w:sz w:val="20"/>
          <w:szCs w:val="20"/>
        </w:rPr>
        <w:t>solid</w:t>
      </w:r>
      <w:proofErr w:type="spellEnd"/>
      <w:r w:rsidRPr="003130CA">
        <w:rPr>
          <w:rFonts w:ascii="Courier New" w:hAnsi="Courier New" w:cs="Courier New"/>
          <w:sz w:val="20"/>
          <w:szCs w:val="20"/>
        </w:rPr>
        <w:t xml:space="preserve"> </w:t>
      </w:r>
      <w:proofErr w:type="spellStart"/>
      <w:r w:rsidRPr="003130CA">
        <w:rPr>
          <w:rFonts w:ascii="Courier New" w:hAnsi="Courier New" w:cs="Courier New"/>
          <w:i/>
          <w:iCs/>
          <w:sz w:val="20"/>
          <w:szCs w:val="20"/>
        </w:rPr>
        <w:t>name</w:t>
      </w:r>
      <w:proofErr w:type="spellEnd"/>
    </w:p>
    <w:p w14:paraId="3AE5AEE2" w14:textId="77777777" w:rsidR="00E81C05" w:rsidRPr="009D3CC7" w:rsidRDefault="00E81C05" w:rsidP="00263157">
      <w:pPr>
        <w:spacing w:before="100" w:beforeAutospacing="1" w:after="100" w:afterAutospacing="1"/>
        <w:rPr>
          <w:rFonts w:cs="Arial"/>
          <w:sz w:val="24"/>
          <w:szCs w:val="24"/>
        </w:rPr>
      </w:pPr>
      <w:r w:rsidRPr="009D3CC7">
        <w:rPr>
          <w:rFonts w:cs="Arial"/>
          <w:sz w:val="24"/>
          <w:szCs w:val="24"/>
        </w:rPr>
        <w:t xml:space="preserve">où </w:t>
      </w:r>
      <w:proofErr w:type="spellStart"/>
      <w:r w:rsidRPr="009D3CC7">
        <w:rPr>
          <w:rFonts w:cs="Arial"/>
          <w:i/>
          <w:iCs/>
          <w:sz w:val="24"/>
          <w:szCs w:val="24"/>
        </w:rPr>
        <w:t>name</w:t>
      </w:r>
      <w:proofErr w:type="spellEnd"/>
      <w:r w:rsidRPr="009D3CC7">
        <w:rPr>
          <w:rFonts w:cs="Arial"/>
          <w:sz w:val="24"/>
          <w:szCs w:val="24"/>
        </w:rPr>
        <w:t xml:space="preserve"> est une chaîne de caractères optionnelle (toutefois si </w:t>
      </w:r>
      <w:proofErr w:type="spellStart"/>
      <w:r w:rsidRPr="009D3CC7">
        <w:rPr>
          <w:rFonts w:cs="Arial"/>
          <w:i/>
          <w:iCs/>
          <w:sz w:val="24"/>
          <w:szCs w:val="24"/>
        </w:rPr>
        <w:t>name</w:t>
      </w:r>
      <w:proofErr w:type="spellEnd"/>
      <w:r w:rsidRPr="009D3CC7">
        <w:rPr>
          <w:rFonts w:cs="Arial"/>
          <w:sz w:val="24"/>
          <w:szCs w:val="24"/>
        </w:rPr>
        <w:t xml:space="preserve"> est omis, il doit tout de même y avoir un espace après </w:t>
      </w:r>
      <w:proofErr w:type="spellStart"/>
      <w:r w:rsidRPr="009D3CC7">
        <w:rPr>
          <w:rFonts w:cs="Arial"/>
          <w:sz w:val="24"/>
          <w:szCs w:val="24"/>
        </w:rPr>
        <w:t>solid</w:t>
      </w:r>
      <w:proofErr w:type="spellEnd"/>
      <w:r w:rsidRPr="009D3CC7">
        <w:rPr>
          <w:rFonts w:cs="Arial"/>
          <w:sz w:val="24"/>
          <w:szCs w:val="24"/>
        </w:rPr>
        <w:t xml:space="preserve">). Le fichier se poursuit par un nombre quelconque de triangles, représentés ainsi : </w:t>
      </w:r>
    </w:p>
    <w:p w14:paraId="1872DAB0" w14:textId="77777777"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5B5D9B">
        <w:rPr>
          <w:rFonts w:ascii="Courier New" w:hAnsi="Courier New" w:cs="Courier New"/>
          <w:sz w:val="20"/>
          <w:szCs w:val="20"/>
        </w:rPr>
        <w:t>facet</w:t>
      </w:r>
      <w:proofErr w:type="spellEnd"/>
      <w:r w:rsidRPr="005B5D9B">
        <w:rPr>
          <w:rFonts w:ascii="Courier New" w:hAnsi="Courier New" w:cs="Courier New"/>
          <w:sz w:val="20"/>
          <w:szCs w:val="20"/>
        </w:rPr>
        <w:t xml:space="preserve"> normal </w:t>
      </w:r>
      <w:r w:rsidRPr="005B5D9B">
        <w:rPr>
          <w:rFonts w:ascii="Courier New" w:hAnsi="Courier New" w:cs="Courier New"/>
          <w:i/>
          <w:iCs/>
          <w:sz w:val="20"/>
          <w:szCs w:val="20"/>
        </w:rPr>
        <w:t>n</w:t>
      </w:r>
      <w:r w:rsidRPr="005B5D9B">
        <w:rPr>
          <w:rFonts w:ascii="Courier New" w:hAnsi="Courier New" w:cs="Courier New"/>
          <w:i/>
          <w:iCs/>
          <w:sz w:val="20"/>
          <w:szCs w:val="20"/>
          <w:vertAlign w:val="subscript"/>
        </w:rPr>
        <w:t>i</w:t>
      </w:r>
      <w:r w:rsidRPr="005B5D9B">
        <w:rPr>
          <w:rFonts w:ascii="Courier New" w:hAnsi="Courier New" w:cs="Courier New"/>
          <w:i/>
          <w:iCs/>
          <w:sz w:val="20"/>
          <w:szCs w:val="20"/>
        </w:rPr>
        <w:t xml:space="preserve"> </w:t>
      </w:r>
      <w:proofErr w:type="spellStart"/>
      <w:r w:rsidRPr="005B5D9B">
        <w:rPr>
          <w:rFonts w:ascii="Courier New" w:hAnsi="Courier New" w:cs="Courier New"/>
          <w:i/>
          <w:iCs/>
          <w:sz w:val="20"/>
          <w:szCs w:val="20"/>
        </w:rPr>
        <w:t>n</w:t>
      </w:r>
      <w:r w:rsidRPr="005B5D9B">
        <w:rPr>
          <w:rFonts w:ascii="Courier New" w:hAnsi="Courier New" w:cs="Courier New"/>
          <w:i/>
          <w:iCs/>
          <w:sz w:val="20"/>
          <w:szCs w:val="20"/>
          <w:vertAlign w:val="subscript"/>
        </w:rPr>
        <w:t>j</w:t>
      </w:r>
      <w:proofErr w:type="spellEnd"/>
      <w:r w:rsidRPr="005B5D9B">
        <w:rPr>
          <w:rFonts w:ascii="Courier New" w:hAnsi="Courier New" w:cs="Courier New"/>
          <w:i/>
          <w:iCs/>
          <w:sz w:val="20"/>
          <w:szCs w:val="20"/>
        </w:rPr>
        <w:t xml:space="preserve"> </w:t>
      </w:r>
      <w:proofErr w:type="spellStart"/>
      <w:r w:rsidRPr="005B5D9B">
        <w:rPr>
          <w:rFonts w:ascii="Courier New" w:hAnsi="Courier New" w:cs="Courier New"/>
          <w:i/>
          <w:iCs/>
          <w:sz w:val="20"/>
          <w:szCs w:val="20"/>
        </w:rPr>
        <w:t>n</w:t>
      </w:r>
      <w:r w:rsidRPr="005B5D9B">
        <w:rPr>
          <w:rFonts w:ascii="Courier New" w:hAnsi="Courier New" w:cs="Courier New"/>
          <w:i/>
          <w:iCs/>
          <w:sz w:val="20"/>
          <w:szCs w:val="20"/>
          <w:vertAlign w:val="subscript"/>
        </w:rPr>
        <w:t>k</w:t>
      </w:r>
      <w:proofErr w:type="spellEnd"/>
    </w:p>
    <w:p w14:paraId="093C4977" w14:textId="77777777"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5D9B">
        <w:rPr>
          <w:rFonts w:ascii="Courier New" w:hAnsi="Courier New" w:cs="Courier New"/>
          <w:sz w:val="20"/>
          <w:szCs w:val="20"/>
        </w:rPr>
        <w:t xml:space="preserve">    </w:t>
      </w:r>
      <w:proofErr w:type="spellStart"/>
      <w:r w:rsidRPr="005B5D9B">
        <w:rPr>
          <w:rFonts w:ascii="Courier New" w:hAnsi="Courier New" w:cs="Courier New"/>
          <w:sz w:val="20"/>
          <w:szCs w:val="20"/>
        </w:rPr>
        <w:t>outer</w:t>
      </w:r>
      <w:proofErr w:type="spellEnd"/>
      <w:r w:rsidRPr="005B5D9B">
        <w:rPr>
          <w:rFonts w:ascii="Courier New" w:hAnsi="Courier New" w:cs="Courier New"/>
          <w:sz w:val="20"/>
          <w:szCs w:val="20"/>
        </w:rPr>
        <w:t xml:space="preserve"> </w:t>
      </w:r>
      <w:proofErr w:type="spellStart"/>
      <w:r w:rsidRPr="005B5D9B">
        <w:rPr>
          <w:rFonts w:ascii="Courier New" w:hAnsi="Courier New" w:cs="Courier New"/>
          <w:sz w:val="20"/>
          <w:szCs w:val="20"/>
        </w:rPr>
        <w:t>loop</w:t>
      </w:r>
      <w:proofErr w:type="spellEnd"/>
    </w:p>
    <w:p w14:paraId="68DAFE32" w14:textId="77777777"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5D9B">
        <w:rPr>
          <w:rFonts w:ascii="Courier New" w:hAnsi="Courier New" w:cs="Courier New"/>
          <w:sz w:val="20"/>
          <w:szCs w:val="20"/>
        </w:rPr>
        <w:t xml:space="preserve">        vertex </w:t>
      </w:r>
      <w:r w:rsidRPr="005B5D9B">
        <w:rPr>
          <w:rFonts w:ascii="Courier New" w:hAnsi="Courier New" w:cs="Courier New"/>
          <w:i/>
          <w:iCs/>
          <w:sz w:val="20"/>
          <w:szCs w:val="20"/>
        </w:rPr>
        <w:t>v</w:t>
      </w:r>
      <w:r w:rsidRPr="005B5D9B">
        <w:rPr>
          <w:rFonts w:ascii="Courier New" w:hAnsi="Courier New" w:cs="Courier New"/>
          <w:sz w:val="20"/>
          <w:szCs w:val="20"/>
        </w:rPr>
        <w:t>1</w:t>
      </w:r>
      <w:r w:rsidRPr="005B5D9B">
        <w:rPr>
          <w:rFonts w:ascii="Courier New" w:hAnsi="Courier New" w:cs="Courier New"/>
          <w:i/>
          <w:iCs/>
          <w:sz w:val="20"/>
          <w:szCs w:val="20"/>
          <w:vertAlign w:val="subscript"/>
        </w:rPr>
        <w:t>x</w:t>
      </w:r>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1</w:t>
      </w:r>
      <w:r w:rsidRPr="005B5D9B">
        <w:rPr>
          <w:rFonts w:ascii="Courier New" w:hAnsi="Courier New" w:cs="Courier New"/>
          <w:i/>
          <w:iCs/>
          <w:sz w:val="20"/>
          <w:szCs w:val="20"/>
          <w:vertAlign w:val="subscript"/>
        </w:rPr>
        <w:t>y</w:t>
      </w:r>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1</w:t>
      </w:r>
      <w:r w:rsidRPr="005B5D9B">
        <w:rPr>
          <w:rFonts w:ascii="Courier New" w:hAnsi="Courier New" w:cs="Courier New"/>
          <w:i/>
          <w:iCs/>
          <w:sz w:val="20"/>
          <w:szCs w:val="20"/>
          <w:vertAlign w:val="subscript"/>
        </w:rPr>
        <w:t>z</w:t>
      </w:r>
    </w:p>
    <w:p w14:paraId="3456A532" w14:textId="77777777"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5D9B">
        <w:rPr>
          <w:rFonts w:ascii="Courier New" w:hAnsi="Courier New" w:cs="Courier New"/>
          <w:sz w:val="20"/>
          <w:szCs w:val="20"/>
        </w:rPr>
        <w:t xml:space="preserve">        vertex </w:t>
      </w:r>
      <w:r w:rsidRPr="005B5D9B">
        <w:rPr>
          <w:rFonts w:ascii="Courier New" w:hAnsi="Courier New" w:cs="Courier New"/>
          <w:i/>
          <w:iCs/>
          <w:sz w:val="20"/>
          <w:szCs w:val="20"/>
        </w:rPr>
        <w:t>v</w:t>
      </w:r>
      <w:r w:rsidRPr="005B5D9B">
        <w:rPr>
          <w:rFonts w:ascii="Courier New" w:hAnsi="Courier New" w:cs="Courier New"/>
          <w:sz w:val="20"/>
          <w:szCs w:val="20"/>
        </w:rPr>
        <w:t>2</w:t>
      </w:r>
      <w:r w:rsidRPr="005B5D9B">
        <w:rPr>
          <w:rFonts w:ascii="Courier New" w:hAnsi="Courier New" w:cs="Courier New"/>
          <w:i/>
          <w:iCs/>
          <w:sz w:val="20"/>
          <w:szCs w:val="20"/>
          <w:vertAlign w:val="subscript"/>
        </w:rPr>
        <w:t>x</w:t>
      </w:r>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2</w:t>
      </w:r>
      <w:r w:rsidRPr="005B5D9B">
        <w:rPr>
          <w:rFonts w:ascii="Courier New" w:hAnsi="Courier New" w:cs="Courier New"/>
          <w:i/>
          <w:iCs/>
          <w:sz w:val="20"/>
          <w:szCs w:val="20"/>
          <w:vertAlign w:val="subscript"/>
        </w:rPr>
        <w:t>y</w:t>
      </w:r>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2</w:t>
      </w:r>
      <w:r w:rsidRPr="005B5D9B">
        <w:rPr>
          <w:rFonts w:ascii="Courier New" w:hAnsi="Courier New" w:cs="Courier New"/>
          <w:i/>
          <w:iCs/>
          <w:sz w:val="20"/>
          <w:szCs w:val="20"/>
          <w:vertAlign w:val="subscript"/>
        </w:rPr>
        <w:t>z</w:t>
      </w:r>
    </w:p>
    <w:p w14:paraId="7B0C519E" w14:textId="77777777"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5D9B">
        <w:rPr>
          <w:rFonts w:ascii="Courier New" w:hAnsi="Courier New" w:cs="Courier New"/>
          <w:sz w:val="20"/>
          <w:szCs w:val="20"/>
        </w:rPr>
        <w:t xml:space="preserve">        vertex </w:t>
      </w:r>
      <w:r w:rsidRPr="005B5D9B">
        <w:rPr>
          <w:rFonts w:ascii="Courier New" w:hAnsi="Courier New" w:cs="Courier New"/>
          <w:i/>
          <w:iCs/>
          <w:sz w:val="20"/>
          <w:szCs w:val="20"/>
        </w:rPr>
        <w:t>v</w:t>
      </w:r>
      <w:r w:rsidRPr="005B5D9B">
        <w:rPr>
          <w:rFonts w:ascii="Courier New" w:hAnsi="Courier New" w:cs="Courier New"/>
          <w:sz w:val="20"/>
          <w:szCs w:val="20"/>
        </w:rPr>
        <w:t>3</w:t>
      </w:r>
      <w:r w:rsidRPr="005B5D9B">
        <w:rPr>
          <w:rFonts w:ascii="Courier New" w:hAnsi="Courier New" w:cs="Courier New"/>
          <w:i/>
          <w:iCs/>
          <w:sz w:val="20"/>
          <w:szCs w:val="20"/>
          <w:vertAlign w:val="subscript"/>
        </w:rPr>
        <w:t>x</w:t>
      </w:r>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3</w:t>
      </w:r>
      <w:r w:rsidRPr="005B5D9B">
        <w:rPr>
          <w:rFonts w:ascii="Courier New" w:hAnsi="Courier New" w:cs="Courier New"/>
          <w:i/>
          <w:iCs/>
          <w:sz w:val="20"/>
          <w:szCs w:val="20"/>
          <w:vertAlign w:val="subscript"/>
        </w:rPr>
        <w:t>y</w:t>
      </w:r>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3</w:t>
      </w:r>
      <w:r w:rsidRPr="005B5D9B">
        <w:rPr>
          <w:rFonts w:ascii="Courier New" w:hAnsi="Courier New" w:cs="Courier New"/>
          <w:i/>
          <w:iCs/>
          <w:sz w:val="20"/>
          <w:szCs w:val="20"/>
          <w:vertAlign w:val="subscript"/>
        </w:rPr>
        <w:t>z</w:t>
      </w:r>
    </w:p>
    <w:p w14:paraId="22A40E2A" w14:textId="77777777"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5D9B">
        <w:rPr>
          <w:rFonts w:ascii="Courier New" w:hAnsi="Courier New" w:cs="Courier New"/>
          <w:sz w:val="20"/>
          <w:szCs w:val="20"/>
        </w:rPr>
        <w:t xml:space="preserve">    </w:t>
      </w:r>
      <w:proofErr w:type="spellStart"/>
      <w:r w:rsidRPr="005B5D9B">
        <w:rPr>
          <w:rFonts w:ascii="Courier New" w:hAnsi="Courier New" w:cs="Courier New"/>
          <w:sz w:val="20"/>
          <w:szCs w:val="20"/>
        </w:rPr>
        <w:t>endloop</w:t>
      </w:r>
      <w:proofErr w:type="spellEnd"/>
    </w:p>
    <w:p w14:paraId="0AC02D2A" w14:textId="77777777"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5B5D9B">
        <w:rPr>
          <w:rFonts w:ascii="Courier New" w:hAnsi="Courier New" w:cs="Courier New"/>
          <w:sz w:val="20"/>
          <w:szCs w:val="20"/>
        </w:rPr>
        <w:t>endfacet</w:t>
      </w:r>
      <w:proofErr w:type="spellEnd"/>
    </w:p>
    <w:p w14:paraId="099157D0" w14:textId="77777777" w:rsidR="00E81C05" w:rsidRPr="009D3CC7" w:rsidRDefault="00E81C05" w:rsidP="00E81C05">
      <w:pPr>
        <w:spacing w:before="100" w:beforeAutospacing="1" w:after="100" w:afterAutospacing="1"/>
        <w:rPr>
          <w:rFonts w:cs="Arial"/>
          <w:sz w:val="24"/>
          <w:szCs w:val="24"/>
        </w:rPr>
      </w:pPr>
      <w:r w:rsidRPr="009D3CC7">
        <w:rPr>
          <w:rFonts w:cs="Arial"/>
          <w:sz w:val="24"/>
          <w:szCs w:val="24"/>
        </w:rPr>
        <w:t xml:space="preserve">avec chaque </w:t>
      </w:r>
      <w:r w:rsidRPr="009D3CC7">
        <w:rPr>
          <w:rFonts w:cs="Arial"/>
          <w:i/>
          <w:iCs/>
          <w:sz w:val="24"/>
          <w:szCs w:val="24"/>
        </w:rPr>
        <w:t>n</w:t>
      </w:r>
      <w:r w:rsidRPr="009D3CC7">
        <w:rPr>
          <w:rFonts w:cs="Arial"/>
          <w:sz w:val="24"/>
          <w:szCs w:val="24"/>
        </w:rPr>
        <w:t xml:space="preserve"> ou </w:t>
      </w:r>
      <w:r w:rsidRPr="009D3CC7">
        <w:rPr>
          <w:rFonts w:cs="Arial"/>
          <w:i/>
          <w:iCs/>
          <w:sz w:val="24"/>
          <w:szCs w:val="24"/>
        </w:rPr>
        <w:t>v</w:t>
      </w:r>
      <w:r w:rsidRPr="009D3CC7">
        <w:rPr>
          <w:rFonts w:cs="Arial"/>
          <w:sz w:val="24"/>
          <w:szCs w:val="24"/>
        </w:rPr>
        <w:t xml:space="preserve"> est un nombre flottant en notation, par exemple : "2.648000e-002".</w:t>
      </w:r>
    </w:p>
    <w:p w14:paraId="27E278D7" w14:textId="77777777" w:rsidR="00E81C05" w:rsidRPr="009D3CC7" w:rsidRDefault="00E81C05" w:rsidP="00E81C05">
      <w:pPr>
        <w:spacing w:before="100" w:beforeAutospacing="1" w:after="100" w:afterAutospacing="1"/>
        <w:rPr>
          <w:rFonts w:cs="Arial"/>
          <w:sz w:val="24"/>
          <w:szCs w:val="24"/>
        </w:rPr>
      </w:pPr>
      <w:r w:rsidRPr="009D3CC7">
        <w:rPr>
          <w:rFonts w:cs="Arial"/>
          <w:sz w:val="24"/>
          <w:szCs w:val="24"/>
        </w:rPr>
        <w:t xml:space="preserve">Le fichier se termine par  </w:t>
      </w:r>
    </w:p>
    <w:p w14:paraId="3642A560" w14:textId="77777777" w:rsidR="00E81C05" w:rsidRPr="00E81C05"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E81C05">
        <w:rPr>
          <w:rFonts w:ascii="Courier New" w:hAnsi="Courier New" w:cs="Courier New"/>
          <w:sz w:val="20"/>
          <w:szCs w:val="20"/>
        </w:rPr>
        <w:t>endsolid</w:t>
      </w:r>
      <w:proofErr w:type="spellEnd"/>
      <w:r w:rsidRPr="00E81C05">
        <w:rPr>
          <w:rFonts w:ascii="Courier New" w:hAnsi="Courier New" w:cs="Courier New"/>
          <w:sz w:val="20"/>
          <w:szCs w:val="20"/>
        </w:rPr>
        <w:t xml:space="preserve"> </w:t>
      </w:r>
      <w:proofErr w:type="spellStart"/>
      <w:r w:rsidRPr="00E81C05">
        <w:rPr>
          <w:rFonts w:ascii="Courier New" w:hAnsi="Courier New" w:cs="Courier New"/>
          <w:i/>
          <w:iCs/>
          <w:sz w:val="20"/>
          <w:szCs w:val="20"/>
        </w:rPr>
        <w:t>name</w:t>
      </w:r>
      <w:proofErr w:type="spellEnd"/>
    </w:p>
    <w:p w14:paraId="35CF227A" w14:textId="77777777" w:rsidR="00E81C05" w:rsidRDefault="00E81C05" w:rsidP="00865FE5">
      <w:pPr>
        <w:pStyle w:val="Retraitcorpsdetexte21"/>
        <w:jc w:val="both"/>
        <w:rPr>
          <w:szCs w:val="24"/>
        </w:rPr>
      </w:pPr>
    </w:p>
    <w:p w14:paraId="666A6A8D" w14:textId="77777777" w:rsidR="008C3FF1" w:rsidRPr="00046167" w:rsidRDefault="008C3FF1" w:rsidP="008C3FF1">
      <w:pPr>
        <w:spacing w:before="100" w:beforeAutospacing="1" w:after="100" w:afterAutospacing="1"/>
        <w:outlineLvl w:val="1"/>
        <w:rPr>
          <w:rFonts w:ascii="Times New Roman" w:hAnsi="Times New Roman"/>
          <w:b/>
          <w:bCs/>
          <w:sz w:val="28"/>
          <w:szCs w:val="36"/>
        </w:rPr>
      </w:pPr>
      <w:r w:rsidRPr="00046167">
        <w:rPr>
          <w:rFonts w:ascii="Times New Roman" w:hAnsi="Times New Roman"/>
          <w:b/>
          <w:bCs/>
          <w:sz w:val="28"/>
          <w:szCs w:val="36"/>
        </w:rPr>
        <w:lastRenderedPageBreak/>
        <w:t>STL Binaire</w:t>
      </w:r>
    </w:p>
    <w:p w14:paraId="1B8680F6" w14:textId="77777777" w:rsidR="008C3FF1" w:rsidRPr="009D3CC7" w:rsidRDefault="008C3FF1" w:rsidP="008C3FF1">
      <w:pPr>
        <w:spacing w:before="100" w:beforeAutospacing="1" w:after="100" w:afterAutospacing="1"/>
        <w:rPr>
          <w:rFonts w:cs="Arial"/>
          <w:sz w:val="24"/>
          <w:szCs w:val="24"/>
        </w:rPr>
      </w:pPr>
      <w:r w:rsidRPr="009D3CC7">
        <w:rPr>
          <w:rFonts w:cs="Arial"/>
          <w:sz w:val="24"/>
          <w:szCs w:val="24"/>
        </w:rPr>
        <w:t>Les fichiers STL ASCII peuvent devenir très gros, c’est pourquoi une version binaire de STL existe. Un fichier binaire STL c</w:t>
      </w:r>
      <w:r w:rsidR="00046167" w:rsidRPr="009D3CC7">
        <w:rPr>
          <w:rFonts w:cs="Arial"/>
          <w:sz w:val="24"/>
          <w:szCs w:val="24"/>
        </w:rPr>
        <w:t>ommence par un</w:t>
      </w:r>
      <w:r w:rsidRPr="009D3CC7">
        <w:rPr>
          <w:rFonts w:cs="Arial"/>
          <w:sz w:val="24"/>
          <w:szCs w:val="24"/>
        </w:rPr>
        <w:t xml:space="preserve"> entête de 80 caractères (qui est généralement ignorée, mais ne devrait </w:t>
      </w:r>
      <w:r w:rsidR="00046167" w:rsidRPr="009D3CC7">
        <w:rPr>
          <w:rFonts w:cs="Arial"/>
          <w:sz w:val="24"/>
          <w:szCs w:val="24"/>
        </w:rPr>
        <w:t xml:space="preserve">normalement </w:t>
      </w:r>
      <w:r w:rsidRPr="009D3CC7">
        <w:rPr>
          <w:rFonts w:cs="Arial"/>
          <w:sz w:val="24"/>
          <w:szCs w:val="24"/>
        </w:rPr>
        <w:t>pas commencer par "</w:t>
      </w:r>
      <w:proofErr w:type="spellStart"/>
      <w:r w:rsidRPr="009D3CC7">
        <w:rPr>
          <w:rFonts w:cs="Arial"/>
          <w:sz w:val="24"/>
          <w:szCs w:val="24"/>
        </w:rPr>
        <w:t>solid</w:t>
      </w:r>
      <w:proofErr w:type="spellEnd"/>
      <w:r w:rsidRPr="009D3CC7">
        <w:rPr>
          <w:rFonts w:cs="Arial"/>
          <w:sz w:val="24"/>
          <w:szCs w:val="24"/>
        </w:rPr>
        <w:t xml:space="preserve">" car cela peut amener certains logiciels à les considérer comme des fichiers STL ASCII). </w:t>
      </w:r>
      <w:r w:rsidR="00EA6B1A" w:rsidRPr="009D3CC7">
        <w:rPr>
          <w:rFonts w:cs="Arial"/>
          <w:sz w:val="24"/>
          <w:szCs w:val="24"/>
        </w:rPr>
        <w:t>À la suite de l’entête, on trouve un entier non signé sur</w:t>
      </w:r>
      <w:r w:rsidRPr="009D3CC7">
        <w:rPr>
          <w:rFonts w:cs="Arial"/>
          <w:sz w:val="24"/>
          <w:szCs w:val="24"/>
        </w:rPr>
        <w:t xml:space="preserve"> </w:t>
      </w:r>
      <w:r w:rsidR="00EA6B1A" w:rsidRPr="009D3CC7">
        <w:rPr>
          <w:rFonts w:cs="Arial"/>
          <w:sz w:val="24"/>
          <w:szCs w:val="24"/>
        </w:rPr>
        <w:t>4 octets</w:t>
      </w:r>
      <w:r w:rsidRPr="009D3CC7">
        <w:rPr>
          <w:rFonts w:cs="Arial"/>
          <w:sz w:val="24"/>
          <w:szCs w:val="24"/>
        </w:rPr>
        <w:t xml:space="preserve"> </w:t>
      </w:r>
      <w:r w:rsidR="00EA6B1A" w:rsidRPr="009D3CC7">
        <w:rPr>
          <w:rFonts w:cs="Arial"/>
          <w:sz w:val="24"/>
          <w:szCs w:val="24"/>
        </w:rPr>
        <w:t>(</w:t>
      </w:r>
      <w:proofErr w:type="spellStart"/>
      <w:r w:rsidR="00EA6B1A" w:rsidRPr="009D3CC7">
        <w:rPr>
          <w:rFonts w:cs="Arial"/>
          <w:sz w:val="24"/>
          <w:szCs w:val="24"/>
        </w:rPr>
        <w:t>little</w:t>
      </w:r>
      <w:proofErr w:type="spellEnd"/>
      <w:r w:rsidR="00EA6B1A" w:rsidRPr="009D3CC7">
        <w:rPr>
          <w:rFonts w:cs="Arial"/>
          <w:sz w:val="24"/>
          <w:szCs w:val="24"/>
        </w:rPr>
        <w:t xml:space="preserve"> </w:t>
      </w:r>
      <w:proofErr w:type="spellStart"/>
      <w:r w:rsidR="00EA6B1A" w:rsidRPr="009D3CC7">
        <w:rPr>
          <w:rFonts w:cs="Arial"/>
          <w:sz w:val="24"/>
          <w:szCs w:val="24"/>
        </w:rPr>
        <w:t>endian</w:t>
      </w:r>
      <w:proofErr w:type="spellEnd"/>
      <w:r w:rsidR="00EA6B1A" w:rsidRPr="009D3CC7">
        <w:rPr>
          <w:rFonts w:cs="Arial"/>
          <w:sz w:val="24"/>
          <w:szCs w:val="24"/>
        </w:rPr>
        <w:t>) donnant le nombre de facettes triangulaires contenues dans le fichier</w:t>
      </w:r>
      <w:r w:rsidRPr="009D3CC7">
        <w:rPr>
          <w:rFonts w:cs="Arial"/>
          <w:sz w:val="24"/>
          <w:szCs w:val="24"/>
        </w:rPr>
        <w:t xml:space="preserve">. </w:t>
      </w:r>
      <w:r w:rsidR="00EA6B1A" w:rsidRPr="009D3CC7">
        <w:rPr>
          <w:rFonts w:cs="Arial"/>
          <w:sz w:val="24"/>
          <w:szCs w:val="24"/>
        </w:rPr>
        <w:t>Puis suivent les données décrivant à leur tour chaque triangle</w:t>
      </w:r>
      <w:r w:rsidRPr="009D3CC7">
        <w:rPr>
          <w:rFonts w:cs="Arial"/>
          <w:sz w:val="24"/>
          <w:szCs w:val="24"/>
        </w:rPr>
        <w:t xml:space="preserve">. </w:t>
      </w:r>
      <w:r w:rsidR="00EA6B1A" w:rsidRPr="009D3CC7">
        <w:rPr>
          <w:rFonts w:cs="Arial"/>
          <w:sz w:val="24"/>
          <w:szCs w:val="24"/>
        </w:rPr>
        <w:t xml:space="preserve">Le fichier se termine simplement après le dernier </w:t>
      </w:r>
      <w:r w:rsidRPr="009D3CC7">
        <w:rPr>
          <w:rFonts w:cs="Arial"/>
          <w:sz w:val="24"/>
          <w:szCs w:val="24"/>
        </w:rPr>
        <w:t xml:space="preserve">triangle. </w:t>
      </w:r>
    </w:p>
    <w:p w14:paraId="120E19C3" w14:textId="77777777" w:rsidR="008C3FF1" w:rsidRPr="009D3CC7" w:rsidRDefault="00EA6B1A" w:rsidP="008C3FF1">
      <w:pPr>
        <w:spacing w:before="100" w:beforeAutospacing="1" w:after="100" w:afterAutospacing="1"/>
        <w:rPr>
          <w:rFonts w:cs="Arial"/>
          <w:sz w:val="24"/>
          <w:szCs w:val="24"/>
        </w:rPr>
      </w:pPr>
      <w:r w:rsidRPr="009D3CC7">
        <w:rPr>
          <w:rFonts w:cs="Arial"/>
          <w:sz w:val="24"/>
          <w:szCs w:val="24"/>
        </w:rPr>
        <w:t>Chaque</w:t>
      </w:r>
      <w:r w:rsidR="008C3FF1" w:rsidRPr="009D3CC7">
        <w:rPr>
          <w:rFonts w:cs="Arial"/>
          <w:sz w:val="24"/>
          <w:szCs w:val="24"/>
        </w:rPr>
        <w:t xml:space="preserve"> triangle </w:t>
      </w:r>
      <w:r w:rsidRPr="009D3CC7">
        <w:rPr>
          <w:rFonts w:cs="Arial"/>
          <w:sz w:val="24"/>
          <w:szCs w:val="24"/>
        </w:rPr>
        <w:t xml:space="preserve">est décrit par 12 nombres flottants codés sur </w:t>
      </w:r>
      <w:r w:rsidR="008C3FF1" w:rsidRPr="009D3CC7">
        <w:rPr>
          <w:rFonts w:cs="Arial"/>
          <w:sz w:val="24"/>
          <w:szCs w:val="24"/>
        </w:rPr>
        <w:t>32-bit</w:t>
      </w:r>
      <w:r w:rsidRPr="009D3CC7">
        <w:rPr>
          <w:rFonts w:cs="Arial"/>
          <w:sz w:val="24"/>
          <w:szCs w:val="24"/>
        </w:rPr>
        <w:t>s</w:t>
      </w:r>
      <w:r w:rsidR="00046167" w:rsidRPr="009D3CC7">
        <w:rPr>
          <w:rFonts w:cs="Arial"/>
          <w:sz w:val="24"/>
          <w:szCs w:val="24"/>
        </w:rPr>
        <w:t xml:space="preserve"> </w:t>
      </w:r>
      <w:r w:rsidR="008C3FF1" w:rsidRPr="009D3CC7">
        <w:rPr>
          <w:rFonts w:cs="Arial"/>
          <w:sz w:val="24"/>
          <w:szCs w:val="24"/>
        </w:rPr>
        <w:t xml:space="preserve">: </w:t>
      </w:r>
      <w:r w:rsidRPr="009D3CC7">
        <w:rPr>
          <w:rFonts w:cs="Arial"/>
          <w:sz w:val="24"/>
          <w:szCs w:val="24"/>
        </w:rPr>
        <w:t>3 pour la normale</w:t>
      </w:r>
      <w:r w:rsidR="008C3FF1" w:rsidRPr="009D3CC7">
        <w:rPr>
          <w:rFonts w:cs="Arial"/>
          <w:sz w:val="24"/>
          <w:szCs w:val="24"/>
        </w:rPr>
        <w:t xml:space="preserve"> </w:t>
      </w:r>
      <w:r w:rsidRPr="009D3CC7">
        <w:rPr>
          <w:rFonts w:cs="Arial"/>
          <w:sz w:val="24"/>
          <w:szCs w:val="24"/>
        </w:rPr>
        <w:t>puis</w:t>
      </w:r>
      <w:r w:rsidR="008C3FF1" w:rsidRPr="009D3CC7">
        <w:rPr>
          <w:rFonts w:cs="Arial"/>
          <w:sz w:val="24"/>
          <w:szCs w:val="24"/>
        </w:rPr>
        <w:t xml:space="preserve"> </w:t>
      </w:r>
      <w:r w:rsidRPr="009D3CC7">
        <w:rPr>
          <w:rFonts w:cs="Arial"/>
          <w:sz w:val="24"/>
          <w:szCs w:val="24"/>
        </w:rPr>
        <w:t xml:space="preserve">trois autres pour </w:t>
      </w:r>
      <w:r w:rsidR="00263157" w:rsidRPr="009D3CC7">
        <w:rPr>
          <w:rFonts w:cs="Arial"/>
          <w:sz w:val="24"/>
          <w:szCs w:val="24"/>
        </w:rPr>
        <w:t>chacune des</w:t>
      </w:r>
      <w:r w:rsidR="00046167" w:rsidRPr="009D3CC7">
        <w:rPr>
          <w:rFonts w:cs="Arial"/>
          <w:sz w:val="24"/>
          <w:szCs w:val="24"/>
        </w:rPr>
        <w:t xml:space="preserve"> </w:t>
      </w:r>
      <w:r w:rsidRPr="009D3CC7">
        <w:rPr>
          <w:rFonts w:cs="Arial"/>
          <w:sz w:val="24"/>
          <w:szCs w:val="24"/>
        </w:rPr>
        <w:t>coordonnées</w:t>
      </w:r>
      <w:r w:rsidR="008C3FF1" w:rsidRPr="009D3CC7">
        <w:rPr>
          <w:rFonts w:cs="Arial"/>
          <w:sz w:val="24"/>
          <w:szCs w:val="24"/>
        </w:rPr>
        <w:t xml:space="preserve"> X/Y/Z </w:t>
      </w:r>
      <w:r w:rsidRPr="009D3CC7">
        <w:rPr>
          <w:rFonts w:cs="Arial"/>
          <w:sz w:val="24"/>
          <w:szCs w:val="24"/>
        </w:rPr>
        <w:t>de chaque sommet</w:t>
      </w:r>
      <w:r w:rsidR="008C3FF1" w:rsidRPr="009D3CC7">
        <w:rPr>
          <w:rFonts w:cs="Arial"/>
          <w:sz w:val="24"/>
          <w:szCs w:val="24"/>
        </w:rPr>
        <w:t xml:space="preserve"> – </w:t>
      </w:r>
      <w:r w:rsidRPr="009D3CC7">
        <w:rPr>
          <w:rFonts w:cs="Arial"/>
          <w:sz w:val="24"/>
          <w:szCs w:val="24"/>
        </w:rPr>
        <w:t>t</w:t>
      </w:r>
      <w:r w:rsidR="00046167" w:rsidRPr="009D3CC7">
        <w:rPr>
          <w:rFonts w:cs="Arial"/>
          <w:sz w:val="24"/>
          <w:szCs w:val="24"/>
        </w:rPr>
        <w:t>o</w:t>
      </w:r>
      <w:r w:rsidRPr="009D3CC7">
        <w:rPr>
          <w:rFonts w:cs="Arial"/>
          <w:sz w:val="24"/>
          <w:szCs w:val="24"/>
        </w:rPr>
        <w:t>ut comme dans la version</w:t>
      </w:r>
      <w:r w:rsidR="00046167" w:rsidRPr="009D3CC7">
        <w:rPr>
          <w:rFonts w:cs="Arial"/>
          <w:sz w:val="24"/>
          <w:szCs w:val="24"/>
        </w:rPr>
        <w:t xml:space="preserve"> STL ASCII</w:t>
      </w:r>
      <w:r w:rsidR="008C3FF1" w:rsidRPr="009D3CC7">
        <w:rPr>
          <w:rFonts w:cs="Arial"/>
          <w:sz w:val="24"/>
          <w:szCs w:val="24"/>
        </w:rPr>
        <w:t xml:space="preserve">. </w:t>
      </w:r>
      <w:r w:rsidR="00046167" w:rsidRPr="009D3CC7">
        <w:rPr>
          <w:rFonts w:cs="Arial"/>
          <w:sz w:val="24"/>
          <w:szCs w:val="24"/>
        </w:rPr>
        <w:t>Ensuite vient un entier non signé sur</w:t>
      </w:r>
      <w:r w:rsidR="008C3FF1" w:rsidRPr="009D3CC7">
        <w:rPr>
          <w:rFonts w:cs="Arial"/>
          <w:sz w:val="24"/>
          <w:szCs w:val="24"/>
        </w:rPr>
        <w:t xml:space="preserve"> 2</w:t>
      </w:r>
      <w:r w:rsidR="00046167" w:rsidRPr="009D3CC7">
        <w:rPr>
          <w:rFonts w:cs="Arial"/>
          <w:sz w:val="24"/>
          <w:szCs w:val="24"/>
        </w:rPr>
        <w:t xml:space="preserve"> octets</w:t>
      </w:r>
      <w:r w:rsidR="008C3FF1" w:rsidRPr="009D3CC7">
        <w:rPr>
          <w:rFonts w:cs="Arial"/>
          <w:sz w:val="24"/>
          <w:szCs w:val="24"/>
        </w:rPr>
        <w:t xml:space="preserve"> ("short") </w:t>
      </w:r>
      <w:r w:rsidR="00046167" w:rsidRPr="009D3CC7">
        <w:rPr>
          <w:rFonts w:cs="Arial"/>
          <w:sz w:val="24"/>
          <w:szCs w:val="24"/>
        </w:rPr>
        <w:t>dénommé "</w:t>
      </w:r>
      <w:proofErr w:type="spellStart"/>
      <w:r w:rsidR="00046167" w:rsidRPr="009D3CC7">
        <w:rPr>
          <w:rFonts w:cs="Arial"/>
          <w:sz w:val="24"/>
          <w:szCs w:val="24"/>
        </w:rPr>
        <w:t>attribute</w:t>
      </w:r>
      <w:proofErr w:type="spellEnd"/>
      <w:r w:rsidR="00046167" w:rsidRPr="009D3CC7">
        <w:rPr>
          <w:rFonts w:cs="Arial"/>
          <w:sz w:val="24"/>
          <w:szCs w:val="24"/>
        </w:rPr>
        <w:t xml:space="preserve"> byte count" dans le format standard : ce devrait être zéro car la plupart des logiciels ne l’interprète pas</w:t>
      </w:r>
      <w:r w:rsidR="00E80732" w:rsidRPr="009D3CC7">
        <w:rPr>
          <w:rFonts w:cs="Arial"/>
          <w:sz w:val="24"/>
          <w:szCs w:val="24"/>
        </w:rPr>
        <w:t xml:space="preserve"> (c’est le cas actuellement pour Ovni)</w:t>
      </w:r>
      <w:r w:rsidR="00046167" w:rsidRPr="009D3CC7">
        <w:rPr>
          <w:rFonts w:cs="Arial"/>
          <w:sz w:val="24"/>
          <w:szCs w:val="24"/>
        </w:rPr>
        <w:t>.</w:t>
      </w:r>
      <w:r w:rsidR="008C3FF1" w:rsidRPr="009D3CC7">
        <w:rPr>
          <w:rFonts w:cs="Arial"/>
          <w:sz w:val="24"/>
          <w:szCs w:val="24"/>
        </w:rPr>
        <w:t xml:space="preserve"> </w:t>
      </w:r>
    </w:p>
    <w:p w14:paraId="41FF10C0" w14:textId="77777777" w:rsidR="008C3FF1" w:rsidRPr="009D3CC7" w:rsidRDefault="00046167" w:rsidP="008C3FF1">
      <w:pPr>
        <w:spacing w:before="100" w:beforeAutospacing="1" w:after="100" w:afterAutospacing="1"/>
        <w:rPr>
          <w:rFonts w:cs="Arial"/>
          <w:sz w:val="24"/>
          <w:szCs w:val="24"/>
        </w:rPr>
      </w:pPr>
      <w:r w:rsidRPr="009D3CC7">
        <w:rPr>
          <w:rFonts w:cs="Arial"/>
          <w:sz w:val="24"/>
          <w:szCs w:val="24"/>
        </w:rPr>
        <w:t xml:space="preserve">Les nombres flottants sont représentés avec la convention IEEE </w:t>
      </w:r>
      <w:proofErr w:type="spellStart"/>
      <w:r w:rsidRPr="009D3CC7">
        <w:rPr>
          <w:rFonts w:cs="Arial"/>
          <w:sz w:val="24"/>
          <w:szCs w:val="24"/>
        </w:rPr>
        <w:t>floating</w:t>
      </w:r>
      <w:proofErr w:type="spellEnd"/>
      <w:r w:rsidRPr="009D3CC7">
        <w:rPr>
          <w:rFonts w:cs="Arial"/>
          <w:sz w:val="24"/>
          <w:szCs w:val="24"/>
        </w:rPr>
        <w:t xml:space="preserve">-point </w:t>
      </w:r>
      <w:r w:rsidR="00263157" w:rsidRPr="009D3CC7">
        <w:rPr>
          <w:rFonts w:cs="Arial"/>
          <w:sz w:val="24"/>
          <w:szCs w:val="24"/>
        </w:rPr>
        <w:t xml:space="preserve">et sont </w:t>
      </w:r>
      <w:r w:rsidRPr="009D3CC7">
        <w:rPr>
          <w:rFonts w:cs="Arial"/>
          <w:sz w:val="24"/>
          <w:szCs w:val="24"/>
        </w:rPr>
        <w:t xml:space="preserve">supposés être en </w:t>
      </w:r>
      <w:r w:rsidR="00263157" w:rsidRPr="009D3CC7">
        <w:rPr>
          <w:rFonts w:cs="Arial"/>
          <w:sz w:val="24"/>
          <w:szCs w:val="24"/>
        </w:rPr>
        <w:t>« </w:t>
      </w:r>
      <w:proofErr w:type="spellStart"/>
      <w:r w:rsidRPr="009D3CC7">
        <w:rPr>
          <w:rFonts w:cs="Arial"/>
          <w:sz w:val="24"/>
          <w:szCs w:val="24"/>
        </w:rPr>
        <w:t>little</w:t>
      </w:r>
      <w:proofErr w:type="spellEnd"/>
      <w:r w:rsidRPr="009D3CC7">
        <w:rPr>
          <w:rFonts w:cs="Arial"/>
          <w:sz w:val="24"/>
          <w:szCs w:val="24"/>
        </w:rPr>
        <w:t xml:space="preserve"> </w:t>
      </w:r>
      <w:proofErr w:type="spellStart"/>
      <w:r w:rsidRPr="009D3CC7">
        <w:rPr>
          <w:rFonts w:cs="Arial"/>
          <w:sz w:val="24"/>
          <w:szCs w:val="24"/>
        </w:rPr>
        <w:t>endian</w:t>
      </w:r>
      <w:proofErr w:type="spellEnd"/>
      <w:r w:rsidR="00263157" w:rsidRPr="009D3CC7">
        <w:rPr>
          <w:rFonts w:cs="Arial"/>
          <w:sz w:val="24"/>
          <w:szCs w:val="24"/>
        </w:rPr>
        <w:t> »</w:t>
      </w:r>
      <w:r w:rsidR="008C3FF1" w:rsidRPr="009D3CC7">
        <w:rPr>
          <w:rFonts w:cs="Arial"/>
          <w:sz w:val="24"/>
          <w:szCs w:val="24"/>
        </w:rPr>
        <w:t xml:space="preserve">, </w:t>
      </w:r>
      <w:r w:rsidRPr="009D3CC7">
        <w:rPr>
          <w:rFonts w:cs="Arial"/>
          <w:sz w:val="24"/>
          <w:szCs w:val="24"/>
        </w:rPr>
        <w:t>bien que ce ne soit pas dit dans la</w:t>
      </w:r>
      <w:r w:rsidR="008C3FF1" w:rsidRPr="009D3CC7">
        <w:rPr>
          <w:rFonts w:cs="Arial"/>
          <w:sz w:val="24"/>
          <w:szCs w:val="24"/>
        </w:rPr>
        <w:t xml:space="preserve"> documentation. </w:t>
      </w:r>
    </w:p>
    <w:p w14:paraId="71327774" w14:textId="77777777"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F64903">
        <w:rPr>
          <w:rFonts w:ascii="Courier New" w:hAnsi="Courier New" w:cs="Courier New"/>
          <w:sz w:val="20"/>
          <w:szCs w:val="20"/>
          <w:lang w:val="en-US"/>
        </w:rPr>
        <w:t>UINT8[80] – Header</w:t>
      </w:r>
    </w:p>
    <w:p w14:paraId="381D97F3" w14:textId="77777777"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F64903">
        <w:rPr>
          <w:rFonts w:ascii="Courier New" w:hAnsi="Courier New" w:cs="Courier New"/>
          <w:sz w:val="20"/>
          <w:szCs w:val="20"/>
          <w:lang w:val="en-US"/>
        </w:rPr>
        <w:t>UINT32 – Number of triangles</w:t>
      </w:r>
    </w:p>
    <w:p w14:paraId="625B1406" w14:textId="77777777"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
    <w:p w14:paraId="5B1C26B6" w14:textId="77777777"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F64903">
        <w:rPr>
          <w:rFonts w:ascii="Courier New" w:hAnsi="Courier New" w:cs="Courier New"/>
          <w:sz w:val="20"/>
          <w:szCs w:val="20"/>
          <w:lang w:val="en-US"/>
        </w:rPr>
        <w:t>foreach triangle</w:t>
      </w:r>
    </w:p>
    <w:p w14:paraId="6205E99C" w14:textId="77777777"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F64903">
        <w:rPr>
          <w:rFonts w:ascii="Courier New" w:hAnsi="Courier New" w:cs="Courier New"/>
          <w:sz w:val="20"/>
          <w:szCs w:val="20"/>
          <w:lang w:val="en-US"/>
        </w:rPr>
        <w:t>REAL32[3] – Normal vector</w:t>
      </w:r>
    </w:p>
    <w:p w14:paraId="17DFE92E" w14:textId="77777777"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F64903">
        <w:rPr>
          <w:rFonts w:ascii="Courier New" w:hAnsi="Courier New" w:cs="Courier New"/>
          <w:sz w:val="20"/>
          <w:szCs w:val="20"/>
          <w:lang w:val="en-US"/>
        </w:rPr>
        <w:t>REAL32[3] – Vertex 1</w:t>
      </w:r>
    </w:p>
    <w:p w14:paraId="04014595" w14:textId="77777777"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F64903">
        <w:rPr>
          <w:rFonts w:ascii="Courier New" w:hAnsi="Courier New" w:cs="Courier New"/>
          <w:sz w:val="20"/>
          <w:szCs w:val="20"/>
          <w:lang w:val="en-US"/>
        </w:rPr>
        <w:t>REAL32[3] – Vertex 2</w:t>
      </w:r>
    </w:p>
    <w:p w14:paraId="3FD71DA0" w14:textId="77777777"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F64903">
        <w:rPr>
          <w:rFonts w:ascii="Courier New" w:hAnsi="Courier New" w:cs="Courier New"/>
          <w:sz w:val="20"/>
          <w:szCs w:val="20"/>
          <w:lang w:val="en-US"/>
        </w:rPr>
        <w:t>REAL32[3] – Vertex 3</w:t>
      </w:r>
    </w:p>
    <w:p w14:paraId="3A985B51" w14:textId="77777777"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F64903">
        <w:rPr>
          <w:rFonts w:ascii="Courier New" w:hAnsi="Courier New" w:cs="Courier New"/>
          <w:sz w:val="20"/>
          <w:szCs w:val="20"/>
          <w:lang w:val="en-US"/>
        </w:rPr>
        <w:t>UINT16 – Attribute byte count</w:t>
      </w:r>
    </w:p>
    <w:p w14:paraId="01F40440" w14:textId="77777777" w:rsidR="008C3FF1" w:rsidRPr="003130CA"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3130CA">
        <w:rPr>
          <w:rFonts w:ascii="Courier New" w:hAnsi="Courier New" w:cs="Courier New"/>
          <w:sz w:val="20"/>
          <w:szCs w:val="20"/>
        </w:rPr>
        <w:t>end</w:t>
      </w:r>
    </w:p>
    <w:p w14:paraId="0953CC37" w14:textId="77777777" w:rsidR="008C3FF1" w:rsidRPr="009E2928" w:rsidRDefault="008C3FF1" w:rsidP="00865FE5">
      <w:pPr>
        <w:pStyle w:val="Retraitcorpsdetexte21"/>
        <w:jc w:val="both"/>
        <w:rPr>
          <w:szCs w:val="24"/>
        </w:rPr>
      </w:pPr>
    </w:p>
    <w:p w14:paraId="6ECE1FF7" w14:textId="77777777" w:rsidR="003130CA" w:rsidRPr="003130CA" w:rsidRDefault="003130CA" w:rsidP="003130CA">
      <w:pPr>
        <w:spacing w:before="100" w:beforeAutospacing="1" w:after="100" w:afterAutospacing="1"/>
        <w:outlineLvl w:val="1"/>
        <w:rPr>
          <w:rFonts w:ascii="Times New Roman" w:hAnsi="Times New Roman"/>
          <w:b/>
          <w:bCs/>
          <w:sz w:val="28"/>
          <w:szCs w:val="36"/>
        </w:rPr>
      </w:pPr>
      <w:r w:rsidRPr="003130CA">
        <w:rPr>
          <w:rFonts w:ascii="Times New Roman" w:hAnsi="Times New Roman"/>
          <w:b/>
          <w:bCs/>
          <w:sz w:val="28"/>
          <w:szCs w:val="36"/>
        </w:rPr>
        <w:t>Codage de la couleur en STL binaire</w:t>
      </w:r>
    </w:p>
    <w:p w14:paraId="74AD2A39" w14:textId="77777777" w:rsidR="003130CA" w:rsidRPr="003130CA" w:rsidRDefault="003130CA" w:rsidP="003130CA">
      <w:pPr>
        <w:pStyle w:val="Retraitcorpsdetexte21"/>
        <w:jc w:val="both"/>
        <w:rPr>
          <w:szCs w:val="24"/>
        </w:rPr>
      </w:pPr>
      <w:r w:rsidRPr="003130CA">
        <w:rPr>
          <w:szCs w:val="24"/>
        </w:rPr>
        <w:t xml:space="preserve">Il existe au moins deux extensions officieuses du format STL binaire permettant de coder la couleur des facettes : </w:t>
      </w:r>
    </w:p>
    <w:p w14:paraId="3239C62B" w14:textId="77777777" w:rsidR="003130CA" w:rsidRPr="003130CA" w:rsidRDefault="003130CA" w:rsidP="003130CA">
      <w:pPr>
        <w:numPr>
          <w:ilvl w:val="0"/>
          <w:numId w:val="56"/>
        </w:numPr>
        <w:spacing w:before="100" w:beforeAutospacing="1" w:after="100" w:afterAutospacing="1"/>
        <w:rPr>
          <w:rFonts w:cs="Arial"/>
          <w:sz w:val="24"/>
          <w:szCs w:val="24"/>
        </w:rPr>
      </w:pPr>
      <w:r w:rsidRPr="003130CA">
        <w:rPr>
          <w:rFonts w:cs="Arial"/>
          <w:sz w:val="24"/>
          <w:szCs w:val="24"/>
        </w:rPr>
        <w:t xml:space="preserve">Les logiciels </w:t>
      </w:r>
      <w:proofErr w:type="spellStart"/>
      <w:r w:rsidRPr="003130CA">
        <w:rPr>
          <w:rFonts w:cs="Arial"/>
          <w:sz w:val="24"/>
          <w:szCs w:val="24"/>
        </w:rPr>
        <w:t>VisCAM</w:t>
      </w:r>
      <w:proofErr w:type="spellEnd"/>
      <w:r w:rsidRPr="003130CA">
        <w:rPr>
          <w:rFonts w:cs="Arial"/>
          <w:sz w:val="24"/>
          <w:szCs w:val="24"/>
        </w:rPr>
        <w:t xml:space="preserve"> et </w:t>
      </w:r>
      <w:proofErr w:type="spellStart"/>
      <w:r w:rsidRPr="003130CA">
        <w:rPr>
          <w:rFonts w:cs="Arial"/>
          <w:sz w:val="24"/>
          <w:szCs w:val="24"/>
        </w:rPr>
        <w:t>SolidView</w:t>
      </w:r>
      <w:proofErr w:type="spellEnd"/>
      <w:r w:rsidRPr="003130CA">
        <w:rPr>
          <w:rFonts w:cs="Arial"/>
          <w:sz w:val="24"/>
          <w:szCs w:val="24"/>
        </w:rPr>
        <w:t xml:space="preserve"> utilisent les deux octets à la fin de chaque triangle pour coder </w:t>
      </w:r>
      <w:r>
        <w:rPr>
          <w:rFonts w:cs="Arial"/>
          <w:sz w:val="24"/>
          <w:szCs w:val="24"/>
        </w:rPr>
        <w:t>l</w:t>
      </w:r>
      <w:r w:rsidRPr="003130CA">
        <w:rPr>
          <w:rFonts w:cs="Arial"/>
          <w:sz w:val="24"/>
          <w:szCs w:val="24"/>
        </w:rPr>
        <w:t>'information RVB</w:t>
      </w:r>
      <w:r>
        <w:rPr>
          <w:rFonts w:cs="Arial"/>
          <w:sz w:val="24"/>
          <w:szCs w:val="24"/>
        </w:rPr>
        <w:t xml:space="preserve"> sur </w:t>
      </w:r>
      <w:r w:rsidRPr="003130CA">
        <w:rPr>
          <w:rFonts w:cs="Arial"/>
          <w:sz w:val="24"/>
          <w:szCs w:val="24"/>
        </w:rPr>
        <w:t>15 bits</w:t>
      </w:r>
      <w:r>
        <w:rPr>
          <w:rFonts w:cs="Arial"/>
          <w:sz w:val="24"/>
          <w:szCs w:val="24"/>
        </w:rPr>
        <w:t xml:space="preserve"> </w:t>
      </w:r>
      <w:r w:rsidRPr="003130CA">
        <w:rPr>
          <w:rFonts w:cs="Arial"/>
          <w:sz w:val="24"/>
          <w:szCs w:val="24"/>
        </w:rPr>
        <w:t xml:space="preserve">: </w:t>
      </w:r>
    </w:p>
    <w:p w14:paraId="6D742407" w14:textId="77777777" w:rsidR="003130CA" w:rsidRPr="003130CA" w:rsidRDefault="003130CA" w:rsidP="003130CA">
      <w:pPr>
        <w:numPr>
          <w:ilvl w:val="1"/>
          <w:numId w:val="56"/>
        </w:numPr>
        <w:spacing w:before="100" w:beforeAutospacing="1" w:after="100" w:afterAutospacing="1"/>
        <w:rPr>
          <w:rFonts w:cs="Arial"/>
          <w:sz w:val="24"/>
          <w:szCs w:val="24"/>
        </w:rPr>
      </w:pPr>
      <w:r w:rsidRPr="003130CA">
        <w:rPr>
          <w:rFonts w:cs="Arial"/>
          <w:sz w:val="24"/>
          <w:szCs w:val="24"/>
        </w:rPr>
        <w:t>les bits 0 à 4 codent l'intensité du bleu (0 à 31),</w:t>
      </w:r>
    </w:p>
    <w:p w14:paraId="1B971A87" w14:textId="77777777" w:rsidR="003130CA" w:rsidRPr="003130CA" w:rsidRDefault="003130CA" w:rsidP="003130CA">
      <w:pPr>
        <w:numPr>
          <w:ilvl w:val="1"/>
          <w:numId w:val="56"/>
        </w:numPr>
        <w:spacing w:before="100" w:beforeAutospacing="1" w:after="100" w:afterAutospacing="1"/>
        <w:rPr>
          <w:rFonts w:cs="Arial"/>
          <w:sz w:val="24"/>
          <w:szCs w:val="24"/>
        </w:rPr>
      </w:pPr>
      <w:r w:rsidRPr="003130CA">
        <w:rPr>
          <w:rFonts w:cs="Arial"/>
          <w:sz w:val="24"/>
          <w:szCs w:val="24"/>
        </w:rPr>
        <w:t>les bits 5 à 9 codent l'intensité du vert (0 à 31),</w:t>
      </w:r>
    </w:p>
    <w:p w14:paraId="0EE17BCC" w14:textId="77777777" w:rsidR="003130CA" w:rsidRPr="003130CA" w:rsidRDefault="003130CA" w:rsidP="003130CA">
      <w:pPr>
        <w:numPr>
          <w:ilvl w:val="1"/>
          <w:numId w:val="56"/>
        </w:numPr>
        <w:spacing w:before="100" w:beforeAutospacing="1" w:after="100" w:afterAutospacing="1"/>
        <w:rPr>
          <w:rFonts w:cs="Arial"/>
          <w:sz w:val="24"/>
          <w:szCs w:val="24"/>
        </w:rPr>
      </w:pPr>
      <w:r w:rsidRPr="003130CA">
        <w:rPr>
          <w:rFonts w:cs="Arial"/>
          <w:sz w:val="24"/>
          <w:szCs w:val="24"/>
        </w:rPr>
        <w:t>les bits 10 à 14 codent l'intensité du rouge (0 à 31),</w:t>
      </w:r>
    </w:p>
    <w:p w14:paraId="7B56F0E9" w14:textId="77777777" w:rsidR="003130CA" w:rsidRPr="003130CA" w:rsidRDefault="003130CA" w:rsidP="003130CA">
      <w:pPr>
        <w:numPr>
          <w:ilvl w:val="1"/>
          <w:numId w:val="56"/>
        </w:numPr>
        <w:spacing w:before="100" w:beforeAutospacing="1" w:after="100" w:afterAutospacing="1"/>
        <w:rPr>
          <w:rFonts w:cs="Arial"/>
          <w:sz w:val="24"/>
          <w:szCs w:val="24"/>
        </w:rPr>
      </w:pPr>
      <w:r w:rsidRPr="003130CA">
        <w:rPr>
          <w:rFonts w:cs="Arial"/>
          <w:sz w:val="24"/>
          <w:szCs w:val="24"/>
        </w:rPr>
        <w:t>le bit 15 est à 1 si la couleur est définie, ou à 0 si la couleur n'est pas définie.</w:t>
      </w:r>
    </w:p>
    <w:p w14:paraId="51651680" w14:textId="77777777" w:rsidR="003130CA" w:rsidRPr="003130CA" w:rsidRDefault="003130CA" w:rsidP="003130CA">
      <w:pPr>
        <w:numPr>
          <w:ilvl w:val="0"/>
          <w:numId w:val="56"/>
        </w:numPr>
        <w:spacing w:before="100" w:beforeAutospacing="1" w:after="100" w:afterAutospacing="1"/>
        <w:rPr>
          <w:rFonts w:cs="Arial"/>
          <w:sz w:val="24"/>
          <w:szCs w:val="24"/>
        </w:rPr>
      </w:pPr>
      <w:r w:rsidRPr="003130CA">
        <w:rPr>
          <w:rFonts w:cs="Arial"/>
          <w:sz w:val="24"/>
          <w:szCs w:val="24"/>
        </w:rPr>
        <w:t xml:space="preserve">le logiciel </w:t>
      </w:r>
      <w:proofErr w:type="spellStart"/>
      <w:r w:rsidRPr="003130CA">
        <w:rPr>
          <w:rFonts w:cs="Arial"/>
          <w:sz w:val="24"/>
          <w:szCs w:val="24"/>
        </w:rPr>
        <w:t>Materialise</w:t>
      </w:r>
      <w:proofErr w:type="spellEnd"/>
      <w:r w:rsidRPr="003130CA">
        <w:rPr>
          <w:rFonts w:cs="Arial"/>
          <w:sz w:val="24"/>
          <w:szCs w:val="24"/>
        </w:rPr>
        <w:t xml:space="preserve"> </w:t>
      </w:r>
      <w:proofErr w:type="spellStart"/>
      <w:r w:rsidRPr="003130CA">
        <w:rPr>
          <w:rFonts w:cs="Arial"/>
          <w:sz w:val="24"/>
          <w:szCs w:val="24"/>
        </w:rPr>
        <w:t>Magics</w:t>
      </w:r>
      <w:proofErr w:type="spellEnd"/>
      <w:r w:rsidRPr="003130CA">
        <w:rPr>
          <w:rFonts w:cs="Arial"/>
          <w:sz w:val="24"/>
          <w:szCs w:val="24"/>
        </w:rPr>
        <w:t xml:space="preserve"> utilise l’entête de 80 octets pour représenter la couleur de l'objet complet. Si une couleur est définie, alors l'entête définit la chaîne ASCII "COLOR=" suivie de 4 octets définissant l'intensité du rouge, vert, bleu et la transparence, dans un intervalle de 0 à 255. Cela définit la couleur de l'objet complet, mais chaque facette peut redéfinir sa propre couleur. </w:t>
      </w:r>
      <w:proofErr w:type="spellStart"/>
      <w:r w:rsidRPr="003130CA">
        <w:rPr>
          <w:rFonts w:cs="Arial"/>
          <w:sz w:val="24"/>
          <w:szCs w:val="24"/>
        </w:rPr>
        <w:t>Magics</w:t>
      </w:r>
      <w:proofErr w:type="spellEnd"/>
      <w:r w:rsidRPr="003130CA">
        <w:rPr>
          <w:rFonts w:cs="Arial"/>
          <w:sz w:val="24"/>
          <w:szCs w:val="24"/>
        </w:rPr>
        <w:t xml:space="preserve"> permet également de définir l'aspect d'un matériau et la réflexion de la surface. À la suite de la chaîne "COLOR="&lt;</w:t>
      </w:r>
      <w:proofErr w:type="spellStart"/>
      <w:r w:rsidRPr="003130CA">
        <w:rPr>
          <w:rFonts w:cs="Arial"/>
          <w:sz w:val="24"/>
          <w:szCs w:val="24"/>
        </w:rPr>
        <w:t>rgba</w:t>
      </w:r>
      <w:proofErr w:type="spellEnd"/>
      <w:r w:rsidRPr="003130CA">
        <w:rPr>
          <w:rFonts w:cs="Arial"/>
          <w:sz w:val="24"/>
          <w:szCs w:val="24"/>
        </w:rPr>
        <w:t xml:space="preserve">&gt;, il peut y avoir la chaîne "MATERIAL=" suivie de trois couleurs (3×4 octets) : la première couleur correspond à la teinte de la </w:t>
      </w:r>
      <w:r w:rsidRPr="003130CA">
        <w:rPr>
          <w:rFonts w:cs="Arial"/>
          <w:sz w:val="24"/>
          <w:szCs w:val="24"/>
        </w:rPr>
        <w:lastRenderedPageBreak/>
        <w:t>réflexion diffuse, la deuxième à la réflexion spéculaire, et la troisième à la lumière ambiante. Ce codage du matériau est préféré au codage de la couleur de l'objet.</w:t>
      </w:r>
    </w:p>
    <w:p w14:paraId="2E1D1015" w14:textId="77777777" w:rsidR="003130CA" w:rsidRPr="003130CA" w:rsidRDefault="003130CA" w:rsidP="003130CA">
      <w:pPr>
        <w:pStyle w:val="Retraitcorpsdetexte21"/>
        <w:jc w:val="both"/>
        <w:rPr>
          <w:szCs w:val="24"/>
        </w:rPr>
      </w:pPr>
      <w:r w:rsidRPr="003130CA">
        <w:rPr>
          <w:szCs w:val="24"/>
        </w:rPr>
        <w:t xml:space="preserve">Le codage de la couleur d'une facette est donné par 2 octets : </w:t>
      </w:r>
    </w:p>
    <w:p w14:paraId="2BFEB877" w14:textId="77777777" w:rsidR="003130CA" w:rsidRPr="003130CA" w:rsidRDefault="003130CA" w:rsidP="003130CA">
      <w:pPr>
        <w:numPr>
          <w:ilvl w:val="0"/>
          <w:numId w:val="57"/>
        </w:numPr>
        <w:spacing w:before="100" w:beforeAutospacing="1" w:after="100" w:afterAutospacing="1"/>
        <w:rPr>
          <w:rFonts w:cs="Arial"/>
          <w:sz w:val="24"/>
          <w:szCs w:val="24"/>
        </w:rPr>
      </w:pPr>
      <w:r w:rsidRPr="003130CA">
        <w:rPr>
          <w:rFonts w:cs="Arial"/>
          <w:sz w:val="24"/>
          <w:szCs w:val="24"/>
        </w:rPr>
        <w:t>les bits 0 à 4 codent l'intensité du rouge (0 à 31) ;</w:t>
      </w:r>
    </w:p>
    <w:p w14:paraId="65F787F7" w14:textId="77777777" w:rsidR="003130CA" w:rsidRPr="003130CA" w:rsidRDefault="003130CA" w:rsidP="003130CA">
      <w:pPr>
        <w:numPr>
          <w:ilvl w:val="0"/>
          <w:numId w:val="57"/>
        </w:numPr>
        <w:spacing w:before="100" w:beforeAutospacing="1" w:after="100" w:afterAutospacing="1"/>
        <w:rPr>
          <w:rFonts w:cs="Arial"/>
          <w:sz w:val="24"/>
          <w:szCs w:val="24"/>
        </w:rPr>
      </w:pPr>
      <w:r w:rsidRPr="003130CA">
        <w:rPr>
          <w:rFonts w:cs="Arial"/>
          <w:sz w:val="24"/>
          <w:szCs w:val="24"/>
        </w:rPr>
        <w:t>les bits 5 à 9 codent l'intensité du vert (0 à 31) ;</w:t>
      </w:r>
    </w:p>
    <w:p w14:paraId="64280DA8" w14:textId="77777777" w:rsidR="003130CA" w:rsidRPr="003130CA" w:rsidRDefault="003130CA" w:rsidP="003130CA">
      <w:pPr>
        <w:numPr>
          <w:ilvl w:val="0"/>
          <w:numId w:val="57"/>
        </w:numPr>
        <w:spacing w:before="100" w:beforeAutospacing="1" w:after="100" w:afterAutospacing="1"/>
        <w:rPr>
          <w:rFonts w:cs="Arial"/>
          <w:sz w:val="24"/>
          <w:szCs w:val="24"/>
        </w:rPr>
      </w:pPr>
      <w:r w:rsidRPr="003130CA">
        <w:rPr>
          <w:rFonts w:cs="Arial"/>
          <w:sz w:val="24"/>
          <w:szCs w:val="24"/>
        </w:rPr>
        <w:t>les bits 10 à 14 codent l'intensité du bleu (0 à 31) ;</w:t>
      </w:r>
    </w:p>
    <w:p w14:paraId="6FA0DAB1" w14:textId="77777777" w:rsidR="003130CA" w:rsidRPr="003130CA" w:rsidRDefault="003130CA" w:rsidP="003130CA">
      <w:pPr>
        <w:numPr>
          <w:ilvl w:val="0"/>
          <w:numId w:val="57"/>
        </w:numPr>
        <w:spacing w:before="100" w:beforeAutospacing="1" w:after="100" w:afterAutospacing="1"/>
        <w:rPr>
          <w:rFonts w:cs="Arial"/>
          <w:sz w:val="24"/>
          <w:szCs w:val="24"/>
        </w:rPr>
      </w:pPr>
      <w:r w:rsidRPr="003130CA">
        <w:rPr>
          <w:rFonts w:cs="Arial"/>
          <w:sz w:val="24"/>
          <w:szCs w:val="24"/>
        </w:rPr>
        <w:t>le bit 15 est à 1 si la couleur est définie, ou à 0 si la couleur n'est pas définie.</w:t>
      </w:r>
    </w:p>
    <w:p w14:paraId="08F2B163" w14:textId="77777777" w:rsidR="00944D33" w:rsidRDefault="003130CA" w:rsidP="003130CA">
      <w:pPr>
        <w:pStyle w:val="Retraitcorpsdetexte21"/>
        <w:jc w:val="both"/>
        <w:rPr>
          <w:szCs w:val="24"/>
        </w:rPr>
      </w:pPr>
      <w:r w:rsidRPr="003130CA">
        <w:rPr>
          <w:szCs w:val="24"/>
        </w:rPr>
        <w:t>L'ordre de définition rouge, vert et bleu est inversé dans les codages de ces deux familles de logiciels ce qui pose des problèmes de compatibilité des fichiers car un logiciel lisant ces deux fichiers ne peut les distinguer. Il n'est pas non plus possible de définir une facette avec une transparence propre.</w:t>
      </w:r>
    </w:p>
    <w:p w14:paraId="618BEAD2" w14:textId="77777777" w:rsidR="00944D33" w:rsidRDefault="00944D33" w:rsidP="003130CA">
      <w:pPr>
        <w:pStyle w:val="Retraitcorpsdetexte21"/>
        <w:jc w:val="both"/>
        <w:rPr>
          <w:szCs w:val="24"/>
        </w:rPr>
      </w:pPr>
    </w:p>
    <w:p w14:paraId="4FBC5B8C" w14:textId="77777777" w:rsidR="00434CC4" w:rsidRDefault="00944D33" w:rsidP="003130CA">
      <w:pPr>
        <w:pStyle w:val="Retraitcorpsdetexte21"/>
        <w:jc w:val="both"/>
        <w:rPr>
          <w:szCs w:val="24"/>
        </w:rPr>
      </w:pPr>
      <w:r w:rsidRPr="00944D33">
        <w:rPr>
          <w:b/>
          <w:i/>
          <w:szCs w:val="24"/>
        </w:rPr>
        <w:t>Note</w:t>
      </w:r>
      <w:r w:rsidR="00434CC4">
        <w:rPr>
          <w:b/>
          <w:i/>
          <w:szCs w:val="24"/>
        </w:rPr>
        <w:t xml:space="preserve"> 1</w:t>
      </w:r>
      <w:r>
        <w:rPr>
          <w:szCs w:val="24"/>
        </w:rPr>
        <w:t xml:space="preserve"> : Ovni ne décode </w:t>
      </w:r>
      <w:r w:rsidR="001A09ED">
        <w:rPr>
          <w:szCs w:val="24"/>
        </w:rPr>
        <w:t>l’entête qu’il considère comme un nom d’objet. Il tente de décoder les couleurs contenues dans le champ « </w:t>
      </w:r>
      <w:proofErr w:type="spellStart"/>
      <w:r w:rsidR="001A09ED">
        <w:rPr>
          <w:szCs w:val="24"/>
        </w:rPr>
        <w:t>Attribute</w:t>
      </w:r>
      <w:proofErr w:type="spellEnd"/>
      <w:r w:rsidR="001A09ED">
        <w:rPr>
          <w:szCs w:val="24"/>
        </w:rPr>
        <w:t xml:space="preserve"> » des fichiers binaires </w:t>
      </w:r>
      <w:r w:rsidR="00040925">
        <w:rPr>
          <w:szCs w:val="24"/>
        </w:rPr>
        <w:t xml:space="preserve">si des valeurs </w:t>
      </w:r>
      <w:r w:rsidR="00151159">
        <w:rPr>
          <w:szCs w:val="24"/>
        </w:rPr>
        <w:t xml:space="preserve">de couleur </w:t>
      </w:r>
      <w:r w:rsidR="001A09ED">
        <w:rPr>
          <w:szCs w:val="24"/>
        </w:rPr>
        <w:t xml:space="preserve">différentes de 0 existent : </w:t>
      </w:r>
      <w:r w:rsidR="009F14E2">
        <w:rPr>
          <w:szCs w:val="24"/>
        </w:rPr>
        <w:t>Ovni les lit</w:t>
      </w:r>
      <w:r w:rsidR="00040925">
        <w:rPr>
          <w:szCs w:val="24"/>
        </w:rPr>
        <w:t xml:space="preserve">, en crée une liste sans doublons et code un numéro de groupe et de matériau d’après leur rang trouvé </w:t>
      </w:r>
      <w:r w:rsidR="001A09ED">
        <w:rPr>
          <w:szCs w:val="24"/>
        </w:rPr>
        <w:t xml:space="preserve">dans la liste </w:t>
      </w:r>
      <w:r w:rsidR="00040925">
        <w:rPr>
          <w:szCs w:val="24"/>
        </w:rPr>
        <w:t>dès la lecture.</w:t>
      </w:r>
      <w:r w:rsidR="001A09ED">
        <w:rPr>
          <w:szCs w:val="24"/>
        </w:rPr>
        <w:t xml:space="preserve"> Les 3 composantes de couleurs trouvées servent à modifier les tableaux internes de palette de couleurs, dans la mesure où leur nombre n’excède pas la capacité de ces tableaux, soit 32 couleurs. La vraie couleur lue est accessible via le menu ou le bouton de colorisation des matériaux.</w:t>
      </w:r>
      <w:r w:rsidR="009F14E2">
        <w:rPr>
          <w:szCs w:val="24"/>
        </w:rPr>
        <w:t xml:space="preserve"> Si on </w:t>
      </w:r>
      <w:proofErr w:type="spellStart"/>
      <w:r w:rsidR="009F14E2">
        <w:rPr>
          <w:szCs w:val="24"/>
        </w:rPr>
        <w:t>décisre</w:t>
      </w:r>
      <w:proofErr w:type="spellEnd"/>
      <w:r w:rsidR="009F14E2">
        <w:rPr>
          <w:szCs w:val="24"/>
        </w:rPr>
        <w:t xml:space="preserve"> récupérer la palette de couleur standard, il suffit de recharger le fichier </w:t>
      </w:r>
      <w:proofErr w:type="spellStart"/>
      <w:r w:rsidR="009F14E2">
        <w:rPr>
          <w:szCs w:val="24"/>
        </w:rPr>
        <w:t>Default.pal</w:t>
      </w:r>
      <w:proofErr w:type="spellEnd"/>
      <w:r w:rsidR="009F14E2">
        <w:rPr>
          <w:szCs w:val="24"/>
        </w:rPr>
        <w:t>.</w:t>
      </w:r>
    </w:p>
    <w:p w14:paraId="0810DADC" w14:textId="77777777" w:rsidR="00434CC4" w:rsidRDefault="00434CC4" w:rsidP="003130CA">
      <w:pPr>
        <w:pStyle w:val="Retraitcorpsdetexte21"/>
        <w:jc w:val="both"/>
        <w:rPr>
          <w:szCs w:val="24"/>
        </w:rPr>
      </w:pPr>
    </w:p>
    <w:p w14:paraId="09A8EAF7" w14:textId="77777777" w:rsidR="00263157" w:rsidRPr="003130CA" w:rsidRDefault="00434CC4" w:rsidP="003130CA">
      <w:pPr>
        <w:pStyle w:val="Retraitcorpsdetexte21"/>
        <w:jc w:val="both"/>
        <w:rPr>
          <w:szCs w:val="24"/>
        </w:rPr>
      </w:pPr>
      <w:r w:rsidRPr="00944D33">
        <w:rPr>
          <w:b/>
          <w:i/>
          <w:szCs w:val="24"/>
        </w:rPr>
        <w:t>Note</w:t>
      </w:r>
      <w:r>
        <w:rPr>
          <w:b/>
          <w:i/>
          <w:szCs w:val="24"/>
        </w:rPr>
        <w:t xml:space="preserve"> 2</w:t>
      </w:r>
      <w:r>
        <w:rPr>
          <w:szCs w:val="24"/>
        </w:rPr>
        <w:t xml:space="preserve"> : le format STL, Ascii ou binaire, intègre directement dans chaque facette les coordonnées des 3 sommets. A la lecture, OVNI se contente de les lire et les numéroter. Ainsi, un même sommet (mêmes 3 coordonnées) se retrouve plusieurs fois dans la base de données interne (au moins 3 fois, ce qui contribue à produire une grosse base </w:t>
      </w:r>
      <w:r w:rsidR="007D7928">
        <w:rPr>
          <w:szCs w:val="24"/>
        </w:rPr>
        <w:t xml:space="preserve">de données </w:t>
      </w:r>
      <w:r>
        <w:rPr>
          <w:szCs w:val="24"/>
        </w:rPr>
        <w:t>en interne). Cela suffit pour voir si la base est intéressante ou pas. Au cas où l’utilisateur décide de la conserver ou l’utiliser, il convient dans un premier temps de simplifier cette base</w:t>
      </w:r>
      <w:r w:rsidR="007D7928">
        <w:rPr>
          <w:szCs w:val="24"/>
        </w:rPr>
        <w:t xml:space="preserve"> (en jouant éventuellement sur la tolérance d’égalité des points)</w:t>
      </w:r>
      <w:r>
        <w:rPr>
          <w:szCs w:val="24"/>
        </w:rPr>
        <w:t xml:space="preserve">, ce qui aura pour effet d’éliminer et regrouper les doublons de sommets. Il faudra ensuite recalculer toutes les normales pour obtenir des normales aux sommets, indispensables pour le lissage de Gouraud (ou de </w:t>
      </w:r>
      <w:proofErr w:type="spellStart"/>
      <w:r>
        <w:rPr>
          <w:szCs w:val="24"/>
        </w:rPr>
        <w:t>Phong</w:t>
      </w:r>
      <w:proofErr w:type="spellEnd"/>
      <w:r>
        <w:rPr>
          <w:szCs w:val="24"/>
        </w:rPr>
        <w:t>). Il faudra aussi vérifier, via le menu « Sens des normales » que toutes les facettes sont bien parcourues dans le même sens (CCW en standard, colorisées en bleu violacé), changer leur sens de parcours</w:t>
      </w:r>
      <w:r w:rsidR="005E358A">
        <w:rPr>
          <w:szCs w:val="24"/>
        </w:rPr>
        <w:t>,</w:t>
      </w:r>
      <w:r>
        <w:rPr>
          <w:szCs w:val="24"/>
        </w:rPr>
        <w:t xml:space="preserve"> si besoin</w:t>
      </w:r>
      <w:r w:rsidR="005E358A">
        <w:rPr>
          <w:szCs w:val="24"/>
        </w:rPr>
        <w:t>,</w:t>
      </w:r>
      <w:r>
        <w:rPr>
          <w:szCs w:val="24"/>
        </w:rPr>
        <w:t xml:space="preserve"> puis recalculer les normales.</w:t>
      </w:r>
      <w:r w:rsidR="005E358A">
        <w:rPr>
          <w:szCs w:val="24"/>
        </w:rPr>
        <w:t xml:space="preserve"> L’enregistrement au format SDM sera alors plus optimal.</w:t>
      </w:r>
      <w:r w:rsidR="00263157" w:rsidRPr="003130CA">
        <w:rPr>
          <w:szCs w:val="24"/>
        </w:rPr>
        <w:br w:type="page"/>
      </w:r>
    </w:p>
    <w:p w14:paraId="304AAC52" w14:textId="77777777" w:rsidR="007A51A4" w:rsidRPr="009E2928" w:rsidRDefault="007A51A4" w:rsidP="00E01EEC">
      <w:pPr>
        <w:pStyle w:val="Retraitcorpsdetexte21"/>
        <w:jc w:val="both"/>
        <w:rPr>
          <w:szCs w:val="24"/>
        </w:rPr>
      </w:pPr>
    </w:p>
    <w:p w14:paraId="3BC18E2C" w14:textId="77777777" w:rsidR="00872D23" w:rsidRDefault="00872D23" w:rsidP="00872D23">
      <w:pPr>
        <w:pStyle w:val="AnnexeTitreniveau2"/>
        <w:rPr>
          <w:sz w:val="24"/>
          <w:szCs w:val="24"/>
        </w:rPr>
      </w:pPr>
      <w:bookmarkStart w:id="146" w:name="_Toc166431997"/>
      <w:r>
        <w:rPr>
          <w:sz w:val="24"/>
          <w:szCs w:val="24"/>
        </w:rPr>
        <w:t>Tableau comparatif des contenus des fichiers 3D</w:t>
      </w:r>
      <w:bookmarkEnd w:id="146"/>
    </w:p>
    <w:tbl>
      <w:tblPr>
        <w:tblStyle w:val="Grilledutableau"/>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0"/>
        <w:gridCol w:w="750"/>
        <w:gridCol w:w="710"/>
        <w:gridCol w:w="1150"/>
        <w:gridCol w:w="1150"/>
        <w:gridCol w:w="723"/>
        <w:gridCol w:w="764"/>
        <w:gridCol w:w="1124"/>
        <w:gridCol w:w="1150"/>
        <w:gridCol w:w="657"/>
      </w:tblGrid>
      <w:tr w:rsidR="007346D5" w14:paraId="2D7BE4EB" w14:textId="77777777" w:rsidTr="004B5DF5">
        <w:tc>
          <w:tcPr>
            <w:tcW w:w="0" w:type="auto"/>
          </w:tcPr>
          <w:p w14:paraId="0B77F34C" w14:textId="77777777" w:rsidR="007346D5" w:rsidRDefault="007346D5" w:rsidP="00E01EEC">
            <w:pPr>
              <w:pStyle w:val="Retraitcorpsdetexte21"/>
              <w:ind w:firstLine="0"/>
              <w:jc w:val="both"/>
              <w:rPr>
                <w:szCs w:val="24"/>
              </w:rPr>
            </w:pPr>
          </w:p>
        </w:tc>
        <w:tc>
          <w:tcPr>
            <w:tcW w:w="0" w:type="auto"/>
          </w:tcPr>
          <w:p w14:paraId="13BD5EC3" w14:textId="77777777" w:rsidR="007346D5" w:rsidRDefault="007346D5" w:rsidP="007A51A4">
            <w:pPr>
              <w:pStyle w:val="Retraitcorpsdetexte21"/>
              <w:ind w:firstLine="0"/>
              <w:jc w:val="center"/>
              <w:rPr>
                <w:szCs w:val="24"/>
              </w:rPr>
            </w:pPr>
            <w:r>
              <w:rPr>
                <w:szCs w:val="24"/>
              </w:rPr>
              <w:t>SDM</w:t>
            </w:r>
          </w:p>
        </w:tc>
        <w:tc>
          <w:tcPr>
            <w:tcW w:w="0" w:type="auto"/>
          </w:tcPr>
          <w:p w14:paraId="62E92280" w14:textId="77777777" w:rsidR="007346D5" w:rsidRDefault="007346D5" w:rsidP="007A51A4">
            <w:pPr>
              <w:pStyle w:val="Retraitcorpsdetexte21"/>
              <w:ind w:firstLine="0"/>
              <w:jc w:val="center"/>
              <w:rPr>
                <w:szCs w:val="24"/>
              </w:rPr>
            </w:pPr>
            <w:r>
              <w:rPr>
                <w:szCs w:val="24"/>
              </w:rPr>
              <w:t>G3D</w:t>
            </w:r>
          </w:p>
        </w:tc>
        <w:tc>
          <w:tcPr>
            <w:tcW w:w="0" w:type="auto"/>
          </w:tcPr>
          <w:p w14:paraId="24DD632A" w14:textId="77777777" w:rsidR="007346D5" w:rsidRDefault="007346D5" w:rsidP="007A51A4">
            <w:pPr>
              <w:pStyle w:val="Retraitcorpsdetexte21"/>
              <w:ind w:firstLine="0"/>
              <w:jc w:val="center"/>
              <w:rPr>
                <w:szCs w:val="24"/>
              </w:rPr>
            </w:pPr>
            <w:r>
              <w:rPr>
                <w:szCs w:val="24"/>
              </w:rPr>
              <w:t>OBJ</w:t>
            </w:r>
          </w:p>
        </w:tc>
        <w:tc>
          <w:tcPr>
            <w:tcW w:w="0" w:type="auto"/>
          </w:tcPr>
          <w:p w14:paraId="5C3213DA" w14:textId="77777777" w:rsidR="007346D5" w:rsidRDefault="007346D5" w:rsidP="007A51A4">
            <w:pPr>
              <w:pStyle w:val="Retraitcorpsdetexte21"/>
              <w:ind w:firstLine="0"/>
              <w:jc w:val="center"/>
              <w:rPr>
                <w:szCs w:val="24"/>
              </w:rPr>
            </w:pPr>
            <w:r>
              <w:rPr>
                <w:szCs w:val="24"/>
              </w:rPr>
              <w:t>3DS</w:t>
            </w:r>
          </w:p>
        </w:tc>
        <w:tc>
          <w:tcPr>
            <w:tcW w:w="0" w:type="auto"/>
          </w:tcPr>
          <w:p w14:paraId="08308AFC" w14:textId="77777777" w:rsidR="007346D5" w:rsidRDefault="007346D5" w:rsidP="007A51A4">
            <w:pPr>
              <w:pStyle w:val="Retraitcorpsdetexte21"/>
              <w:ind w:firstLine="0"/>
              <w:jc w:val="center"/>
              <w:rPr>
                <w:szCs w:val="24"/>
              </w:rPr>
            </w:pPr>
            <w:r>
              <w:rPr>
                <w:szCs w:val="24"/>
              </w:rPr>
              <w:t>M3D</w:t>
            </w:r>
          </w:p>
        </w:tc>
        <w:tc>
          <w:tcPr>
            <w:tcW w:w="0" w:type="auto"/>
          </w:tcPr>
          <w:p w14:paraId="49509188" w14:textId="77777777" w:rsidR="007346D5" w:rsidRDefault="007346D5" w:rsidP="007A51A4">
            <w:pPr>
              <w:pStyle w:val="Retraitcorpsdetexte21"/>
              <w:ind w:firstLine="0"/>
              <w:jc w:val="center"/>
              <w:rPr>
                <w:szCs w:val="24"/>
              </w:rPr>
            </w:pPr>
            <w:r>
              <w:rPr>
                <w:szCs w:val="24"/>
              </w:rPr>
              <w:t>PLY</w:t>
            </w:r>
          </w:p>
        </w:tc>
        <w:tc>
          <w:tcPr>
            <w:tcW w:w="0" w:type="auto"/>
          </w:tcPr>
          <w:p w14:paraId="32EBD9C9" w14:textId="77777777" w:rsidR="007346D5" w:rsidRDefault="007346D5" w:rsidP="007A51A4">
            <w:pPr>
              <w:pStyle w:val="Retraitcorpsdetexte21"/>
              <w:ind w:firstLine="0"/>
              <w:jc w:val="center"/>
              <w:rPr>
                <w:szCs w:val="24"/>
              </w:rPr>
            </w:pPr>
            <w:r>
              <w:rPr>
                <w:szCs w:val="24"/>
              </w:rPr>
              <w:t>PLY</w:t>
            </w:r>
          </w:p>
          <w:p w14:paraId="1D0EC385" w14:textId="77777777" w:rsidR="007346D5" w:rsidRDefault="00C27D82" w:rsidP="007A51A4">
            <w:pPr>
              <w:pStyle w:val="Retraitcorpsdetexte21"/>
              <w:ind w:firstLine="0"/>
              <w:jc w:val="center"/>
              <w:rPr>
                <w:szCs w:val="24"/>
              </w:rPr>
            </w:pPr>
            <w:r>
              <w:rPr>
                <w:szCs w:val="24"/>
              </w:rPr>
              <w:t>Stan</w:t>
            </w:r>
            <w:r w:rsidR="007346D5">
              <w:rPr>
                <w:szCs w:val="24"/>
              </w:rPr>
              <w:t>ford</w:t>
            </w:r>
          </w:p>
        </w:tc>
        <w:tc>
          <w:tcPr>
            <w:tcW w:w="0" w:type="auto"/>
          </w:tcPr>
          <w:p w14:paraId="5A6F9470" w14:textId="77777777" w:rsidR="007346D5" w:rsidRDefault="007346D5" w:rsidP="007A51A4">
            <w:pPr>
              <w:pStyle w:val="Retraitcorpsdetexte21"/>
              <w:ind w:firstLine="0"/>
              <w:jc w:val="center"/>
              <w:rPr>
                <w:szCs w:val="24"/>
              </w:rPr>
            </w:pPr>
            <w:r>
              <w:rPr>
                <w:szCs w:val="24"/>
              </w:rPr>
              <w:t>OFF</w:t>
            </w:r>
          </w:p>
        </w:tc>
        <w:tc>
          <w:tcPr>
            <w:tcW w:w="0" w:type="auto"/>
          </w:tcPr>
          <w:p w14:paraId="059E85B3" w14:textId="77777777" w:rsidR="007346D5" w:rsidRDefault="007346D5" w:rsidP="007A51A4">
            <w:pPr>
              <w:pStyle w:val="Retraitcorpsdetexte21"/>
              <w:ind w:firstLine="0"/>
              <w:jc w:val="center"/>
              <w:rPr>
                <w:szCs w:val="24"/>
              </w:rPr>
            </w:pPr>
            <w:r>
              <w:rPr>
                <w:szCs w:val="24"/>
              </w:rPr>
              <w:t>STL</w:t>
            </w:r>
          </w:p>
        </w:tc>
      </w:tr>
      <w:tr w:rsidR="007346D5" w14:paraId="3888B51B" w14:textId="77777777" w:rsidTr="004B5DF5">
        <w:tc>
          <w:tcPr>
            <w:tcW w:w="0" w:type="auto"/>
          </w:tcPr>
          <w:p w14:paraId="0509CA64" w14:textId="77777777" w:rsidR="007346D5" w:rsidRDefault="007346D5" w:rsidP="00FF583A">
            <w:pPr>
              <w:pStyle w:val="Retraitcorpsdetexte21"/>
              <w:ind w:firstLine="0"/>
              <w:rPr>
                <w:szCs w:val="24"/>
              </w:rPr>
            </w:pPr>
            <w:r>
              <w:rPr>
                <w:szCs w:val="24"/>
              </w:rPr>
              <w:t>Points/</w:t>
            </w:r>
          </w:p>
          <w:p w14:paraId="63A60896" w14:textId="77777777" w:rsidR="007346D5" w:rsidRDefault="007346D5" w:rsidP="00FF583A">
            <w:pPr>
              <w:pStyle w:val="Retraitcorpsdetexte21"/>
              <w:ind w:firstLine="0"/>
              <w:rPr>
                <w:szCs w:val="24"/>
              </w:rPr>
            </w:pPr>
            <w:r>
              <w:rPr>
                <w:szCs w:val="24"/>
              </w:rPr>
              <w:t xml:space="preserve">Sommets en </w:t>
            </w:r>
            <w:proofErr w:type="spellStart"/>
            <w:r>
              <w:rPr>
                <w:szCs w:val="24"/>
              </w:rPr>
              <w:t>x,y,z</w:t>
            </w:r>
            <w:proofErr w:type="spellEnd"/>
          </w:p>
        </w:tc>
        <w:tc>
          <w:tcPr>
            <w:tcW w:w="0" w:type="auto"/>
          </w:tcPr>
          <w:p w14:paraId="73A44D69" w14:textId="77777777" w:rsidR="007346D5" w:rsidRDefault="007346D5" w:rsidP="007A51A4">
            <w:pPr>
              <w:pStyle w:val="Retraitcorpsdetexte21"/>
              <w:ind w:firstLine="0"/>
              <w:jc w:val="center"/>
              <w:rPr>
                <w:szCs w:val="24"/>
              </w:rPr>
            </w:pPr>
            <w:r>
              <w:rPr>
                <w:szCs w:val="24"/>
              </w:rPr>
              <w:t>Oui</w:t>
            </w:r>
          </w:p>
        </w:tc>
        <w:tc>
          <w:tcPr>
            <w:tcW w:w="0" w:type="auto"/>
          </w:tcPr>
          <w:p w14:paraId="013ABD12" w14:textId="77777777" w:rsidR="007346D5" w:rsidRDefault="007346D5" w:rsidP="007A51A4">
            <w:pPr>
              <w:pStyle w:val="Retraitcorpsdetexte21"/>
              <w:ind w:firstLine="0"/>
              <w:jc w:val="center"/>
              <w:rPr>
                <w:szCs w:val="24"/>
              </w:rPr>
            </w:pPr>
            <w:r>
              <w:rPr>
                <w:szCs w:val="24"/>
              </w:rPr>
              <w:t>Oui</w:t>
            </w:r>
          </w:p>
        </w:tc>
        <w:tc>
          <w:tcPr>
            <w:tcW w:w="0" w:type="auto"/>
          </w:tcPr>
          <w:p w14:paraId="4573FBD5" w14:textId="77777777" w:rsidR="007346D5" w:rsidRDefault="007346D5" w:rsidP="007A51A4">
            <w:pPr>
              <w:pStyle w:val="Retraitcorpsdetexte21"/>
              <w:ind w:firstLine="0"/>
              <w:jc w:val="center"/>
              <w:rPr>
                <w:szCs w:val="24"/>
              </w:rPr>
            </w:pPr>
            <w:r>
              <w:rPr>
                <w:szCs w:val="24"/>
              </w:rPr>
              <w:t>Oui</w:t>
            </w:r>
          </w:p>
        </w:tc>
        <w:tc>
          <w:tcPr>
            <w:tcW w:w="0" w:type="auto"/>
          </w:tcPr>
          <w:p w14:paraId="0D90FF3D" w14:textId="77777777" w:rsidR="007346D5" w:rsidRDefault="007346D5" w:rsidP="007A51A4">
            <w:pPr>
              <w:pStyle w:val="Retraitcorpsdetexte21"/>
              <w:ind w:firstLine="0"/>
              <w:jc w:val="center"/>
              <w:rPr>
                <w:szCs w:val="24"/>
              </w:rPr>
            </w:pPr>
            <w:r>
              <w:rPr>
                <w:szCs w:val="24"/>
              </w:rPr>
              <w:t>Oui</w:t>
            </w:r>
          </w:p>
        </w:tc>
        <w:tc>
          <w:tcPr>
            <w:tcW w:w="0" w:type="auto"/>
          </w:tcPr>
          <w:p w14:paraId="0E9C7279" w14:textId="77777777" w:rsidR="007346D5" w:rsidRDefault="007346D5" w:rsidP="007A51A4">
            <w:pPr>
              <w:pStyle w:val="Retraitcorpsdetexte21"/>
              <w:ind w:firstLine="0"/>
              <w:jc w:val="center"/>
              <w:rPr>
                <w:szCs w:val="24"/>
              </w:rPr>
            </w:pPr>
            <w:r>
              <w:rPr>
                <w:szCs w:val="24"/>
              </w:rPr>
              <w:t>Oui</w:t>
            </w:r>
          </w:p>
        </w:tc>
        <w:tc>
          <w:tcPr>
            <w:tcW w:w="0" w:type="auto"/>
          </w:tcPr>
          <w:p w14:paraId="22E03EFC" w14:textId="77777777" w:rsidR="007346D5" w:rsidRDefault="007346D5" w:rsidP="007A51A4">
            <w:pPr>
              <w:pStyle w:val="Retraitcorpsdetexte21"/>
              <w:ind w:firstLine="0"/>
              <w:jc w:val="center"/>
              <w:rPr>
                <w:szCs w:val="24"/>
              </w:rPr>
            </w:pPr>
            <w:r>
              <w:rPr>
                <w:szCs w:val="24"/>
              </w:rPr>
              <w:t>Oui</w:t>
            </w:r>
          </w:p>
        </w:tc>
        <w:tc>
          <w:tcPr>
            <w:tcW w:w="0" w:type="auto"/>
          </w:tcPr>
          <w:p w14:paraId="0FDD17C6" w14:textId="77777777" w:rsidR="007346D5" w:rsidRDefault="007346D5" w:rsidP="007A51A4">
            <w:pPr>
              <w:pStyle w:val="Retraitcorpsdetexte21"/>
              <w:ind w:firstLine="0"/>
              <w:jc w:val="center"/>
              <w:rPr>
                <w:szCs w:val="24"/>
              </w:rPr>
            </w:pPr>
            <w:r>
              <w:rPr>
                <w:szCs w:val="24"/>
              </w:rPr>
              <w:t>Oui</w:t>
            </w:r>
          </w:p>
        </w:tc>
        <w:tc>
          <w:tcPr>
            <w:tcW w:w="0" w:type="auto"/>
          </w:tcPr>
          <w:p w14:paraId="2FE5D2AF" w14:textId="77777777" w:rsidR="007346D5" w:rsidRDefault="007346D5" w:rsidP="007A51A4">
            <w:pPr>
              <w:pStyle w:val="Retraitcorpsdetexte21"/>
              <w:ind w:firstLine="0"/>
              <w:jc w:val="center"/>
              <w:rPr>
                <w:szCs w:val="24"/>
              </w:rPr>
            </w:pPr>
            <w:r>
              <w:rPr>
                <w:szCs w:val="24"/>
              </w:rPr>
              <w:t>Oui</w:t>
            </w:r>
          </w:p>
        </w:tc>
        <w:tc>
          <w:tcPr>
            <w:tcW w:w="0" w:type="auto"/>
          </w:tcPr>
          <w:p w14:paraId="1ED04F8E" w14:textId="77777777" w:rsidR="007346D5" w:rsidRDefault="007346D5" w:rsidP="007A51A4">
            <w:pPr>
              <w:pStyle w:val="Retraitcorpsdetexte21"/>
              <w:ind w:firstLine="0"/>
              <w:jc w:val="center"/>
              <w:rPr>
                <w:szCs w:val="24"/>
              </w:rPr>
            </w:pPr>
            <w:r>
              <w:rPr>
                <w:szCs w:val="24"/>
              </w:rPr>
              <w:t>Oui</w:t>
            </w:r>
          </w:p>
        </w:tc>
      </w:tr>
      <w:tr w:rsidR="007346D5" w14:paraId="2D28676F" w14:textId="77777777" w:rsidTr="004B5DF5">
        <w:tc>
          <w:tcPr>
            <w:tcW w:w="0" w:type="auto"/>
          </w:tcPr>
          <w:p w14:paraId="6F98A153" w14:textId="77777777" w:rsidR="007346D5" w:rsidRDefault="007346D5" w:rsidP="00FF583A">
            <w:pPr>
              <w:pStyle w:val="Retraitcorpsdetexte21"/>
              <w:ind w:firstLine="0"/>
              <w:rPr>
                <w:szCs w:val="24"/>
              </w:rPr>
            </w:pPr>
            <w:r>
              <w:rPr>
                <w:szCs w:val="24"/>
              </w:rPr>
              <w:t>Facettes</w:t>
            </w:r>
          </w:p>
        </w:tc>
        <w:tc>
          <w:tcPr>
            <w:tcW w:w="0" w:type="auto"/>
          </w:tcPr>
          <w:p w14:paraId="4D71E928" w14:textId="77777777" w:rsidR="007346D5" w:rsidRDefault="007346D5" w:rsidP="007A51A4">
            <w:pPr>
              <w:pStyle w:val="Retraitcorpsdetexte21"/>
              <w:ind w:firstLine="0"/>
              <w:jc w:val="center"/>
              <w:rPr>
                <w:szCs w:val="24"/>
              </w:rPr>
            </w:pPr>
            <w:r>
              <w:rPr>
                <w:szCs w:val="24"/>
              </w:rPr>
              <w:t>Oui</w:t>
            </w:r>
          </w:p>
        </w:tc>
        <w:tc>
          <w:tcPr>
            <w:tcW w:w="0" w:type="auto"/>
          </w:tcPr>
          <w:p w14:paraId="260A950D" w14:textId="77777777" w:rsidR="007346D5" w:rsidRDefault="007346D5" w:rsidP="007A51A4">
            <w:pPr>
              <w:pStyle w:val="Retraitcorpsdetexte21"/>
              <w:ind w:firstLine="0"/>
              <w:jc w:val="center"/>
              <w:rPr>
                <w:szCs w:val="24"/>
              </w:rPr>
            </w:pPr>
            <w:r>
              <w:rPr>
                <w:szCs w:val="24"/>
              </w:rPr>
              <w:t>Oui</w:t>
            </w:r>
          </w:p>
        </w:tc>
        <w:tc>
          <w:tcPr>
            <w:tcW w:w="0" w:type="auto"/>
          </w:tcPr>
          <w:p w14:paraId="7F04CE50" w14:textId="77777777" w:rsidR="007346D5" w:rsidRDefault="007346D5" w:rsidP="007A51A4">
            <w:pPr>
              <w:pStyle w:val="Retraitcorpsdetexte21"/>
              <w:ind w:firstLine="0"/>
              <w:jc w:val="center"/>
              <w:rPr>
                <w:szCs w:val="24"/>
              </w:rPr>
            </w:pPr>
            <w:r>
              <w:rPr>
                <w:szCs w:val="24"/>
              </w:rPr>
              <w:t>Oui</w:t>
            </w:r>
          </w:p>
        </w:tc>
        <w:tc>
          <w:tcPr>
            <w:tcW w:w="0" w:type="auto"/>
          </w:tcPr>
          <w:p w14:paraId="766BD4E9" w14:textId="77777777" w:rsidR="007346D5" w:rsidRDefault="007346D5" w:rsidP="007A51A4">
            <w:pPr>
              <w:pStyle w:val="Retraitcorpsdetexte21"/>
              <w:ind w:firstLine="0"/>
              <w:jc w:val="center"/>
              <w:rPr>
                <w:szCs w:val="24"/>
              </w:rPr>
            </w:pPr>
            <w:r>
              <w:rPr>
                <w:szCs w:val="24"/>
              </w:rPr>
              <w:t>Oui</w:t>
            </w:r>
          </w:p>
        </w:tc>
        <w:tc>
          <w:tcPr>
            <w:tcW w:w="0" w:type="auto"/>
          </w:tcPr>
          <w:p w14:paraId="21D3E69B" w14:textId="77777777" w:rsidR="007346D5" w:rsidRDefault="007346D5" w:rsidP="007A51A4">
            <w:pPr>
              <w:pStyle w:val="Retraitcorpsdetexte21"/>
              <w:ind w:firstLine="0"/>
              <w:jc w:val="center"/>
              <w:rPr>
                <w:szCs w:val="24"/>
              </w:rPr>
            </w:pPr>
            <w:r>
              <w:rPr>
                <w:szCs w:val="24"/>
              </w:rPr>
              <w:t>Oui</w:t>
            </w:r>
          </w:p>
        </w:tc>
        <w:tc>
          <w:tcPr>
            <w:tcW w:w="0" w:type="auto"/>
          </w:tcPr>
          <w:p w14:paraId="59429ACE" w14:textId="77777777" w:rsidR="007346D5" w:rsidRDefault="007346D5" w:rsidP="007A51A4">
            <w:pPr>
              <w:pStyle w:val="Retraitcorpsdetexte21"/>
              <w:ind w:firstLine="0"/>
              <w:jc w:val="center"/>
              <w:rPr>
                <w:szCs w:val="24"/>
              </w:rPr>
            </w:pPr>
            <w:r>
              <w:rPr>
                <w:szCs w:val="24"/>
              </w:rPr>
              <w:t>Oui</w:t>
            </w:r>
          </w:p>
        </w:tc>
        <w:tc>
          <w:tcPr>
            <w:tcW w:w="0" w:type="auto"/>
          </w:tcPr>
          <w:p w14:paraId="6B39AA26" w14:textId="77777777" w:rsidR="007346D5" w:rsidRDefault="007346D5" w:rsidP="007A51A4">
            <w:pPr>
              <w:pStyle w:val="Retraitcorpsdetexte21"/>
              <w:ind w:firstLine="0"/>
              <w:jc w:val="center"/>
              <w:rPr>
                <w:szCs w:val="24"/>
              </w:rPr>
            </w:pPr>
            <w:r>
              <w:rPr>
                <w:szCs w:val="24"/>
              </w:rPr>
              <w:t>Oui</w:t>
            </w:r>
          </w:p>
        </w:tc>
        <w:tc>
          <w:tcPr>
            <w:tcW w:w="0" w:type="auto"/>
          </w:tcPr>
          <w:p w14:paraId="1E41616D" w14:textId="77777777" w:rsidR="007346D5" w:rsidRDefault="007346D5" w:rsidP="007A51A4">
            <w:pPr>
              <w:pStyle w:val="Retraitcorpsdetexte21"/>
              <w:ind w:firstLine="0"/>
              <w:jc w:val="center"/>
              <w:rPr>
                <w:szCs w:val="24"/>
              </w:rPr>
            </w:pPr>
            <w:r>
              <w:rPr>
                <w:szCs w:val="24"/>
              </w:rPr>
              <w:t>Oui</w:t>
            </w:r>
          </w:p>
        </w:tc>
        <w:tc>
          <w:tcPr>
            <w:tcW w:w="0" w:type="auto"/>
          </w:tcPr>
          <w:p w14:paraId="4D43628C" w14:textId="77777777" w:rsidR="007346D5" w:rsidRDefault="007346D5" w:rsidP="007A51A4">
            <w:pPr>
              <w:pStyle w:val="Retraitcorpsdetexte21"/>
              <w:ind w:firstLine="0"/>
              <w:jc w:val="center"/>
              <w:rPr>
                <w:szCs w:val="24"/>
              </w:rPr>
            </w:pPr>
            <w:r>
              <w:rPr>
                <w:szCs w:val="24"/>
              </w:rPr>
              <w:t>Oui</w:t>
            </w:r>
          </w:p>
        </w:tc>
      </w:tr>
      <w:tr w:rsidR="007346D5" w14:paraId="1DED3BD8" w14:textId="77777777" w:rsidTr="004B5DF5">
        <w:tc>
          <w:tcPr>
            <w:tcW w:w="0" w:type="auto"/>
          </w:tcPr>
          <w:p w14:paraId="0214C73F" w14:textId="77777777" w:rsidR="007346D5" w:rsidRDefault="007346D5" w:rsidP="00FF583A">
            <w:pPr>
              <w:pStyle w:val="Retraitcorpsdetexte21"/>
              <w:ind w:firstLine="0"/>
              <w:rPr>
                <w:szCs w:val="24"/>
              </w:rPr>
            </w:pPr>
            <w:r>
              <w:rPr>
                <w:szCs w:val="24"/>
              </w:rPr>
              <w:t>Nombre de points par facette</w:t>
            </w:r>
          </w:p>
        </w:tc>
        <w:tc>
          <w:tcPr>
            <w:tcW w:w="0" w:type="auto"/>
          </w:tcPr>
          <w:p w14:paraId="722C7F05" w14:textId="77777777" w:rsidR="007346D5" w:rsidRDefault="007346D5" w:rsidP="007A51A4">
            <w:pPr>
              <w:pStyle w:val="Retraitcorpsdetexte21"/>
              <w:ind w:firstLine="0"/>
              <w:jc w:val="center"/>
              <w:rPr>
                <w:szCs w:val="24"/>
              </w:rPr>
            </w:pPr>
            <w:r>
              <w:rPr>
                <w:szCs w:val="24"/>
              </w:rPr>
              <w:t>-</w:t>
            </w:r>
          </w:p>
        </w:tc>
        <w:tc>
          <w:tcPr>
            <w:tcW w:w="0" w:type="auto"/>
          </w:tcPr>
          <w:p w14:paraId="3011D96E" w14:textId="77777777" w:rsidR="007346D5" w:rsidRDefault="007346D5" w:rsidP="007A51A4">
            <w:pPr>
              <w:pStyle w:val="Retraitcorpsdetexte21"/>
              <w:ind w:firstLine="0"/>
              <w:jc w:val="center"/>
              <w:rPr>
                <w:szCs w:val="24"/>
              </w:rPr>
            </w:pPr>
            <w:r>
              <w:rPr>
                <w:szCs w:val="24"/>
              </w:rPr>
              <w:t>-</w:t>
            </w:r>
          </w:p>
        </w:tc>
        <w:tc>
          <w:tcPr>
            <w:tcW w:w="0" w:type="auto"/>
          </w:tcPr>
          <w:p w14:paraId="37CF300C" w14:textId="77777777" w:rsidR="007346D5" w:rsidRDefault="007346D5" w:rsidP="007A51A4">
            <w:pPr>
              <w:pStyle w:val="Retraitcorpsdetexte21"/>
              <w:ind w:firstLine="0"/>
              <w:jc w:val="center"/>
              <w:rPr>
                <w:szCs w:val="24"/>
              </w:rPr>
            </w:pPr>
            <w:r>
              <w:rPr>
                <w:szCs w:val="24"/>
              </w:rPr>
              <w:t>-</w:t>
            </w:r>
          </w:p>
        </w:tc>
        <w:tc>
          <w:tcPr>
            <w:tcW w:w="0" w:type="auto"/>
          </w:tcPr>
          <w:p w14:paraId="22730318" w14:textId="77777777" w:rsidR="007346D5" w:rsidRDefault="007346D5" w:rsidP="007A51A4">
            <w:pPr>
              <w:pStyle w:val="Retraitcorpsdetexte21"/>
              <w:ind w:firstLine="0"/>
              <w:jc w:val="center"/>
              <w:rPr>
                <w:szCs w:val="24"/>
              </w:rPr>
            </w:pPr>
            <w:r>
              <w:rPr>
                <w:szCs w:val="24"/>
              </w:rPr>
              <w:t>3</w:t>
            </w:r>
          </w:p>
        </w:tc>
        <w:tc>
          <w:tcPr>
            <w:tcW w:w="0" w:type="auto"/>
          </w:tcPr>
          <w:p w14:paraId="314A752E" w14:textId="77777777" w:rsidR="007346D5" w:rsidRDefault="007346D5" w:rsidP="007A51A4">
            <w:pPr>
              <w:pStyle w:val="Retraitcorpsdetexte21"/>
              <w:ind w:firstLine="0"/>
              <w:jc w:val="center"/>
              <w:rPr>
                <w:szCs w:val="24"/>
              </w:rPr>
            </w:pPr>
            <w:r>
              <w:rPr>
                <w:szCs w:val="24"/>
              </w:rPr>
              <w:t>3</w:t>
            </w:r>
          </w:p>
        </w:tc>
        <w:tc>
          <w:tcPr>
            <w:tcW w:w="0" w:type="auto"/>
          </w:tcPr>
          <w:p w14:paraId="107E27CD" w14:textId="77777777" w:rsidR="007346D5" w:rsidRDefault="007346D5" w:rsidP="007A51A4">
            <w:pPr>
              <w:pStyle w:val="Retraitcorpsdetexte21"/>
              <w:ind w:firstLine="0"/>
              <w:jc w:val="center"/>
              <w:rPr>
                <w:szCs w:val="24"/>
              </w:rPr>
            </w:pPr>
            <w:r>
              <w:rPr>
                <w:szCs w:val="24"/>
              </w:rPr>
              <w:t>-</w:t>
            </w:r>
          </w:p>
        </w:tc>
        <w:tc>
          <w:tcPr>
            <w:tcW w:w="0" w:type="auto"/>
          </w:tcPr>
          <w:p w14:paraId="52C99EE4" w14:textId="77777777" w:rsidR="007346D5" w:rsidRDefault="007346D5" w:rsidP="007A51A4">
            <w:pPr>
              <w:pStyle w:val="Retraitcorpsdetexte21"/>
              <w:ind w:firstLine="0"/>
              <w:jc w:val="center"/>
              <w:rPr>
                <w:szCs w:val="24"/>
              </w:rPr>
            </w:pPr>
            <w:r>
              <w:rPr>
                <w:szCs w:val="24"/>
              </w:rPr>
              <w:t>-</w:t>
            </w:r>
          </w:p>
        </w:tc>
        <w:tc>
          <w:tcPr>
            <w:tcW w:w="0" w:type="auto"/>
          </w:tcPr>
          <w:p w14:paraId="1BE16C3E" w14:textId="77777777" w:rsidR="007346D5" w:rsidRDefault="007346D5" w:rsidP="007A51A4">
            <w:pPr>
              <w:pStyle w:val="Retraitcorpsdetexte21"/>
              <w:ind w:firstLine="0"/>
              <w:jc w:val="center"/>
              <w:rPr>
                <w:szCs w:val="24"/>
              </w:rPr>
            </w:pPr>
            <w:r>
              <w:rPr>
                <w:szCs w:val="24"/>
              </w:rPr>
              <w:t>-</w:t>
            </w:r>
          </w:p>
        </w:tc>
        <w:tc>
          <w:tcPr>
            <w:tcW w:w="0" w:type="auto"/>
          </w:tcPr>
          <w:p w14:paraId="32025114" w14:textId="77777777" w:rsidR="007346D5" w:rsidRDefault="007346D5" w:rsidP="007A51A4">
            <w:pPr>
              <w:pStyle w:val="Retraitcorpsdetexte21"/>
              <w:ind w:firstLine="0"/>
              <w:jc w:val="center"/>
              <w:rPr>
                <w:szCs w:val="24"/>
              </w:rPr>
            </w:pPr>
            <w:r>
              <w:rPr>
                <w:szCs w:val="24"/>
              </w:rPr>
              <w:t>3</w:t>
            </w:r>
          </w:p>
        </w:tc>
      </w:tr>
      <w:tr w:rsidR="007346D5" w14:paraId="6C17D1FD" w14:textId="77777777" w:rsidTr="004B5DF5">
        <w:tc>
          <w:tcPr>
            <w:tcW w:w="0" w:type="auto"/>
          </w:tcPr>
          <w:p w14:paraId="311D7D33" w14:textId="77777777" w:rsidR="007346D5" w:rsidRDefault="007346D5" w:rsidP="00FF583A">
            <w:pPr>
              <w:pStyle w:val="Retraitcorpsdetexte21"/>
              <w:ind w:firstLine="0"/>
              <w:rPr>
                <w:szCs w:val="24"/>
              </w:rPr>
            </w:pPr>
            <w:r>
              <w:rPr>
                <w:szCs w:val="24"/>
              </w:rPr>
              <w:t>Normales au barycentre des facettes</w:t>
            </w:r>
          </w:p>
        </w:tc>
        <w:tc>
          <w:tcPr>
            <w:tcW w:w="0" w:type="auto"/>
          </w:tcPr>
          <w:p w14:paraId="5358DC0D" w14:textId="77777777" w:rsidR="007346D5" w:rsidRDefault="007346D5" w:rsidP="007A51A4">
            <w:pPr>
              <w:pStyle w:val="Retraitcorpsdetexte21"/>
              <w:ind w:firstLine="0"/>
              <w:jc w:val="center"/>
              <w:rPr>
                <w:szCs w:val="24"/>
              </w:rPr>
            </w:pPr>
            <w:r>
              <w:rPr>
                <w:szCs w:val="24"/>
              </w:rPr>
              <w:t>Oui*</w:t>
            </w:r>
          </w:p>
        </w:tc>
        <w:tc>
          <w:tcPr>
            <w:tcW w:w="0" w:type="auto"/>
          </w:tcPr>
          <w:p w14:paraId="12FEC65A" w14:textId="77777777" w:rsidR="007346D5" w:rsidRDefault="007346D5" w:rsidP="007A51A4">
            <w:pPr>
              <w:pStyle w:val="Retraitcorpsdetexte21"/>
              <w:ind w:firstLine="0"/>
              <w:jc w:val="center"/>
              <w:rPr>
                <w:szCs w:val="24"/>
              </w:rPr>
            </w:pPr>
            <w:r>
              <w:rPr>
                <w:szCs w:val="24"/>
              </w:rPr>
              <w:t>Oui*</w:t>
            </w:r>
          </w:p>
        </w:tc>
        <w:tc>
          <w:tcPr>
            <w:tcW w:w="0" w:type="auto"/>
          </w:tcPr>
          <w:p w14:paraId="530C2630" w14:textId="77777777" w:rsidR="007346D5" w:rsidRDefault="007346D5" w:rsidP="007A51A4">
            <w:pPr>
              <w:pStyle w:val="Retraitcorpsdetexte21"/>
              <w:ind w:firstLine="0"/>
              <w:jc w:val="center"/>
              <w:rPr>
                <w:szCs w:val="24"/>
              </w:rPr>
            </w:pPr>
            <w:r>
              <w:rPr>
                <w:szCs w:val="24"/>
              </w:rPr>
              <w:t>Non</w:t>
            </w:r>
          </w:p>
        </w:tc>
        <w:tc>
          <w:tcPr>
            <w:tcW w:w="0" w:type="auto"/>
          </w:tcPr>
          <w:p w14:paraId="1421E1D2" w14:textId="77777777" w:rsidR="007346D5" w:rsidRDefault="007346D5" w:rsidP="007A51A4">
            <w:pPr>
              <w:pStyle w:val="Retraitcorpsdetexte21"/>
              <w:ind w:firstLine="0"/>
              <w:jc w:val="center"/>
              <w:rPr>
                <w:szCs w:val="24"/>
              </w:rPr>
            </w:pPr>
            <w:r>
              <w:rPr>
                <w:szCs w:val="24"/>
              </w:rPr>
              <w:t>Non</w:t>
            </w:r>
          </w:p>
        </w:tc>
        <w:tc>
          <w:tcPr>
            <w:tcW w:w="0" w:type="auto"/>
          </w:tcPr>
          <w:p w14:paraId="72E0FBB8" w14:textId="77777777" w:rsidR="007346D5" w:rsidRDefault="007346D5" w:rsidP="007A51A4">
            <w:pPr>
              <w:pStyle w:val="Retraitcorpsdetexte21"/>
              <w:ind w:firstLine="0"/>
              <w:jc w:val="center"/>
              <w:rPr>
                <w:szCs w:val="24"/>
              </w:rPr>
            </w:pPr>
            <w:r>
              <w:rPr>
                <w:szCs w:val="24"/>
              </w:rPr>
              <w:t>Non</w:t>
            </w:r>
          </w:p>
        </w:tc>
        <w:tc>
          <w:tcPr>
            <w:tcW w:w="0" w:type="auto"/>
          </w:tcPr>
          <w:p w14:paraId="3C25B828" w14:textId="77777777" w:rsidR="007346D5" w:rsidRDefault="007346D5" w:rsidP="007A51A4">
            <w:pPr>
              <w:pStyle w:val="Retraitcorpsdetexte21"/>
              <w:ind w:firstLine="0"/>
              <w:jc w:val="center"/>
              <w:rPr>
                <w:szCs w:val="24"/>
              </w:rPr>
            </w:pPr>
            <w:r>
              <w:rPr>
                <w:szCs w:val="24"/>
              </w:rPr>
              <w:t>Non</w:t>
            </w:r>
          </w:p>
        </w:tc>
        <w:tc>
          <w:tcPr>
            <w:tcW w:w="0" w:type="auto"/>
          </w:tcPr>
          <w:p w14:paraId="0E16A92E" w14:textId="77777777" w:rsidR="007346D5" w:rsidRDefault="007346D5" w:rsidP="007A51A4">
            <w:pPr>
              <w:pStyle w:val="Retraitcorpsdetexte21"/>
              <w:ind w:firstLine="0"/>
              <w:jc w:val="center"/>
              <w:rPr>
                <w:szCs w:val="24"/>
              </w:rPr>
            </w:pPr>
            <w:r>
              <w:rPr>
                <w:szCs w:val="24"/>
              </w:rPr>
              <w:t>Non</w:t>
            </w:r>
          </w:p>
        </w:tc>
        <w:tc>
          <w:tcPr>
            <w:tcW w:w="0" w:type="auto"/>
          </w:tcPr>
          <w:p w14:paraId="16650A9A" w14:textId="77777777" w:rsidR="007346D5" w:rsidRDefault="007346D5" w:rsidP="007A51A4">
            <w:pPr>
              <w:pStyle w:val="Retraitcorpsdetexte21"/>
              <w:ind w:firstLine="0"/>
              <w:jc w:val="center"/>
              <w:rPr>
                <w:szCs w:val="24"/>
              </w:rPr>
            </w:pPr>
            <w:r>
              <w:rPr>
                <w:szCs w:val="24"/>
              </w:rPr>
              <w:t>Non</w:t>
            </w:r>
          </w:p>
        </w:tc>
        <w:tc>
          <w:tcPr>
            <w:tcW w:w="0" w:type="auto"/>
          </w:tcPr>
          <w:p w14:paraId="3D5474F6" w14:textId="77777777" w:rsidR="007346D5" w:rsidRDefault="007346D5" w:rsidP="007A51A4">
            <w:pPr>
              <w:pStyle w:val="Retraitcorpsdetexte21"/>
              <w:ind w:firstLine="0"/>
              <w:jc w:val="center"/>
              <w:rPr>
                <w:szCs w:val="24"/>
              </w:rPr>
            </w:pPr>
            <w:r>
              <w:rPr>
                <w:szCs w:val="24"/>
              </w:rPr>
              <w:t>Oui</w:t>
            </w:r>
          </w:p>
        </w:tc>
      </w:tr>
      <w:tr w:rsidR="007346D5" w14:paraId="0AE5350E" w14:textId="77777777" w:rsidTr="004B5DF5">
        <w:tc>
          <w:tcPr>
            <w:tcW w:w="0" w:type="auto"/>
          </w:tcPr>
          <w:p w14:paraId="68DFC1D5" w14:textId="77777777" w:rsidR="007346D5" w:rsidRDefault="007346D5" w:rsidP="00FF583A">
            <w:pPr>
              <w:pStyle w:val="Retraitcorpsdetexte21"/>
              <w:ind w:firstLine="0"/>
              <w:rPr>
                <w:szCs w:val="24"/>
              </w:rPr>
            </w:pPr>
            <w:r>
              <w:rPr>
                <w:szCs w:val="24"/>
              </w:rPr>
              <w:t>Normales aux sommets</w:t>
            </w:r>
          </w:p>
        </w:tc>
        <w:tc>
          <w:tcPr>
            <w:tcW w:w="0" w:type="auto"/>
          </w:tcPr>
          <w:p w14:paraId="6B1BEA02" w14:textId="77777777" w:rsidR="007346D5" w:rsidRDefault="007346D5" w:rsidP="007A51A4">
            <w:pPr>
              <w:pStyle w:val="Retraitcorpsdetexte21"/>
              <w:ind w:firstLine="0"/>
              <w:jc w:val="center"/>
              <w:rPr>
                <w:szCs w:val="24"/>
              </w:rPr>
            </w:pPr>
            <w:r>
              <w:rPr>
                <w:szCs w:val="24"/>
              </w:rPr>
              <w:t>Oui*</w:t>
            </w:r>
          </w:p>
        </w:tc>
        <w:tc>
          <w:tcPr>
            <w:tcW w:w="0" w:type="auto"/>
          </w:tcPr>
          <w:p w14:paraId="28ED4291" w14:textId="77777777" w:rsidR="007346D5" w:rsidRDefault="007346D5" w:rsidP="007A51A4">
            <w:pPr>
              <w:pStyle w:val="Retraitcorpsdetexte21"/>
              <w:ind w:firstLine="0"/>
              <w:jc w:val="center"/>
              <w:rPr>
                <w:szCs w:val="24"/>
              </w:rPr>
            </w:pPr>
            <w:r>
              <w:rPr>
                <w:szCs w:val="24"/>
              </w:rPr>
              <w:t>Oui*</w:t>
            </w:r>
          </w:p>
        </w:tc>
        <w:tc>
          <w:tcPr>
            <w:tcW w:w="0" w:type="auto"/>
          </w:tcPr>
          <w:p w14:paraId="311F879F" w14:textId="77777777" w:rsidR="007346D5" w:rsidRDefault="007346D5" w:rsidP="007A51A4">
            <w:pPr>
              <w:pStyle w:val="Retraitcorpsdetexte21"/>
              <w:ind w:firstLine="0"/>
              <w:jc w:val="center"/>
              <w:rPr>
                <w:szCs w:val="24"/>
              </w:rPr>
            </w:pPr>
            <w:r>
              <w:rPr>
                <w:szCs w:val="24"/>
              </w:rPr>
              <w:t>Oui*</w:t>
            </w:r>
          </w:p>
        </w:tc>
        <w:tc>
          <w:tcPr>
            <w:tcW w:w="0" w:type="auto"/>
          </w:tcPr>
          <w:p w14:paraId="21A2BB86" w14:textId="77777777" w:rsidR="007346D5" w:rsidRDefault="007346D5" w:rsidP="007A51A4">
            <w:pPr>
              <w:pStyle w:val="Retraitcorpsdetexte21"/>
              <w:ind w:firstLine="0"/>
              <w:jc w:val="center"/>
              <w:rPr>
                <w:szCs w:val="24"/>
              </w:rPr>
            </w:pPr>
            <w:r>
              <w:rPr>
                <w:szCs w:val="24"/>
              </w:rPr>
              <w:t>Non</w:t>
            </w:r>
          </w:p>
        </w:tc>
        <w:tc>
          <w:tcPr>
            <w:tcW w:w="0" w:type="auto"/>
          </w:tcPr>
          <w:p w14:paraId="7B00D892" w14:textId="77777777" w:rsidR="007346D5" w:rsidRDefault="007346D5" w:rsidP="007A51A4">
            <w:pPr>
              <w:pStyle w:val="Retraitcorpsdetexte21"/>
              <w:ind w:firstLine="0"/>
              <w:jc w:val="center"/>
              <w:rPr>
                <w:szCs w:val="24"/>
              </w:rPr>
            </w:pPr>
            <w:r>
              <w:rPr>
                <w:szCs w:val="24"/>
              </w:rPr>
              <w:t>Oui*</w:t>
            </w:r>
          </w:p>
        </w:tc>
        <w:tc>
          <w:tcPr>
            <w:tcW w:w="0" w:type="auto"/>
          </w:tcPr>
          <w:p w14:paraId="6A815185" w14:textId="77777777" w:rsidR="007346D5" w:rsidRDefault="007346D5" w:rsidP="007A51A4">
            <w:pPr>
              <w:pStyle w:val="Retraitcorpsdetexte21"/>
              <w:ind w:firstLine="0"/>
              <w:jc w:val="center"/>
              <w:rPr>
                <w:szCs w:val="24"/>
              </w:rPr>
            </w:pPr>
            <w:r>
              <w:rPr>
                <w:szCs w:val="24"/>
              </w:rPr>
              <w:t>Non</w:t>
            </w:r>
          </w:p>
        </w:tc>
        <w:tc>
          <w:tcPr>
            <w:tcW w:w="0" w:type="auto"/>
          </w:tcPr>
          <w:p w14:paraId="7E215E83" w14:textId="77777777" w:rsidR="007346D5" w:rsidRDefault="007346D5" w:rsidP="007A51A4">
            <w:pPr>
              <w:pStyle w:val="Retraitcorpsdetexte21"/>
              <w:ind w:firstLine="0"/>
              <w:jc w:val="center"/>
              <w:rPr>
                <w:szCs w:val="24"/>
              </w:rPr>
            </w:pPr>
            <w:r>
              <w:rPr>
                <w:szCs w:val="24"/>
              </w:rPr>
              <w:t>Oui*</w:t>
            </w:r>
          </w:p>
        </w:tc>
        <w:tc>
          <w:tcPr>
            <w:tcW w:w="0" w:type="auto"/>
          </w:tcPr>
          <w:p w14:paraId="6133C9D0" w14:textId="77777777" w:rsidR="007346D5" w:rsidRDefault="007346D5" w:rsidP="007A51A4">
            <w:pPr>
              <w:pStyle w:val="Retraitcorpsdetexte21"/>
              <w:ind w:firstLine="0"/>
              <w:jc w:val="center"/>
              <w:rPr>
                <w:szCs w:val="24"/>
              </w:rPr>
            </w:pPr>
            <w:r>
              <w:rPr>
                <w:szCs w:val="24"/>
              </w:rPr>
              <w:t>Non</w:t>
            </w:r>
          </w:p>
        </w:tc>
        <w:tc>
          <w:tcPr>
            <w:tcW w:w="0" w:type="auto"/>
          </w:tcPr>
          <w:p w14:paraId="1AD22514" w14:textId="77777777" w:rsidR="007346D5" w:rsidRDefault="007346D5" w:rsidP="007A51A4">
            <w:pPr>
              <w:pStyle w:val="Retraitcorpsdetexte21"/>
              <w:ind w:firstLine="0"/>
              <w:jc w:val="center"/>
              <w:rPr>
                <w:szCs w:val="24"/>
              </w:rPr>
            </w:pPr>
            <w:r>
              <w:rPr>
                <w:szCs w:val="24"/>
              </w:rPr>
              <w:t>Non</w:t>
            </w:r>
          </w:p>
        </w:tc>
      </w:tr>
      <w:tr w:rsidR="007346D5" w14:paraId="6945343E" w14:textId="77777777" w:rsidTr="004B5DF5">
        <w:tc>
          <w:tcPr>
            <w:tcW w:w="0" w:type="auto"/>
          </w:tcPr>
          <w:p w14:paraId="163103D3" w14:textId="77777777" w:rsidR="007346D5" w:rsidRDefault="007346D5" w:rsidP="00FF583A">
            <w:pPr>
              <w:pStyle w:val="Retraitcorpsdetexte21"/>
              <w:ind w:firstLine="0"/>
              <w:rPr>
                <w:szCs w:val="24"/>
              </w:rPr>
            </w:pPr>
            <w:r>
              <w:rPr>
                <w:szCs w:val="24"/>
              </w:rPr>
              <w:t>N° de groupe</w:t>
            </w:r>
          </w:p>
        </w:tc>
        <w:tc>
          <w:tcPr>
            <w:tcW w:w="0" w:type="auto"/>
          </w:tcPr>
          <w:p w14:paraId="716C6FCB" w14:textId="77777777" w:rsidR="007346D5" w:rsidRDefault="007346D5" w:rsidP="007A51A4">
            <w:pPr>
              <w:pStyle w:val="Retraitcorpsdetexte21"/>
              <w:ind w:firstLine="0"/>
              <w:jc w:val="center"/>
              <w:rPr>
                <w:szCs w:val="24"/>
              </w:rPr>
            </w:pPr>
            <w:r>
              <w:rPr>
                <w:szCs w:val="24"/>
              </w:rPr>
              <w:t>Oui*</w:t>
            </w:r>
          </w:p>
        </w:tc>
        <w:tc>
          <w:tcPr>
            <w:tcW w:w="0" w:type="auto"/>
          </w:tcPr>
          <w:p w14:paraId="6809BD26" w14:textId="77777777" w:rsidR="007346D5" w:rsidRDefault="007346D5" w:rsidP="007A51A4">
            <w:pPr>
              <w:pStyle w:val="Retraitcorpsdetexte21"/>
              <w:ind w:firstLine="0"/>
              <w:jc w:val="center"/>
              <w:rPr>
                <w:szCs w:val="24"/>
              </w:rPr>
            </w:pPr>
            <w:r>
              <w:rPr>
                <w:szCs w:val="24"/>
              </w:rPr>
              <w:t>Oui*</w:t>
            </w:r>
          </w:p>
        </w:tc>
        <w:tc>
          <w:tcPr>
            <w:tcW w:w="0" w:type="auto"/>
          </w:tcPr>
          <w:p w14:paraId="58AA4520" w14:textId="77777777" w:rsidR="007346D5" w:rsidRDefault="007346D5" w:rsidP="007A51A4">
            <w:pPr>
              <w:pStyle w:val="Retraitcorpsdetexte21"/>
              <w:ind w:firstLine="0"/>
              <w:jc w:val="center"/>
              <w:rPr>
                <w:szCs w:val="24"/>
              </w:rPr>
            </w:pPr>
            <w:r>
              <w:rPr>
                <w:szCs w:val="24"/>
              </w:rPr>
              <w:t>Non</w:t>
            </w:r>
          </w:p>
        </w:tc>
        <w:tc>
          <w:tcPr>
            <w:tcW w:w="0" w:type="auto"/>
          </w:tcPr>
          <w:p w14:paraId="172AD32A" w14:textId="77777777" w:rsidR="007346D5" w:rsidRDefault="007346D5" w:rsidP="007A51A4">
            <w:pPr>
              <w:pStyle w:val="Retraitcorpsdetexte21"/>
              <w:ind w:firstLine="0"/>
              <w:jc w:val="center"/>
              <w:rPr>
                <w:szCs w:val="24"/>
              </w:rPr>
            </w:pPr>
            <w:r>
              <w:rPr>
                <w:szCs w:val="24"/>
              </w:rPr>
              <w:t>Non</w:t>
            </w:r>
          </w:p>
        </w:tc>
        <w:tc>
          <w:tcPr>
            <w:tcW w:w="0" w:type="auto"/>
          </w:tcPr>
          <w:p w14:paraId="60F3B35E" w14:textId="77777777" w:rsidR="007346D5" w:rsidRDefault="007346D5" w:rsidP="007A51A4">
            <w:pPr>
              <w:pStyle w:val="Retraitcorpsdetexte21"/>
              <w:ind w:firstLine="0"/>
              <w:jc w:val="center"/>
              <w:rPr>
                <w:szCs w:val="24"/>
              </w:rPr>
            </w:pPr>
            <w:r>
              <w:rPr>
                <w:szCs w:val="24"/>
              </w:rPr>
              <w:t>Non</w:t>
            </w:r>
          </w:p>
        </w:tc>
        <w:tc>
          <w:tcPr>
            <w:tcW w:w="0" w:type="auto"/>
          </w:tcPr>
          <w:p w14:paraId="00351770" w14:textId="77777777" w:rsidR="007346D5" w:rsidRDefault="007346D5" w:rsidP="007A51A4">
            <w:pPr>
              <w:pStyle w:val="Retraitcorpsdetexte21"/>
              <w:ind w:firstLine="0"/>
              <w:jc w:val="center"/>
              <w:rPr>
                <w:szCs w:val="24"/>
              </w:rPr>
            </w:pPr>
            <w:r>
              <w:rPr>
                <w:szCs w:val="24"/>
              </w:rPr>
              <w:t>Non</w:t>
            </w:r>
          </w:p>
        </w:tc>
        <w:tc>
          <w:tcPr>
            <w:tcW w:w="0" w:type="auto"/>
          </w:tcPr>
          <w:p w14:paraId="0FD0C196" w14:textId="77777777" w:rsidR="007346D5" w:rsidRDefault="007346D5" w:rsidP="007A51A4">
            <w:pPr>
              <w:pStyle w:val="Retraitcorpsdetexte21"/>
              <w:ind w:firstLine="0"/>
              <w:jc w:val="center"/>
              <w:rPr>
                <w:szCs w:val="24"/>
              </w:rPr>
            </w:pPr>
            <w:r>
              <w:rPr>
                <w:szCs w:val="24"/>
              </w:rPr>
              <w:t>Non</w:t>
            </w:r>
          </w:p>
        </w:tc>
        <w:tc>
          <w:tcPr>
            <w:tcW w:w="0" w:type="auto"/>
          </w:tcPr>
          <w:p w14:paraId="569F5D2D" w14:textId="77777777" w:rsidR="007346D5" w:rsidRDefault="007346D5" w:rsidP="007A51A4">
            <w:pPr>
              <w:pStyle w:val="Retraitcorpsdetexte21"/>
              <w:ind w:firstLine="0"/>
              <w:jc w:val="center"/>
              <w:rPr>
                <w:szCs w:val="24"/>
              </w:rPr>
            </w:pPr>
            <w:r>
              <w:rPr>
                <w:szCs w:val="24"/>
              </w:rPr>
              <w:t>Non</w:t>
            </w:r>
          </w:p>
        </w:tc>
        <w:tc>
          <w:tcPr>
            <w:tcW w:w="0" w:type="auto"/>
          </w:tcPr>
          <w:p w14:paraId="3AC66CB5" w14:textId="77777777" w:rsidR="007346D5" w:rsidRDefault="007346D5" w:rsidP="007A51A4">
            <w:pPr>
              <w:pStyle w:val="Retraitcorpsdetexte21"/>
              <w:ind w:firstLine="0"/>
              <w:jc w:val="center"/>
              <w:rPr>
                <w:szCs w:val="24"/>
              </w:rPr>
            </w:pPr>
            <w:r>
              <w:rPr>
                <w:szCs w:val="24"/>
              </w:rPr>
              <w:t>Non</w:t>
            </w:r>
          </w:p>
        </w:tc>
      </w:tr>
      <w:tr w:rsidR="007346D5" w14:paraId="58D0C316" w14:textId="77777777" w:rsidTr="004B5DF5">
        <w:tc>
          <w:tcPr>
            <w:tcW w:w="0" w:type="auto"/>
          </w:tcPr>
          <w:p w14:paraId="1EF21C39" w14:textId="77777777" w:rsidR="007346D5" w:rsidRDefault="007346D5" w:rsidP="00FF583A">
            <w:pPr>
              <w:pStyle w:val="Retraitcorpsdetexte21"/>
              <w:ind w:firstLine="0"/>
              <w:rPr>
                <w:szCs w:val="24"/>
              </w:rPr>
            </w:pPr>
            <w:r>
              <w:rPr>
                <w:szCs w:val="24"/>
              </w:rPr>
              <w:t>N° de matériau</w:t>
            </w:r>
          </w:p>
        </w:tc>
        <w:tc>
          <w:tcPr>
            <w:tcW w:w="0" w:type="auto"/>
          </w:tcPr>
          <w:p w14:paraId="4931672F" w14:textId="77777777" w:rsidR="007346D5" w:rsidRDefault="007346D5" w:rsidP="007A51A4">
            <w:pPr>
              <w:pStyle w:val="Retraitcorpsdetexte21"/>
              <w:ind w:firstLine="0"/>
              <w:jc w:val="center"/>
              <w:rPr>
                <w:szCs w:val="24"/>
              </w:rPr>
            </w:pPr>
            <w:r>
              <w:rPr>
                <w:szCs w:val="24"/>
              </w:rPr>
              <w:t>Oui*</w:t>
            </w:r>
          </w:p>
        </w:tc>
        <w:tc>
          <w:tcPr>
            <w:tcW w:w="0" w:type="auto"/>
          </w:tcPr>
          <w:p w14:paraId="075063EC" w14:textId="77777777" w:rsidR="007346D5" w:rsidRDefault="007346D5" w:rsidP="007A51A4">
            <w:pPr>
              <w:pStyle w:val="Retraitcorpsdetexte21"/>
              <w:ind w:firstLine="0"/>
              <w:jc w:val="center"/>
              <w:rPr>
                <w:szCs w:val="24"/>
              </w:rPr>
            </w:pPr>
            <w:r>
              <w:rPr>
                <w:szCs w:val="24"/>
              </w:rPr>
              <w:t>Oui*</w:t>
            </w:r>
          </w:p>
        </w:tc>
        <w:tc>
          <w:tcPr>
            <w:tcW w:w="0" w:type="auto"/>
          </w:tcPr>
          <w:p w14:paraId="32161327" w14:textId="77777777" w:rsidR="007346D5" w:rsidRDefault="007346D5" w:rsidP="007A51A4">
            <w:pPr>
              <w:pStyle w:val="Retraitcorpsdetexte21"/>
              <w:ind w:firstLine="0"/>
              <w:jc w:val="center"/>
              <w:rPr>
                <w:szCs w:val="24"/>
              </w:rPr>
            </w:pPr>
            <w:r>
              <w:rPr>
                <w:szCs w:val="24"/>
              </w:rPr>
              <w:t>matériau</w:t>
            </w:r>
          </w:p>
        </w:tc>
        <w:tc>
          <w:tcPr>
            <w:tcW w:w="0" w:type="auto"/>
          </w:tcPr>
          <w:p w14:paraId="13E97E69" w14:textId="77777777" w:rsidR="007346D5" w:rsidRDefault="007346D5" w:rsidP="007A51A4">
            <w:pPr>
              <w:pStyle w:val="Retraitcorpsdetexte21"/>
              <w:ind w:firstLine="0"/>
              <w:jc w:val="center"/>
              <w:rPr>
                <w:szCs w:val="24"/>
              </w:rPr>
            </w:pPr>
            <w:r>
              <w:rPr>
                <w:szCs w:val="24"/>
              </w:rPr>
              <w:t>matériau</w:t>
            </w:r>
          </w:p>
        </w:tc>
        <w:tc>
          <w:tcPr>
            <w:tcW w:w="0" w:type="auto"/>
          </w:tcPr>
          <w:p w14:paraId="7FA3414E" w14:textId="77777777" w:rsidR="007346D5" w:rsidRDefault="007346D5" w:rsidP="007A51A4">
            <w:pPr>
              <w:pStyle w:val="Retraitcorpsdetexte21"/>
              <w:ind w:firstLine="0"/>
              <w:jc w:val="center"/>
              <w:rPr>
                <w:szCs w:val="24"/>
              </w:rPr>
            </w:pPr>
            <w:r>
              <w:rPr>
                <w:szCs w:val="24"/>
              </w:rPr>
              <w:t>Non</w:t>
            </w:r>
          </w:p>
        </w:tc>
        <w:tc>
          <w:tcPr>
            <w:tcW w:w="0" w:type="auto"/>
          </w:tcPr>
          <w:p w14:paraId="350D5242" w14:textId="77777777" w:rsidR="007346D5" w:rsidRDefault="007346D5" w:rsidP="007A51A4">
            <w:pPr>
              <w:pStyle w:val="Retraitcorpsdetexte21"/>
              <w:ind w:firstLine="0"/>
              <w:jc w:val="center"/>
              <w:rPr>
                <w:szCs w:val="24"/>
              </w:rPr>
            </w:pPr>
            <w:r>
              <w:rPr>
                <w:szCs w:val="24"/>
              </w:rPr>
              <w:t>autre</w:t>
            </w:r>
          </w:p>
        </w:tc>
        <w:tc>
          <w:tcPr>
            <w:tcW w:w="0" w:type="auto"/>
          </w:tcPr>
          <w:p w14:paraId="5B1990CE" w14:textId="77777777" w:rsidR="007346D5" w:rsidRDefault="007346D5" w:rsidP="007A51A4">
            <w:pPr>
              <w:pStyle w:val="Retraitcorpsdetexte21"/>
              <w:ind w:firstLine="0"/>
              <w:jc w:val="center"/>
              <w:rPr>
                <w:szCs w:val="24"/>
              </w:rPr>
            </w:pPr>
            <w:r>
              <w:rPr>
                <w:szCs w:val="24"/>
              </w:rPr>
              <w:t>Non</w:t>
            </w:r>
          </w:p>
        </w:tc>
        <w:tc>
          <w:tcPr>
            <w:tcW w:w="0" w:type="auto"/>
          </w:tcPr>
          <w:p w14:paraId="7ED51F13" w14:textId="77777777" w:rsidR="007346D5" w:rsidRDefault="007346D5" w:rsidP="007A51A4">
            <w:pPr>
              <w:pStyle w:val="Retraitcorpsdetexte21"/>
              <w:ind w:firstLine="0"/>
              <w:jc w:val="center"/>
              <w:rPr>
                <w:szCs w:val="24"/>
              </w:rPr>
            </w:pPr>
            <w:r>
              <w:rPr>
                <w:szCs w:val="24"/>
              </w:rPr>
              <w:t>matériau</w:t>
            </w:r>
          </w:p>
        </w:tc>
        <w:tc>
          <w:tcPr>
            <w:tcW w:w="0" w:type="auto"/>
          </w:tcPr>
          <w:p w14:paraId="51161FDA" w14:textId="77777777" w:rsidR="007346D5" w:rsidRDefault="007346D5" w:rsidP="007A51A4">
            <w:pPr>
              <w:pStyle w:val="Retraitcorpsdetexte21"/>
              <w:ind w:firstLine="0"/>
              <w:jc w:val="center"/>
              <w:rPr>
                <w:szCs w:val="24"/>
              </w:rPr>
            </w:pPr>
            <w:r>
              <w:rPr>
                <w:szCs w:val="24"/>
              </w:rPr>
              <w:t>Non</w:t>
            </w:r>
          </w:p>
        </w:tc>
      </w:tr>
      <w:tr w:rsidR="007346D5" w14:paraId="09C33816" w14:textId="77777777" w:rsidTr="004B5DF5">
        <w:tc>
          <w:tcPr>
            <w:tcW w:w="0" w:type="auto"/>
          </w:tcPr>
          <w:p w14:paraId="5BD91B7A" w14:textId="77777777" w:rsidR="007346D5" w:rsidRDefault="007346D5" w:rsidP="00FF583A">
            <w:pPr>
              <w:pStyle w:val="Retraitcorpsdetexte21"/>
              <w:ind w:firstLine="0"/>
              <w:rPr>
                <w:szCs w:val="24"/>
              </w:rPr>
            </w:pPr>
            <w:r>
              <w:rPr>
                <w:szCs w:val="24"/>
              </w:rPr>
              <w:t>Plusieurs objets</w:t>
            </w:r>
          </w:p>
        </w:tc>
        <w:tc>
          <w:tcPr>
            <w:tcW w:w="0" w:type="auto"/>
          </w:tcPr>
          <w:p w14:paraId="32FFF428" w14:textId="77777777" w:rsidR="007346D5" w:rsidRDefault="007346D5" w:rsidP="007A51A4">
            <w:pPr>
              <w:pStyle w:val="Retraitcorpsdetexte21"/>
              <w:ind w:firstLine="0"/>
              <w:jc w:val="center"/>
              <w:rPr>
                <w:szCs w:val="24"/>
              </w:rPr>
            </w:pPr>
            <w:r>
              <w:rPr>
                <w:szCs w:val="24"/>
              </w:rPr>
              <w:t>Oui</w:t>
            </w:r>
          </w:p>
        </w:tc>
        <w:tc>
          <w:tcPr>
            <w:tcW w:w="0" w:type="auto"/>
          </w:tcPr>
          <w:p w14:paraId="20467E65" w14:textId="77777777" w:rsidR="007346D5" w:rsidRDefault="007346D5" w:rsidP="007A51A4">
            <w:pPr>
              <w:pStyle w:val="Retraitcorpsdetexte21"/>
              <w:ind w:firstLine="0"/>
              <w:jc w:val="center"/>
              <w:rPr>
                <w:szCs w:val="24"/>
              </w:rPr>
            </w:pPr>
            <w:r>
              <w:rPr>
                <w:szCs w:val="24"/>
              </w:rPr>
              <w:t>Oui</w:t>
            </w:r>
          </w:p>
        </w:tc>
        <w:tc>
          <w:tcPr>
            <w:tcW w:w="0" w:type="auto"/>
          </w:tcPr>
          <w:p w14:paraId="4B6BB6B1" w14:textId="77777777" w:rsidR="007346D5" w:rsidRDefault="007346D5" w:rsidP="007A51A4">
            <w:pPr>
              <w:pStyle w:val="Retraitcorpsdetexte21"/>
              <w:ind w:firstLine="0"/>
              <w:jc w:val="center"/>
              <w:rPr>
                <w:szCs w:val="24"/>
              </w:rPr>
            </w:pPr>
            <w:r>
              <w:rPr>
                <w:szCs w:val="24"/>
              </w:rPr>
              <w:t>Oui²</w:t>
            </w:r>
          </w:p>
        </w:tc>
        <w:tc>
          <w:tcPr>
            <w:tcW w:w="0" w:type="auto"/>
          </w:tcPr>
          <w:p w14:paraId="7E4C8182" w14:textId="77777777" w:rsidR="007346D5" w:rsidRDefault="007346D5" w:rsidP="007A51A4">
            <w:pPr>
              <w:pStyle w:val="Retraitcorpsdetexte21"/>
              <w:ind w:firstLine="0"/>
              <w:jc w:val="center"/>
              <w:rPr>
                <w:szCs w:val="24"/>
              </w:rPr>
            </w:pPr>
            <w:r>
              <w:rPr>
                <w:szCs w:val="24"/>
              </w:rPr>
              <w:t>Oui</w:t>
            </w:r>
          </w:p>
        </w:tc>
        <w:tc>
          <w:tcPr>
            <w:tcW w:w="0" w:type="auto"/>
          </w:tcPr>
          <w:p w14:paraId="581156EE" w14:textId="77777777" w:rsidR="007346D5" w:rsidRDefault="007346D5" w:rsidP="007A51A4">
            <w:pPr>
              <w:pStyle w:val="Retraitcorpsdetexte21"/>
              <w:ind w:firstLine="0"/>
              <w:jc w:val="center"/>
              <w:rPr>
                <w:szCs w:val="24"/>
              </w:rPr>
            </w:pPr>
          </w:p>
        </w:tc>
        <w:tc>
          <w:tcPr>
            <w:tcW w:w="0" w:type="auto"/>
          </w:tcPr>
          <w:p w14:paraId="2C40C84C" w14:textId="77777777" w:rsidR="007346D5" w:rsidRDefault="007346D5" w:rsidP="007A51A4">
            <w:pPr>
              <w:pStyle w:val="Retraitcorpsdetexte21"/>
              <w:ind w:firstLine="0"/>
              <w:jc w:val="center"/>
              <w:rPr>
                <w:szCs w:val="24"/>
              </w:rPr>
            </w:pPr>
            <w:r>
              <w:rPr>
                <w:szCs w:val="24"/>
              </w:rPr>
              <w:t>Non</w:t>
            </w:r>
          </w:p>
        </w:tc>
        <w:tc>
          <w:tcPr>
            <w:tcW w:w="0" w:type="auto"/>
          </w:tcPr>
          <w:p w14:paraId="4C50CB4C" w14:textId="77777777" w:rsidR="007346D5" w:rsidRDefault="007346D5" w:rsidP="007A51A4">
            <w:pPr>
              <w:pStyle w:val="Retraitcorpsdetexte21"/>
              <w:ind w:firstLine="0"/>
              <w:jc w:val="center"/>
              <w:rPr>
                <w:szCs w:val="24"/>
              </w:rPr>
            </w:pPr>
            <w:r>
              <w:rPr>
                <w:szCs w:val="24"/>
              </w:rPr>
              <w:t>Non</w:t>
            </w:r>
          </w:p>
        </w:tc>
        <w:tc>
          <w:tcPr>
            <w:tcW w:w="0" w:type="auto"/>
          </w:tcPr>
          <w:p w14:paraId="52940B95" w14:textId="77777777" w:rsidR="007346D5" w:rsidRDefault="007346D5" w:rsidP="007A51A4">
            <w:pPr>
              <w:pStyle w:val="Retraitcorpsdetexte21"/>
              <w:ind w:firstLine="0"/>
              <w:jc w:val="center"/>
              <w:rPr>
                <w:szCs w:val="24"/>
              </w:rPr>
            </w:pPr>
            <w:r>
              <w:rPr>
                <w:szCs w:val="24"/>
              </w:rPr>
              <w:t>Non</w:t>
            </w:r>
          </w:p>
        </w:tc>
        <w:tc>
          <w:tcPr>
            <w:tcW w:w="0" w:type="auto"/>
          </w:tcPr>
          <w:p w14:paraId="148D3F54" w14:textId="77777777" w:rsidR="007346D5" w:rsidRDefault="007346D5" w:rsidP="007A51A4">
            <w:pPr>
              <w:pStyle w:val="Retraitcorpsdetexte21"/>
              <w:ind w:firstLine="0"/>
              <w:jc w:val="center"/>
              <w:rPr>
                <w:szCs w:val="24"/>
              </w:rPr>
            </w:pPr>
            <w:r>
              <w:rPr>
                <w:szCs w:val="24"/>
              </w:rPr>
              <w:t>Non</w:t>
            </w:r>
          </w:p>
        </w:tc>
      </w:tr>
    </w:tbl>
    <w:p w14:paraId="214B4ACF" w14:textId="77777777" w:rsidR="00E01EEC" w:rsidRDefault="00E01EEC" w:rsidP="00E01EEC">
      <w:pPr>
        <w:pStyle w:val="Retraitcorpsdetexte21"/>
        <w:jc w:val="both"/>
        <w:rPr>
          <w:szCs w:val="24"/>
        </w:rPr>
      </w:pPr>
    </w:p>
    <w:p w14:paraId="60819E1F" w14:textId="77777777" w:rsidR="00FF583A" w:rsidRDefault="00FF583A" w:rsidP="00E01EEC">
      <w:pPr>
        <w:pStyle w:val="Retraitcorpsdetexte21"/>
        <w:jc w:val="both"/>
        <w:rPr>
          <w:szCs w:val="24"/>
        </w:rPr>
      </w:pPr>
      <w:r>
        <w:rPr>
          <w:szCs w:val="24"/>
        </w:rPr>
        <w:t>Oui* =&gt; non obligatoire</w:t>
      </w:r>
    </w:p>
    <w:p w14:paraId="679BEA92" w14:textId="77777777" w:rsidR="002850F3" w:rsidRDefault="002850F3" w:rsidP="00E01EEC">
      <w:pPr>
        <w:pStyle w:val="Retraitcorpsdetexte21"/>
        <w:jc w:val="both"/>
        <w:rPr>
          <w:szCs w:val="24"/>
        </w:rPr>
      </w:pPr>
      <w:r>
        <w:rPr>
          <w:szCs w:val="24"/>
        </w:rPr>
        <w:t>Nombre de points par facettes - =&gt; quelconque</w:t>
      </w:r>
    </w:p>
    <w:p w14:paraId="6382BEAD" w14:textId="77777777" w:rsidR="008D6C85" w:rsidRDefault="008D6C85" w:rsidP="00E01EEC">
      <w:pPr>
        <w:pStyle w:val="Retraitcorpsdetexte21"/>
        <w:jc w:val="both"/>
        <w:rPr>
          <w:szCs w:val="24"/>
        </w:rPr>
      </w:pPr>
      <w:r>
        <w:rPr>
          <w:szCs w:val="24"/>
        </w:rPr>
        <w:t>Oui² =&gt; plusieurs objets possibles, mais un seul tableau commun des sommets</w:t>
      </w:r>
    </w:p>
    <w:p w14:paraId="29D9D24F" w14:textId="77777777" w:rsidR="00FF583A" w:rsidRDefault="00FF583A" w:rsidP="00E01EEC">
      <w:pPr>
        <w:pStyle w:val="Retraitcorpsdetexte21"/>
        <w:jc w:val="both"/>
        <w:rPr>
          <w:szCs w:val="24"/>
        </w:rPr>
      </w:pPr>
      <w:r>
        <w:rPr>
          <w:szCs w:val="24"/>
        </w:rPr>
        <w:t xml:space="preserve">Matériau / autre : une indication de nom ou autre (température) interprétée comme un numéro </w:t>
      </w:r>
      <w:r w:rsidR="007A51A4">
        <w:rPr>
          <w:szCs w:val="24"/>
        </w:rPr>
        <w:t xml:space="preserve">de matériau puis de </w:t>
      </w:r>
      <w:r>
        <w:rPr>
          <w:szCs w:val="24"/>
        </w:rPr>
        <w:t>groupe.</w:t>
      </w:r>
    </w:p>
    <w:p w14:paraId="2465E3E9" w14:textId="77777777" w:rsidR="002850F3" w:rsidRDefault="002850F3" w:rsidP="00E01EEC">
      <w:pPr>
        <w:pStyle w:val="Retraitcorpsdetexte21"/>
        <w:jc w:val="both"/>
        <w:rPr>
          <w:szCs w:val="24"/>
        </w:rPr>
      </w:pPr>
      <w:r>
        <w:rPr>
          <w:szCs w:val="24"/>
        </w:rPr>
        <w:t>Normales au barycentre : Pour les formats qui n’en n’ont pas, on les recalcule à partir des sommets de facettes. Si plus de trois sommets, pas forcément dans un même plan, le calcul donne une normale moyenne. Pour le format 3ds, c’est une fonction interne de lib3ds qui fournit cette normale.</w:t>
      </w:r>
    </w:p>
    <w:p w14:paraId="73E538DC" w14:textId="77777777" w:rsidR="0095177C" w:rsidRDefault="003964A0" w:rsidP="0095177C">
      <w:pPr>
        <w:pStyle w:val="AnnexeTitreniveau2"/>
        <w:rPr>
          <w:sz w:val="24"/>
          <w:szCs w:val="24"/>
        </w:rPr>
      </w:pPr>
      <w:bookmarkStart w:id="147" w:name="_Toc166431998"/>
      <w:r>
        <w:rPr>
          <w:sz w:val="24"/>
          <w:szCs w:val="24"/>
        </w:rPr>
        <w:t>Support partiel des fichiers</w:t>
      </w:r>
      <w:r w:rsidR="0095177C">
        <w:rPr>
          <w:sz w:val="24"/>
          <w:szCs w:val="24"/>
        </w:rPr>
        <w:t xml:space="preserve"> </w:t>
      </w:r>
      <w:r>
        <w:rPr>
          <w:sz w:val="24"/>
          <w:szCs w:val="24"/>
        </w:rPr>
        <w:t>.DXF</w:t>
      </w:r>
      <w:bookmarkEnd w:id="147"/>
    </w:p>
    <w:p w14:paraId="3BC33A3F" w14:textId="77777777" w:rsidR="0095177C" w:rsidRDefault="0095177C" w:rsidP="0095177C">
      <w:pPr>
        <w:pStyle w:val="Retraitcorpsdetexte21"/>
        <w:jc w:val="both"/>
        <w:rPr>
          <w:szCs w:val="24"/>
        </w:rPr>
      </w:pPr>
      <w:r>
        <w:rPr>
          <w:szCs w:val="24"/>
        </w:rPr>
        <w:t xml:space="preserve">Le support des fichiers </w:t>
      </w:r>
      <w:r w:rsidRPr="0095177C">
        <w:rPr>
          <w:szCs w:val="24"/>
        </w:rPr>
        <w:t>.</w:t>
      </w:r>
      <w:proofErr w:type="spellStart"/>
      <w:r>
        <w:rPr>
          <w:szCs w:val="24"/>
        </w:rPr>
        <w:t>dxf</w:t>
      </w:r>
      <w:proofErr w:type="spellEnd"/>
      <w:r>
        <w:rPr>
          <w:szCs w:val="24"/>
        </w:rPr>
        <w:t xml:space="preserve"> (</w:t>
      </w:r>
      <w:proofErr w:type="spellStart"/>
      <w:r>
        <w:rPr>
          <w:szCs w:val="24"/>
        </w:rPr>
        <w:t>Drawing</w:t>
      </w:r>
      <w:proofErr w:type="spellEnd"/>
      <w:r>
        <w:rPr>
          <w:szCs w:val="24"/>
        </w:rPr>
        <w:t xml:space="preserve"> </w:t>
      </w:r>
      <w:proofErr w:type="spellStart"/>
      <w:r>
        <w:rPr>
          <w:szCs w:val="24"/>
        </w:rPr>
        <w:t>eXchange</w:t>
      </w:r>
      <w:proofErr w:type="spellEnd"/>
      <w:r>
        <w:rPr>
          <w:szCs w:val="24"/>
        </w:rPr>
        <w:t xml:space="preserve"> Format) exist</w:t>
      </w:r>
      <w:r w:rsidR="0048158B">
        <w:rPr>
          <w:szCs w:val="24"/>
        </w:rPr>
        <w:t>e depuis le début d</w:t>
      </w:r>
      <w:r w:rsidR="00801EA6">
        <w:rPr>
          <w:szCs w:val="24"/>
        </w:rPr>
        <w:t>u</w:t>
      </w:r>
      <w:r w:rsidR="0048158B">
        <w:rPr>
          <w:szCs w:val="24"/>
        </w:rPr>
        <w:t xml:space="preserve"> </w:t>
      </w:r>
      <w:r w:rsidR="00801EA6">
        <w:rPr>
          <w:szCs w:val="24"/>
        </w:rPr>
        <w:t>développement</w:t>
      </w:r>
      <w:r>
        <w:rPr>
          <w:szCs w:val="24"/>
        </w:rPr>
        <w:t xml:space="preserve"> de la version wxWidgets</w:t>
      </w:r>
      <w:r w:rsidR="00E41638">
        <w:rPr>
          <w:szCs w:val="24"/>
        </w:rPr>
        <w:t xml:space="preserve"> mais n’était pas documenté</w:t>
      </w:r>
      <w:r>
        <w:rPr>
          <w:szCs w:val="24"/>
        </w:rPr>
        <w:t xml:space="preserve">. </w:t>
      </w:r>
      <w:r w:rsidR="00A009F5">
        <w:rPr>
          <w:szCs w:val="24"/>
        </w:rPr>
        <w:t>C’est un format de fichier basé sur des lignes de texte, à lire 2 par 2. L</w:t>
      </w:r>
      <w:r>
        <w:rPr>
          <w:szCs w:val="24"/>
        </w:rPr>
        <w:t xml:space="preserve">e support est naturellement venu car c’est sur la base d’un exemple de </w:t>
      </w:r>
      <w:proofErr w:type="spellStart"/>
      <w:r>
        <w:rPr>
          <w:szCs w:val="24"/>
        </w:rPr>
        <w:t>wxWidgets</w:t>
      </w:r>
      <w:proofErr w:type="spellEnd"/>
      <w:r>
        <w:rPr>
          <w:szCs w:val="24"/>
        </w:rPr>
        <w:t xml:space="preserve"> (</w:t>
      </w:r>
      <w:r w:rsidR="003964A0">
        <w:rPr>
          <w:szCs w:val="24"/>
        </w:rPr>
        <w:t xml:space="preserve">dans </w:t>
      </w:r>
      <w:proofErr w:type="spellStart"/>
      <w:r w:rsidR="009B1776" w:rsidRPr="009B1776">
        <w:rPr>
          <w:szCs w:val="24"/>
        </w:rPr>
        <w:t>samples</w:t>
      </w:r>
      <w:proofErr w:type="spellEnd"/>
      <w:r w:rsidR="009B1776" w:rsidRPr="009B1776">
        <w:rPr>
          <w:szCs w:val="24"/>
        </w:rPr>
        <w:t>\</w:t>
      </w:r>
      <w:proofErr w:type="spellStart"/>
      <w:r w:rsidR="009B1776" w:rsidRPr="009B1776">
        <w:rPr>
          <w:szCs w:val="24"/>
        </w:rPr>
        <w:t>opengl</w:t>
      </w:r>
      <w:proofErr w:type="spellEnd"/>
      <w:r w:rsidR="009B1776" w:rsidRPr="009B1776">
        <w:rPr>
          <w:szCs w:val="24"/>
        </w:rPr>
        <w:t>\</w:t>
      </w:r>
      <w:proofErr w:type="spellStart"/>
      <w:r w:rsidR="009B1776" w:rsidRPr="009B1776">
        <w:rPr>
          <w:szCs w:val="24"/>
        </w:rPr>
        <w:t>penguin</w:t>
      </w:r>
      <w:proofErr w:type="spellEnd"/>
      <w:r>
        <w:rPr>
          <w:szCs w:val="24"/>
        </w:rPr>
        <w:t>) qu’a é</w:t>
      </w:r>
      <w:r w:rsidR="003E63A6">
        <w:rPr>
          <w:szCs w:val="24"/>
        </w:rPr>
        <w:t>té bâtie cette version d’Ovni. Le logiciel « p</w:t>
      </w:r>
      <w:r>
        <w:rPr>
          <w:szCs w:val="24"/>
        </w:rPr>
        <w:t>enguin.cpp</w:t>
      </w:r>
      <w:r w:rsidR="003E63A6">
        <w:rPr>
          <w:szCs w:val="24"/>
        </w:rPr>
        <w:t> »</w:t>
      </w:r>
      <w:r>
        <w:rPr>
          <w:szCs w:val="24"/>
        </w:rPr>
        <w:t xml:space="preserve"> lit un sous-ensemble </w:t>
      </w:r>
      <w:r w:rsidR="0048158B">
        <w:rPr>
          <w:szCs w:val="24"/>
        </w:rPr>
        <w:t xml:space="preserve">restreint </w:t>
      </w:r>
      <w:r>
        <w:rPr>
          <w:szCs w:val="24"/>
        </w:rPr>
        <w:t xml:space="preserve">de fichiers au format DXF, ceux comportant </w:t>
      </w:r>
      <w:r w:rsidR="00801EA6">
        <w:rPr>
          <w:szCs w:val="24"/>
        </w:rPr>
        <w:t>un bloc ENTITIES suivi d</w:t>
      </w:r>
      <w:r>
        <w:rPr>
          <w:szCs w:val="24"/>
        </w:rPr>
        <w:t>es mots clés 3DFACE et LINE</w:t>
      </w:r>
      <w:r w:rsidR="0048158B">
        <w:rPr>
          <w:szCs w:val="24"/>
        </w:rPr>
        <w:t xml:space="preserve">, en particulier le fichier de démonstration </w:t>
      </w:r>
      <w:proofErr w:type="spellStart"/>
      <w:r w:rsidR="0048158B">
        <w:rPr>
          <w:szCs w:val="24"/>
        </w:rPr>
        <w:t>penguin.dxf</w:t>
      </w:r>
      <w:proofErr w:type="spellEnd"/>
      <w:r>
        <w:rPr>
          <w:szCs w:val="24"/>
        </w:rPr>
        <w:t xml:space="preserve">. </w:t>
      </w:r>
      <w:r w:rsidR="0048158B">
        <w:rPr>
          <w:szCs w:val="24"/>
        </w:rPr>
        <w:t xml:space="preserve">Le support dans Ovni ne faisait </w:t>
      </w:r>
      <w:r w:rsidR="003964A0">
        <w:rPr>
          <w:szCs w:val="24"/>
        </w:rPr>
        <w:t xml:space="preserve">jusqu’à présent </w:t>
      </w:r>
      <w:r w:rsidR="0048158B">
        <w:rPr>
          <w:szCs w:val="24"/>
        </w:rPr>
        <w:t>qu’afficher ces fichiers .</w:t>
      </w:r>
      <w:proofErr w:type="spellStart"/>
      <w:r w:rsidR="0048158B">
        <w:rPr>
          <w:szCs w:val="24"/>
        </w:rPr>
        <w:t>dxf</w:t>
      </w:r>
      <w:proofErr w:type="spellEnd"/>
      <w:r w:rsidR="0048158B">
        <w:rPr>
          <w:szCs w:val="24"/>
        </w:rPr>
        <w:t>. Depuis septembre 2023</w:t>
      </w:r>
      <w:r w:rsidR="00640F86">
        <w:rPr>
          <w:szCs w:val="24"/>
        </w:rPr>
        <w:t xml:space="preserve"> (Ovni 5.4.25)</w:t>
      </w:r>
      <w:r w:rsidR="0048158B">
        <w:rPr>
          <w:szCs w:val="24"/>
        </w:rPr>
        <w:t>, le support a été élargi afin d</w:t>
      </w:r>
      <w:r w:rsidR="003964A0">
        <w:rPr>
          <w:szCs w:val="24"/>
        </w:rPr>
        <w:t>e fusionn</w:t>
      </w:r>
      <w:r w:rsidR="0048158B">
        <w:rPr>
          <w:szCs w:val="24"/>
        </w:rPr>
        <w:t xml:space="preserve">er la classe </w:t>
      </w:r>
      <w:proofErr w:type="spellStart"/>
      <w:r w:rsidR="0048158B">
        <w:rPr>
          <w:szCs w:val="24"/>
        </w:rPr>
        <w:t>DXFRenderer</w:t>
      </w:r>
      <w:proofErr w:type="spellEnd"/>
      <w:r w:rsidR="0048158B">
        <w:rPr>
          <w:szCs w:val="24"/>
        </w:rPr>
        <w:t xml:space="preserve"> d’origine </w:t>
      </w:r>
      <w:r w:rsidR="00E41638">
        <w:rPr>
          <w:szCs w:val="24"/>
        </w:rPr>
        <w:t>intégrée dans</w:t>
      </w:r>
      <w:r w:rsidR="0048158B">
        <w:rPr>
          <w:szCs w:val="24"/>
        </w:rPr>
        <w:t xml:space="preserve"> </w:t>
      </w:r>
      <w:proofErr w:type="spellStart"/>
      <w:r w:rsidR="0048158B">
        <w:rPr>
          <w:szCs w:val="24"/>
        </w:rPr>
        <w:t>penguin</w:t>
      </w:r>
      <w:proofErr w:type="spellEnd"/>
      <w:r w:rsidR="0048158B">
        <w:rPr>
          <w:szCs w:val="24"/>
        </w:rPr>
        <w:t xml:space="preserve"> à celle interne à Ovni, </w:t>
      </w:r>
      <w:proofErr w:type="spellStart"/>
      <w:r w:rsidR="0048158B">
        <w:rPr>
          <w:szCs w:val="24"/>
        </w:rPr>
        <w:t>BddInter</w:t>
      </w:r>
      <w:proofErr w:type="spellEnd"/>
      <w:r w:rsidR="0048158B">
        <w:rPr>
          <w:szCs w:val="24"/>
        </w:rPr>
        <w:t>. Il est donc toujours possible de lire ce type de fichier</w:t>
      </w:r>
      <w:r w:rsidR="003E63A6">
        <w:rPr>
          <w:szCs w:val="24"/>
        </w:rPr>
        <w:t>s</w:t>
      </w:r>
      <w:r w:rsidR="0048158B">
        <w:rPr>
          <w:szCs w:val="24"/>
        </w:rPr>
        <w:t xml:space="preserve"> </w:t>
      </w:r>
      <w:proofErr w:type="spellStart"/>
      <w:r w:rsidR="0048158B">
        <w:rPr>
          <w:szCs w:val="24"/>
        </w:rPr>
        <w:t>dxf</w:t>
      </w:r>
      <w:proofErr w:type="spellEnd"/>
      <w:r w:rsidR="0048158B">
        <w:rPr>
          <w:szCs w:val="24"/>
        </w:rPr>
        <w:t xml:space="preserve">, mais on peut maintenant les enregistrer </w:t>
      </w:r>
      <w:r w:rsidR="00E41638">
        <w:rPr>
          <w:szCs w:val="24"/>
        </w:rPr>
        <w:t>dans</w:t>
      </w:r>
      <w:r w:rsidR="0048158B">
        <w:rPr>
          <w:szCs w:val="24"/>
        </w:rPr>
        <w:t xml:space="preserve"> les formats supportés</w:t>
      </w:r>
      <w:r w:rsidR="003964A0" w:rsidRPr="003964A0">
        <w:rPr>
          <w:szCs w:val="24"/>
        </w:rPr>
        <w:t xml:space="preserve"> </w:t>
      </w:r>
      <w:r w:rsidR="003964A0">
        <w:rPr>
          <w:szCs w:val="24"/>
        </w:rPr>
        <w:t>par Ovni</w:t>
      </w:r>
      <w:r w:rsidR="0048158B">
        <w:rPr>
          <w:szCs w:val="24"/>
        </w:rPr>
        <w:t xml:space="preserve"> via « Enregistrer sous… » (.</w:t>
      </w:r>
      <w:proofErr w:type="spellStart"/>
      <w:r w:rsidR="0048158B">
        <w:rPr>
          <w:szCs w:val="24"/>
        </w:rPr>
        <w:t>bdd</w:t>
      </w:r>
      <w:proofErr w:type="spellEnd"/>
      <w:r w:rsidR="0048158B">
        <w:rPr>
          <w:szCs w:val="24"/>
        </w:rPr>
        <w:t>, .</w:t>
      </w:r>
      <w:proofErr w:type="spellStart"/>
      <w:r w:rsidR="0048158B">
        <w:rPr>
          <w:szCs w:val="24"/>
        </w:rPr>
        <w:t>obj</w:t>
      </w:r>
      <w:proofErr w:type="spellEnd"/>
      <w:r w:rsidR="0048158B">
        <w:rPr>
          <w:szCs w:val="24"/>
        </w:rPr>
        <w:t xml:space="preserve">, </w:t>
      </w:r>
      <w:r w:rsidR="009B1776">
        <w:rPr>
          <w:szCs w:val="24"/>
        </w:rPr>
        <w:t xml:space="preserve">.off, .g3d, </w:t>
      </w:r>
      <w:r w:rsidR="0048158B">
        <w:rPr>
          <w:szCs w:val="24"/>
        </w:rPr>
        <w:t>.</w:t>
      </w:r>
      <w:proofErr w:type="spellStart"/>
      <w:r w:rsidR="0048158B">
        <w:rPr>
          <w:szCs w:val="24"/>
        </w:rPr>
        <w:t>stl</w:t>
      </w:r>
      <w:proofErr w:type="spellEnd"/>
      <w:r w:rsidR="0048158B">
        <w:rPr>
          <w:szCs w:val="24"/>
        </w:rPr>
        <w:t>, …).</w:t>
      </w:r>
      <w:r w:rsidR="00E41638">
        <w:rPr>
          <w:szCs w:val="24"/>
        </w:rPr>
        <w:t xml:space="preserve"> Les fichiers </w:t>
      </w:r>
      <w:proofErr w:type="spellStart"/>
      <w:r w:rsidR="00E41638">
        <w:rPr>
          <w:szCs w:val="24"/>
        </w:rPr>
        <w:t>dxf</w:t>
      </w:r>
      <w:proofErr w:type="spellEnd"/>
      <w:r w:rsidR="00E41638">
        <w:rPr>
          <w:szCs w:val="24"/>
        </w:rPr>
        <w:t xml:space="preserve"> restent </w:t>
      </w:r>
      <w:r w:rsidR="003964A0">
        <w:rPr>
          <w:szCs w:val="24"/>
        </w:rPr>
        <w:t xml:space="preserve">toutefois </w:t>
      </w:r>
      <w:r w:rsidR="00E41638">
        <w:rPr>
          <w:szCs w:val="24"/>
        </w:rPr>
        <w:t xml:space="preserve">visualisés </w:t>
      </w:r>
      <w:r w:rsidR="00801EA6">
        <w:rPr>
          <w:szCs w:val="24"/>
        </w:rPr>
        <w:t xml:space="preserve">directement </w:t>
      </w:r>
      <w:r w:rsidR="00E41638">
        <w:rPr>
          <w:szCs w:val="24"/>
        </w:rPr>
        <w:t xml:space="preserve">par </w:t>
      </w:r>
      <w:r w:rsidR="003964A0">
        <w:rPr>
          <w:szCs w:val="24"/>
        </w:rPr>
        <w:t>la méthode</w:t>
      </w:r>
      <w:r w:rsidR="00E41638">
        <w:rPr>
          <w:szCs w:val="24"/>
        </w:rPr>
        <w:t xml:space="preserve"> </w:t>
      </w:r>
      <w:proofErr w:type="spellStart"/>
      <w:r w:rsidR="00E41638">
        <w:rPr>
          <w:szCs w:val="24"/>
        </w:rPr>
        <w:t>Render</w:t>
      </w:r>
      <w:r w:rsidR="003964A0">
        <w:rPr>
          <w:szCs w:val="24"/>
        </w:rPr>
        <w:t>DXF</w:t>
      </w:r>
      <w:proofErr w:type="spellEnd"/>
      <w:r w:rsidR="00E41638">
        <w:rPr>
          <w:szCs w:val="24"/>
        </w:rPr>
        <w:t xml:space="preserve"> </w:t>
      </w:r>
      <w:r w:rsidR="003964A0">
        <w:rPr>
          <w:szCs w:val="24"/>
        </w:rPr>
        <w:t>transférée de</w:t>
      </w:r>
      <w:r w:rsidR="00E41638">
        <w:rPr>
          <w:szCs w:val="24"/>
        </w:rPr>
        <w:t xml:space="preserve"> </w:t>
      </w:r>
      <w:proofErr w:type="spellStart"/>
      <w:r w:rsidR="00E41638">
        <w:rPr>
          <w:szCs w:val="24"/>
        </w:rPr>
        <w:t>DXFRenderer</w:t>
      </w:r>
      <w:proofErr w:type="spellEnd"/>
      <w:r w:rsidR="003964A0">
        <w:rPr>
          <w:szCs w:val="24"/>
        </w:rPr>
        <w:t xml:space="preserve"> vers </w:t>
      </w:r>
      <w:proofErr w:type="spellStart"/>
      <w:r w:rsidR="003964A0">
        <w:rPr>
          <w:szCs w:val="24"/>
        </w:rPr>
        <w:t>BddInter</w:t>
      </w:r>
      <w:proofErr w:type="spellEnd"/>
      <w:r w:rsidR="00E41638">
        <w:rPr>
          <w:szCs w:val="24"/>
        </w:rPr>
        <w:t xml:space="preserve">. Pour travailler sur ces fichiers, il faut d’abord les enregistrer dans un autre format. Ce n’est qu’ensuite qu’on pourra </w:t>
      </w:r>
      <w:r w:rsidR="003964A0">
        <w:rPr>
          <w:szCs w:val="24"/>
        </w:rPr>
        <w:t xml:space="preserve">travailler dessus, comme </w:t>
      </w:r>
      <w:r w:rsidR="00E41638">
        <w:rPr>
          <w:szCs w:val="24"/>
        </w:rPr>
        <w:t xml:space="preserve">sélectionner des facettes, les modifier, et tout autre </w:t>
      </w:r>
      <w:r w:rsidR="003964A0">
        <w:rPr>
          <w:szCs w:val="24"/>
        </w:rPr>
        <w:t>action</w:t>
      </w:r>
      <w:r w:rsidR="00E41638">
        <w:rPr>
          <w:szCs w:val="24"/>
        </w:rPr>
        <w:t xml:space="preserve"> comme avec les bases déjà supportées par Ovni.</w:t>
      </w:r>
    </w:p>
    <w:p w14:paraId="4B9E5322" w14:textId="77777777" w:rsidR="00B84BBA" w:rsidRDefault="00B84BBA" w:rsidP="0095177C">
      <w:pPr>
        <w:pStyle w:val="Retraitcorpsdetexte21"/>
        <w:jc w:val="both"/>
        <w:rPr>
          <w:szCs w:val="24"/>
        </w:rPr>
      </w:pPr>
      <w:r>
        <w:rPr>
          <w:szCs w:val="24"/>
        </w:rPr>
        <w:lastRenderedPageBreak/>
        <w:t xml:space="preserve">Dans la version originale, un fichier </w:t>
      </w:r>
      <w:proofErr w:type="spellStart"/>
      <w:r>
        <w:rPr>
          <w:szCs w:val="24"/>
        </w:rPr>
        <w:t>dxf</w:t>
      </w:r>
      <w:proofErr w:type="spellEnd"/>
      <w:r>
        <w:rPr>
          <w:szCs w:val="24"/>
        </w:rPr>
        <w:t xml:space="preserve"> est vu comme un seul objet. Via le menu Fichier/Préférences, on peut effectivement conserver cette façon de faire, mais par défaut, on construit plusieurs objets sur la base des différents « layer ». Ces </w:t>
      </w:r>
      <w:proofErr w:type="spellStart"/>
      <w:r>
        <w:rPr>
          <w:szCs w:val="24"/>
        </w:rPr>
        <w:t>layers</w:t>
      </w:r>
      <w:proofErr w:type="spellEnd"/>
      <w:r>
        <w:rPr>
          <w:szCs w:val="24"/>
        </w:rPr>
        <w:t xml:space="preserve"> apparaissent dans les fichiers </w:t>
      </w:r>
      <w:r w:rsidR="005C7DB2">
        <w:rPr>
          <w:szCs w:val="24"/>
        </w:rPr>
        <w:t>.</w:t>
      </w:r>
      <w:proofErr w:type="spellStart"/>
      <w:r w:rsidR="005C7DB2">
        <w:rPr>
          <w:szCs w:val="24"/>
        </w:rPr>
        <w:t>dxf</w:t>
      </w:r>
      <w:proofErr w:type="spellEnd"/>
      <w:r w:rsidR="005C7DB2">
        <w:rPr>
          <w:szCs w:val="24"/>
        </w:rPr>
        <w:t xml:space="preserve"> à</w:t>
      </w:r>
      <w:r>
        <w:rPr>
          <w:szCs w:val="24"/>
        </w:rPr>
        <w:t xml:space="preserve"> </w:t>
      </w:r>
      <w:r w:rsidR="005C7DB2">
        <w:rPr>
          <w:szCs w:val="24"/>
        </w:rPr>
        <w:t>la suite d</w:t>
      </w:r>
      <w:r>
        <w:rPr>
          <w:szCs w:val="24"/>
        </w:rPr>
        <w:t>e la ligne ne contenant qu’un seul</w:t>
      </w:r>
      <w:r w:rsidR="005C7DB2">
        <w:rPr>
          <w:szCs w:val="24"/>
        </w:rPr>
        <w:t xml:space="preserve"> </w:t>
      </w:r>
      <w:r>
        <w:rPr>
          <w:szCs w:val="24"/>
        </w:rPr>
        <w:t xml:space="preserve">8, </w:t>
      </w:r>
      <w:r w:rsidR="005C7DB2">
        <w:rPr>
          <w:szCs w:val="24"/>
        </w:rPr>
        <w:t>dans un groupe</w:t>
      </w:r>
      <w:r w:rsidR="007B52E8">
        <w:rPr>
          <w:szCs w:val="24"/>
        </w:rPr>
        <w:t xml:space="preserve"> SECTION/2/</w:t>
      </w:r>
      <w:r w:rsidR="005C7DB2">
        <w:rPr>
          <w:szCs w:val="24"/>
        </w:rPr>
        <w:t xml:space="preserve">ENTITIES comme </w:t>
      </w:r>
      <w:r>
        <w:rPr>
          <w:szCs w:val="24"/>
        </w:rPr>
        <w:t>par exemple :</w:t>
      </w:r>
    </w:p>
    <w:p w14:paraId="13E82DCD" w14:textId="77777777" w:rsidR="005C7DB2" w:rsidRDefault="005C7DB2" w:rsidP="0095177C">
      <w:pPr>
        <w:pStyle w:val="Retraitcorpsdetexte21"/>
        <w:jc w:val="both"/>
        <w:rPr>
          <w:szCs w:val="24"/>
        </w:rPr>
      </w:pPr>
    </w:p>
    <w:p w14:paraId="4D31BAE8" w14:textId="77777777" w:rsidR="007B52E8" w:rsidRDefault="007B52E8" w:rsidP="005C7DB2">
      <w:pPr>
        <w:rPr>
          <w:sz w:val="20"/>
        </w:rPr>
      </w:pPr>
      <w:r>
        <w:rPr>
          <w:sz w:val="20"/>
        </w:rPr>
        <w:t>0</w:t>
      </w:r>
    </w:p>
    <w:p w14:paraId="07DC4148" w14:textId="77777777" w:rsidR="007B52E8" w:rsidRDefault="007B52E8" w:rsidP="005C7DB2">
      <w:pPr>
        <w:rPr>
          <w:sz w:val="20"/>
        </w:rPr>
      </w:pPr>
      <w:r>
        <w:rPr>
          <w:sz w:val="20"/>
        </w:rPr>
        <w:t>SECTION</w:t>
      </w:r>
    </w:p>
    <w:p w14:paraId="27C12952" w14:textId="77777777" w:rsidR="007B52E8" w:rsidRDefault="007B52E8" w:rsidP="005C7DB2">
      <w:pPr>
        <w:rPr>
          <w:sz w:val="20"/>
        </w:rPr>
      </w:pPr>
      <w:r>
        <w:rPr>
          <w:sz w:val="20"/>
        </w:rPr>
        <w:t>2</w:t>
      </w:r>
    </w:p>
    <w:p w14:paraId="385AF12D" w14:textId="77777777" w:rsidR="00B84BBA" w:rsidRPr="005C7DB2" w:rsidRDefault="00B84BBA" w:rsidP="005C7DB2">
      <w:pPr>
        <w:rPr>
          <w:sz w:val="20"/>
        </w:rPr>
      </w:pPr>
      <w:r w:rsidRPr="005C7DB2">
        <w:rPr>
          <w:sz w:val="20"/>
        </w:rPr>
        <w:t>ENTITIES</w:t>
      </w:r>
    </w:p>
    <w:p w14:paraId="13E322A4" w14:textId="77777777" w:rsidR="00B84BBA" w:rsidRPr="005C7DB2" w:rsidRDefault="00B84BBA" w:rsidP="005C7DB2">
      <w:pPr>
        <w:rPr>
          <w:sz w:val="20"/>
        </w:rPr>
      </w:pPr>
      <w:r w:rsidRPr="005C7DB2">
        <w:rPr>
          <w:sz w:val="20"/>
        </w:rPr>
        <w:t>0</w:t>
      </w:r>
    </w:p>
    <w:p w14:paraId="0BB4B883" w14:textId="77777777" w:rsidR="00B84BBA" w:rsidRPr="005C7DB2" w:rsidRDefault="00B84BBA" w:rsidP="005C7DB2">
      <w:pPr>
        <w:rPr>
          <w:sz w:val="20"/>
        </w:rPr>
      </w:pPr>
      <w:r w:rsidRPr="005C7DB2">
        <w:rPr>
          <w:sz w:val="20"/>
        </w:rPr>
        <w:t>3DFACE</w:t>
      </w:r>
    </w:p>
    <w:p w14:paraId="2F171F48" w14:textId="77777777" w:rsidR="00B84BBA" w:rsidRPr="005C7DB2" w:rsidRDefault="00B84BBA" w:rsidP="005C7DB2">
      <w:pPr>
        <w:rPr>
          <w:sz w:val="20"/>
        </w:rPr>
      </w:pPr>
      <w:r w:rsidRPr="005C7DB2">
        <w:rPr>
          <w:sz w:val="20"/>
        </w:rPr>
        <w:t>8</w:t>
      </w:r>
    </w:p>
    <w:p w14:paraId="2517CEA5" w14:textId="77777777" w:rsidR="00B84BBA" w:rsidRPr="005C7DB2" w:rsidRDefault="00B84BBA" w:rsidP="005C7DB2">
      <w:pPr>
        <w:rPr>
          <w:color w:val="FF0000"/>
          <w:sz w:val="20"/>
        </w:rPr>
      </w:pPr>
      <w:r w:rsidRPr="005C7DB2">
        <w:rPr>
          <w:color w:val="FF0000"/>
          <w:sz w:val="20"/>
        </w:rPr>
        <w:t>4423</w:t>
      </w:r>
    </w:p>
    <w:p w14:paraId="1D5F6058" w14:textId="77777777" w:rsidR="00B84BBA" w:rsidRDefault="00B84BBA" w:rsidP="005C7DB2">
      <w:pPr>
        <w:rPr>
          <w:sz w:val="20"/>
        </w:rPr>
      </w:pPr>
      <w:r w:rsidRPr="005C7DB2">
        <w:rPr>
          <w:sz w:val="20"/>
        </w:rPr>
        <w:t>62</w:t>
      </w:r>
    </w:p>
    <w:p w14:paraId="6EFFBF9F" w14:textId="77777777" w:rsidR="005C7DB2" w:rsidRPr="007B52E8" w:rsidRDefault="005C7DB2" w:rsidP="007B52E8">
      <w:pPr>
        <w:rPr>
          <w:sz w:val="20"/>
        </w:rPr>
      </w:pPr>
      <w:r w:rsidRPr="007B52E8">
        <w:rPr>
          <w:sz w:val="20"/>
        </w:rPr>
        <w:t>…</w:t>
      </w:r>
    </w:p>
    <w:p w14:paraId="646724AE" w14:textId="77777777" w:rsidR="007B52E8" w:rsidRDefault="007B52E8" w:rsidP="007B52E8">
      <w:pPr>
        <w:rPr>
          <w:sz w:val="20"/>
        </w:rPr>
      </w:pPr>
      <w:r w:rsidRPr="007B52E8">
        <w:rPr>
          <w:sz w:val="20"/>
        </w:rPr>
        <w:t>ENDSEC</w:t>
      </w:r>
    </w:p>
    <w:p w14:paraId="63F71308" w14:textId="77777777" w:rsidR="00801EA6" w:rsidRPr="00801EA6" w:rsidRDefault="00801EA6" w:rsidP="00801EA6">
      <w:pPr>
        <w:pStyle w:val="Corpsdetexte"/>
      </w:pPr>
    </w:p>
    <w:p w14:paraId="18A2025C" w14:textId="77777777" w:rsidR="0095177C" w:rsidRDefault="005C7DB2" w:rsidP="00E01EEC">
      <w:pPr>
        <w:pStyle w:val="Retraitcorpsdetexte21"/>
        <w:jc w:val="both"/>
        <w:rPr>
          <w:szCs w:val="24"/>
        </w:rPr>
      </w:pPr>
      <w:r>
        <w:rPr>
          <w:szCs w:val="24"/>
        </w:rPr>
        <w:t xml:space="preserve">Ici, la chaîne de caractères 4423, en fait vue comme une chaîne de caractères, est considérée comme étant le nom d’un layer. Les </w:t>
      </w:r>
      <w:proofErr w:type="spellStart"/>
      <w:r>
        <w:rPr>
          <w:szCs w:val="24"/>
        </w:rPr>
        <w:t>layers</w:t>
      </w:r>
      <w:proofErr w:type="spellEnd"/>
      <w:r>
        <w:rPr>
          <w:szCs w:val="24"/>
        </w:rPr>
        <w:t xml:space="preserve"> </w:t>
      </w:r>
      <w:r w:rsidRPr="007B52E8">
        <w:rPr>
          <w:szCs w:val="24"/>
        </w:rPr>
        <w:t>successifs</w:t>
      </w:r>
      <w:r>
        <w:rPr>
          <w:szCs w:val="24"/>
        </w:rPr>
        <w:t xml:space="preserve"> de même nom seront regroupés dans un objet.</w:t>
      </w:r>
      <w:r w:rsidR="007B52E8">
        <w:rPr>
          <w:szCs w:val="24"/>
        </w:rPr>
        <w:t xml:space="preserve"> Le nom de l’objet est construit à partir du nom du fichier auquel on ajoute, à partir du second objet, « _ + nom du layer » (en l’occurrence ici ce serait _4423).</w:t>
      </w:r>
    </w:p>
    <w:p w14:paraId="1A413ED8" w14:textId="77777777" w:rsidR="00801EA6" w:rsidRDefault="00801EA6" w:rsidP="00E01EEC">
      <w:pPr>
        <w:pStyle w:val="Retraitcorpsdetexte21"/>
        <w:jc w:val="both"/>
        <w:rPr>
          <w:szCs w:val="24"/>
        </w:rPr>
      </w:pPr>
      <w:r>
        <w:rPr>
          <w:szCs w:val="24"/>
        </w:rPr>
        <w:t xml:space="preserve">L’option d’Ovni via le menu « Outils/Retracer complètement la vue 3D » permet de redessiner le fichier DXF par </w:t>
      </w:r>
      <w:proofErr w:type="spellStart"/>
      <w:r>
        <w:rPr>
          <w:szCs w:val="24"/>
        </w:rPr>
        <w:t>DrawOpenGL</w:t>
      </w:r>
      <w:proofErr w:type="spellEnd"/>
      <w:r>
        <w:rPr>
          <w:szCs w:val="24"/>
        </w:rPr>
        <w:t xml:space="preserve">, l’outil de visualisation interne utilisé par tous les autres formats connus. Toutes les manipulations habituelles sur la </w:t>
      </w:r>
      <w:proofErr w:type="spellStart"/>
      <w:r>
        <w:rPr>
          <w:szCs w:val="24"/>
        </w:rPr>
        <w:t>Bdd</w:t>
      </w:r>
      <w:proofErr w:type="spellEnd"/>
      <w:r>
        <w:rPr>
          <w:szCs w:val="24"/>
        </w:rPr>
        <w:t xml:space="preserve"> sont alors possibles.</w:t>
      </w:r>
      <w:r w:rsidR="00F52F67">
        <w:rPr>
          <w:szCs w:val="24"/>
        </w:rPr>
        <w:t xml:space="preserve"> Il peut être prudent d’enregistrer sous un autre format dès que cette nouvelle lecture a été faite, sinon elle sera proposée en sortie de programme.</w:t>
      </w:r>
    </w:p>
    <w:p w14:paraId="54149984" w14:textId="77777777" w:rsidR="00F52F67" w:rsidRPr="0005192C" w:rsidRDefault="00F52F67" w:rsidP="00E01EEC">
      <w:pPr>
        <w:pStyle w:val="Retraitcorpsdetexte21"/>
        <w:jc w:val="both"/>
        <w:rPr>
          <w:szCs w:val="24"/>
        </w:rPr>
      </w:pPr>
      <w:r w:rsidRPr="00F52F67">
        <w:rPr>
          <w:b/>
          <w:szCs w:val="24"/>
        </w:rPr>
        <w:t>A noter</w:t>
      </w:r>
      <w:r>
        <w:rPr>
          <w:szCs w:val="24"/>
        </w:rPr>
        <w:t xml:space="preserve"> : le mot clé LINE est décodé par </w:t>
      </w:r>
      <w:proofErr w:type="spellStart"/>
      <w:r>
        <w:rPr>
          <w:szCs w:val="24"/>
        </w:rPr>
        <w:t>DXFRenderer</w:t>
      </w:r>
      <w:proofErr w:type="spellEnd"/>
      <w:r>
        <w:rPr>
          <w:szCs w:val="24"/>
        </w:rPr>
        <w:t xml:space="preserve"> et trace des lignes simples entre 2 points via </w:t>
      </w:r>
      <w:proofErr w:type="spellStart"/>
      <w:r>
        <w:rPr>
          <w:szCs w:val="24"/>
        </w:rPr>
        <w:t>RenderDXF</w:t>
      </w:r>
      <w:proofErr w:type="spellEnd"/>
      <w:r>
        <w:rPr>
          <w:szCs w:val="24"/>
        </w:rPr>
        <w:t>. Toutefois, la traduction vers d’autres formats, comme le SDM d’</w:t>
      </w:r>
      <w:proofErr w:type="spellStart"/>
      <w:r>
        <w:rPr>
          <w:szCs w:val="24"/>
        </w:rPr>
        <w:t>Oktal</w:t>
      </w:r>
      <w:proofErr w:type="spellEnd"/>
      <w:r>
        <w:rPr>
          <w:szCs w:val="24"/>
        </w:rPr>
        <w:t xml:space="preserve"> n’est pas faite car il ne semble pas y avoir d’équivalent direct (du moins en version SDM 3.0).</w:t>
      </w:r>
    </w:p>
    <w:p w14:paraId="35524DDF" w14:textId="77777777" w:rsidR="00E01EEC" w:rsidRPr="0005192C" w:rsidRDefault="00E01EEC" w:rsidP="00EB3626">
      <w:pPr>
        <w:pStyle w:val="Annexe-Titreniveau1"/>
        <w:rPr>
          <w:sz w:val="24"/>
          <w:szCs w:val="24"/>
        </w:rPr>
      </w:pPr>
      <w:bookmarkStart w:id="148" w:name="_Ref277751703"/>
      <w:bookmarkStart w:id="149" w:name="_Toc278275780"/>
      <w:bookmarkStart w:id="150" w:name="_Toc278286102"/>
      <w:bookmarkStart w:id="151" w:name="_Toc166431999"/>
      <w:r w:rsidRPr="0005192C">
        <w:rPr>
          <w:sz w:val="24"/>
          <w:szCs w:val="24"/>
        </w:rPr>
        <w:lastRenderedPageBreak/>
        <w:t>Calcul des normales dans OVNI</w:t>
      </w:r>
      <w:bookmarkEnd w:id="148"/>
      <w:bookmarkEnd w:id="149"/>
      <w:bookmarkEnd w:id="150"/>
      <w:bookmarkEnd w:id="151"/>
    </w:p>
    <w:p w14:paraId="31823396" w14:textId="77777777" w:rsidR="00E01EEC" w:rsidRPr="0005192C" w:rsidRDefault="00E01EEC" w:rsidP="00A20437">
      <w:pPr>
        <w:pStyle w:val="AnnexeB2"/>
        <w:rPr>
          <w:sz w:val="24"/>
          <w:szCs w:val="24"/>
        </w:rPr>
      </w:pPr>
      <w:bookmarkStart w:id="152" w:name="_Toc278286103"/>
      <w:bookmarkStart w:id="153" w:name="_Toc166432000"/>
      <w:r w:rsidRPr="0005192C">
        <w:rPr>
          <w:sz w:val="24"/>
          <w:szCs w:val="24"/>
        </w:rPr>
        <w:t>Calcul des normales au barycentre des facettes</w:t>
      </w:r>
      <w:bookmarkEnd w:id="152"/>
      <w:bookmarkEnd w:id="153"/>
    </w:p>
    <w:p w14:paraId="6B01D795" w14:textId="77777777" w:rsidR="00E01EEC" w:rsidRPr="0005192C" w:rsidRDefault="00E01EEC" w:rsidP="00E01EEC">
      <w:pPr>
        <w:pStyle w:val="Corpsdetexte21"/>
        <w:jc w:val="both"/>
        <w:rPr>
          <w:szCs w:val="24"/>
        </w:rPr>
      </w:pPr>
      <w:r w:rsidRPr="0005192C">
        <w:rPr>
          <w:szCs w:val="24"/>
        </w:rPr>
        <w:t>Le calcul des normales au barycentre des facettes peut être fait par OVNI au cas où ces normales ne sont pas fournies dans le fichier de base de données. Ce peut être parce que le format de fichier ne connaît pas cette notion (.</w:t>
      </w:r>
      <w:proofErr w:type="spellStart"/>
      <w:r w:rsidRPr="0005192C">
        <w:rPr>
          <w:szCs w:val="24"/>
        </w:rPr>
        <w:t>obj</w:t>
      </w:r>
      <w:proofErr w:type="spellEnd"/>
      <w:r w:rsidRPr="0005192C">
        <w:rPr>
          <w:szCs w:val="24"/>
        </w:rPr>
        <w:t>, .</w:t>
      </w:r>
      <w:proofErr w:type="spellStart"/>
      <w:r w:rsidRPr="0005192C">
        <w:rPr>
          <w:szCs w:val="24"/>
        </w:rPr>
        <w:t>ply</w:t>
      </w:r>
      <w:proofErr w:type="spellEnd"/>
      <w:r w:rsidRPr="0005192C">
        <w:rPr>
          <w:szCs w:val="24"/>
        </w:rPr>
        <w:t>, .m3d</w:t>
      </w:r>
      <w:r w:rsidR="00944D33">
        <w:rPr>
          <w:szCs w:val="24"/>
        </w:rPr>
        <w:t>, .</w:t>
      </w:r>
      <w:proofErr w:type="spellStart"/>
      <w:r w:rsidR="00944D33">
        <w:rPr>
          <w:szCs w:val="24"/>
        </w:rPr>
        <w:t>stl</w:t>
      </w:r>
      <w:proofErr w:type="spellEnd"/>
      <w:r w:rsidRPr="0005192C">
        <w:rPr>
          <w:szCs w:val="24"/>
        </w:rPr>
        <w:t xml:space="preserve"> notamment), mais ce peut être aussi parce que la donnée est absente du fichier. Il est systématiquement utilisé lorsqu’on utilise l’option de recalcul des normales ou qu’on modifie certains points ou certaines facettes d’un objet.</w:t>
      </w:r>
    </w:p>
    <w:p w14:paraId="40B86404" w14:textId="77777777" w:rsidR="00E01EEC" w:rsidRPr="0005192C" w:rsidRDefault="00E01EEC" w:rsidP="00E01EEC">
      <w:pPr>
        <w:pStyle w:val="Corpsdetexte21"/>
        <w:jc w:val="both"/>
        <w:rPr>
          <w:szCs w:val="24"/>
        </w:rPr>
      </w:pPr>
      <w:r w:rsidRPr="0005192C">
        <w:rPr>
          <w:szCs w:val="24"/>
        </w:rPr>
        <w:t xml:space="preserve">Pour </w:t>
      </w:r>
      <w:proofErr w:type="spellStart"/>
      <w:r w:rsidRPr="0005192C">
        <w:rPr>
          <w:szCs w:val="24"/>
        </w:rPr>
        <w:t>Crira</w:t>
      </w:r>
      <w:proofErr w:type="spellEnd"/>
      <w:r w:rsidRPr="0005192C">
        <w:rPr>
          <w:szCs w:val="24"/>
        </w:rPr>
        <w:t xml:space="preserve">, cette normale est utilisée pour calculer une direction de réflexion d’un rayon venant de l’observateur et se réfléchissant sur la facette (principe du parcours inverse de la lumière). On saura ainsi quel type de rayonnement se réfléchit </w:t>
      </w:r>
      <w:proofErr w:type="spellStart"/>
      <w:r w:rsidRPr="0005192C">
        <w:rPr>
          <w:szCs w:val="24"/>
        </w:rPr>
        <w:t>spéculairement</w:t>
      </w:r>
      <w:proofErr w:type="spellEnd"/>
      <w:r w:rsidRPr="0005192C">
        <w:rPr>
          <w:szCs w:val="24"/>
        </w:rPr>
        <w:t xml:space="preserve"> sur cette facette, en particulier s’il provient d’un fond de ciel, d’une direction proche de l’horizon, d’un fond terrestre. C’est le cas lorsqu’on considère la facette comme plane dans </w:t>
      </w:r>
      <w:proofErr w:type="spellStart"/>
      <w:r w:rsidRPr="0005192C">
        <w:rPr>
          <w:szCs w:val="24"/>
        </w:rPr>
        <w:t>Crira</w:t>
      </w:r>
      <w:proofErr w:type="spellEnd"/>
      <w:r w:rsidRPr="0005192C">
        <w:rPr>
          <w:szCs w:val="24"/>
        </w:rPr>
        <w:t>. Dans le mode plus évolué de lancer de rayons, permettant de traiter les réflexions multiples et les BRDF, on passera plutôt par un calcul de normales interpolées utilisant les normales aux sommets des facettes (voir ci-dessous).</w:t>
      </w:r>
    </w:p>
    <w:p w14:paraId="7CE1D513" w14:textId="77777777" w:rsidR="00E01EEC" w:rsidRPr="0005192C" w:rsidRDefault="00E01EEC" w:rsidP="00E01EEC">
      <w:pPr>
        <w:pStyle w:val="Corpsdetexte21"/>
        <w:jc w:val="both"/>
        <w:rPr>
          <w:szCs w:val="24"/>
        </w:rPr>
      </w:pPr>
      <w:r w:rsidRPr="0005192C">
        <w:rPr>
          <w:szCs w:val="24"/>
        </w:rPr>
        <w:t xml:space="preserve">Actuellement, le calcul de la normale au barycentre est fait à partir de 3 points, les 3 premiers en général. Si une facette est dégénérée et n’a que 2 points (arrive dans quelques bases de données), le calcul n’est pas fait et un message d’avertissement est généré. Au cas où les trois points retenus sont alignés (ou quasi alignés), OVNI choisi d’autres points dans la mesure du possible. Si aucun triplet ne convient, un message d’avertissement est généré. Dans ce cas, il conviendra de regarder de plus près cette facette, voir si une permutation circulaire des sommets arrange le problème. Cette méthode n’est valable que sur des bases de données qui ont des facettes à plus de 3 sommets. Au cas où aucune solution ne puisse être trouvée, c’est probablement que la facette est très particulière, par exemple très allongée. Il conviendra alors de la subdiviser ou même de l’éliminer et s’arranger pour boucher le trou produit, via les diverses options d’OVNI permettant de créer de nouveaux points et facettes. À noter que depuis la version 6.0 de </w:t>
      </w:r>
      <w:proofErr w:type="spellStart"/>
      <w:r w:rsidRPr="0005192C">
        <w:rPr>
          <w:szCs w:val="24"/>
        </w:rPr>
        <w:t>Crira</w:t>
      </w:r>
      <w:proofErr w:type="spellEnd"/>
      <w:r w:rsidRPr="0005192C">
        <w:rPr>
          <w:szCs w:val="24"/>
        </w:rPr>
        <w:t xml:space="preserve">, il faut que les facettes soient triangulaires. C’est une contrainte imposée par le moteur de rendu interne dans </w:t>
      </w:r>
      <w:proofErr w:type="spellStart"/>
      <w:r w:rsidRPr="0005192C">
        <w:rPr>
          <w:szCs w:val="24"/>
        </w:rPr>
        <w:t>Crira</w:t>
      </w:r>
      <w:proofErr w:type="spellEnd"/>
      <w:r w:rsidRPr="0005192C">
        <w:rPr>
          <w:szCs w:val="24"/>
        </w:rPr>
        <w:t>. Le calcul de normale à la facette est alors trivial. L’intérêt d’une solution de calcul permettant d’obtenir une normale moyenne, en cas de facettes non planes, calculée à partir de plus de trois sommets n’est plus d’actualité.</w:t>
      </w:r>
    </w:p>
    <w:p w14:paraId="7EB8421E" w14:textId="77777777" w:rsidR="00D71D06" w:rsidRPr="0005192C" w:rsidRDefault="00D71D06" w:rsidP="00E01EEC">
      <w:pPr>
        <w:pStyle w:val="Corpsdetexte21"/>
        <w:jc w:val="both"/>
        <w:rPr>
          <w:szCs w:val="24"/>
        </w:rPr>
      </w:pPr>
    </w:p>
    <w:p w14:paraId="7DCD81CA" w14:textId="77777777" w:rsidR="00E01EEC" w:rsidRPr="0005192C" w:rsidRDefault="00E01EEC" w:rsidP="00A20437">
      <w:pPr>
        <w:pStyle w:val="AnnexeB2"/>
        <w:rPr>
          <w:sz w:val="24"/>
          <w:szCs w:val="24"/>
        </w:rPr>
      </w:pPr>
      <w:bookmarkStart w:id="154" w:name="_Toc278286104"/>
      <w:bookmarkStart w:id="155" w:name="_Toc166432001"/>
      <w:r w:rsidRPr="0005192C">
        <w:rPr>
          <w:sz w:val="24"/>
          <w:szCs w:val="24"/>
        </w:rPr>
        <w:t>Calcul des normales aux sommets des facettes</w:t>
      </w:r>
      <w:bookmarkEnd w:id="154"/>
      <w:bookmarkEnd w:id="155"/>
    </w:p>
    <w:p w14:paraId="4FF91D31" w14:textId="77777777" w:rsidR="00E01EEC" w:rsidRPr="0005192C" w:rsidRDefault="00E01EEC" w:rsidP="00E01EEC">
      <w:pPr>
        <w:pStyle w:val="Corpsdetexte21"/>
        <w:jc w:val="both"/>
        <w:rPr>
          <w:szCs w:val="24"/>
        </w:rPr>
      </w:pPr>
      <w:r w:rsidRPr="0005192C">
        <w:rPr>
          <w:szCs w:val="24"/>
        </w:rPr>
        <w:t>Ce calcul, dans OVNI, nécessite la connaissance des normales aux barycentres des facettes qui utilisent un même sommet du même objet. Il sera effectué si la donnée n’est pas fournie dans le fichier, soit parce que format de fichier ne connaît pas cette notion, soit parce que la donnée est absente du fichier. Il est systématiquement utilisé lorsqu’on utilise l’option de recalcul des normales ou qu’on modifie certains points ou certaines facettes d’un objet.</w:t>
      </w:r>
    </w:p>
    <w:p w14:paraId="22E1AF8D" w14:textId="77777777" w:rsidR="00E01EEC" w:rsidRPr="0005192C" w:rsidRDefault="00E01EEC" w:rsidP="00E01EEC">
      <w:pPr>
        <w:pStyle w:val="Corpsdetexte21"/>
        <w:jc w:val="both"/>
        <w:rPr>
          <w:szCs w:val="24"/>
        </w:rPr>
      </w:pPr>
      <w:r w:rsidRPr="0005192C">
        <w:rPr>
          <w:szCs w:val="24"/>
        </w:rPr>
        <w:t>Un des problèmes qu’on rencontre avec ce calcul automatique, est que les objets sont indépendants. Ainsi, un même point x, y, z, utilisé par deux objets différents, sera considéré en fait comme distinct. On ne pourra pas, en l’état actuel d’OVNI, utiliser les propriétés de facettes pourtant adjacentes utilisant ce sommet.</w:t>
      </w:r>
    </w:p>
    <w:p w14:paraId="47188A64" w14:textId="77777777" w:rsidR="00E01EEC" w:rsidRPr="0005192C" w:rsidRDefault="00E01EEC" w:rsidP="00E01EEC">
      <w:pPr>
        <w:pStyle w:val="Corpsdetexte21"/>
        <w:jc w:val="both"/>
        <w:rPr>
          <w:szCs w:val="24"/>
        </w:rPr>
      </w:pPr>
      <w:r w:rsidRPr="0005192C">
        <w:rPr>
          <w:szCs w:val="24"/>
        </w:rPr>
        <w:t xml:space="preserve">Les normales aux sommets sont utilisées, dans OVNI, pour obtenir un lissage de Gouraud (ou Ombrage de Gouraud, traduction de Gouraud </w:t>
      </w:r>
      <w:proofErr w:type="spellStart"/>
      <w:r w:rsidRPr="0005192C">
        <w:rPr>
          <w:szCs w:val="24"/>
        </w:rPr>
        <w:t>Shading</w:t>
      </w:r>
      <w:proofErr w:type="spellEnd"/>
      <w:r w:rsidRPr="0005192C">
        <w:rPr>
          <w:szCs w:val="24"/>
        </w:rPr>
        <w:t xml:space="preserve">). Dans </w:t>
      </w:r>
      <w:proofErr w:type="spellStart"/>
      <w:r w:rsidRPr="0005192C">
        <w:rPr>
          <w:szCs w:val="24"/>
        </w:rPr>
        <w:t>Crira</w:t>
      </w:r>
      <w:proofErr w:type="spellEnd"/>
      <w:r w:rsidRPr="0005192C">
        <w:rPr>
          <w:szCs w:val="24"/>
        </w:rPr>
        <w:t xml:space="preserve">, elles sont utilisées pour approximer les normales en chaque pixel d’une image, par un algorithme </w:t>
      </w:r>
      <w:r w:rsidRPr="0005192C">
        <w:rPr>
          <w:szCs w:val="24"/>
        </w:rPr>
        <w:lastRenderedPageBreak/>
        <w:t xml:space="preserve">équivalent à celui de </w:t>
      </w:r>
      <w:proofErr w:type="spellStart"/>
      <w:r w:rsidR="00A85C88" w:rsidRPr="0005192C">
        <w:rPr>
          <w:szCs w:val="24"/>
        </w:rPr>
        <w:t>Phong</w:t>
      </w:r>
      <w:proofErr w:type="spellEnd"/>
      <w:r w:rsidR="00D71D06" w:rsidRPr="0005192C">
        <w:rPr>
          <w:szCs w:val="24"/>
        </w:rPr>
        <w:t xml:space="preserve"> (voir </w:t>
      </w:r>
      <w:r w:rsidR="00D71D06" w:rsidRPr="0005192C">
        <w:rPr>
          <w:szCs w:val="24"/>
        </w:rPr>
        <w:fldChar w:fldCharType="begin"/>
      </w:r>
      <w:r w:rsidR="00D71D06" w:rsidRPr="0005192C">
        <w:rPr>
          <w:szCs w:val="24"/>
        </w:rPr>
        <w:instrText xml:space="preserve"> REF _Ref280085896 \w \h </w:instrText>
      </w:r>
      <w:r w:rsidR="0005192C">
        <w:rPr>
          <w:szCs w:val="24"/>
        </w:rPr>
        <w:instrText xml:space="preserve"> \* MERGEFORMAT </w:instrText>
      </w:r>
      <w:r w:rsidR="00D71D06" w:rsidRPr="0005192C">
        <w:rPr>
          <w:szCs w:val="24"/>
        </w:rPr>
      </w:r>
      <w:r w:rsidR="00D71D06" w:rsidRPr="0005192C">
        <w:rPr>
          <w:szCs w:val="24"/>
        </w:rPr>
        <w:fldChar w:fldCharType="separate"/>
      </w:r>
      <w:r w:rsidR="004F7BE8">
        <w:rPr>
          <w:szCs w:val="24"/>
        </w:rPr>
        <w:t>A.1 - </w:t>
      </w:r>
      <w:r w:rsidR="00D71D06" w:rsidRPr="0005192C">
        <w:rPr>
          <w:szCs w:val="24"/>
        </w:rPr>
        <w:fldChar w:fldCharType="end"/>
      </w:r>
      <w:r w:rsidR="00D71D06" w:rsidRPr="0005192C">
        <w:rPr>
          <w:szCs w:val="24"/>
        </w:rPr>
        <w:fldChar w:fldCharType="begin"/>
      </w:r>
      <w:r w:rsidR="00D71D06" w:rsidRPr="0005192C">
        <w:rPr>
          <w:szCs w:val="24"/>
        </w:rPr>
        <w:instrText xml:space="preserve"> REF _Ref280085904 \h </w:instrText>
      </w:r>
      <w:r w:rsidR="0005192C">
        <w:rPr>
          <w:szCs w:val="24"/>
        </w:rPr>
        <w:instrText xml:space="preserve"> \* MERGEFORMAT </w:instrText>
      </w:r>
      <w:r w:rsidR="00D71D06" w:rsidRPr="0005192C">
        <w:rPr>
          <w:szCs w:val="24"/>
        </w:rPr>
      </w:r>
      <w:r w:rsidR="00D71D06" w:rsidRPr="0005192C">
        <w:rPr>
          <w:szCs w:val="24"/>
        </w:rPr>
        <w:fldChar w:fldCharType="separate"/>
      </w:r>
      <w:r w:rsidR="004F7BE8" w:rsidRPr="0005192C">
        <w:rPr>
          <w:szCs w:val="24"/>
        </w:rPr>
        <w:t>Généralités</w:t>
      </w:r>
      <w:r w:rsidR="00D71D06" w:rsidRPr="0005192C">
        <w:rPr>
          <w:szCs w:val="24"/>
        </w:rPr>
        <w:fldChar w:fldCharType="end"/>
      </w:r>
      <w:r w:rsidR="00D71D06" w:rsidRPr="0005192C">
        <w:rPr>
          <w:szCs w:val="24"/>
        </w:rPr>
        <w:t>)</w:t>
      </w:r>
      <w:r w:rsidRPr="0005192C">
        <w:rPr>
          <w:szCs w:val="24"/>
        </w:rPr>
        <w:t xml:space="preserve">. Dans le rendu en 3D, l’application </w:t>
      </w:r>
      <w:r w:rsidR="00D71D06" w:rsidRPr="0005192C">
        <w:rPr>
          <w:szCs w:val="24"/>
        </w:rPr>
        <w:t>du lissage de Gouraud</w:t>
      </w:r>
      <w:r w:rsidRPr="0005192C">
        <w:rPr>
          <w:szCs w:val="24"/>
        </w:rPr>
        <w:t xml:space="preserve"> donne un aspect plus continu aux diverses surfaces.</w:t>
      </w:r>
    </w:p>
    <w:p w14:paraId="1381F3D3" w14:textId="77777777" w:rsidR="00D71D06" w:rsidRPr="0005192C" w:rsidRDefault="00D71D06" w:rsidP="00E01EEC">
      <w:pPr>
        <w:pStyle w:val="Corpsdetexte21"/>
        <w:jc w:val="both"/>
        <w:rPr>
          <w:szCs w:val="24"/>
        </w:rPr>
      </w:pPr>
    </w:p>
    <w:tbl>
      <w:tblPr>
        <w:tblW w:w="0" w:type="auto"/>
        <w:tblLook w:val="01E0" w:firstRow="1" w:lastRow="1" w:firstColumn="1" w:lastColumn="1" w:noHBand="0" w:noVBand="0"/>
      </w:tblPr>
      <w:tblGrid>
        <w:gridCol w:w="5031"/>
        <w:gridCol w:w="5031"/>
      </w:tblGrid>
      <w:tr w:rsidR="00E01EEC" w:rsidRPr="0005192C" w14:paraId="7E438A20" w14:textId="77777777" w:rsidTr="007A749A">
        <w:tc>
          <w:tcPr>
            <w:tcW w:w="5031" w:type="dxa"/>
            <w:shd w:val="clear" w:color="auto" w:fill="auto"/>
            <w:vAlign w:val="center"/>
          </w:tcPr>
          <w:p w14:paraId="7B73A2CA" w14:textId="77777777" w:rsidR="00E01EEC" w:rsidRPr="0005192C" w:rsidRDefault="00A54E84" w:rsidP="007A749A">
            <w:pPr>
              <w:pStyle w:val="Corpsdetexte21"/>
              <w:ind w:firstLine="0"/>
              <w:jc w:val="center"/>
              <w:rPr>
                <w:szCs w:val="24"/>
              </w:rPr>
            </w:pPr>
            <w:r w:rsidRPr="0005192C">
              <w:rPr>
                <w:noProof/>
                <w:szCs w:val="24"/>
              </w:rPr>
              <w:drawing>
                <wp:inline distT="0" distB="0" distL="0" distR="0" wp14:anchorId="2910252E" wp14:editId="6B6F1818">
                  <wp:extent cx="3019425" cy="3095625"/>
                  <wp:effectExtent l="0" t="0" r="9525" b="9525"/>
                  <wp:docPr id="73" name="Image 7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image"/>
                          <pic:cNvPicPr>
                            <a:picLocks noChangeAspect="1" noChangeArrowheads="1"/>
                          </pic:cNvPicPr>
                        </pic:nvPicPr>
                        <pic:blipFill>
                          <a:blip r:embed="rId115">
                            <a:extLst>
                              <a:ext uri="{28A0092B-C50C-407E-A947-70E740481C1C}">
                                <a14:useLocalDpi xmlns:a14="http://schemas.microsoft.com/office/drawing/2010/main" val="0"/>
                              </a:ext>
                            </a:extLst>
                          </a:blip>
                          <a:srcRect l="26118" r="26118"/>
                          <a:stretch>
                            <a:fillRect/>
                          </a:stretch>
                        </pic:blipFill>
                        <pic:spPr bwMode="auto">
                          <a:xfrm>
                            <a:off x="0" y="0"/>
                            <a:ext cx="3019425" cy="3095625"/>
                          </a:xfrm>
                          <a:prstGeom prst="rect">
                            <a:avLst/>
                          </a:prstGeom>
                          <a:noFill/>
                          <a:ln>
                            <a:noFill/>
                          </a:ln>
                        </pic:spPr>
                      </pic:pic>
                    </a:graphicData>
                  </a:graphic>
                </wp:inline>
              </w:drawing>
            </w:r>
          </w:p>
          <w:p w14:paraId="1E3927FB" w14:textId="77777777" w:rsidR="00E01EEC" w:rsidRPr="0005192C" w:rsidRDefault="00E01EEC" w:rsidP="007A749A">
            <w:pPr>
              <w:pStyle w:val="Corpsdetexte21"/>
              <w:ind w:firstLine="0"/>
              <w:jc w:val="center"/>
              <w:rPr>
                <w:szCs w:val="24"/>
              </w:rPr>
            </w:pPr>
            <w:r w:rsidRPr="0005192C">
              <w:rPr>
                <w:szCs w:val="24"/>
              </w:rPr>
              <w:t xml:space="preserve">Image </w:t>
            </w:r>
            <w:r w:rsidR="00F934F4">
              <w:rPr>
                <w:szCs w:val="24"/>
              </w:rPr>
              <w:t>facettée</w:t>
            </w:r>
          </w:p>
        </w:tc>
        <w:tc>
          <w:tcPr>
            <w:tcW w:w="5031" w:type="dxa"/>
            <w:shd w:val="clear" w:color="auto" w:fill="auto"/>
            <w:vAlign w:val="center"/>
          </w:tcPr>
          <w:p w14:paraId="11BF80C2" w14:textId="77777777" w:rsidR="00E01EEC" w:rsidRPr="0005192C" w:rsidRDefault="00A54E84" w:rsidP="007A749A">
            <w:pPr>
              <w:pStyle w:val="Corpsdetexte21"/>
              <w:ind w:firstLine="0"/>
              <w:jc w:val="center"/>
              <w:rPr>
                <w:szCs w:val="24"/>
              </w:rPr>
            </w:pPr>
            <w:r w:rsidRPr="0005192C">
              <w:rPr>
                <w:noProof/>
                <w:szCs w:val="24"/>
              </w:rPr>
              <w:drawing>
                <wp:inline distT="0" distB="0" distL="0" distR="0" wp14:anchorId="1FFC4E60" wp14:editId="2D5783E1">
                  <wp:extent cx="3009900" cy="3095625"/>
                  <wp:effectExtent l="0" t="0" r="0" b="9525"/>
                  <wp:docPr id="74" name="Image 7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image"/>
                          <pic:cNvPicPr>
                            <a:picLocks noChangeAspect="1" noChangeArrowheads="1"/>
                          </pic:cNvPicPr>
                        </pic:nvPicPr>
                        <pic:blipFill>
                          <a:blip r:embed="rId116">
                            <a:extLst>
                              <a:ext uri="{28A0092B-C50C-407E-A947-70E740481C1C}">
                                <a14:useLocalDpi xmlns:a14="http://schemas.microsoft.com/office/drawing/2010/main" val="0"/>
                              </a:ext>
                            </a:extLst>
                          </a:blip>
                          <a:srcRect l="26118" r="26118"/>
                          <a:stretch>
                            <a:fillRect/>
                          </a:stretch>
                        </pic:blipFill>
                        <pic:spPr bwMode="auto">
                          <a:xfrm>
                            <a:off x="0" y="0"/>
                            <a:ext cx="3009900" cy="3095625"/>
                          </a:xfrm>
                          <a:prstGeom prst="rect">
                            <a:avLst/>
                          </a:prstGeom>
                          <a:noFill/>
                          <a:ln>
                            <a:noFill/>
                          </a:ln>
                        </pic:spPr>
                      </pic:pic>
                    </a:graphicData>
                  </a:graphic>
                </wp:inline>
              </w:drawing>
            </w:r>
          </w:p>
          <w:p w14:paraId="7ABB4B45" w14:textId="77777777" w:rsidR="00E01EEC" w:rsidRPr="0005192C" w:rsidRDefault="00E01EEC" w:rsidP="007A749A">
            <w:pPr>
              <w:pStyle w:val="Corpsdetexte21"/>
              <w:ind w:firstLine="0"/>
              <w:jc w:val="center"/>
              <w:rPr>
                <w:szCs w:val="24"/>
              </w:rPr>
            </w:pPr>
            <w:r w:rsidRPr="0005192C">
              <w:rPr>
                <w:szCs w:val="24"/>
              </w:rPr>
              <w:t>Image lissée</w:t>
            </w:r>
          </w:p>
        </w:tc>
      </w:tr>
    </w:tbl>
    <w:p w14:paraId="0016FBC5" w14:textId="77777777" w:rsidR="00E01EEC" w:rsidRPr="0005192C" w:rsidRDefault="00E01EEC" w:rsidP="00E01EEC">
      <w:pPr>
        <w:pStyle w:val="Corpsdetexte21"/>
        <w:jc w:val="both"/>
        <w:rPr>
          <w:szCs w:val="24"/>
        </w:rPr>
      </w:pPr>
      <w:r w:rsidRPr="0005192C">
        <w:rPr>
          <w:szCs w:val="24"/>
        </w:rPr>
        <w:t xml:space="preserve"> </w:t>
      </w:r>
    </w:p>
    <w:p w14:paraId="0CC557B6" w14:textId="77777777" w:rsidR="00E01EEC" w:rsidRPr="0005192C" w:rsidRDefault="00E01EEC" w:rsidP="00E01EEC">
      <w:pPr>
        <w:pStyle w:val="Corpsdetexte21"/>
        <w:jc w:val="both"/>
        <w:rPr>
          <w:szCs w:val="24"/>
        </w:rPr>
      </w:pPr>
      <w:r w:rsidRPr="0005192C">
        <w:rPr>
          <w:szCs w:val="24"/>
        </w:rPr>
        <w:t xml:space="preserve">Le lissage de Gouraud conserve les bords de l’objet. Ainsi, l’aspect anguleux du bord de la sphère modélisée ci-dessus par 10 méridiens et 10 parallèles subsiste. Par contre, la surface interne lissée à droite est </w:t>
      </w:r>
      <w:r w:rsidR="00394325" w:rsidRPr="0005192C">
        <w:rPr>
          <w:szCs w:val="24"/>
        </w:rPr>
        <w:t xml:space="preserve">visuellement </w:t>
      </w:r>
      <w:r w:rsidRPr="0005192C">
        <w:rPr>
          <w:szCs w:val="24"/>
        </w:rPr>
        <w:t>assez proche de ce qu’on obtiendrait en générant une sphère non lissée mais avec beaucoup plus de méridiens et de parallèles, leurs nombres étant choisis pour qu’une facette occupe de l’ordre de quelques pixels à l’écran. Dans ce cas, la base de donnée devient énorme et plus difficile à gérer, sauf à adopter un format de fichier autre, et gérant directement les surfaces : les facettes planes sont une représentation commode des surfaces lisses complexes, mais avec des limitations.</w:t>
      </w:r>
    </w:p>
    <w:p w14:paraId="09C29BDE" w14:textId="77777777" w:rsidR="00E01EEC" w:rsidRPr="0005192C" w:rsidRDefault="00E01EEC" w:rsidP="00E01EEC">
      <w:pPr>
        <w:pStyle w:val="Corpsdetexte21"/>
        <w:jc w:val="both"/>
        <w:rPr>
          <w:szCs w:val="24"/>
        </w:rPr>
      </w:pPr>
      <w:r w:rsidRPr="0005192C">
        <w:rPr>
          <w:szCs w:val="24"/>
        </w:rPr>
        <w:t xml:space="preserve">L’image ci-dessous montre </w:t>
      </w:r>
      <w:r w:rsidR="008B4557" w:rsidRPr="0005192C">
        <w:rPr>
          <w:szCs w:val="24"/>
        </w:rPr>
        <w:t>quelques-unes</w:t>
      </w:r>
      <w:r w:rsidRPr="0005192C">
        <w:rPr>
          <w:szCs w:val="24"/>
        </w:rPr>
        <w:t xml:space="preserve"> des facettes de la sphère sur laquelle sont tracées les arêtes des facettes, les normales aux barycentres (à gauche et en bleu) et les normales aux sommets (à droite et en vert).</w:t>
      </w:r>
    </w:p>
    <w:p w14:paraId="09E23E01" w14:textId="77777777"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31"/>
        <w:gridCol w:w="5031"/>
      </w:tblGrid>
      <w:tr w:rsidR="00E01EEC" w:rsidRPr="0005192C" w14:paraId="5D9F6172" w14:textId="77777777" w:rsidTr="007A749A">
        <w:tc>
          <w:tcPr>
            <w:tcW w:w="5031" w:type="dxa"/>
            <w:shd w:val="clear" w:color="auto" w:fill="auto"/>
            <w:vAlign w:val="center"/>
          </w:tcPr>
          <w:p w14:paraId="4771700B" w14:textId="77777777" w:rsidR="00E01EEC" w:rsidRPr="0005192C" w:rsidRDefault="00A54E84" w:rsidP="007A749A">
            <w:pPr>
              <w:pStyle w:val="Corpsdetexte21"/>
              <w:ind w:firstLine="0"/>
              <w:jc w:val="center"/>
              <w:rPr>
                <w:szCs w:val="24"/>
              </w:rPr>
            </w:pPr>
            <w:r w:rsidRPr="0005192C">
              <w:rPr>
                <w:noProof/>
                <w:szCs w:val="24"/>
              </w:rPr>
              <w:drawing>
                <wp:inline distT="0" distB="0" distL="0" distR="0" wp14:anchorId="116B21C3" wp14:editId="55FAF335">
                  <wp:extent cx="2819400" cy="2533650"/>
                  <wp:effectExtent l="0" t="0" r="0" b="0"/>
                  <wp:docPr id="75" name="Image 7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image"/>
                          <pic:cNvPicPr>
                            <a:picLocks noChangeAspect="1" noChangeArrowheads="1"/>
                          </pic:cNvPicPr>
                        </pic:nvPicPr>
                        <pic:blipFill>
                          <a:blip r:embed="rId117">
                            <a:extLst>
                              <a:ext uri="{28A0092B-C50C-407E-A947-70E740481C1C}">
                                <a14:useLocalDpi xmlns:a14="http://schemas.microsoft.com/office/drawing/2010/main" val="0"/>
                              </a:ext>
                            </a:extLst>
                          </a:blip>
                          <a:srcRect l="17412" r="27859"/>
                          <a:stretch>
                            <a:fillRect/>
                          </a:stretch>
                        </pic:blipFill>
                        <pic:spPr bwMode="auto">
                          <a:xfrm>
                            <a:off x="0" y="0"/>
                            <a:ext cx="2819400" cy="2533650"/>
                          </a:xfrm>
                          <a:prstGeom prst="rect">
                            <a:avLst/>
                          </a:prstGeom>
                          <a:noFill/>
                          <a:ln>
                            <a:noFill/>
                          </a:ln>
                        </pic:spPr>
                      </pic:pic>
                    </a:graphicData>
                  </a:graphic>
                </wp:inline>
              </w:drawing>
            </w:r>
          </w:p>
          <w:p w14:paraId="65E428CF" w14:textId="77777777" w:rsidR="00E01EEC" w:rsidRPr="0005192C" w:rsidRDefault="00E01EEC" w:rsidP="007A749A">
            <w:pPr>
              <w:pStyle w:val="Corpsdetexte21"/>
              <w:ind w:firstLine="0"/>
              <w:jc w:val="center"/>
              <w:rPr>
                <w:szCs w:val="24"/>
              </w:rPr>
            </w:pPr>
            <w:r w:rsidRPr="0005192C">
              <w:rPr>
                <w:szCs w:val="24"/>
              </w:rPr>
              <w:t>Normales aux barycentres</w:t>
            </w:r>
          </w:p>
        </w:tc>
        <w:tc>
          <w:tcPr>
            <w:tcW w:w="5031" w:type="dxa"/>
            <w:shd w:val="clear" w:color="auto" w:fill="auto"/>
            <w:vAlign w:val="center"/>
          </w:tcPr>
          <w:p w14:paraId="7CFE7A84" w14:textId="77777777" w:rsidR="00E01EEC" w:rsidRPr="0005192C" w:rsidRDefault="00A54E84" w:rsidP="007A749A">
            <w:pPr>
              <w:pStyle w:val="Corpsdetexte21"/>
              <w:ind w:firstLine="0"/>
              <w:jc w:val="center"/>
              <w:rPr>
                <w:szCs w:val="24"/>
              </w:rPr>
            </w:pPr>
            <w:r w:rsidRPr="0005192C">
              <w:rPr>
                <w:noProof/>
                <w:szCs w:val="24"/>
              </w:rPr>
              <w:drawing>
                <wp:inline distT="0" distB="0" distL="0" distR="0" wp14:anchorId="17510908" wp14:editId="1AD4240B">
                  <wp:extent cx="2819400" cy="2533650"/>
                  <wp:effectExtent l="0" t="0" r="0" b="0"/>
                  <wp:docPr id="76" name="Image 7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image"/>
                          <pic:cNvPicPr>
                            <a:picLocks noChangeAspect="1" noChangeArrowheads="1"/>
                          </pic:cNvPicPr>
                        </pic:nvPicPr>
                        <pic:blipFill>
                          <a:blip r:embed="rId118">
                            <a:extLst>
                              <a:ext uri="{28A0092B-C50C-407E-A947-70E740481C1C}">
                                <a14:useLocalDpi xmlns:a14="http://schemas.microsoft.com/office/drawing/2010/main" val="0"/>
                              </a:ext>
                            </a:extLst>
                          </a:blip>
                          <a:srcRect l="17412" r="27859"/>
                          <a:stretch>
                            <a:fillRect/>
                          </a:stretch>
                        </pic:blipFill>
                        <pic:spPr bwMode="auto">
                          <a:xfrm>
                            <a:off x="0" y="0"/>
                            <a:ext cx="2819400" cy="2533650"/>
                          </a:xfrm>
                          <a:prstGeom prst="rect">
                            <a:avLst/>
                          </a:prstGeom>
                          <a:noFill/>
                          <a:ln>
                            <a:noFill/>
                          </a:ln>
                        </pic:spPr>
                      </pic:pic>
                    </a:graphicData>
                  </a:graphic>
                </wp:inline>
              </w:drawing>
            </w:r>
          </w:p>
          <w:p w14:paraId="49AF1AAE" w14:textId="77777777" w:rsidR="00E01EEC" w:rsidRPr="0005192C" w:rsidRDefault="00E01EEC" w:rsidP="007A749A">
            <w:pPr>
              <w:pStyle w:val="Corpsdetexte21"/>
              <w:ind w:firstLine="0"/>
              <w:jc w:val="center"/>
              <w:rPr>
                <w:szCs w:val="24"/>
              </w:rPr>
            </w:pPr>
            <w:r w:rsidRPr="0005192C">
              <w:rPr>
                <w:szCs w:val="24"/>
              </w:rPr>
              <w:t>Normales aux sommets</w:t>
            </w:r>
          </w:p>
        </w:tc>
      </w:tr>
    </w:tbl>
    <w:p w14:paraId="466A4342" w14:textId="77777777" w:rsidR="00E01EEC" w:rsidRPr="0005192C" w:rsidRDefault="00E01EEC" w:rsidP="00E01EEC">
      <w:pPr>
        <w:pStyle w:val="Corpsdetexte21"/>
        <w:jc w:val="both"/>
        <w:rPr>
          <w:szCs w:val="24"/>
        </w:rPr>
      </w:pPr>
    </w:p>
    <w:p w14:paraId="75A30394" w14:textId="77777777" w:rsidR="00E01EEC" w:rsidRPr="0005192C" w:rsidRDefault="00E01EEC" w:rsidP="00E01EEC">
      <w:pPr>
        <w:pStyle w:val="Corpsdetexte21"/>
        <w:jc w:val="both"/>
        <w:rPr>
          <w:szCs w:val="24"/>
        </w:rPr>
      </w:pPr>
      <w:r w:rsidRPr="0005192C">
        <w:rPr>
          <w:szCs w:val="24"/>
        </w:rPr>
        <w:t>Une des façons les plus simples de calculer une normale au sommet est de passer par une moyenne des normales de toutes les facettes utilisant ce sommet, en la normalisant le résultat à 1 en fin de calcul. Cette façon de faire fonctionne très bien si toutes les facettes sont à peu près de même taille. Par contre les résultats sont nettement moins bons en cas de maillage hétérogène conduisant à ce qu’un même sommet soit partagé par des facettes grandes et petites. Deux méthodes de pondération sont alors couramment utilisées : la première utilise l’angle au sommet des facettes, la seconde les surfaces des facettes. Elles donnent visuellement des résultats assez semblables. C’est la seconde méthode qui est utilisée dans OVNI, notamment parce qu’elle demande un peu moins de calculs : il faut un arc sinus en plus pour extraire la valeur de l’angle à partir d’un produit vectoriel.</w:t>
      </w:r>
    </w:p>
    <w:p w14:paraId="09CD4559" w14:textId="77777777" w:rsidR="00E01EEC" w:rsidRPr="0005192C" w:rsidRDefault="00E01EEC" w:rsidP="00E01EEC">
      <w:pPr>
        <w:pStyle w:val="Corpsdetexte21"/>
        <w:jc w:val="both"/>
        <w:rPr>
          <w:szCs w:val="24"/>
        </w:rPr>
      </w:pPr>
      <w:r w:rsidRPr="0005192C">
        <w:rPr>
          <w:szCs w:val="24"/>
        </w:rPr>
        <w:t>Ce calcul est effectué par OVNI systématiquement pour tous les sommets, soit directement à la lecture du fichier si les normales aux sommets n’y sont pas, soit à la demande de l’utilisateur, lors d’un recalcul des normales.</w:t>
      </w:r>
    </w:p>
    <w:p w14:paraId="22EA0F1F" w14:textId="77777777" w:rsidR="00E01EEC" w:rsidRPr="0005192C" w:rsidRDefault="00E01EEC" w:rsidP="00E01EEC">
      <w:pPr>
        <w:pStyle w:val="Corpsdetexte21"/>
        <w:jc w:val="both"/>
        <w:rPr>
          <w:szCs w:val="24"/>
        </w:rPr>
      </w:pPr>
      <w:r w:rsidRPr="0005192C">
        <w:rPr>
          <w:szCs w:val="24"/>
        </w:rPr>
        <w:t>Ce calcul simple présente toutefois un défaut. Il existe des parties d’objets pour lesquelles la facette doit être considérée comme plane ou qu’il vaut mieux la considérer comme telle car l’application de l’algorithme conduit à des défauts de visualisation si deux facettes doivent être considérées comme anguleuses entre elles. Par exemple, si on génère un cube dans OVNI, les facettes de part et d’autre des arêtes su cube ne doivent pas être lissées entre elles, sinon on obtient un rendu s’apparentant à celui d’une sphère, ce qui, dans l’ensemble, n’est pas souhaitable.</w:t>
      </w:r>
    </w:p>
    <w:p w14:paraId="0852DD0D" w14:textId="77777777" w:rsidR="00E01EEC" w:rsidRPr="0005192C" w:rsidRDefault="00E01EEC" w:rsidP="00E01EEC">
      <w:pPr>
        <w:pStyle w:val="Corpsdetexte21"/>
        <w:jc w:val="both"/>
        <w:rPr>
          <w:szCs w:val="24"/>
        </w:rPr>
      </w:pPr>
      <w:r w:rsidRPr="0005192C">
        <w:rPr>
          <w:szCs w:val="24"/>
        </w:rPr>
        <w:t>Afin d’identifier automatiquement ce type de facettes dans OVNI, on introduit une notion de seuil angulaire. C’est aussi ce type de solution qui est utilisée dans des logiciels comme Deep Exploration.</w:t>
      </w:r>
    </w:p>
    <w:p w14:paraId="6DF6E575" w14:textId="77777777" w:rsidR="00E01EEC" w:rsidRPr="0005192C" w:rsidRDefault="00E01EEC" w:rsidP="00E01EEC">
      <w:pPr>
        <w:pStyle w:val="Corpsdetexte21"/>
        <w:jc w:val="both"/>
        <w:rPr>
          <w:szCs w:val="24"/>
        </w:rPr>
      </w:pPr>
      <w:r w:rsidRPr="0005192C">
        <w:rPr>
          <w:szCs w:val="24"/>
        </w:rPr>
        <w:t>Au moment d’affecter au sommet d’une facette la normale au sommet calculée, on la compare avec celle au barycentre de la facette :</w:t>
      </w:r>
    </w:p>
    <w:p w14:paraId="33CD9A03" w14:textId="77777777" w:rsidR="00E01EEC" w:rsidRPr="0005192C" w:rsidRDefault="00E01EEC" w:rsidP="007A749A">
      <w:pPr>
        <w:pStyle w:val="Corpsdetexte21"/>
        <w:numPr>
          <w:ilvl w:val="0"/>
          <w:numId w:val="45"/>
        </w:numPr>
        <w:jc w:val="both"/>
        <w:rPr>
          <w:szCs w:val="24"/>
        </w:rPr>
      </w:pPr>
      <w:r w:rsidRPr="0005192C">
        <w:rPr>
          <w:szCs w:val="24"/>
        </w:rPr>
        <w:t>Si l’angle entre les deux normales est inférieur au seuil fixé, on conserve la normale au sommet calculée ;</w:t>
      </w:r>
    </w:p>
    <w:p w14:paraId="719A3D21" w14:textId="77777777" w:rsidR="00E01EEC" w:rsidRPr="0005192C" w:rsidRDefault="00E01EEC" w:rsidP="007A749A">
      <w:pPr>
        <w:pStyle w:val="Corpsdetexte21"/>
        <w:numPr>
          <w:ilvl w:val="0"/>
          <w:numId w:val="45"/>
        </w:numPr>
        <w:jc w:val="both"/>
        <w:rPr>
          <w:szCs w:val="24"/>
        </w:rPr>
      </w:pPr>
      <w:r w:rsidRPr="0005192C">
        <w:rPr>
          <w:szCs w:val="24"/>
        </w:rPr>
        <w:t>Si l’angle est supérieur au seuil, la facette doit être considérée comme anguleuse, et en ce sommet, on affectera la normale au barycentre de la facette.</w:t>
      </w:r>
    </w:p>
    <w:p w14:paraId="4528053D" w14:textId="77777777" w:rsidR="00E01EEC" w:rsidRPr="0005192C" w:rsidRDefault="00E01EEC" w:rsidP="00E01EEC">
      <w:pPr>
        <w:pStyle w:val="Corpsdetexte21"/>
        <w:jc w:val="both"/>
        <w:rPr>
          <w:szCs w:val="24"/>
        </w:rPr>
      </w:pPr>
    </w:p>
    <w:p w14:paraId="2B5DBE84" w14:textId="77777777" w:rsidR="00E01EEC" w:rsidRPr="0005192C" w:rsidRDefault="00E01EEC" w:rsidP="00E01EEC">
      <w:pPr>
        <w:pStyle w:val="Corpsdetexte21"/>
        <w:jc w:val="both"/>
        <w:rPr>
          <w:szCs w:val="24"/>
        </w:rPr>
      </w:pPr>
      <w:r w:rsidRPr="0005192C">
        <w:rPr>
          <w:szCs w:val="24"/>
        </w:rPr>
        <w:t xml:space="preserve">Typiquement, la valeur de l’angle de seuil est de 35°. C’est une valeur qui est utilisée par défaut dans OVNI, tout comme dans Deep Exploration. On entre cette valeur dans une fenêtre obtenue via le menu Ficher/Préférences. Elle est valable pour toute la base de </w:t>
      </w:r>
      <w:r w:rsidR="008B4557" w:rsidRPr="0005192C">
        <w:rPr>
          <w:szCs w:val="24"/>
        </w:rPr>
        <w:t>données</w:t>
      </w:r>
      <w:r w:rsidRPr="0005192C">
        <w:rPr>
          <w:szCs w:val="24"/>
        </w:rPr>
        <w:t>. Elle est modifiable à la volée, l’application sur la visualisation étant faite en temps réel (du moins sur des bases de données pas trop grosses et avec un ordinateur suffisamment puissant).</w:t>
      </w:r>
    </w:p>
    <w:p w14:paraId="4662A120" w14:textId="77777777" w:rsidR="00E01EEC" w:rsidRPr="0005192C" w:rsidRDefault="00E01EEC" w:rsidP="00E01EEC">
      <w:pPr>
        <w:pStyle w:val="Corpsdetexte21"/>
        <w:jc w:val="both"/>
        <w:rPr>
          <w:szCs w:val="24"/>
        </w:rPr>
      </w:pPr>
      <w:r w:rsidRPr="0005192C">
        <w:rPr>
          <w:szCs w:val="24"/>
        </w:rPr>
        <w:t xml:space="preserve">Dans l’ensemble, cette méthode de seuillage donne de bons résultats. Ainsi, les bords de fuite des ailes sont maintenant corrects car il n’y a pas de raison de lisser ensemble les bords supérieurs et inférieurs des ailes. </w:t>
      </w:r>
    </w:p>
    <w:p w14:paraId="50CC13ED" w14:textId="77777777"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52"/>
        <w:gridCol w:w="5052"/>
      </w:tblGrid>
      <w:tr w:rsidR="00E01EEC" w:rsidRPr="0005192C" w14:paraId="61571896" w14:textId="77777777" w:rsidTr="007A749A">
        <w:tc>
          <w:tcPr>
            <w:tcW w:w="10104" w:type="dxa"/>
            <w:gridSpan w:val="2"/>
            <w:shd w:val="clear" w:color="auto" w:fill="auto"/>
            <w:vAlign w:val="center"/>
          </w:tcPr>
          <w:p w14:paraId="402559FE" w14:textId="77777777"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57776CF2" wp14:editId="1B9B6D89">
                  <wp:extent cx="3067050" cy="2524125"/>
                  <wp:effectExtent l="0" t="0" r="0" b="9525"/>
                  <wp:docPr id="77" name="Image 7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image"/>
                          <pic:cNvPicPr>
                            <a:picLocks noChangeAspect="1" noChangeArrowheads="1"/>
                          </pic:cNvPicPr>
                        </pic:nvPicPr>
                        <pic:blipFill>
                          <a:blip r:embed="rId119">
                            <a:extLst>
                              <a:ext uri="{28A0092B-C50C-407E-A947-70E740481C1C}">
                                <a14:useLocalDpi xmlns:a14="http://schemas.microsoft.com/office/drawing/2010/main" val="0"/>
                              </a:ext>
                            </a:extLst>
                          </a:blip>
                          <a:srcRect l="24376" t="7086" r="24376" b="7086"/>
                          <a:stretch>
                            <a:fillRect/>
                          </a:stretch>
                        </pic:blipFill>
                        <pic:spPr bwMode="auto">
                          <a:xfrm>
                            <a:off x="0" y="0"/>
                            <a:ext cx="3067050" cy="2524125"/>
                          </a:xfrm>
                          <a:prstGeom prst="rect">
                            <a:avLst/>
                          </a:prstGeom>
                          <a:noFill/>
                          <a:ln>
                            <a:noFill/>
                          </a:ln>
                        </pic:spPr>
                      </pic:pic>
                    </a:graphicData>
                  </a:graphic>
                </wp:inline>
              </w:drawing>
            </w:r>
          </w:p>
          <w:p w14:paraId="73FA3884" w14:textId="77777777" w:rsidR="00E01EEC" w:rsidRPr="0005192C" w:rsidRDefault="00F934F4" w:rsidP="007A749A">
            <w:pPr>
              <w:pStyle w:val="Corpsdetexte21"/>
              <w:ind w:firstLine="0"/>
              <w:jc w:val="center"/>
              <w:rPr>
                <w:szCs w:val="24"/>
              </w:rPr>
            </w:pPr>
            <w:r>
              <w:rPr>
                <w:szCs w:val="24"/>
              </w:rPr>
              <w:t>Image facett</w:t>
            </w:r>
            <w:r w:rsidR="00E01EEC" w:rsidRPr="0005192C">
              <w:rPr>
                <w:szCs w:val="24"/>
              </w:rPr>
              <w:t>ée</w:t>
            </w:r>
          </w:p>
        </w:tc>
      </w:tr>
      <w:tr w:rsidR="00E01EEC" w:rsidRPr="0005192C" w14:paraId="76BB6338" w14:textId="77777777" w:rsidTr="007A749A">
        <w:tc>
          <w:tcPr>
            <w:tcW w:w="5052" w:type="dxa"/>
            <w:shd w:val="clear" w:color="auto" w:fill="auto"/>
            <w:vAlign w:val="center"/>
          </w:tcPr>
          <w:p w14:paraId="65571D6A" w14:textId="77777777" w:rsidR="00E01EEC" w:rsidRPr="0005192C" w:rsidRDefault="00A54E84" w:rsidP="007A749A">
            <w:pPr>
              <w:pStyle w:val="Corpsdetexte21"/>
              <w:ind w:firstLine="0"/>
              <w:jc w:val="center"/>
              <w:rPr>
                <w:szCs w:val="24"/>
              </w:rPr>
            </w:pPr>
            <w:r w:rsidRPr="0005192C">
              <w:rPr>
                <w:noProof/>
                <w:szCs w:val="24"/>
              </w:rPr>
              <w:drawing>
                <wp:inline distT="0" distB="0" distL="0" distR="0" wp14:anchorId="34C5F0A5" wp14:editId="28ADB58C">
                  <wp:extent cx="3067050" cy="2543175"/>
                  <wp:effectExtent l="0" t="0" r="0" b="9525"/>
                  <wp:docPr id="78" name="Image 7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image"/>
                          <pic:cNvPicPr>
                            <a:picLocks noChangeAspect="1" noChangeArrowheads="1"/>
                          </pic:cNvPicPr>
                        </pic:nvPicPr>
                        <pic:blipFill>
                          <a:blip r:embed="rId120">
                            <a:extLst>
                              <a:ext uri="{28A0092B-C50C-407E-A947-70E740481C1C}">
                                <a14:useLocalDpi xmlns:a14="http://schemas.microsoft.com/office/drawing/2010/main" val="0"/>
                              </a:ext>
                            </a:extLst>
                          </a:blip>
                          <a:srcRect l="24376" t="7086" r="24376" b="7086"/>
                          <a:stretch>
                            <a:fillRect/>
                          </a:stretch>
                        </pic:blipFill>
                        <pic:spPr bwMode="auto">
                          <a:xfrm>
                            <a:off x="0" y="0"/>
                            <a:ext cx="3067050" cy="2543175"/>
                          </a:xfrm>
                          <a:prstGeom prst="rect">
                            <a:avLst/>
                          </a:prstGeom>
                          <a:noFill/>
                          <a:ln>
                            <a:noFill/>
                          </a:ln>
                        </pic:spPr>
                      </pic:pic>
                    </a:graphicData>
                  </a:graphic>
                </wp:inline>
              </w:drawing>
            </w:r>
          </w:p>
          <w:p w14:paraId="5A104D10" w14:textId="77777777" w:rsidR="00E01EEC" w:rsidRPr="0005192C" w:rsidRDefault="00E01EEC" w:rsidP="007A749A">
            <w:pPr>
              <w:pStyle w:val="Corpsdetexte21"/>
              <w:ind w:firstLine="0"/>
              <w:jc w:val="center"/>
              <w:rPr>
                <w:szCs w:val="24"/>
              </w:rPr>
            </w:pPr>
            <w:r w:rsidRPr="0005192C">
              <w:rPr>
                <w:szCs w:val="24"/>
              </w:rPr>
              <w:t>Lissage sans seuillage : problème en bord de fuite</w:t>
            </w:r>
          </w:p>
        </w:tc>
        <w:tc>
          <w:tcPr>
            <w:tcW w:w="5052" w:type="dxa"/>
            <w:shd w:val="clear" w:color="auto" w:fill="auto"/>
            <w:vAlign w:val="center"/>
          </w:tcPr>
          <w:p w14:paraId="3E694BAF" w14:textId="77777777" w:rsidR="00E01EEC" w:rsidRPr="0005192C" w:rsidRDefault="00A54E84" w:rsidP="007A749A">
            <w:pPr>
              <w:pStyle w:val="Corpsdetexte21"/>
              <w:ind w:firstLine="0"/>
              <w:jc w:val="center"/>
              <w:rPr>
                <w:szCs w:val="24"/>
              </w:rPr>
            </w:pPr>
            <w:r w:rsidRPr="0005192C">
              <w:rPr>
                <w:noProof/>
                <w:szCs w:val="24"/>
              </w:rPr>
              <w:drawing>
                <wp:inline distT="0" distB="0" distL="0" distR="0" wp14:anchorId="2B1A79E7" wp14:editId="31C355AE">
                  <wp:extent cx="3067050" cy="2543175"/>
                  <wp:effectExtent l="0" t="0" r="0" b="9525"/>
                  <wp:docPr id="79" name="Image 7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image"/>
                          <pic:cNvPicPr>
                            <a:picLocks noChangeAspect="1" noChangeArrowheads="1"/>
                          </pic:cNvPicPr>
                        </pic:nvPicPr>
                        <pic:blipFill>
                          <a:blip r:embed="rId121">
                            <a:extLst>
                              <a:ext uri="{28A0092B-C50C-407E-A947-70E740481C1C}">
                                <a14:useLocalDpi xmlns:a14="http://schemas.microsoft.com/office/drawing/2010/main" val="0"/>
                              </a:ext>
                            </a:extLst>
                          </a:blip>
                          <a:srcRect l="24376" t="7086" r="24376" b="7086"/>
                          <a:stretch>
                            <a:fillRect/>
                          </a:stretch>
                        </pic:blipFill>
                        <pic:spPr bwMode="auto">
                          <a:xfrm>
                            <a:off x="0" y="0"/>
                            <a:ext cx="3067050" cy="2543175"/>
                          </a:xfrm>
                          <a:prstGeom prst="rect">
                            <a:avLst/>
                          </a:prstGeom>
                          <a:noFill/>
                          <a:ln>
                            <a:noFill/>
                          </a:ln>
                        </pic:spPr>
                      </pic:pic>
                    </a:graphicData>
                  </a:graphic>
                </wp:inline>
              </w:drawing>
            </w:r>
          </w:p>
          <w:p w14:paraId="68894F7D" w14:textId="77777777" w:rsidR="00E01EEC" w:rsidRPr="0005192C" w:rsidRDefault="00E01EEC" w:rsidP="007A749A">
            <w:pPr>
              <w:pStyle w:val="Corpsdetexte21"/>
              <w:ind w:firstLine="0"/>
              <w:jc w:val="center"/>
              <w:rPr>
                <w:szCs w:val="24"/>
              </w:rPr>
            </w:pPr>
            <w:r w:rsidRPr="0005192C">
              <w:rPr>
                <w:szCs w:val="24"/>
              </w:rPr>
              <w:t>Lissage avec seuillage de 35° : correct</w:t>
            </w:r>
          </w:p>
        </w:tc>
      </w:tr>
    </w:tbl>
    <w:p w14:paraId="0DDA625E" w14:textId="77777777" w:rsidR="00E01EEC" w:rsidRPr="0005192C" w:rsidRDefault="00E01EEC" w:rsidP="00E01EEC">
      <w:pPr>
        <w:pStyle w:val="Corpsdetexte21"/>
        <w:jc w:val="both"/>
        <w:rPr>
          <w:szCs w:val="24"/>
        </w:rPr>
      </w:pPr>
    </w:p>
    <w:p w14:paraId="0DFC6FEA" w14:textId="77777777" w:rsidR="00E01EEC" w:rsidRPr="0005192C" w:rsidRDefault="00E01EEC" w:rsidP="00E01EEC">
      <w:pPr>
        <w:pStyle w:val="Corpsdetexte21"/>
        <w:jc w:val="both"/>
        <w:rPr>
          <w:szCs w:val="24"/>
        </w:rPr>
      </w:pPr>
      <w:r w:rsidRPr="0005192C">
        <w:rPr>
          <w:szCs w:val="24"/>
        </w:rPr>
        <w:t>Toutefois, il existe des cas où le résultat n’est encore pas celui escompté. Ainsi, un bord de tuyère (image ci-après) reste anguleux alors qu’on le souhaiterait lissé, au moins pour le groupe des facettes externes de la tuyère (celles du dessus ici) et pour le groupe des facettes internes (en dessous, non vues ici). Par contre, les deux groupes dessus-dessous présentent un angle entre eux. Notons que cet effet est présent parce que les facettes externes et internes de la tuyère appartiennent au même objet. Si elles étaient dans deux objets différents, on n’aurait pas ce problème. Néanmoins, trop subdiviser en sous-objets, n’est pas non plus une bonne solution car leur indépendance, si elle est favorable comme dans ce cas, peut l’être nettement moins dans d’autres, là où on voudrait que les surfaces présentent un aspect continu.</w:t>
      </w:r>
    </w:p>
    <w:p w14:paraId="285E2D97" w14:textId="77777777" w:rsidR="00E01EEC" w:rsidRPr="0005192C" w:rsidRDefault="00E01EEC" w:rsidP="00E01EEC">
      <w:pPr>
        <w:pStyle w:val="Retraitcorpsdetexte21"/>
        <w:jc w:val="both"/>
        <w:rPr>
          <w:szCs w:val="24"/>
        </w:rPr>
      </w:pPr>
    </w:p>
    <w:tbl>
      <w:tblPr>
        <w:tblW w:w="0" w:type="auto"/>
        <w:tblLook w:val="01E0" w:firstRow="1" w:lastRow="1" w:firstColumn="1" w:lastColumn="1" w:noHBand="0" w:noVBand="0"/>
      </w:tblPr>
      <w:tblGrid>
        <w:gridCol w:w="10062"/>
      </w:tblGrid>
      <w:tr w:rsidR="00E01EEC" w:rsidRPr="0005192C" w14:paraId="03B38EFC" w14:textId="77777777" w:rsidTr="007A749A">
        <w:tc>
          <w:tcPr>
            <w:tcW w:w="10062" w:type="dxa"/>
            <w:shd w:val="clear" w:color="auto" w:fill="auto"/>
            <w:vAlign w:val="center"/>
          </w:tcPr>
          <w:p w14:paraId="4007BB91" w14:textId="77777777"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2DBAC7FB" wp14:editId="7196C4DE">
                  <wp:extent cx="5143500" cy="2552700"/>
                  <wp:effectExtent l="0" t="0" r="0" b="0"/>
                  <wp:docPr id="80" name="Image 8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image"/>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143500" cy="2552700"/>
                          </a:xfrm>
                          <a:prstGeom prst="rect">
                            <a:avLst/>
                          </a:prstGeom>
                          <a:noFill/>
                          <a:ln>
                            <a:noFill/>
                          </a:ln>
                        </pic:spPr>
                      </pic:pic>
                    </a:graphicData>
                  </a:graphic>
                </wp:inline>
              </w:drawing>
            </w:r>
          </w:p>
        </w:tc>
      </w:tr>
    </w:tbl>
    <w:p w14:paraId="1A80FCD7" w14:textId="77777777" w:rsidR="00E01EEC" w:rsidRPr="0005192C" w:rsidRDefault="00E01EEC" w:rsidP="00E01EEC">
      <w:pPr>
        <w:pStyle w:val="Corpsdetexte21"/>
        <w:jc w:val="both"/>
        <w:rPr>
          <w:szCs w:val="24"/>
        </w:rPr>
      </w:pPr>
    </w:p>
    <w:p w14:paraId="61708CC9" w14:textId="77777777" w:rsidR="00E01EEC" w:rsidRPr="0005192C" w:rsidRDefault="00E01EEC" w:rsidP="00E01EEC">
      <w:pPr>
        <w:pStyle w:val="Corpsdetexte21"/>
        <w:jc w:val="both"/>
        <w:rPr>
          <w:szCs w:val="24"/>
        </w:rPr>
      </w:pPr>
      <w:r w:rsidRPr="0005192C">
        <w:rPr>
          <w:szCs w:val="24"/>
        </w:rPr>
        <w:t xml:space="preserve">Le calcul de la normale au sommet va se faire, dans OVNI, par étapes successives. Pour chaque sommet, OVNI établi dès la lecture du fichier, une liste des facettes qui utilisent ce sommet. Ce sont des facettes adjacentes, appartenant au même objet. Comme on l’a déjà vu, OVNI ne sait pas traiter, en l’état actuel, des points communs à deux objets (ou plus). Pour une facette donnée et un sommet donné, on initialise le calcul de la normale au sommet avec la normale au barycentre de la facette en cours de traitement. Ensuite, on compare chaque normale au barycentre des facettes adjacentes avec la normale au barycentre de la facette sur laquelle on est en train de travailler. Si l’écart angulaire, entre la normale au barycentre de la facette en cours et celle de la facette adjacente, est supérieur à un seuil, on ne tient pas compte la normale à la facette adjacente. S’il est inférieur, on conserve cette normale. En fin de calcul, on moyenne les normales retenues en y appliquant un coefficient de pondération lié à la surface de chaque facette. La méthode est donc différente de ce qui a été vu précédemment car on ne tient pas compte systématiquement de toutes les normales des facettes qui utilisent un sommet. Elle est cependant complémentaire, la contrainte pouvant être moins restrictive. L’angle de ce second seuil est entré comme une valeur multiplicative du premier seuil. Dans le cas de la tuyère évoqué ci-dessus, il suffit d’un facteur de 0.5 pour voir l’effet de lissage. D’un point de vue plus général, c’est plutôt une valeur proche de 2 qu’il faudrait entrer (tests sur un cube par exemple). Dans la pratique, après avoir testé sur une dizaine de </w:t>
      </w:r>
      <w:r w:rsidR="008B4557" w:rsidRPr="0005192C">
        <w:rPr>
          <w:szCs w:val="24"/>
        </w:rPr>
        <w:t>bases de données</w:t>
      </w:r>
      <w:r w:rsidRPr="0005192C">
        <w:rPr>
          <w:szCs w:val="24"/>
        </w:rPr>
        <w:t>, un bon compromis semble être une valeur de 1,6. C’est la valeur entrée par défaut. Cette valeur est cependant ajustable et sauvegardée dans le fichier Application1.ini.</w:t>
      </w:r>
    </w:p>
    <w:p w14:paraId="35D5DC34" w14:textId="77777777" w:rsidR="00E01EEC" w:rsidRPr="0005192C" w:rsidRDefault="00E01EEC" w:rsidP="00E01EEC">
      <w:pPr>
        <w:pStyle w:val="Corpsdetexte21"/>
        <w:jc w:val="both"/>
        <w:rPr>
          <w:szCs w:val="24"/>
        </w:rPr>
      </w:pPr>
      <w:r w:rsidRPr="0005192C">
        <w:rPr>
          <w:szCs w:val="24"/>
        </w:rPr>
        <w:t>Comme précédemment, et pour peu que l’ordinateur soit suffisamment puissant, on peut modifier ce facteur à la volée dans la fenêtre d’entrée et observer en temps quasi réel l’effet sur la base de donnée. Il ne faut toutefois pas donner une valeur trop forte sinon on observe d’autres effets indésirables, qui sont les mêmes, ou très proches de ceux vus sans seuillage et donc en ignorant que des facettes puissent être anguleuses entre elles (voir figure ci-dessous).</w:t>
      </w:r>
    </w:p>
    <w:p w14:paraId="686D80EB" w14:textId="77777777"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31"/>
        <w:gridCol w:w="5031"/>
      </w:tblGrid>
      <w:tr w:rsidR="00E01EEC" w:rsidRPr="0005192C" w14:paraId="2EE800BD" w14:textId="77777777" w:rsidTr="007A749A">
        <w:trPr>
          <w:cantSplit/>
        </w:trPr>
        <w:tc>
          <w:tcPr>
            <w:tcW w:w="5031" w:type="dxa"/>
            <w:shd w:val="clear" w:color="auto" w:fill="auto"/>
            <w:vAlign w:val="center"/>
          </w:tcPr>
          <w:p w14:paraId="4BF7A2E5" w14:textId="77777777"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400B6CF0" wp14:editId="115F096F">
                  <wp:extent cx="2962275" cy="2038350"/>
                  <wp:effectExtent l="0" t="0" r="9525" b="0"/>
                  <wp:docPr id="81" name="Image 8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image"/>
                          <pic:cNvPicPr>
                            <a:picLocks noChangeAspect="1" noChangeArrowheads="1"/>
                          </pic:cNvPicPr>
                        </pic:nvPicPr>
                        <pic:blipFill>
                          <a:blip r:embed="rId123">
                            <a:extLst>
                              <a:ext uri="{28A0092B-C50C-407E-A947-70E740481C1C}">
                                <a14:useLocalDpi xmlns:a14="http://schemas.microsoft.com/office/drawing/2010/main" val="0"/>
                              </a:ext>
                            </a:extLst>
                          </a:blip>
                          <a:srcRect l="13930" r="13930"/>
                          <a:stretch>
                            <a:fillRect/>
                          </a:stretch>
                        </pic:blipFill>
                        <pic:spPr bwMode="auto">
                          <a:xfrm>
                            <a:off x="0" y="0"/>
                            <a:ext cx="2962275" cy="2038350"/>
                          </a:xfrm>
                          <a:prstGeom prst="rect">
                            <a:avLst/>
                          </a:prstGeom>
                          <a:noFill/>
                          <a:ln>
                            <a:noFill/>
                          </a:ln>
                        </pic:spPr>
                      </pic:pic>
                    </a:graphicData>
                  </a:graphic>
                </wp:inline>
              </w:drawing>
            </w:r>
          </w:p>
          <w:p w14:paraId="7630F7C4" w14:textId="77777777" w:rsidR="00E01EEC" w:rsidRPr="0005192C" w:rsidRDefault="00E01EEC" w:rsidP="007A749A">
            <w:pPr>
              <w:pStyle w:val="Corpsdetexte21"/>
              <w:ind w:firstLine="0"/>
              <w:jc w:val="center"/>
              <w:rPr>
                <w:szCs w:val="24"/>
              </w:rPr>
            </w:pPr>
            <w:r w:rsidRPr="0005192C">
              <w:rPr>
                <w:szCs w:val="24"/>
              </w:rPr>
              <w:t>Second seuil : 1,6 (soit 35*1.6=56°)</w:t>
            </w:r>
          </w:p>
        </w:tc>
        <w:tc>
          <w:tcPr>
            <w:tcW w:w="5031" w:type="dxa"/>
            <w:shd w:val="clear" w:color="auto" w:fill="auto"/>
            <w:vAlign w:val="center"/>
          </w:tcPr>
          <w:p w14:paraId="4F9E0C78" w14:textId="77777777" w:rsidR="00E01EEC" w:rsidRPr="0005192C" w:rsidRDefault="00A54E84" w:rsidP="007A749A">
            <w:pPr>
              <w:pStyle w:val="Corpsdetexte21"/>
              <w:ind w:firstLine="0"/>
              <w:jc w:val="center"/>
              <w:rPr>
                <w:szCs w:val="24"/>
              </w:rPr>
            </w:pPr>
            <w:r w:rsidRPr="0005192C">
              <w:rPr>
                <w:noProof/>
                <w:szCs w:val="24"/>
              </w:rPr>
              <w:drawing>
                <wp:inline distT="0" distB="0" distL="0" distR="0" wp14:anchorId="05F99D6D" wp14:editId="5419179E">
                  <wp:extent cx="2981325" cy="2028825"/>
                  <wp:effectExtent l="0" t="0" r="9525" b="9525"/>
                  <wp:docPr id="82" name="Image 8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image"/>
                          <pic:cNvPicPr>
                            <a:picLocks noChangeAspect="1" noChangeArrowheads="1"/>
                          </pic:cNvPicPr>
                        </pic:nvPicPr>
                        <pic:blipFill>
                          <a:blip r:embed="rId124">
                            <a:extLst>
                              <a:ext uri="{28A0092B-C50C-407E-A947-70E740481C1C}">
                                <a14:useLocalDpi xmlns:a14="http://schemas.microsoft.com/office/drawing/2010/main" val="0"/>
                              </a:ext>
                            </a:extLst>
                          </a:blip>
                          <a:srcRect l="13930" r="13930"/>
                          <a:stretch>
                            <a:fillRect/>
                          </a:stretch>
                        </pic:blipFill>
                        <pic:spPr bwMode="auto">
                          <a:xfrm>
                            <a:off x="0" y="0"/>
                            <a:ext cx="2981325" cy="2028825"/>
                          </a:xfrm>
                          <a:prstGeom prst="rect">
                            <a:avLst/>
                          </a:prstGeom>
                          <a:noFill/>
                          <a:ln>
                            <a:noFill/>
                          </a:ln>
                        </pic:spPr>
                      </pic:pic>
                    </a:graphicData>
                  </a:graphic>
                </wp:inline>
              </w:drawing>
            </w:r>
          </w:p>
          <w:p w14:paraId="7D513194" w14:textId="77777777" w:rsidR="00E01EEC" w:rsidRPr="0005192C" w:rsidRDefault="00E01EEC" w:rsidP="007A749A">
            <w:pPr>
              <w:pStyle w:val="Corpsdetexte21"/>
              <w:ind w:firstLine="0"/>
              <w:jc w:val="center"/>
              <w:rPr>
                <w:szCs w:val="24"/>
              </w:rPr>
            </w:pPr>
            <w:r w:rsidRPr="0005192C">
              <w:rPr>
                <w:szCs w:val="24"/>
              </w:rPr>
              <w:t>Second seuil : 2,6 (soit 35*2.6=91° &gt; 90°)</w:t>
            </w:r>
          </w:p>
        </w:tc>
      </w:tr>
    </w:tbl>
    <w:p w14:paraId="157123CF" w14:textId="77777777" w:rsidR="00E01EEC" w:rsidRPr="0005192C" w:rsidRDefault="00E01EEC" w:rsidP="00E01EEC">
      <w:pPr>
        <w:pStyle w:val="Corpsdetexte21"/>
        <w:jc w:val="both"/>
        <w:rPr>
          <w:szCs w:val="24"/>
        </w:rPr>
      </w:pPr>
    </w:p>
    <w:p w14:paraId="30778B2D" w14:textId="77777777" w:rsidR="00E01EEC" w:rsidRPr="0005192C" w:rsidRDefault="00E01EEC" w:rsidP="00E01EEC">
      <w:pPr>
        <w:pStyle w:val="Corpsdetexte21"/>
        <w:jc w:val="both"/>
        <w:rPr>
          <w:szCs w:val="24"/>
        </w:rPr>
      </w:pPr>
      <w:r w:rsidRPr="0005192C">
        <w:rPr>
          <w:szCs w:val="24"/>
        </w:rPr>
        <w:t>Les exemples ci-dessous montrent l’influence du seuil angulaire sur le sommet d’un cône, ce qui s’apparente au nez d’un avion.</w:t>
      </w:r>
    </w:p>
    <w:p w14:paraId="7523020E" w14:textId="77777777"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69"/>
        <w:gridCol w:w="5069"/>
      </w:tblGrid>
      <w:tr w:rsidR="00E01EEC" w:rsidRPr="0005192C" w14:paraId="4479D65C" w14:textId="77777777" w:rsidTr="007A749A">
        <w:tc>
          <w:tcPr>
            <w:tcW w:w="10138" w:type="dxa"/>
            <w:gridSpan w:val="2"/>
            <w:shd w:val="clear" w:color="auto" w:fill="auto"/>
            <w:vAlign w:val="center"/>
          </w:tcPr>
          <w:p w14:paraId="5B12C294" w14:textId="77777777" w:rsidR="00E01EEC" w:rsidRPr="0005192C" w:rsidRDefault="00A54E84" w:rsidP="007A749A">
            <w:pPr>
              <w:pStyle w:val="Corpsdetexte21"/>
              <w:ind w:firstLine="0"/>
              <w:jc w:val="center"/>
              <w:rPr>
                <w:szCs w:val="24"/>
              </w:rPr>
            </w:pPr>
            <w:r w:rsidRPr="0005192C">
              <w:rPr>
                <w:noProof/>
                <w:szCs w:val="24"/>
              </w:rPr>
              <w:drawing>
                <wp:inline distT="0" distB="0" distL="0" distR="0" wp14:anchorId="61ABEB01" wp14:editId="1B6360B4">
                  <wp:extent cx="3105150" cy="1524000"/>
                  <wp:effectExtent l="0" t="0" r="0" b="0"/>
                  <wp:docPr id="83" name="Image 8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image"/>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14:paraId="79BF8C64" w14:textId="77777777" w:rsidR="00E01EEC" w:rsidRPr="0005192C" w:rsidRDefault="00F934F4" w:rsidP="007A749A">
            <w:pPr>
              <w:pStyle w:val="Corpsdetexte21"/>
              <w:ind w:firstLine="0"/>
              <w:jc w:val="center"/>
              <w:rPr>
                <w:szCs w:val="24"/>
              </w:rPr>
            </w:pPr>
            <w:r>
              <w:rPr>
                <w:szCs w:val="24"/>
              </w:rPr>
              <w:t>Image facett</w:t>
            </w:r>
            <w:r w:rsidR="00E01EEC" w:rsidRPr="0005192C">
              <w:rPr>
                <w:szCs w:val="24"/>
              </w:rPr>
              <w:t>ée</w:t>
            </w:r>
          </w:p>
        </w:tc>
      </w:tr>
      <w:tr w:rsidR="00E01EEC" w:rsidRPr="0005192C" w14:paraId="4B49655D" w14:textId="77777777" w:rsidTr="007A749A">
        <w:tc>
          <w:tcPr>
            <w:tcW w:w="5069" w:type="dxa"/>
            <w:shd w:val="clear" w:color="auto" w:fill="auto"/>
            <w:vAlign w:val="center"/>
          </w:tcPr>
          <w:p w14:paraId="11214EFB" w14:textId="77777777" w:rsidR="00E01EEC" w:rsidRPr="0005192C" w:rsidRDefault="00A54E84" w:rsidP="007A749A">
            <w:pPr>
              <w:pStyle w:val="Corpsdetexte21"/>
              <w:ind w:firstLine="0"/>
              <w:jc w:val="center"/>
              <w:rPr>
                <w:szCs w:val="24"/>
              </w:rPr>
            </w:pPr>
            <w:r w:rsidRPr="0005192C">
              <w:rPr>
                <w:noProof/>
                <w:szCs w:val="24"/>
              </w:rPr>
              <w:drawing>
                <wp:inline distT="0" distB="0" distL="0" distR="0" wp14:anchorId="4E819CFA" wp14:editId="5D6FF684">
                  <wp:extent cx="3105150" cy="1524000"/>
                  <wp:effectExtent l="0" t="0" r="0" b="0"/>
                  <wp:docPr id="84" name="Image 8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image"/>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14:paraId="45DFB891" w14:textId="77777777" w:rsidR="00E01EEC" w:rsidRPr="0005192C" w:rsidRDefault="00E01EEC" w:rsidP="007A749A">
            <w:pPr>
              <w:pStyle w:val="Corpsdetexte21"/>
              <w:ind w:firstLine="0"/>
              <w:jc w:val="center"/>
              <w:rPr>
                <w:szCs w:val="24"/>
              </w:rPr>
            </w:pPr>
            <w:r w:rsidRPr="0005192C">
              <w:rPr>
                <w:szCs w:val="24"/>
              </w:rPr>
              <w:t>Lissage sans seuils</w:t>
            </w:r>
          </w:p>
        </w:tc>
        <w:tc>
          <w:tcPr>
            <w:tcW w:w="5069" w:type="dxa"/>
            <w:shd w:val="clear" w:color="auto" w:fill="auto"/>
            <w:vAlign w:val="center"/>
          </w:tcPr>
          <w:p w14:paraId="32B87429" w14:textId="77777777" w:rsidR="00E01EEC" w:rsidRPr="0005192C" w:rsidRDefault="00A54E84" w:rsidP="007A749A">
            <w:pPr>
              <w:pStyle w:val="Corpsdetexte21"/>
              <w:ind w:firstLine="0"/>
              <w:jc w:val="center"/>
              <w:rPr>
                <w:szCs w:val="24"/>
              </w:rPr>
            </w:pPr>
            <w:r w:rsidRPr="0005192C">
              <w:rPr>
                <w:noProof/>
                <w:szCs w:val="24"/>
              </w:rPr>
              <w:drawing>
                <wp:inline distT="0" distB="0" distL="0" distR="0" wp14:anchorId="2B50FBAC" wp14:editId="5CD3C788">
                  <wp:extent cx="3105150" cy="1524000"/>
                  <wp:effectExtent l="0" t="0" r="0" b="0"/>
                  <wp:docPr id="85" name="Image 8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image"/>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14:paraId="694D086E" w14:textId="77777777" w:rsidR="00E01EEC" w:rsidRPr="0005192C" w:rsidRDefault="00E01EEC" w:rsidP="007A749A">
            <w:pPr>
              <w:pStyle w:val="Corpsdetexte21"/>
              <w:ind w:firstLine="0"/>
              <w:jc w:val="center"/>
              <w:rPr>
                <w:szCs w:val="24"/>
              </w:rPr>
            </w:pPr>
            <w:r w:rsidRPr="0005192C">
              <w:rPr>
                <w:szCs w:val="24"/>
              </w:rPr>
              <w:t>Lissage sans seuils, normales affichées</w:t>
            </w:r>
          </w:p>
        </w:tc>
      </w:tr>
    </w:tbl>
    <w:p w14:paraId="59C26EDC" w14:textId="77777777" w:rsidR="00E01EEC" w:rsidRPr="0005192C" w:rsidRDefault="00E01EEC" w:rsidP="00E01EEC">
      <w:pPr>
        <w:pStyle w:val="Corpsdetexte21"/>
        <w:jc w:val="both"/>
        <w:rPr>
          <w:szCs w:val="24"/>
        </w:rPr>
      </w:pPr>
    </w:p>
    <w:p w14:paraId="1323D21B" w14:textId="77777777" w:rsidR="00E01EEC" w:rsidRPr="0005192C" w:rsidRDefault="00E01EEC" w:rsidP="00E01EEC">
      <w:pPr>
        <w:pStyle w:val="Corpsdetexte21"/>
        <w:jc w:val="both"/>
        <w:rPr>
          <w:szCs w:val="24"/>
        </w:rPr>
      </w:pPr>
      <w:r w:rsidRPr="0005192C">
        <w:rPr>
          <w:szCs w:val="24"/>
        </w:rPr>
        <w:t xml:space="preserve">L’image montrant le lissage de Gouraud sans seuil est très belle mais fausse. En effet, la partie inférieure du sommet du cône est de </w:t>
      </w:r>
      <w:r w:rsidR="000B6410" w:rsidRPr="0005192C">
        <w:rPr>
          <w:szCs w:val="24"/>
        </w:rPr>
        <w:t xml:space="preserve">la </w:t>
      </w:r>
      <w:r w:rsidRPr="0005192C">
        <w:rPr>
          <w:szCs w:val="24"/>
        </w:rPr>
        <w:t xml:space="preserve">même couleur que la partie supérieure alors que la source de lumière est en haut à droite, ce </w:t>
      </w:r>
      <w:r w:rsidR="00F934F4">
        <w:rPr>
          <w:szCs w:val="24"/>
        </w:rPr>
        <w:t>que montre bien l’image facett</w:t>
      </w:r>
      <w:r w:rsidRPr="0005192C">
        <w:rPr>
          <w:szCs w:val="24"/>
        </w:rPr>
        <w:t>ée. La normale au sommet est dans l’axe du cône ici</w:t>
      </w:r>
      <w:r w:rsidR="000B6410" w:rsidRPr="0005192C">
        <w:rPr>
          <w:szCs w:val="24"/>
        </w:rPr>
        <w:t xml:space="preserve"> (petit trait en bleu sur la droite)</w:t>
      </w:r>
      <w:r w:rsidRPr="0005192C">
        <w:rPr>
          <w:szCs w:val="24"/>
        </w:rPr>
        <w:t>.</w:t>
      </w:r>
    </w:p>
    <w:p w14:paraId="604003AA" w14:textId="77777777" w:rsidR="000B6410" w:rsidRPr="0005192C" w:rsidRDefault="000B6410" w:rsidP="00E01EEC">
      <w:pPr>
        <w:pStyle w:val="Corpsdetexte21"/>
        <w:jc w:val="both"/>
        <w:rPr>
          <w:szCs w:val="24"/>
        </w:rPr>
      </w:pPr>
    </w:p>
    <w:p w14:paraId="12D970E5" w14:textId="77777777" w:rsidR="00E01EEC" w:rsidRPr="0005192C" w:rsidRDefault="00E01EEC" w:rsidP="00E01EEC">
      <w:pPr>
        <w:pStyle w:val="Corpsdetexte21"/>
        <w:jc w:val="both"/>
        <w:rPr>
          <w:szCs w:val="24"/>
        </w:rPr>
      </w:pPr>
      <w:r w:rsidRPr="0005192C">
        <w:rPr>
          <w:szCs w:val="24"/>
        </w:rPr>
        <w:t>Si maintenant on applique le seuil de 35° on obtient les images ci-dessous. Le sommet du cône possède maintenant des normales multiples. Notons que l’aspect au vo</w:t>
      </w:r>
      <w:r w:rsidR="00F934F4">
        <w:rPr>
          <w:szCs w:val="24"/>
        </w:rPr>
        <w:t>isinage du sommet reste facett</w:t>
      </w:r>
      <w:r w:rsidRPr="0005192C">
        <w:rPr>
          <w:szCs w:val="24"/>
        </w:rPr>
        <w:t>é. Dans ce cas, c’est normal car les facettes sont triangulaires et au sommet, il n’y a pas de continuité possible des normales entre une facette et sa voisine.</w:t>
      </w:r>
    </w:p>
    <w:tbl>
      <w:tblPr>
        <w:tblW w:w="0" w:type="auto"/>
        <w:tblLook w:val="01E0" w:firstRow="1" w:lastRow="1" w:firstColumn="1" w:lastColumn="1" w:noHBand="0" w:noVBand="0"/>
      </w:tblPr>
      <w:tblGrid>
        <w:gridCol w:w="5069"/>
        <w:gridCol w:w="5069"/>
      </w:tblGrid>
      <w:tr w:rsidR="00E01EEC" w:rsidRPr="0005192C" w14:paraId="0977F4CB" w14:textId="77777777" w:rsidTr="007A749A">
        <w:tc>
          <w:tcPr>
            <w:tcW w:w="5031" w:type="dxa"/>
            <w:shd w:val="clear" w:color="auto" w:fill="auto"/>
            <w:vAlign w:val="center"/>
          </w:tcPr>
          <w:p w14:paraId="3ACCB664" w14:textId="77777777"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439A8246" wp14:editId="1984976A">
                  <wp:extent cx="3105150" cy="1524000"/>
                  <wp:effectExtent l="0" t="0" r="0" b="0"/>
                  <wp:docPr id="86" name="Image 8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image"/>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14:paraId="5A7DF2D1" w14:textId="77777777" w:rsidR="00E01EEC" w:rsidRPr="0005192C" w:rsidRDefault="00E01EEC" w:rsidP="007A749A">
            <w:pPr>
              <w:pStyle w:val="Corpsdetexte21"/>
              <w:ind w:firstLine="0"/>
              <w:jc w:val="center"/>
              <w:rPr>
                <w:szCs w:val="24"/>
              </w:rPr>
            </w:pPr>
            <w:r w:rsidRPr="0005192C">
              <w:rPr>
                <w:szCs w:val="24"/>
              </w:rPr>
              <w:t>Lissage avec seuil de 35°</w:t>
            </w:r>
          </w:p>
        </w:tc>
        <w:tc>
          <w:tcPr>
            <w:tcW w:w="5031" w:type="dxa"/>
            <w:shd w:val="clear" w:color="auto" w:fill="auto"/>
            <w:vAlign w:val="center"/>
          </w:tcPr>
          <w:p w14:paraId="2CD9299F" w14:textId="77777777" w:rsidR="00E01EEC" w:rsidRPr="0005192C" w:rsidRDefault="00A54E84" w:rsidP="007A749A">
            <w:pPr>
              <w:pStyle w:val="Corpsdetexte21"/>
              <w:ind w:firstLine="0"/>
              <w:jc w:val="center"/>
              <w:rPr>
                <w:szCs w:val="24"/>
              </w:rPr>
            </w:pPr>
            <w:r w:rsidRPr="0005192C">
              <w:rPr>
                <w:noProof/>
                <w:szCs w:val="24"/>
              </w:rPr>
              <w:drawing>
                <wp:inline distT="0" distB="0" distL="0" distR="0" wp14:anchorId="0EB18B23" wp14:editId="4C337815">
                  <wp:extent cx="3105150" cy="1524000"/>
                  <wp:effectExtent l="0" t="0" r="0" b="0"/>
                  <wp:docPr id="87" name="Image 8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image"/>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14:paraId="221E8F9B" w14:textId="77777777" w:rsidR="00E01EEC" w:rsidRPr="0005192C" w:rsidRDefault="00E01EEC" w:rsidP="007A749A">
            <w:pPr>
              <w:pStyle w:val="Corpsdetexte21"/>
              <w:ind w:firstLine="0"/>
              <w:jc w:val="center"/>
              <w:rPr>
                <w:szCs w:val="24"/>
              </w:rPr>
            </w:pPr>
            <w:r w:rsidRPr="0005192C">
              <w:rPr>
                <w:szCs w:val="24"/>
              </w:rPr>
              <w:t>Seuil de 35°, normales affichées</w:t>
            </w:r>
          </w:p>
        </w:tc>
      </w:tr>
    </w:tbl>
    <w:p w14:paraId="59F6CE29" w14:textId="77777777" w:rsidR="00E01EEC" w:rsidRPr="0005192C" w:rsidRDefault="00E01EEC" w:rsidP="00E01EEC">
      <w:pPr>
        <w:pStyle w:val="Corpsdetexte21"/>
        <w:jc w:val="both"/>
        <w:rPr>
          <w:szCs w:val="24"/>
        </w:rPr>
      </w:pPr>
    </w:p>
    <w:p w14:paraId="6C4FE07F" w14:textId="77777777" w:rsidR="00E01EEC" w:rsidRPr="0005192C" w:rsidRDefault="00E01EEC" w:rsidP="00E01EEC">
      <w:pPr>
        <w:pStyle w:val="Corpsdetexte21"/>
        <w:jc w:val="both"/>
        <w:rPr>
          <w:szCs w:val="24"/>
        </w:rPr>
      </w:pPr>
      <w:r w:rsidRPr="0005192C">
        <w:rPr>
          <w:szCs w:val="24"/>
        </w:rPr>
        <w:t xml:space="preserve">On peut alors se dire qu’un cône peut se générer à partir d’un cylindre dont on réduit à un point, par changement d’échelle, un des deux cercles générateurs. Dans ce cas, le sommet des triangles qui est confondu avec le sommet du cône, possède bien maintenant deux normales, et donc la continuité des normales entre deux facettes adjacentes est assurée. Néanmoins, visuellement, cela ne change rien dans OVNI, l’aspect est le même que ci-dessus à gauche : peut-être un problème dans OpenGL qui n’arrive pas à bien gérer ce cas un peu particulier d’un sommet de triangle à 2 normales, ce qui pour l’algorithme de Gouraud revient à avoir un seul pixel mais 2 couleurs différentes pour ce pixel ; on part effectivement d’un cylindre bien homogène, mais plus on diminue la surface de </w:t>
      </w:r>
      <w:r w:rsidR="000B6410" w:rsidRPr="0005192C">
        <w:rPr>
          <w:szCs w:val="24"/>
        </w:rPr>
        <w:t xml:space="preserve">ce qui deviendra </w:t>
      </w:r>
      <w:r w:rsidRPr="0005192C">
        <w:rPr>
          <w:szCs w:val="24"/>
        </w:rPr>
        <w:t xml:space="preserve">la pointe, plus celle-ci se </w:t>
      </w:r>
      <w:proofErr w:type="spellStart"/>
      <w:r w:rsidRPr="0005192C">
        <w:rPr>
          <w:szCs w:val="24"/>
        </w:rPr>
        <w:t>facettise</w:t>
      </w:r>
      <w:proofErr w:type="spellEnd"/>
      <w:r w:rsidRPr="0005192C">
        <w:rPr>
          <w:szCs w:val="24"/>
        </w:rPr>
        <w:t xml:space="preserve"> comme le montre la série d’images ci-dessous. </w:t>
      </w:r>
    </w:p>
    <w:p w14:paraId="4F644DAA" w14:textId="77777777"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69"/>
        <w:gridCol w:w="5069"/>
      </w:tblGrid>
      <w:tr w:rsidR="00E01EEC" w:rsidRPr="0005192C" w14:paraId="74811E17" w14:textId="77777777" w:rsidTr="007A749A">
        <w:tc>
          <w:tcPr>
            <w:tcW w:w="5031" w:type="dxa"/>
            <w:shd w:val="clear" w:color="auto" w:fill="auto"/>
            <w:vAlign w:val="center"/>
          </w:tcPr>
          <w:p w14:paraId="56045164" w14:textId="77777777" w:rsidR="00E01EEC" w:rsidRPr="0005192C" w:rsidRDefault="00A54E84" w:rsidP="007A749A">
            <w:pPr>
              <w:pStyle w:val="Corpsdetexte21"/>
              <w:ind w:firstLine="0"/>
              <w:jc w:val="center"/>
              <w:rPr>
                <w:szCs w:val="24"/>
              </w:rPr>
            </w:pPr>
            <w:r w:rsidRPr="0005192C">
              <w:rPr>
                <w:noProof/>
                <w:szCs w:val="24"/>
              </w:rPr>
              <w:drawing>
                <wp:inline distT="0" distB="0" distL="0" distR="0" wp14:anchorId="6D92AA92" wp14:editId="2EA6A74A">
                  <wp:extent cx="3105150" cy="1524000"/>
                  <wp:effectExtent l="0" t="0" r="0" b="0"/>
                  <wp:docPr id="88" name="Image 8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image"/>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14:paraId="7EB352F9" w14:textId="77777777" w:rsidR="00E01EEC" w:rsidRPr="0005192C" w:rsidRDefault="00E01EEC" w:rsidP="007A749A">
            <w:pPr>
              <w:pStyle w:val="Corpsdetexte21"/>
              <w:ind w:firstLine="0"/>
              <w:jc w:val="center"/>
              <w:rPr>
                <w:szCs w:val="24"/>
              </w:rPr>
            </w:pPr>
            <w:r w:rsidRPr="0005192C">
              <w:rPr>
                <w:szCs w:val="24"/>
              </w:rPr>
              <w:t>Cylindre généré à partir de 16 points / cercle</w:t>
            </w:r>
          </w:p>
        </w:tc>
        <w:tc>
          <w:tcPr>
            <w:tcW w:w="5031" w:type="dxa"/>
            <w:shd w:val="clear" w:color="auto" w:fill="auto"/>
            <w:vAlign w:val="center"/>
          </w:tcPr>
          <w:p w14:paraId="40831F01" w14:textId="77777777" w:rsidR="00E01EEC" w:rsidRPr="0005192C" w:rsidRDefault="00A54E84" w:rsidP="007A749A">
            <w:pPr>
              <w:pStyle w:val="Corpsdetexte21"/>
              <w:ind w:firstLine="0"/>
              <w:jc w:val="center"/>
              <w:rPr>
                <w:szCs w:val="24"/>
              </w:rPr>
            </w:pPr>
            <w:r w:rsidRPr="0005192C">
              <w:rPr>
                <w:noProof/>
                <w:szCs w:val="24"/>
              </w:rPr>
              <w:drawing>
                <wp:inline distT="0" distB="0" distL="0" distR="0" wp14:anchorId="4A6C8C49" wp14:editId="414EB485">
                  <wp:extent cx="3105150" cy="1524000"/>
                  <wp:effectExtent l="0" t="0" r="0" b="0"/>
                  <wp:docPr id="89" name="Image 8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image"/>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14:paraId="01494FA5" w14:textId="77777777" w:rsidR="00E01EEC" w:rsidRPr="0005192C" w:rsidRDefault="00E01EEC" w:rsidP="007A749A">
            <w:pPr>
              <w:pStyle w:val="Corpsdetexte21"/>
              <w:ind w:firstLine="0"/>
              <w:jc w:val="center"/>
              <w:rPr>
                <w:szCs w:val="24"/>
              </w:rPr>
            </w:pPr>
            <w:r w:rsidRPr="0005192C">
              <w:rPr>
                <w:szCs w:val="24"/>
              </w:rPr>
              <w:t>Diminution d’un cercle générateur : échelle 0.5</w:t>
            </w:r>
          </w:p>
        </w:tc>
      </w:tr>
      <w:tr w:rsidR="00E01EEC" w:rsidRPr="0005192C" w14:paraId="7B420164" w14:textId="77777777" w:rsidTr="007A749A">
        <w:tc>
          <w:tcPr>
            <w:tcW w:w="5031" w:type="dxa"/>
            <w:shd w:val="clear" w:color="auto" w:fill="auto"/>
            <w:vAlign w:val="center"/>
          </w:tcPr>
          <w:p w14:paraId="186C5E8E" w14:textId="77777777" w:rsidR="00E01EEC" w:rsidRPr="0005192C" w:rsidRDefault="00A54E84" w:rsidP="007A749A">
            <w:pPr>
              <w:pStyle w:val="Corpsdetexte21"/>
              <w:ind w:firstLine="0"/>
              <w:jc w:val="center"/>
              <w:rPr>
                <w:szCs w:val="24"/>
              </w:rPr>
            </w:pPr>
            <w:r w:rsidRPr="0005192C">
              <w:rPr>
                <w:noProof/>
                <w:szCs w:val="24"/>
              </w:rPr>
              <w:drawing>
                <wp:inline distT="0" distB="0" distL="0" distR="0" wp14:anchorId="037030A8" wp14:editId="02074473">
                  <wp:extent cx="3105150" cy="1524000"/>
                  <wp:effectExtent l="0" t="0" r="0" b="0"/>
                  <wp:docPr id="90" name="Image 9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image"/>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14:paraId="107438E4" w14:textId="77777777" w:rsidR="00E01EEC" w:rsidRPr="0005192C" w:rsidRDefault="00E01EEC" w:rsidP="007A749A">
            <w:pPr>
              <w:pStyle w:val="Corpsdetexte21"/>
              <w:ind w:firstLine="0"/>
              <w:jc w:val="center"/>
              <w:rPr>
                <w:szCs w:val="24"/>
              </w:rPr>
            </w:pPr>
            <w:r w:rsidRPr="0005192C">
              <w:rPr>
                <w:szCs w:val="24"/>
              </w:rPr>
              <w:t>Diminution du cercle générateur : échelle 0.25</w:t>
            </w:r>
          </w:p>
        </w:tc>
        <w:tc>
          <w:tcPr>
            <w:tcW w:w="5031" w:type="dxa"/>
            <w:shd w:val="clear" w:color="auto" w:fill="auto"/>
            <w:vAlign w:val="center"/>
          </w:tcPr>
          <w:p w14:paraId="55B74B5C" w14:textId="77777777" w:rsidR="00E01EEC" w:rsidRPr="0005192C" w:rsidRDefault="00A54E84" w:rsidP="007A749A">
            <w:pPr>
              <w:pStyle w:val="Corpsdetexte21"/>
              <w:ind w:firstLine="0"/>
              <w:jc w:val="center"/>
              <w:rPr>
                <w:szCs w:val="24"/>
              </w:rPr>
            </w:pPr>
            <w:r w:rsidRPr="0005192C">
              <w:rPr>
                <w:noProof/>
                <w:szCs w:val="24"/>
              </w:rPr>
              <w:drawing>
                <wp:inline distT="0" distB="0" distL="0" distR="0" wp14:anchorId="6BD991B8" wp14:editId="14B8248D">
                  <wp:extent cx="3105150" cy="1524000"/>
                  <wp:effectExtent l="0" t="0" r="0" b="0"/>
                  <wp:docPr id="91" name="Image 9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image"/>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14:paraId="73D2DBAA" w14:textId="77777777" w:rsidR="00E01EEC" w:rsidRPr="0005192C" w:rsidRDefault="00E01EEC" w:rsidP="007A749A">
            <w:pPr>
              <w:pStyle w:val="Corpsdetexte21"/>
              <w:ind w:firstLine="0"/>
              <w:jc w:val="center"/>
              <w:rPr>
                <w:szCs w:val="24"/>
              </w:rPr>
            </w:pPr>
            <w:r w:rsidRPr="0005192C">
              <w:rPr>
                <w:szCs w:val="24"/>
              </w:rPr>
              <w:t>Diminution du cercle générateur : échelle 0.0625</w:t>
            </w:r>
          </w:p>
        </w:tc>
      </w:tr>
    </w:tbl>
    <w:p w14:paraId="2E3C4441" w14:textId="77777777" w:rsidR="00E01EEC" w:rsidRPr="0005192C" w:rsidRDefault="00E01EEC" w:rsidP="00E01EEC">
      <w:pPr>
        <w:pStyle w:val="Corpsdetexte21"/>
        <w:jc w:val="both"/>
        <w:rPr>
          <w:szCs w:val="24"/>
        </w:rPr>
      </w:pPr>
    </w:p>
    <w:p w14:paraId="59132CE1" w14:textId="77777777" w:rsidR="006C5C87" w:rsidRPr="0005192C" w:rsidRDefault="00E01EEC" w:rsidP="00E01EEC">
      <w:pPr>
        <w:pStyle w:val="Corpsdetexte21"/>
        <w:jc w:val="both"/>
        <w:rPr>
          <w:szCs w:val="24"/>
        </w:rPr>
      </w:pPr>
      <w:r w:rsidRPr="0005192C">
        <w:rPr>
          <w:szCs w:val="24"/>
        </w:rPr>
        <w:t xml:space="preserve">Toutes les modifications ci-dessus peuvent se faire en temps quasi réel dans OVNI. Pour cela, OVNI repart systématiquement des normales aux sommets calculées comme indiqué précédemment. Quand le résultat est visuellement satisfaisant, il faut alors enregistrer ces normales modifiées dans la base de données afin qu’elles puissent être utilisées plus tard par </w:t>
      </w:r>
      <w:proofErr w:type="spellStart"/>
      <w:r w:rsidRPr="0005192C">
        <w:rPr>
          <w:szCs w:val="24"/>
        </w:rPr>
        <w:t>Crira</w:t>
      </w:r>
      <w:proofErr w:type="spellEnd"/>
      <w:r w:rsidRPr="0005192C">
        <w:rPr>
          <w:szCs w:val="24"/>
        </w:rPr>
        <w:t>. C’est la raison de la présence</w:t>
      </w:r>
      <w:r w:rsidR="00AF04F7" w:rsidRPr="0005192C">
        <w:rPr>
          <w:szCs w:val="24"/>
        </w:rPr>
        <w:t>, dans la fenêtre accessible via Menu/Préférences,</w:t>
      </w:r>
      <w:r w:rsidRPr="0005192C">
        <w:rPr>
          <w:szCs w:val="24"/>
        </w:rPr>
        <w:t xml:space="preserve"> de la case à cocher intitulée « Enregistrement dans la </w:t>
      </w:r>
      <w:proofErr w:type="spellStart"/>
      <w:r w:rsidRPr="0005192C">
        <w:rPr>
          <w:szCs w:val="24"/>
        </w:rPr>
        <w:t>Bdd</w:t>
      </w:r>
      <w:proofErr w:type="spellEnd"/>
      <w:r w:rsidRPr="0005192C">
        <w:rPr>
          <w:szCs w:val="24"/>
        </w:rPr>
        <w:t xml:space="preserve"> des normales </w:t>
      </w:r>
      <w:r w:rsidRPr="0005192C">
        <w:rPr>
          <w:szCs w:val="24"/>
        </w:rPr>
        <w:lastRenderedPageBreak/>
        <w:t>aux sommets seuillées », non cochée par défaut, afin de pouvoir tester la meilleure configuration pour chaque base de données.</w:t>
      </w:r>
    </w:p>
    <w:p w14:paraId="4FADA794" w14:textId="77777777" w:rsidR="007119F7" w:rsidRDefault="001F3C65" w:rsidP="007119F7">
      <w:pPr>
        <w:pStyle w:val="Annexe-Titreniveau1"/>
        <w:rPr>
          <w:sz w:val="24"/>
          <w:szCs w:val="24"/>
        </w:rPr>
      </w:pPr>
      <w:bookmarkStart w:id="156" w:name="_Toc166432002"/>
      <w:r>
        <w:rPr>
          <w:sz w:val="24"/>
          <w:szCs w:val="24"/>
        </w:rPr>
        <w:lastRenderedPageBreak/>
        <w:t>Création d’un nouveau panneau sous wxSmith</w:t>
      </w:r>
      <w:bookmarkEnd w:id="156"/>
    </w:p>
    <w:p w14:paraId="5402AB8F" w14:textId="77777777" w:rsidR="001F3C65" w:rsidRDefault="001F3C65" w:rsidP="001F3C65">
      <w:pPr>
        <w:pStyle w:val="Corpsdetexte"/>
      </w:pPr>
    </w:p>
    <w:p w14:paraId="057C8224" w14:textId="77777777" w:rsidR="001F3C65" w:rsidRPr="001F3C65" w:rsidRDefault="001F3C65" w:rsidP="001F3C65">
      <w:pPr>
        <w:pStyle w:val="Corpsdetexte"/>
        <w:jc w:val="both"/>
        <w:rPr>
          <w:sz w:val="24"/>
          <w:szCs w:val="24"/>
        </w:rPr>
      </w:pPr>
      <w:r w:rsidRPr="001F3C65">
        <w:rPr>
          <w:sz w:val="24"/>
          <w:szCs w:val="24"/>
        </w:rPr>
        <w:t>On décrit ci-dessous les étapes pour créer, via wxSmith dans Code::Blocks, un nouveau panneau accessible via un menu. En l’occurrence, il s’agit du menu « Zoom Spécifique » qui est pris comme exemple. Le style des étapes à suivre est volontairement télégraphique.</w:t>
      </w:r>
    </w:p>
    <w:p w14:paraId="149955DB" w14:textId="77777777" w:rsidR="001F3C65" w:rsidRPr="001F3C65" w:rsidRDefault="001F3C65" w:rsidP="001F3C65">
      <w:pPr>
        <w:pStyle w:val="Corpsdetexte"/>
        <w:jc w:val="both"/>
        <w:rPr>
          <w:sz w:val="24"/>
          <w:szCs w:val="24"/>
        </w:rPr>
      </w:pPr>
    </w:p>
    <w:p w14:paraId="597F5D91" w14:textId="77777777" w:rsidR="001F3C65" w:rsidRPr="001F3C65" w:rsidRDefault="001F3C65" w:rsidP="001F3C65">
      <w:pPr>
        <w:pStyle w:val="Corpsdetexte"/>
        <w:jc w:val="both"/>
        <w:rPr>
          <w:sz w:val="24"/>
          <w:szCs w:val="24"/>
        </w:rPr>
      </w:pPr>
      <w:r w:rsidRPr="001F3C65">
        <w:rPr>
          <w:sz w:val="24"/>
          <w:szCs w:val="24"/>
        </w:rPr>
        <w:t>Menu</w:t>
      </w:r>
      <w:r w:rsidR="007B4435">
        <w:rPr>
          <w:sz w:val="24"/>
          <w:szCs w:val="24"/>
        </w:rPr>
        <w:t xml:space="preserve"> C::B</w:t>
      </w:r>
      <w:r w:rsidRPr="001F3C65">
        <w:rPr>
          <w:sz w:val="24"/>
          <w:szCs w:val="24"/>
        </w:rPr>
        <w:t xml:space="preserve"> </w:t>
      </w:r>
      <w:proofErr w:type="spellStart"/>
      <w:r w:rsidRPr="001F3C65">
        <w:rPr>
          <w:sz w:val="24"/>
          <w:szCs w:val="24"/>
        </w:rPr>
        <w:t>wxSmith</w:t>
      </w:r>
      <w:proofErr w:type="spellEnd"/>
      <w:r w:rsidRPr="001F3C65">
        <w:rPr>
          <w:sz w:val="24"/>
          <w:szCs w:val="24"/>
        </w:rPr>
        <w:t xml:space="preserve">, Ajouter </w:t>
      </w:r>
      <w:proofErr w:type="spellStart"/>
      <w:r w:rsidRPr="001F3C65">
        <w:rPr>
          <w:sz w:val="24"/>
          <w:szCs w:val="24"/>
        </w:rPr>
        <w:t>wxDialog</w:t>
      </w:r>
      <w:proofErr w:type="spellEnd"/>
    </w:p>
    <w:p w14:paraId="0635678F" w14:textId="77777777" w:rsidR="001F3C65" w:rsidRPr="001F3C65" w:rsidRDefault="001F3C65" w:rsidP="001F3C65">
      <w:pPr>
        <w:pStyle w:val="Corpsdetexte"/>
        <w:jc w:val="both"/>
        <w:rPr>
          <w:sz w:val="24"/>
          <w:szCs w:val="24"/>
        </w:rPr>
      </w:pPr>
      <w:r w:rsidRPr="001F3C65">
        <w:rPr>
          <w:sz w:val="24"/>
          <w:szCs w:val="24"/>
        </w:rPr>
        <w:t xml:space="preserve">Remplir le nom de la classe : par exemple </w:t>
      </w:r>
      <w:proofErr w:type="spellStart"/>
      <w:r w:rsidRPr="001F3C65">
        <w:rPr>
          <w:sz w:val="24"/>
          <w:szCs w:val="24"/>
        </w:rPr>
        <w:t>ZoomSpecifique</w:t>
      </w:r>
      <w:proofErr w:type="spellEnd"/>
    </w:p>
    <w:p w14:paraId="49D2914C" w14:textId="77777777" w:rsidR="001F3C65" w:rsidRPr="001F3C65" w:rsidRDefault="001F3C65" w:rsidP="001F3C65">
      <w:pPr>
        <w:pStyle w:val="Corpsdetexte"/>
        <w:jc w:val="both"/>
        <w:rPr>
          <w:sz w:val="24"/>
          <w:szCs w:val="24"/>
        </w:rPr>
      </w:pPr>
      <w:r w:rsidRPr="001F3C65">
        <w:rPr>
          <w:sz w:val="24"/>
          <w:szCs w:val="24"/>
        </w:rPr>
        <w:t>Fichier d’entête et source seront créés dans le sous répertoire src avec le même nom</w:t>
      </w:r>
    </w:p>
    <w:p w14:paraId="2E1CDADD" w14:textId="77777777" w:rsidR="001F3C65" w:rsidRPr="001F3C65" w:rsidRDefault="001F3C65" w:rsidP="001F3C65">
      <w:pPr>
        <w:pStyle w:val="Corpsdetexte"/>
        <w:jc w:val="both"/>
        <w:rPr>
          <w:sz w:val="24"/>
          <w:szCs w:val="24"/>
        </w:rPr>
      </w:pPr>
      <w:r w:rsidRPr="001F3C65">
        <w:rPr>
          <w:sz w:val="24"/>
          <w:szCs w:val="24"/>
        </w:rPr>
        <w:t>Accepter l’intégration dans les sous-projets (</w:t>
      </w:r>
      <w:proofErr w:type="spellStart"/>
      <w:r w:rsidRPr="001F3C65">
        <w:rPr>
          <w:sz w:val="24"/>
          <w:szCs w:val="24"/>
        </w:rPr>
        <w:t>debug</w:t>
      </w:r>
      <w:proofErr w:type="spellEnd"/>
      <w:r w:rsidRPr="001F3C65">
        <w:rPr>
          <w:sz w:val="24"/>
          <w:szCs w:val="24"/>
        </w:rPr>
        <w:t>, release, …)</w:t>
      </w:r>
    </w:p>
    <w:p w14:paraId="24052A5A" w14:textId="77777777" w:rsidR="001F3C65" w:rsidRPr="001F3C65" w:rsidRDefault="001F3C65" w:rsidP="001F3C65">
      <w:pPr>
        <w:pStyle w:val="Corpsdetexte"/>
        <w:jc w:val="both"/>
        <w:rPr>
          <w:sz w:val="24"/>
          <w:szCs w:val="24"/>
        </w:rPr>
      </w:pPr>
      <w:r w:rsidRPr="001F3C65">
        <w:rPr>
          <w:sz w:val="24"/>
          <w:szCs w:val="24"/>
        </w:rPr>
        <w:t>Fichier .wxs affiché en mode wxSmith</w:t>
      </w:r>
    </w:p>
    <w:p w14:paraId="75367EE8" w14:textId="77777777" w:rsidR="001F3C65" w:rsidRPr="001F3C65" w:rsidRDefault="001F3C65" w:rsidP="001F3C65">
      <w:pPr>
        <w:pStyle w:val="Corpsdetexte"/>
        <w:jc w:val="both"/>
        <w:rPr>
          <w:sz w:val="24"/>
          <w:szCs w:val="24"/>
        </w:rPr>
      </w:pPr>
      <w:r w:rsidRPr="001F3C65">
        <w:rPr>
          <w:sz w:val="24"/>
          <w:szCs w:val="24"/>
        </w:rPr>
        <w:t>Lui donner un titre puis …</w:t>
      </w:r>
    </w:p>
    <w:p w14:paraId="46AF7DAC" w14:textId="77777777" w:rsidR="001F3C65" w:rsidRPr="001F3C65" w:rsidRDefault="001F3C65" w:rsidP="001F3C65">
      <w:pPr>
        <w:pStyle w:val="Corpsdetexte"/>
        <w:jc w:val="both"/>
        <w:rPr>
          <w:sz w:val="24"/>
          <w:szCs w:val="24"/>
        </w:rPr>
      </w:pPr>
      <w:r w:rsidRPr="001F3C65">
        <w:rPr>
          <w:sz w:val="24"/>
          <w:szCs w:val="24"/>
        </w:rPr>
        <w:t>Entrer les différents éléments graphiques, zones de texte, cases à cocher, …</w:t>
      </w:r>
    </w:p>
    <w:p w14:paraId="5574FED5" w14:textId="77777777" w:rsidR="001F3C65" w:rsidRPr="001F3C65" w:rsidRDefault="001F3C65" w:rsidP="001F3C65">
      <w:pPr>
        <w:pStyle w:val="Corpsdetexte"/>
        <w:jc w:val="both"/>
        <w:rPr>
          <w:sz w:val="24"/>
          <w:szCs w:val="24"/>
        </w:rPr>
      </w:pPr>
      <w:r w:rsidRPr="001F3C65">
        <w:rPr>
          <w:sz w:val="24"/>
          <w:szCs w:val="24"/>
        </w:rPr>
        <w:t>Il est préférable de les entrer dans l’ordre, du haut vers le bas, pour faciliter la lecture directe du fichier wxs (en fait un format xml), mais cela n’a pas d’importance.</w:t>
      </w:r>
    </w:p>
    <w:p w14:paraId="046118EF" w14:textId="77777777" w:rsidR="001F3C65" w:rsidRPr="001F3C65" w:rsidRDefault="001F3C65" w:rsidP="001F3C65">
      <w:pPr>
        <w:pStyle w:val="Corpsdetexte"/>
        <w:jc w:val="both"/>
        <w:rPr>
          <w:sz w:val="24"/>
          <w:szCs w:val="24"/>
        </w:rPr>
      </w:pPr>
      <w:r w:rsidRPr="001F3C65">
        <w:rPr>
          <w:sz w:val="24"/>
          <w:szCs w:val="24"/>
        </w:rPr>
        <w:t xml:space="preserve">Créer dans </w:t>
      </w:r>
      <w:proofErr w:type="spellStart"/>
      <w:r w:rsidRPr="001F3C65">
        <w:rPr>
          <w:sz w:val="24"/>
          <w:szCs w:val="24"/>
        </w:rPr>
        <w:t>wxFrame</w:t>
      </w:r>
      <w:proofErr w:type="spellEnd"/>
      <w:r w:rsidRPr="001F3C65">
        <w:rPr>
          <w:sz w:val="24"/>
          <w:szCs w:val="24"/>
        </w:rPr>
        <w:t xml:space="preserve">, Outils le sous menu Zoom Spécifique, donner un nom à la variable, par exemple ici : </w:t>
      </w:r>
      <w:proofErr w:type="spellStart"/>
      <w:r w:rsidRPr="001F3C65">
        <w:rPr>
          <w:sz w:val="24"/>
          <w:szCs w:val="24"/>
        </w:rPr>
        <w:t>Menu_ZoomSpecifique</w:t>
      </w:r>
      <w:proofErr w:type="spellEnd"/>
      <w:r w:rsidRPr="001F3C65">
        <w:rPr>
          <w:sz w:val="24"/>
          <w:szCs w:val="24"/>
        </w:rPr>
        <w:t xml:space="preserve"> (on peut </w:t>
      </w:r>
      <w:r w:rsidR="007B4435" w:rsidRPr="001F3C65">
        <w:rPr>
          <w:sz w:val="24"/>
          <w:szCs w:val="24"/>
        </w:rPr>
        <w:t>garder</w:t>
      </w:r>
      <w:r w:rsidRPr="001F3C65">
        <w:rPr>
          <w:sz w:val="24"/>
          <w:szCs w:val="24"/>
        </w:rPr>
        <w:t xml:space="preserve"> le nom donné par défaut, mais ce sera moins parlant).</w:t>
      </w:r>
    </w:p>
    <w:p w14:paraId="1C063D5A" w14:textId="77777777" w:rsidR="001F3C65" w:rsidRPr="001F3C65" w:rsidRDefault="001F3C65" w:rsidP="001F3C65">
      <w:pPr>
        <w:pStyle w:val="Corpsdetexte"/>
        <w:jc w:val="both"/>
        <w:rPr>
          <w:sz w:val="24"/>
          <w:szCs w:val="24"/>
        </w:rPr>
      </w:pPr>
      <w:r w:rsidRPr="001F3C65">
        <w:rPr>
          <w:sz w:val="24"/>
          <w:szCs w:val="24"/>
        </w:rPr>
        <w:t xml:space="preserve">Ajouter dans { } un EVT_MENU, ajouter un gestionnaire et accepter la proposition de nom (ou la changer). </w:t>
      </w:r>
      <w:r w:rsidRPr="007B4435">
        <w:rPr>
          <w:b/>
          <w:i/>
          <w:sz w:val="24"/>
          <w:szCs w:val="24"/>
        </w:rPr>
        <w:t>Note</w:t>
      </w:r>
      <w:r w:rsidR="007B4435">
        <w:rPr>
          <w:sz w:val="24"/>
          <w:szCs w:val="24"/>
        </w:rPr>
        <w:t> :</w:t>
      </w:r>
      <w:r w:rsidRPr="001F3C65">
        <w:rPr>
          <w:sz w:val="24"/>
          <w:szCs w:val="24"/>
        </w:rPr>
        <w:t xml:space="preserve"> bug C::B car il faut le faire 2 fois pour que ça marche (mais la seconde fois le nom change un peu, alors refuser le nom et choisir le bon ) ! </w:t>
      </w:r>
    </w:p>
    <w:p w14:paraId="366C65D6" w14:textId="77777777" w:rsidR="001F3C65" w:rsidRPr="001F3C65" w:rsidRDefault="001F3C65" w:rsidP="001F3C65">
      <w:pPr>
        <w:pStyle w:val="Corpsdetexte"/>
        <w:jc w:val="both"/>
        <w:rPr>
          <w:sz w:val="24"/>
          <w:szCs w:val="24"/>
        </w:rPr>
      </w:pPr>
      <w:r w:rsidRPr="001F3C65">
        <w:rPr>
          <w:sz w:val="24"/>
          <w:szCs w:val="24"/>
        </w:rPr>
        <w:t>Dans OvniMain.cpp est créé :</w:t>
      </w:r>
    </w:p>
    <w:p w14:paraId="778B88CC" w14:textId="77777777" w:rsidR="001F3C65" w:rsidRPr="00712C1E" w:rsidRDefault="001F3C65" w:rsidP="001F3C65">
      <w:pPr>
        <w:pStyle w:val="Corpsdetexte"/>
        <w:jc w:val="both"/>
        <w:rPr>
          <w:rFonts w:ascii="Courier New" w:hAnsi="Courier New" w:cs="Courier New"/>
          <w:sz w:val="24"/>
          <w:szCs w:val="24"/>
          <w:lang w:val="en-US"/>
        </w:rPr>
      </w:pPr>
      <w:r w:rsidRPr="00712C1E">
        <w:rPr>
          <w:rFonts w:ascii="Courier New" w:hAnsi="Courier New" w:cs="Courier New"/>
          <w:sz w:val="24"/>
          <w:szCs w:val="24"/>
          <w:lang w:val="en-US"/>
        </w:rPr>
        <w:t xml:space="preserve">void </w:t>
      </w:r>
      <w:proofErr w:type="spellStart"/>
      <w:r w:rsidRPr="00712C1E">
        <w:rPr>
          <w:rFonts w:ascii="Courier New" w:hAnsi="Courier New" w:cs="Courier New"/>
          <w:sz w:val="24"/>
          <w:szCs w:val="24"/>
          <w:lang w:val="en-US"/>
        </w:rPr>
        <w:t>OvniFrame</w:t>
      </w:r>
      <w:proofErr w:type="spellEnd"/>
      <w:r w:rsidRPr="00712C1E">
        <w:rPr>
          <w:rFonts w:ascii="Courier New" w:hAnsi="Courier New" w:cs="Courier New"/>
          <w:sz w:val="24"/>
          <w:szCs w:val="24"/>
          <w:lang w:val="en-US"/>
        </w:rPr>
        <w:t>::</w:t>
      </w:r>
      <w:proofErr w:type="spellStart"/>
      <w:r w:rsidRPr="00712C1E">
        <w:rPr>
          <w:rFonts w:ascii="Courier New" w:hAnsi="Courier New" w:cs="Courier New"/>
          <w:sz w:val="24"/>
          <w:szCs w:val="24"/>
          <w:lang w:val="en-US"/>
        </w:rPr>
        <w:t>OnMenu_ZoomSpecifiqueSelected</w:t>
      </w:r>
      <w:proofErr w:type="spellEnd"/>
      <w:r w:rsidRPr="00712C1E">
        <w:rPr>
          <w:rFonts w:ascii="Courier New" w:hAnsi="Courier New" w:cs="Courier New"/>
          <w:sz w:val="24"/>
          <w:szCs w:val="24"/>
          <w:lang w:val="en-US"/>
        </w:rPr>
        <w:t>(</w:t>
      </w:r>
      <w:proofErr w:type="spellStart"/>
      <w:r w:rsidRPr="00712C1E">
        <w:rPr>
          <w:rFonts w:ascii="Courier New" w:hAnsi="Courier New" w:cs="Courier New"/>
          <w:sz w:val="24"/>
          <w:szCs w:val="24"/>
          <w:lang w:val="en-US"/>
        </w:rPr>
        <w:t>wxCommandEvent</w:t>
      </w:r>
      <w:proofErr w:type="spellEnd"/>
      <w:r w:rsidRPr="00712C1E">
        <w:rPr>
          <w:rFonts w:ascii="Courier New" w:hAnsi="Courier New" w:cs="Courier New"/>
          <w:sz w:val="24"/>
          <w:szCs w:val="24"/>
          <w:lang w:val="en-US"/>
        </w:rPr>
        <w:t>&amp; event)</w:t>
      </w:r>
    </w:p>
    <w:p w14:paraId="3F0BF3F1" w14:textId="77777777" w:rsidR="001F3C65" w:rsidRPr="001F3C65" w:rsidRDefault="001F3C65" w:rsidP="001F3C65">
      <w:pPr>
        <w:pStyle w:val="Corpsdetexte"/>
        <w:jc w:val="both"/>
        <w:rPr>
          <w:sz w:val="24"/>
          <w:szCs w:val="24"/>
        </w:rPr>
      </w:pPr>
      <w:r w:rsidRPr="001F3C65">
        <w:rPr>
          <w:sz w:val="24"/>
          <w:szCs w:val="24"/>
        </w:rPr>
        <w:t>Ne pas hésiter à enregistrer les wxs modifiés et/ou .</w:t>
      </w:r>
      <w:proofErr w:type="spellStart"/>
      <w:r w:rsidRPr="001F3C65">
        <w:rPr>
          <w:sz w:val="24"/>
          <w:szCs w:val="24"/>
        </w:rPr>
        <w:t>cpp</w:t>
      </w:r>
      <w:proofErr w:type="spellEnd"/>
      <w:r w:rsidRPr="001F3C65">
        <w:rPr>
          <w:sz w:val="24"/>
          <w:szCs w:val="24"/>
        </w:rPr>
        <w:t>, .h car, en tous cas pour les wxs, l’enregistrement ne semble pas toujours fait automatiquement.</w:t>
      </w:r>
    </w:p>
    <w:p w14:paraId="489A4BE0" w14:textId="77777777" w:rsidR="001F3C65" w:rsidRPr="001F3C65" w:rsidRDefault="001F3C65" w:rsidP="001F3C65">
      <w:pPr>
        <w:pStyle w:val="Corpsdetexte"/>
        <w:jc w:val="both"/>
        <w:rPr>
          <w:sz w:val="24"/>
          <w:szCs w:val="24"/>
        </w:rPr>
      </w:pPr>
      <w:r w:rsidRPr="001F3C65">
        <w:rPr>
          <w:sz w:val="24"/>
          <w:szCs w:val="24"/>
        </w:rPr>
        <w:t>Il faut remplir cette routine par au moins un show() afin d’afficher la boite de dialogue.</w:t>
      </w:r>
    </w:p>
    <w:p w14:paraId="625DBCB8" w14:textId="77777777" w:rsidR="001F3C65" w:rsidRPr="001F3C65" w:rsidRDefault="001F3C65" w:rsidP="001F3C65">
      <w:pPr>
        <w:pStyle w:val="Corpsdetexte"/>
        <w:jc w:val="both"/>
        <w:rPr>
          <w:sz w:val="24"/>
          <w:szCs w:val="24"/>
        </w:rPr>
      </w:pPr>
      <w:r w:rsidRPr="001F3C65">
        <w:rPr>
          <w:sz w:val="24"/>
          <w:szCs w:val="24"/>
        </w:rPr>
        <w:t xml:space="preserve">Ici, par exemple on va mettre : </w:t>
      </w:r>
      <w:proofErr w:type="spellStart"/>
      <w:r w:rsidRPr="007B4435">
        <w:rPr>
          <w:rFonts w:ascii="Courier New" w:hAnsi="Courier New" w:cs="Courier New"/>
          <w:sz w:val="24"/>
          <w:szCs w:val="24"/>
        </w:rPr>
        <w:t>ZoomSpecifique_Panel</w:t>
      </w:r>
      <w:proofErr w:type="spellEnd"/>
      <w:r w:rsidRPr="007B4435">
        <w:rPr>
          <w:rFonts w:ascii="Courier New" w:hAnsi="Courier New" w:cs="Courier New"/>
          <w:sz w:val="24"/>
          <w:szCs w:val="24"/>
        </w:rPr>
        <w:t>-&gt;Show();</w:t>
      </w:r>
    </w:p>
    <w:p w14:paraId="411DD1B6" w14:textId="77777777" w:rsidR="001F3C65" w:rsidRPr="001F3C65" w:rsidRDefault="001F3C65" w:rsidP="001F3C65">
      <w:pPr>
        <w:pStyle w:val="Corpsdetexte"/>
        <w:jc w:val="both"/>
        <w:rPr>
          <w:sz w:val="24"/>
          <w:szCs w:val="24"/>
        </w:rPr>
      </w:pPr>
      <w:r w:rsidRPr="001F3C65">
        <w:rPr>
          <w:sz w:val="24"/>
          <w:szCs w:val="24"/>
        </w:rPr>
        <w:t xml:space="preserve">Dans </w:t>
      </w:r>
      <w:proofErr w:type="spellStart"/>
      <w:r w:rsidRPr="001F3C65">
        <w:rPr>
          <w:sz w:val="24"/>
          <w:szCs w:val="24"/>
        </w:rPr>
        <w:t>OvniMain.h</w:t>
      </w:r>
      <w:proofErr w:type="spellEnd"/>
      <w:r w:rsidRPr="001F3C65">
        <w:rPr>
          <w:sz w:val="24"/>
          <w:szCs w:val="24"/>
        </w:rPr>
        <w:t xml:space="preserve">, ajouter en haut un </w:t>
      </w:r>
      <w:r w:rsidRPr="007B4435">
        <w:rPr>
          <w:rFonts w:ascii="Courier New" w:hAnsi="Courier New" w:cs="Courier New"/>
          <w:sz w:val="24"/>
          <w:szCs w:val="24"/>
        </w:rPr>
        <w:t>#include ”</w:t>
      </w:r>
      <w:proofErr w:type="spellStart"/>
      <w:r w:rsidRPr="007B4435">
        <w:rPr>
          <w:rFonts w:ascii="Courier New" w:hAnsi="Courier New" w:cs="Courier New"/>
          <w:sz w:val="24"/>
          <w:szCs w:val="24"/>
        </w:rPr>
        <w:t>ZoomSpecifique.h</w:t>
      </w:r>
      <w:proofErr w:type="spellEnd"/>
      <w:r w:rsidRPr="007B4435">
        <w:rPr>
          <w:rFonts w:ascii="Courier New" w:hAnsi="Courier New" w:cs="Courier New"/>
          <w:sz w:val="24"/>
          <w:szCs w:val="24"/>
        </w:rPr>
        <w:t>”</w:t>
      </w:r>
      <w:r w:rsidRPr="001F3C65">
        <w:rPr>
          <w:sz w:val="24"/>
          <w:szCs w:val="24"/>
        </w:rPr>
        <w:t xml:space="preserve"> et ajouter un peu plus bas :</w:t>
      </w:r>
    </w:p>
    <w:p w14:paraId="3002F80D" w14:textId="77777777" w:rsidR="001F3C65" w:rsidRPr="001F3C65" w:rsidRDefault="007B4435" w:rsidP="001F3C65">
      <w:pPr>
        <w:pStyle w:val="Corpsdetexte"/>
        <w:jc w:val="both"/>
        <w:rPr>
          <w:rFonts w:ascii="Courier New" w:hAnsi="Courier New" w:cs="Courier New"/>
          <w:sz w:val="24"/>
          <w:szCs w:val="24"/>
        </w:rPr>
      </w:pPr>
      <w:proofErr w:type="spellStart"/>
      <w:r>
        <w:rPr>
          <w:rFonts w:ascii="Courier New" w:hAnsi="Courier New" w:cs="Courier New"/>
          <w:sz w:val="24"/>
          <w:szCs w:val="24"/>
        </w:rPr>
        <w:t>ZoomSpecifique</w:t>
      </w:r>
      <w:proofErr w:type="spellEnd"/>
      <w:r>
        <w:rPr>
          <w:rFonts w:ascii="Courier New" w:hAnsi="Courier New" w:cs="Courier New"/>
          <w:sz w:val="24"/>
          <w:szCs w:val="24"/>
        </w:rPr>
        <w:t xml:space="preserve">*  </w:t>
      </w:r>
      <w:proofErr w:type="spellStart"/>
      <w:r w:rsidR="001F3C65" w:rsidRPr="001F3C65">
        <w:rPr>
          <w:rFonts w:ascii="Courier New" w:hAnsi="Courier New" w:cs="Courier New"/>
          <w:sz w:val="24"/>
          <w:szCs w:val="24"/>
        </w:rPr>
        <w:t>ZoomSpecifique_Panel</w:t>
      </w:r>
      <w:proofErr w:type="spellEnd"/>
      <w:r w:rsidR="001F3C65" w:rsidRPr="001F3C65">
        <w:rPr>
          <w:rFonts w:ascii="Courier New" w:hAnsi="Courier New" w:cs="Courier New"/>
          <w:sz w:val="24"/>
          <w:szCs w:val="24"/>
        </w:rPr>
        <w:t>;</w:t>
      </w:r>
    </w:p>
    <w:p w14:paraId="7CF2E8C1" w14:textId="77777777" w:rsidR="001F3C65" w:rsidRPr="001F3C65" w:rsidRDefault="001F3C65" w:rsidP="001F3C65">
      <w:pPr>
        <w:pStyle w:val="Corpsdetexte"/>
        <w:jc w:val="both"/>
        <w:rPr>
          <w:sz w:val="24"/>
          <w:szCs w:val="24"/>
        </w:rPr>
      </w:pPr>
      <w:r w:rsidRPr="001F3C65">
        <w:rPr>
          <w:sz w:val="24"/>
          <w:szCs w:val="24"/>
        </w:rPr>
        <w:t>Avec les autres déclarations du même type.</w:t>
      </w:r>
    </w:p>
    <w:p w14:paraId="0DD832BF" w14:textId="77777777" w:rsidR="001F3C65" w:rsidRPr="001F3C65" w:rsidRDefault="001F3C65" w:rsidP="001F3C65">
      <w:pPr>
        <w:pStyle w:val="Corpsdetexte"/>
        <w:jc w:val="both"/>
        <w:rPr>
          <w:sz w:val="24"/>
          <w:szCs w:val="24"/>
        </w:rPr>
      </w:pPr>
      <w:r w:rsidRPr="001F3C65">
        <w:rPr>
          <w:sz w:val="24"/>
          <w:szCs w:val="24"/>
        </w:rPr>
        <w:t xml:space="preserve">Dans </w:t>
      </w:r>
      <w:proofErr w:type="spellStart"/>
      <w:r w:rsidRPr="001F3C65">
        <w:rPr>
          <w:sz w:val="24"/>
          <w:szCs w:val="24"/>
        </w:rPr>
        <w:t>ZoomSpecifique.h</w:t>
      </w:r>
      <w:proofErr w:type="spellEnd"/>
      <w:r w:rsidRPr="001F3C65">
        <w:rPr>
          <w:sz w:val="24"/>
          <w:szCs w:val="24"/>
        </w:rPr>
        <w:t xml:space="preserve">, ajouter </w:t>
      </w:r>
      <w:r w:rsidRPr="007B4435">
        <w:rPr>
          <w:rFonts w:ascii="Courier New" w:hAnsi="Courier New" w:cs="Courier New"/>
          <w:sz w:val="24"/>
          <w:szCs w:val="24"/>
        </w:rPr>
        <w:t>#include ”</w:t>
      </w:r>
      <w:proofErr w:type="spellStart"/>
      <w:r w:rsidRPr="007B4435">
        <w:rPr>
          <w:rFonts w:ascii="Courier New" w:hAnsi="Courier New" w:cs="Courier New"/>
          <w:sz w:val="24"/>
          <w:szCs w:val="24"/>
        </w:rPr>
        <w:t>OvniMain.h</w:t>
      </w:r>
      <w:proofErr w:type="spellEnd"/>
      <w:r w:rsidRPr="007B4435">
        <w:rPr>
          <w:rFonts w:ascii="Courier New" w:hAnsi="Courier New" w:cs="Courier New"/>
          <w:sz w:val="24"/>
          <w:szCs w:val="24"/>
        </w:rPr>
        <w:t>”</w:t>
      </w:r>
      <w:r w:rsidRPr="001F3C65">
        <w:rPr>
          <w:sz w:val="24"/>
          <w:szCs w:val="24"/>
        </w:rPr>
        <w:t xml:space="preserve"> après les headers introduits par wxSmith et avant la déclaration de classe.</w:t>
      </w:r>
    </w:p>
    <w:p w14:paraId="3A1F7BF7" w14:textId="77777777" w:rsidR="001F3C65" w:rsidRPr="001F3C65" w:rsidRDefault="001F3C65" w:rsidP="001F3C65">
      <w:pPr>
        <w:pStyle w:val="Corpsdetexte"/>
        <w:jc w:val="both"/>
        <w:rPr>
          <w:sz w:val="24"/>
          <w:szCs w:val="24"/>
        </w:rPr>
      </w:pPr>
      <w:r w:rsidRPr="001F3C65">
        <w:rPr>
          <w:sz w:val="24"/>
          <w:szCs w:val="24"/>
        </w:rPr>
        <w:t xml:space="preserve">En fin de </w:t>
      </w:r>
      <w:proofErr w:type="spellStart"/>
      <w:r w:rsidRPr="001F3C65">
        <w:rPr>
          <w:sz w:val="24"/>
          <w:szCs w:val="24"/>
        </w:rPr>
        <w:t>ZoomSpecifique.h</w:t>
      </w:r>
      <w:proofErr w:type="spellEnd"/>
      <w:r w:rsidRPr="001F3C65">
        <w:rPr>
          <w:sz w:val="24"/>
          <w:szCs w:val="24"/>
        </w:rPr>
        <w:t xml:space="preserve">, ajouter </w:t>
      </w:r>
      <w:proofErr w:type="spellStart"/>
      <w:r w:rsidRPr="001F3C65">
        <w:rPr>
          <w:rFonts w:ascii="Courier New" w:hAnsi="Courier New" w:cs="Courier New"/>
          <w:sz w:val="24"/>
          <w:szCs w:val="24"/>
        </w:rPr>
        <w:t>OvniFrame</w:t>
      </w:r>
      <w:proofErr w:type="spellEnd"/>
      <w:r w:rsidRPr="001F3C65">
        <w:rPr>
          <w:rFonts w:ascii="Courier New" w:hAnsi="Courier New" w:cs="Courier New"/>
          <w:sz w:val="24"/>
          <w:szCs w:val="24"/>
        </w:rPr>
        <w:t>* MAIN</w:t>
      </w:r>
      <w:r w:rsidRPr="001F3C65">
        <w:rPr>
          <w:sz w:val="24"/>
          <w:szCs w:val="24"/>
        </w:rPr>
        <w:t xml:space="preserve">; juste avant </w:t>
      </w:r>
      <w:r w:rsidRPr="007B4435">
        <w:rPr>
          <w:rFonts w:ascii="Courier New" w:hAnsi="Courier New" w:cs="Courier New"/>
          <w:sz w:val="24"/>
          <w:szCs w:val="24"/>
        </w:rPr>
        <w:t>DECLARE_EVENT_TABLE</w:t>
      </w:r>
      <w:r w:rsidRPr="001F3C65">
        <w:rPr>
          <w:sz w:val="24"/>
          <w:szCs w:val="24"/>
        </w:rPr>
        <w:t xml:space="preserve">, dans la zone </w:t>
      </w:r>
      <w:proofErr w:type="spellStart"/>
      <w:r w:rsidRPr="001F3C65">
        <w:rPr>
          <w:sz w:val="24"/>
          <w:szCs w:val="24"/>
        </w:rPr>
        <w:t>private</w:t>
      </w:r>
      <w:proofErr w:type="spellEnd"/>
      <w:r w:rsidRPr="001F3C65">
        <w:rPr>
          <w:sz w:val="24"/>
          <w:szCs w:val="24"/>
        </w:rPr>
        <w:t>.</w:t>
      </w:r>
    </w:p>
    <w:p w14:paraId="64E37D82" w14:textId="77777777" w:rsidR="001F3C65" w:rsidRPr="001F3C65" w:rsidRDefault="001F3C65" w:rsidP="001F3C65">
      <w:pPr>
        <w:pStyle w:val="Corpsdetexte"/>
        <w:jc w:val="both"/>
        <w:rPr>
          <w:sz w:val="24"/>
          <w:szCs w:val="24"/>
        </w:rPr>
      </w:pPr>
      <w:r w:rsidRPr="001F3C65">
        <w:rPr>
          <w:sz w:val="24"/>
          <w:szCs w:val="24"/>
        </w:rPr>
        <w:t xml:space="preserve">Dans ZoomSpecifique.cpp, ajouter à la fin de </w:t>
      </w:r>
      <w:proofErr w:type="spellStart"/>
      <w:r w:rsidRPr="001F3C65">
        <w:rPr>
          <w:sz w:val="24"/>
          <w:szCs w:val="24"/>
        </w:rPr>
        <w:t>ZoomSpecifique</w:t>
      </w:r>
      <w:proofErr w:type="spellEnd"/>
      <w:r w:rsidRPr="001F3C65">
        <w:rPr>
          <w:sz w:val="24"/>
          <w:szCs w:val="24"/>
        </w:rPr>
        <w:t>::</w:t>
      </w:r>
      <w:proofErr w:type="spellStart"/>
      <w:r w:rsidRPr="001F3C65">
        <w:rPr>
          <w:sz w:val="24"/>
          <w:szCs w:val="24"/>
        </w:rPr>
        <w:t>ZoomSpecifique</w:t>
      </w:r>
      <w:proofErr w:type="spellEnd"/>
      <w:r w:rsidRPr="001F3C65">
        <w:rPr>
          <w:sz w:val="24"/>
          <w:szCs w:val="24"/>
        </w:rPr>
        <w:t xml:space="preserve"> :</w:t>
      </w:r>
    </w:p>
    <w:p w14:paraId="0652C8B6" w14:textId="77777777" w:rsidR="001F3C65" w:rsidRPr="00712C1E" w:rsidRDefault="001F3C65" w:rsidP="001F3C65">
      <w:pPr>
        <w:pStyle w:val="Corpsdetexte"/>
        <w:jc w:val="both"/>
        <w:rPr>
          <w:rFonts w:ascii="Courier New" w:hAnsi="Courier New" w:cs="Courier New"/>
          <w:sz w:val="24"/>
          <w:szCs w:val="24"/>
          <w:lang w:val="en-US"/>
        </w:rPr>
      </w:pPr>
      <w:r w:rsidRPr="00712C1E">
        <w:rPr>
          <w:rFonts w:ascii="Courier New" w:hAnsi="Courier New" w:cs="Courier New"/>
          <w:sz w:val="24"/>
          <w:szCs w:val="24"/>
          <w:lang w:val="en-US"/>
        </w:rPr>
        <w:t xml:space="preserve">this-&gt;MAIN = </w:t>
      </w:r>
      <w:proofErr w:type="spellStart"/>
      <w:r w:rsidRPr="00712C1E">
        <w:rPr>
          <w:rFonts w:ascii="Courier New" w:hAnsi="Courier New" w:cs="Courier New"/>
          <w:sz w:val="24"/>
          <w:szCs w:val="24"/>
          <w:lang w:val="en-US"/>
        </w:rPr>
        <w:t>dynamic_cast</w:t>
      </w:r>
      <w:proofErr w:type="spellEnd"/>
      <w:r w:rsidRPr="00712C1E">
        <w:rPr>
          <w:rFonts w:ascii="Courier New" w:hAnsi="Courier New" w:cs="Courier New"/>
          <w:sz w:val="24"/>
          <w:szCs w:val="24"/>
          <w:lang w:val="en-US"/>
        </w:rPr>
        <w:t>&lt;</w:t>
      </w:r>
      <w:proofErr w:type="spellStart"/>
      <w:r w:rsidRPr="00712C1E">
        <w:rPr>
          <w:rFonts w:ascii="Courier New" w:hAnsi="Courier New" w:cs="Courier New"/>
          <w:sz w:val="24"/>
          <w:szCs w:val="24"/>
          <w:lang w:val="en-US"/>
        </w:rPr>
        <w:t>OvniFrame</w:t>
      </w:r>
      <w:proofErr w:type="spellEnd"/>
      <w:r w:rsidRPr="00712C1E">
        <w:rPr>
          <w:rFonts w:ascii="Courier New" w:hAnsi="Courier New" w:cs="Courier New"/>
          <w:sz w:val="24"/>
          <w:szCs w:val="24"/>
          <w:lang w:val="en-US"/>
        </w:rPr>
        <w:t>*&gt;(parent);</w:t>
      </w:r>
    </w:p>
    <w:p w14:paraId="30EA917C" w14:textId="77777777" w:rsidR="001F3C65" w:rsidRPr="001F3C65" w:rsidRDefault="001F3C65" w:rsidP="001F3C65">
      <w:pPr>
        <w:pStyle w:val="Corpsdetexte"/>
        <w:jc w:val="both"/>
        <w:rPr>
          <w:sz w:val="24"/>
          <w:szCs w:val="24"/>
        </w:rPr>
      </w:pPr>
      <w:r w:rsidRPr="001F3C65">
        <w:rPr>
          <w:sz w:val="24"/>
          <w:szCs w:val="24"/>
        </w:rPr>
        <w:lastRenderedPageBreak/>
        <w:t xml:space="preserve">Dans OvniMain.cpp créer la classe </w:t>
      </w:r>
      <w:proofErr w:type="spellStart"/>
      <w:r w:rsidRPr="001F3C65">
        <w:rPr>
          <w:sz w:val="24"/>
          <w:szCs w:val="24"/>
        </w:rPr>
        <w:t>ZoomSpecifique_Panel</w:t>
      </w:r>
      <w:proofErr w:type="spellEnd"/>
      <w:r w:rsidRPr="001F3C65">
        <w:rPr>
          <w:sz w:val="24"/>
          <w:szCs w:val="24"/>
        </w:rPr>
        <w:t xml:space="preserve"> dans </w:t>
      </w:r>
      <w:proofErr w:type="spellStart"/>
      <w:r w:rsidRPr="001F3C65">
        <w:rPr>
          <w:sz w:val="24"/>
          <w:szCs w:val="24"/>
        </w:rPr>
        <w:t>OvniFrame</w:t>
      </w:r>
      <w:proofErr w:type="spellEnd"/>
      <w:r w:rsidRPr="001F3C65">
        <w:rPr>
          <w:sz w:val="24"/>
          <w:szCs w:val="24"/>
        </w:rPr>
        <w:t>::</w:t>
      </w:r>
      <w:proofErr w:type="spellStart"/>
      <w:r w:rsidRPr="001F3C65">
        <w:rPr>
          <w:sz w:val="24"/>
          <w:szCs w:val="24"/>
        </w:rPr>
        <w:t>OvniFrame</w:t>
      </w:r>
      <w:proofErr w:type="spellEnd"/>
      <w:r w:rsidRPr="001F3C65">
        <w:rPr>
          <w:sz w:val="24"/>
          <w:szCs w:val="24"/>
        </w:rPr>
        <w:t>, là où il y a déjà les autres déclarations :</w:t>
      </w:r>
    </w:p>
    <w:p w14:paraId="31DC11B2" w14:textId="77777777" w:rsidR="001F3C65" w:rsidRPr="001F3C65" w:rsidRDefault="001F3C65" w:rsidP="001F3C65">
      <w:pPr>
        <w:pStyle w:val="Corpsdetexte"/>
        <w:jc w:val="both"/>
        <w:rPr>
          <w:rFonts w:ascii="Courier New" w:hAnsi="Courier New" w:cs="Courier New"/>
          <w:sz w:val="24"/>
          <w:szCs w:val="24"/>
          <w:lang w:val="en-US"/>
        </w:rPr>
      </w:pPr>
      <w:proofErr w:type="spellStart"/>
      <w:r w:rsidRPr="001F3C65">
        <w:rPr>
          <w:rFonts w:ascii="Courier New" w:hAnsi="Courier New" w:cs="Courier New"/>
          <w:sz w:val="24"/>
          <w:szCs w:val="24"/>
          <w:lang w:val="en-US"/>
        </w:rPr>
        <w:t>ZoomSpecifique_Panel</w:t>
      </w:r>
      <w:proofErr w:type="spellEnd"/>
      <w:r w:rsidRPr="001F3C65">
        <w:rPr>
          <w:rFonts w:ascii="Courier New" w:hAnsi="Courier New" w:cs="Courier New"/>
          <w:sz w:val="24"/>
          <w:szCs w:val="24"/>
          <w:lang w:val="en-US"/>
        </w:rPr>
        <w:t xml:space="preserve"> = new </w:t>
      </w:r>
      <w:proofErr w:type="spellStart"/>
      <w:r w:rsidRPr="001F3C65">
        <w:rPr>
          <w:rFonts w:ascii="Courier New" w:hAnsi="Courier New" w:cs="Courier New"/>
          <w:sz w:val="24"/>
          <w:szCs w:val="24"/>
          <w:lang w:val="en-US"/>
        </w:rPr>
        <w:t>ZoomSpecifique</w:t>
      </w:r>
      <w:proofErr w:type="spellEnd"/>
      <w:r w:rsidRPr="001F3C65">
        <w:rPr>
          <w:rFonts w:ascii="Courier New" w:hAnsi="Courier New" w:cs="Courier New"/>
          <w:sz w:val="24"/>
          <w:szCs w:val="24"/>
          <w:lang w:val="en-US"/>
        </w:rPr>
        <w:t>(</w:t>
      </w:r>
      <w:proofErr w:type="spellStart"/>
      <w:r w:rsidRPr="001F3C65">
        <w:rPr>
          <w:rFonts w:ascii="Courier New" w:hAnsi="Courier New" w:cs="Courier New"/>
          <w:sz w:val="24"/>
          <w:szCs w:val="24"/>
          <w:lang w:val="en-US"/>
        </w:rPr>
        <w:t>this,wxID_ANY</w:t>
      </w:r>
      <w:proofErr w:type="spellEnd"/>
      <w:r w:rsidRPr="001F3C65">
        <w:rPr>
          <w:rFonts w:ascii="Courier New" w:hAnsi="Courier New" w:cs="Courier New"/>
          <w:sz w:val="24"/>
          <w:szCs w:val="24"/>
          <w:lang w:val="en-US"/>
        </w:rPr>
        <w:t>);</w:t>
      </w:r>
    </w:p>
    <w:p w14:paraId="629FB6B9" w14:textId="77777777" w:rsidR="001F3C65" w:rsidRPr="001F3C65" w:rsidRDefault="001F3C65" w:rsidP="001F3C65">
      <w:pPr>
        <w:pStyle w:val="Corpsdetexte"/>
        <w:jc w:val="both"/>
        <w:rPr>
          <w:sz w:val="24"/>
          <w:szCs w:val="24"/>
        </w:rPr>
      </w:pPr>
      <w:r w:rsidRPr="001F3C65">
        <w:rPr>
          <w:sz w:val="24"/>
          <w:szCs w:val="24"/>
        </w:rPr>
        <w:t xml:space="preserve">Dans </w:t>
      </w:r>
      <w:proofErr w:type="spellStart"/>
      <w:r w:rsidRPr="001F3C65">
        <w:rPr>
          <w:sz w:val="24"/>
          <w:szCs w:val="24"/>
        </w:rPr>
        <w:t>interface.h</w:t>
      </w:r>
      <w:proofErr w:type="spellEnd"/>
      <w:r w:rsidRPr="001F3C65">
        <w:rPr>
          <w:sz w:val="24"/>
          <w:szCs w:val="24"/>
        </w:rPr>
        <w:t>, ajouter en début (avec les autres déclarations du même type) :</w:t>
      </w:r>
    </w:p>
    <w:p w14:paraId="2431C7FA" w14:textId="77777777"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class </w:t>
      </w:r>
      <w:proofErr w:type="spellStart"/>
      <w:r w:rsidRPr="00712C1E">
        <w:rPr>
          <w:rFonts w:ascii="Courier New" w:hAnsi="Courier New" w:cs="Courier New"/>
          <w:sz w:val="24"/>
          <w:szCs w:val="24"/>
        </w:rPr>
        <w:t>ZoomSpecifique</w:t>
      </w:r>
      <w:proofErr w:type="spellEnd"/>
      <w:r w:rsidRPr="00712C1E">
        <w:rPr>
          <w:rFonts w:ascii="Courier New" w:hAnsi="Courier New" w:cs="Courier New"/>
          <w:sz w:val="24"/>
          <w:szCs w:val="24"/>
        </w:rPr>
        <w:t>;</w:t>
      </w:r>
    </w:p>
    <w:p w14:paraId="24D18376" w14:textId="77777777" w:rsidR="001F3C65" w:rsidRPr="001F3C65" w:rsidRDefault="001F3C65" w:rsidP="001F3C65">
      <w:pPr>
        <w:pStyle w:val="Corpsdetexte"/>
        <w:jc w:val="both"/>
        <w:rPr>
          <w:sz w:val="24"/>
          <w:szCs w:val="24"/>
        </w:rPr>
      </w:pPr>
      <w:r w:rsidRPr="001F3C65">
        <w:rPr>
          <w:sz w:val="24"/>
          <w:szCs w:val="24"/>
        </w:rPr>
        <w:t xml:space="preserve">Créer dans </w:t>
      </w:r>
      <w:proofErr w:type="spellStart"/>
      <w:r w:rsidRPr="001F3C65">
        <w:rPr>
          <w:sz w:val="24"/>
          <w:szCs w:val="24"/>
        </w:rPr>
        <w:t>ZoomSpecifique.wxs</w:t>
      </w:r>
      <w:proofErr w:type="spellEnd"/>
      <w:r w:rsidRPr="001F3C65">
        <w:rPr>
          <w:sz w:val="24"/>
          <w:szCs w:val="24"/>
        </w:rPr>
        <w:t xml:space="preserve"> un </w:t>
      </w:r>
      <w:proofErr w:type="spellStart"/>
      <w:r w:rsidRPr="001F3C65">
        <w:rPr>
          <w:sz w:val="24"/>
          <w:szCs w:val="24"/>
        </w:rPr>
        <w:t>évênement</w:t>
      </w:r>
      <w:proofErr w:type="spellEnd"/>
      <w:r w:rsidRPr="001F3C65">
        <w:rPr>
          <w:sz w:val="24"/>
          <w:szCs w:val="24"/>
        </w:rPr>
        <w:t xml:space="preserve"> </w:t>
      </w:r>
      <w:proofErr w:type="spellStart"/>
      <w:r w:rsidRPr="001F3C65">
        <w:rPr>
          <w:sz w:val="24"/>
          <w:szCs w:val="24"/>
        </w:rPr>
        <w:t>OnClose</w:t>
      </w:r>
      <w:proofErr w:type="spellEnd"/>
      <w:r w:rsidRPr="001F3C65">
        <w:rPr>
          <w:sz w:val="24"/>
          <w:szCs w:val="24"/>
        </w:rPr>
        <w:t xml:space="preserve"> dans { }. Ajouter dans la routine ainsi créée un </w:t>
      </w:r>
      <w:proofErr w:type="spellStart"/>
      <w:r w:rsidRPr="00712C1E">
        <w:rPr>
          <w:rFonts w:ascii="Courier New" w:hAnsi="Courier New" w:cs="Courier New"/>
          <w:sz w:val="24"/>
          <w:szCs w:val="24"/>
        </w:rPr>
        <w:t>Hide</w:t>
      </w:r>
      <w:proofErr w:type="spellEnd"/>
      <w:r w:rsidRPr="00712C1E">
        <w:rPr>
          <w:rFonts w:ascii="Courier New" w:hAnsi="Courier New" w:cs="Courier New"/>
          <w:sz w:val="24"/>
          <w:szCs w:val="24"/>
        </w:rPr>
        <w:t>() ;</w:t>
      </w:r>
    </w:p>
    <w:p w14:paraId="14ACFDD7" w14:textId="77777777" w:rsidR="001F3C65" w:rsidRPr="001F3C65" w:rsidRDefault="001F3C65" w:rsidP="001F3C65">
      <w:pPr>
        <w:pStyle w:val="Corpsdetexte"/>
        <w:jc w:val="both"/>
        <w:rPr>
          <w:sz w:val="24"/>
          <w:szCs w:val="24"/>
        </w:rPr>
      </w:pPr>
      <w:r w:rsidRPr="001F3C65">
        <w:rPr>
          <w:sz w:val="24"/>
          <w:szCs w:val="24"/>
        </w:rPr>
        <w:t xml:space="preserve">Dans </w:t>
      </w:r>
      <w:proofErr w:type="spellStart"/>
      <w:r w:rsidRPr="001F3C65">
        <w:rPr>
          <w:sz w:val="24"/>
          <w:szCs w:val="24"/>
        </w:rPr>
        <w:t>ZoomSpecifique.wxs</w:t>
      </w:r>
      <w:proofErr w:type="spellEnd"/>
      <w:r w:rsidRPr="001F3C65">
        <w:rPr>
          <w:sz w:val="24"/>
          <w:szCs w:val="24"/>
        </w:rPr>
        <w:t>, associer par exemple un des boutons (OK, Quitter, …). Dans le code créé ajouter :</w:t>
      </w:r>
    </w:p>
    <w:p w14:paraId="4B92EEE1" w14:textId="77777777"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Boutton</w:t>
      </w:r>
      <w:proofErr w:type="spellEnd"/>
      <w:r w:rsidRPr="00712C1E">
        <w:rPr>
          <w:rFonts w:ascii="Courier New" w:hAnsi="Courier New" w:cs="Courier New"/>
          <w:sz w:val="24"/>
          <w:szCs w:val="24"/>
        </w:rPr>
        <w:t xml:space="preserve"> OK &lt;=&gt; </w:t>
      </w:r>
      <w:proofErr w:type="spellStart"/>
      <w:r w:rsidRPr="00712C1E">
        <w:rPr>
          <w:rFonts w:ascii="Courier New" w:hAnsi="Courier New" w:cs="Courier New"/>
          <w:sz w:val="24"/>
          <w:szCs w:val="24"/>
        </w:rPr>
        <w:t>OnClose</w:t>
      </w:r>
      <w:proofErr w:type="spellEnd"/>
    </w:p>
    <w:p w14:paraId="5EE31C68" w14:textId="77777777" w:rsidR="001F3C65" w:rsidRPr="00A87001"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spellStart"/>
      <w:r w:rsidRPr="00A87001">
        <w:rPr>
          <w:rFonts w:ascii="Courier New" w:hAnsi="Courier New" w:cs="Courier New"/>
          <w:sz w:val="24"/>
          <w:szCs w:val="24"/>
        </w:rPr>
        <w:t>wxCloseEvent</w:t>
      </w:r>
      <w:proofErr w:type="spellEnd"/>
      <w:r w:rsidRPr="00A87001">
        <w:rPr>
          <w:rFonts w:ascii="Courier New" w:hAnsi="Courier New" w:cs="Courier New"/>
          <w:sz w:val="24"/>
          <w:szCs w:val="24"/>
        </w:rPr>
        <w:t xml:space="preserve"> </w:t>
      </w:r>
      <w:proofErr w:type="spellStart"/>
      <w:r w:rsidRPr="00A87001">
        <w:rPr>
          <w:rFonts w:ascii="Courier New" w:hAnsi="Courier New" w:cs="Courier New"/>
          <w:sz w:val="24"/>
          <w:szCs w:val="24"/>
        </w:rPr>
        <w:t>close_event</w:t>
      </w:r>
      <w:proofErr w:type="spellEnd"/>
      <w:r w:rsidRPr="00A87001">
        <w:rPr>
          <w:rFonts w:ascii="Courier New" w:hAnsi="Courier New" w:cs="Courier New"/>
          <w:sz w:val="24"/>
          <w:szCs w:val="24"/>
        </w:rPr>
        <w:t>;</w:t>
      </w:r>
    </w:p>
    <w:p w14:paraId="49C5A67C" w14:textId="77777777" w:rsidR="001F3C65" w:rsidRPr="00A87001" w:rsidRDefault="001F3C65" w:rsidP="001F3C65">
      <w:pPr>
        <w:pStyle w:val="Corpsdetexte"/>
        <w:jc w:val="both"/>
        <w:rPr>
          <w:rFonts w:ascii="Courier New" w:hAnsi="Courier New" w:cs="Courier New"/>
          <w:sz w:val="24"/>
          <w:szCs w:val="24"/>
        </w:rPr>
      </w:pPr>
      <w:r w:rsidRPr="00A87001">
        <w:rPr>
          <w:rFonts w:ascii="Courier New" w:hAnsi="Courier New" w:cs="Courier New"/>
          <w:sz w:val="24"/>
          <w:szCs w:val="24"/>
        </w:rPr>
        <w:t xml:space="preserve">    </w:t>
      </w:r>
      <w:proofErr w:type="spellStart"/>
      <w:r w:rsidRPr="00A87001">
        <w:rPr>
          <w:rFonts w:ascii="Courier New" w:hAnsi="Courier New" w:cs="Courier New"/>
          <w:sz w:val="24"/>
          <w:szCs w:val="24"/>
        </w:rPr>
        <w:t>OnClose</w:t>
      </w:r>
      <w:proofErr w:type="spellEnd"/>
      <w:r w:rsidRPr="00A87001">
        <w:rPr>
          <w:rFonts w:ascii="Courier New" w:hAnsi="Courier New" w:cs="Courier New"/>
          <w:sz w:val="24"/>
          <w:szCs w:val="24"/>
        </w:rPr>
        <w:t>(</w:t>
      </w:r>
      <w:proofErr w:type="spellStart"/>
      <w:r w:rsidRPr="00A87001">
        <w:rPr>
          <w:rFonts w:ascii="Courier New" w:hAnsi="Courier New" w:cs="Courier New"/>
          <w:sz w:val="24"/>
          <w:szCs w:val="24"/>
        </w:rPr>
        <w:t>close_event</w:t>
      </w:r>
      <w:proofErr w:type="spellEnd"/>
      <w:r w:rsidRPr="00A87001">
        <w:rPr>
          <w:rFonts w:ascii="Courier New" w:hAnsi="Courier New" w:cs="Courier New"/>
          <w:sz w:val="24"/>
          <w:szCs w:val="24"/>
        </w:rPr>
        <w:t>);</w:t>
      </w:r>
    </w:p>
    <w:p w14:paraId="3E90C1AF" w14:textId="77777777" w:rsidR="001F3C65" w:rsidRPr="001F3C65" w:rsidRDefault="001F3C65" w:rsidP="001F3C65">
      <w:pPr>
        <w:pStyle w:val="Corpsdetexte"/>
        <w:jc w:val="both"/>
        <w:rPr>
          <w:sz w:val="24"/>
          <w:szCs w:val="24"/>
        </w:rPr>
      </w:pPr>
      <w:r w:rsidRPr="001F3C65">
        <w:rPr>
          <w:sz w:val="24"/>
          <w:szCs w:val="24"/>
        </w:rPr>
        <w:t>Ainsi, un clic sur ce bouton aura le même effet qu’un clic sur la croix de fermeture, en haut à droite.</w:t>
      </w:r>
    </w:p>
    <w:p w14:paraId="526319DC" w14:textId="77777777" w:rsidR="001F3C65" w:rsidRPr="001F3C65" w:rsidRDefault="001F3C65" w:rsidP="001F3C65">
      <w:pPr>
        <w:pStyle w:val="Corpsdetexte"/>
        <w:jc w:val="both"/>
        <w:rPr>
          <w:sz w:val="24"/>
          <w:szCs w:val="24"/>
        </w:rPr>
      </w:pPr>
      <w:r w:rsidRPr="001F3C65">
        <w:rPr>
          <w:b/>
          <w:i/>
          <w:sz w:val="24"/>
          <w:szCs w:val="24"/>
        </w:rPr>
        <w:t xml:space="preserve">Attention : </w:t>
      </w:r>
      <w:r w:rsidRPr="001F3C65">
        <w:rPr>
          <w:sz w:val="24"/>
          <w:szCs w:val="24"/>
        </w:rPr>
        <w:t>il faudra convertir au moins ZoomSpecifique.cpp en</w:t>
      </w:r>
      <w:r w:rsidRPr="001F3C65">
        <w:rPr>
          <w:b/>
          <w:i/>
          <w:sz w:val="24"/>
          <w:szCs w:val="24"/>
        </w:rPr>
        <w:t xml:space="preserve"> utf8</w:t>
      </w:r>
      <w:r w:rsidRPr="001F3C65">
        <w:rPr>
          <w:sz w:val="24"/>
          <w:szCs w:val="24"/>
        </w:rPr>
        <w:t>, via Editer / Encodage du fichier / UTF-8, surtout si certaines entrées texte ont des accents.</w:t>
      </w:r>
      <w:r w:rsidR="005E5510">
        <w:rPr>
          <w:sz w:val="24"/>
          <w:szCs w:val="24"/>
        </w:rPr>
        <w:t xml:space="preserve"> Par prudence, ce sont tous les fichiers .</w:t>
      </w:r>
      <w:proofErr w:type="spellStart"/>
      <w:r w:rsidR="005E5510">
        <w:rPr>
          <w:sz w:val="24"/>
          <w:szCs w:val="24"/>
        </w:rPr>
        <w:t>cpp</w:t>
      </w:r>
      <w:proofErr w:type="spellEnd"/>
      <w:r w:rsidR="005E5510">
        <w:rPr>
          <w:sz w:val="24"/>
          <w:szCs w:val="24"/>
        </w:rPr>
        <w:t xml:space="preserve"> qu’il faudra convertir en utf-8 pour éviter les soucis liés aux caractères accentués </w:t>
      </w:r>
      <w:r w:rsidR="00E029C8">
        <w:rPr>
          <w:sz w:val="24"/>
          <w:szCs w:val="24"/>
        </w:rPr>
        <w:t>dans les chaines de caractère. (pas de problèmes dans les commentaires).</w:t>
      </w:r>
    </w:p>
    <w:p w14:paraId="3EE3EB1B" w14:textId="77777777" w:rsidR="001F3C65" w:rsidRPr="001F3C65" w:rsidRDefault="00E029C8" w:rsidP="001F3C65">
      <w:pPr>
        <w:pStyle w:val="Corpsdetexte"/>
        <w:jc w:val="both"/>
        <w:rPr>
          <w:sz w:val="24"/>
          <w:szCs w:val="24"/>
        </w:rPr>
      </w:pPr>
      <w:r w:rsidRPr="001F3C65">
        <w:rPr>
          <w:sz w:val="24"/>
          <w:szCs w:val="24"/>
        </w:rPr>
        <w:t>À</w:t>
      </w:r>
      <w:r w:rsidR="001F3C65" w:rsidRPr="001F3C65">
        <w:rPr>
          <w:sz w:val="24"/>
          <w:szCs w:val="24"/>
        </w:rPr>
        <w:t xml:space="preserve"> ce niveau, une </w:t>
      </w:r>
      <w:proofErr w:type="spellStart"/>
      <w:r w:rsidR="001F3C65" w:rsidRPr="001F3C65">
        <w:rPr>
          <w:sz w:val="24"/>
          <w:szCs w:val="24"/>
        </w:rPr>
        <w:t>regénération</w:t>
      </w:r>
      <w:proofErr w:type="spellEnd"/>
      <w:r w:rsidR="001F3C65" w:rsidRPr="001F3C65">
        <w:rPr>
          <w:sz w:val="24"/>
          <w:szCs w:val="24"/>
        </w:rPr>
        <w:t xml:space="preserve"> complète doit fonctionner et un clic sur le nouveau menu (Zoom Spécifique) doit provoquer l’affichage de la boîte de dialogue. Les boutons Quitter (ou OK) et la croix de fermeture en haut, à droite doivent aussi fonctionner.</w:t>
      </w:r>
    </w:p>
    <w:p w14:paraId="48BF5103" w14:textId="77777777" w:rsidR="001F3C65" w:rsidRPr="001F3C65" w:rsidRDefault="001F3C65" w:rsidP="001F3C65">
      <w:pPr>
        <w:pStyle w:val="Corpsdetexte"/>
        <w:jc w:val="both"/>
        <w:rPr>
          <w:sz w:val="24"/>
          <w:szCs w:val="24"/>
        </w:rPr>
      </w:pPr>
      <w:r w:rsidRPr="001F3C65">
        <w:rPr>
          <w:sz w:val="24"/>
          <w:szCs w:val="24"/>
        </w:rPr>
        <w:t>Reste à remplir les autres fonctionnalités.</w:t>
      </w:r>
    </w:p>
    <w:p w14:paraId="6E93B0A3" w14:textId="77777777" w:rsidR="001F3C65" w:rsidRPr="001F3C65" w:rsidRDefault="001F3C65" w:rsidP="001F3C65">
      <w:pPr>
        <w:pStyle w:val="Corpsdetexte"/>
        <w:jc w:val="both"/>
        <w:rPr>
          <w:sz w:val="24"/>
          <w:szCs w:val="24"/>
        </w:rPr>
      </w:pPr>
      <w:r w:rsidRPr="001F3C65">
        <w:rPr>
          <w:sz w:val="24"/>
          <w:szCs w:val="24"/>
        </w:rPr>
        <w:t>Il peut être utile de créer dans interface (.</w:t>
      </w:r>
      <w:proofErr w:type="spellStart"/>
      <w:r w:rsidRPr="001F3C65">
        <w:rPr>
          <w:sz w:val="24"/>
          <w:szCs w:val="24"/>
        </w:rPr>
        <w:t>cpp</w:t>
      </w:r>
      <w:proofErr w:type="spellEnd"/>
      <w:r w:rsidRPr="001F3C65">
        <w:rPr>
          <w:sz w:val="24"/>
          <w:szCs w:val="24"/>
        </w:rPr>
        <w:t xml:space="preserve"> et .h) un pointeur vers le panel créé afin de faciliter des initialisations par exemple.</w:t>
      </w:r>
    </w:p>
    <w:p w14:paraId="32EC412C" w14:textId="77777777" w:rsidR="001F3C65" w:rsidRPr="001F3C65" w:rsidRDefault="001F3C65" w:rsidP="001F3C65">
      <w:pPr>
        <w:pStyle w:val="Corpsdetexte"/>
        <w:jc w:val="both"/>
        <w:rPr>
          <w:sz w:val="24"/>
          <w:szCs w:val="24"/>
        </w:rPr>
      </w:pPr>
      <w:r w:rsidRPr="001F3C65">
        <w:rPr>
          <w:sz w:val="24"/>
          <w:szCs w:val="24"/>
        </w:rPr>
        <w:t xml:space="preserve">Dans </w:t>
      </w:r>
      <w:proofErr w:type="spellStart"/>
      <w:r w:rsidRPr="001F3C65">
        <w:rPr>
          <w:sz w:val="24"/>
          <w:szCs w:val="24"/>
        </w:rPr>
        <w:t>interface.h</w:t>
      </w:r>
      <w:proofErr w:type="spellEnd"/>
      <w:r w:rsidRPr="001F3C65">
        <w:rPr>
          <w:sz w:val="24"/>
          <w:szCs w:val="24"/>
        </w:rPr>
        <w:t xml:space="preserve"> : </w:t>
      </w:r>
    </w:p>
    <w:p w14:paraId="2C8CF473" w14:textId="77777777" w:rsidR="001F3C65" w:rsidRPr="00712C1E" w:rsidRDefault="001F3C65" w:rsidP="001F3C65">
      <w:pPr>
        <w:pStyle w:val="Corpsdetexte"/>
        <w:jc w:val="both"/>
        <w:rPr>
          <w:rFonts w:ascii="Courier New" w:hAnsi="Courier New" w:cs="Courier New"/>
          <w:sz w:val="24"/>
          <w:szCs w:val="24"/>
        </w:rPr>
      </w:pPr>
      <w:proofErr w:type="spellStart"/>
      <w:r w:rsidRPr="00712C1E">
        <w:rPr>
          <w:rFonts w:ascii="Courier New" w:hAnsi="Courier New" w:cs="Courier New"/>
          <w:sz w:val="24"/>
          <w:szCs w:val="24"/>
        </w:rPr>
        <w:t>ZoomSpecifique</w:t>
      </w:r>
      <w:proofErr w:type="spell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MZoomSpec</w:t>
      </w:r>
      <w:proofErr w:type="spell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nullptr</w:t>
      </w:r>
      <w:proofErr w:type="spellEnd"/>
      <w:r w:rsidRPr="00712C1E">
        <w:rPr>
          <w:rFonts w:ascii="Courier New" w:hAnsi="Courier New" w:cs="Courier New"/>
          <w:sz w:val="24"/>
          <w:szCs w:val="24"/>
        </w:rPr>
        <w:t>;</w:t>
      </w:r>
    </w:p>
    <w:p w14:paraId="368AB3D9" w14:textId="77777777"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Dans interface.cpp</w:t>
      </w:r>
    </w:p>
    <w:p w14:paraId="02225E08" w14:textId="77777777"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if (</w:t>
      </w:r>
      <w:proofErr w:type="spellStart"/>
      <w:r w:rsidRPr="00712C1E">
        <w:rPr>
          <w:rFonts w:ascii="Courier New" w:hAnsi="Courier New" w:cs="Courier New"/>
          <w:sz w:val="24"/>
          <w:szCs w:val="24"/>
        </w:rPr>
        <w:t>MZoomSpec</w:t>
      </w:r>
      <w:proofErr w:type="spellEnd"/>
      <w:r w:rsidRPr="00712C1E">
        <w:rPr>
          <w:rFonts w:ascii="Courier New" w:hAnsi="Courier New" w:cs="Courier New"/>
          <w:sz w:val="24"/>
          <w:szCs w:val="24"/>
        </w:rPr>
        <w:t xml:space="preserve"> != </w:t>
      </w:r>
      <w:proofErr w:type="spellStart"/>
      <w:r w:rsidRPr="00712C1E">
        <w:rPr>
          <w:rFonts w:ascii="Courier New" w:hAnsi="Courier New" w:cs="Courier New"/>
          <w:sz w:val="24"/>
          <w:szCs w:val="24"/>
        </w:rPr>
        <w:t>nullptr</w:t>
      </w:r>
      <w:proofErr w:type="spellEnd"/>
      <w:r w:rsidRPr="00712C1E">
        <w:rPr>
          <w:rFonts w:ascii="Courier New" w:hAnsi="Courier New" w:cs="Courier New"/>
          <w:sz w:val="24"/>
          <w:szCs w:val="24"/>
        </w:rPr>
        <w:t>) {</w:t>
      </w:r>
    </w:p>
    <w:p w14:paraId="7B7E1658" w14:textId="77777777"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MZoomSpec</w:t>
      </w:r>
      <w:proofErr w:type="spellEnd"/>
      <w:r w:rsidRPr="00712C1E">
        <w:rPr>
          <w:rFonts w:ascii="Courier New" w:hAnsi="Courier New" w:cs="Courier New"/>
          <w:sz w:val="24"/>
          <w:szCs w:val="24"/>
        </w:rPr>
        <w:t>-&gt;</w:t>
      </w:r>
      <w:proofErr w:type="spellStart"/>
      <w:r w:rsidRPr="00712C1E">
        <w:rPr>
          <w:rFonts w:ascii="Courier New" w:hAnsi="Courier New" w:cs="Courier New"/>
          <w:sz w:val="24"/>
          <w:szCs w:val="24"/>
        </w:rPr>
        <w:t>SpinCtrl_LSI</w:t>
      </w:r>
      <w:proofErr w:type="spellEnd"/>
      <w:r w:rsidRPr="00712C1E">
        <w:rPr>
          <w:rFonts w:ascii="Courier New" w:hAnsi="Courier New" w:cs="Courier New"/>
          <w:sz w:val="24"/>
          <w:szCs w:val="24"/>
        </w:rPr>
        <w:t>-&gt;</w:t>
      </w:r>
      <w:proofErr w:type="spellStart"/>
      <w:r w:rsidRPr="00712C1E">
        <w:rPr>
          <w:rFonts w:ascii="Courier New" w:hAnsi="Courier New" w:cs="Courier New"/>
          <w:sz w:val="24"/>
          <w:szCs w:val="24"/>
        </w:rPr>
        <w:t>SetValue</w:t>
      </w:r>
      <w:proofErr w:type="spellEnd"/>
      <w:r w:rsidRPr="00712C1E">
        <w:rPr>
          <w:rFonts w:ascii="Courier New" w:hAnsi="Courier New" w:cs="Courier New"/>
          <w:sz w:val="24"/>
          <w:szCs w:val="24"/>
        </w:rPr>
        <w:t>(</w:t>
      </w:r>
      <w:proofErr w:type="spellStart"/>
      <w:r w:rsidRPr="00712C1E">
        <w:rPr>
          <w:rFonts w:ascii="Courier New" w:hAnsi="Courier New" w:cs="Courier New"/>
          <w:sz w:val="24"/>
          <w:szCs w:val="24"/>
        </w:rPr>
        <w:t>lround</w:t>
      </w:r>
      <w:proofErr w:type="spellEnd"/>
      <w:r w:rsidRPr="00712C1E">
        <w:rPr>
          <w:rFonts w:ascii="Courier New" w:hAnsi="Courier New" w:cs="Courier New"/>
          <w:sz w:val="24"/>
          <w:szCs w:val="24"/>
        </w:rPr>
        <w:t>(</w:t>
      </w:r>
      <w:proofErr w:type="spellStart"/>
      <w:r w:rsidRPr="00712C1E">
        <w:rPr>
          <w:rFonts w:ascii="Courier New" w:hAnsi="Courier New" w:cs="Courier New"/>
          <w:sz w:val="24"/>
          <w:szCs w:val="24"/>
        </w:rPr>
        <w:t>m_gldata.rotx</w:t>
      </w:r>
      <w:proofErr w:type="spellEnd"/>
      <w:r w:rsidRPr="00712C1E">
        <w:rPr>
          <w:rFonts w:ascii="Courier New" w:hAnsi="Courier New" w:cs="Courier New"/>
          <w:sz w:val="24"/>
          <w:szCs w:val="24"/>
        </w:rPr>
        <w:t>));</w:t>
      </w:r>
    </w:p>
    <w:p w14:paraId="2F2C2C14" w14:textId="77777777" w:rsidR="001F3C65" w:rsidRPr="001F3C65" w:rsidRDefault="001F3C65" w:rsidP="001F3C65">
      <w:pPr>
        <w:pStyle w:val="Corpsdetexte"/>
        <w:jc w:val="both"/>
        <w:rPr>
          <w:rFonts w:ascii="Courier New" w:hAnsi="Courier New" w:cs="Courier New"/>
          <w:sz w:val="24"/>
          <w:szCs w:val="24"/>
          <w:lang w:val="en-US"/>
        </w:rPr>
      </w:pPr>
      <w:r w:rsidRPr="00712C1E">
        <w:rPr>
          <w:rFonts w:ascii="Courier New" w:hAnsi="Courier New" w:cs="Courier New"/>
          <w:sz w:val="24"/>
          <w:szCs w:val="24"/>
        </w:rPr>
        <w:t xml:space="preserve">        </w:t>
      </w:r>
      <w:proofErr w:type="spellStart"/>
      <w:r w:rsidRPr="001F3C65">
        <w:rPr>
          <w:rFonts w:ascii="Courier New" w:hAnsi="Courier New" w:cs="Courier New"/>
          <w:sz w:val="24"/>
          <w:szCs w:val="24"/>
          <w:lang w:val="en-US"/>
        </w:rPr>
        <w:t>MZoomSpec</w:t>
      </w:r>
      <w:proofErr w:type="spellEnd"/>
      <w:r w:rsidRPr="001F3C65">
        <w:rPr>
          <w:rFonts w:ascii="Courier New" w:hAnsi="Courier New" w:cs="Courier New"/>
          <w:sz w:val="24"/>
          <w:szCs w:val="24"/>
          <w:lang w:val="en-US"/>
        </w:rPr>
        <w:t>-&gt;</w:t>
      </w:r>
      <w:proofErr w:type="spellStart"/>
      <w:r w:rsidRPr="001F3C65">
        <w:rPr>
          <w:rFonts w:ascii="Courier New" w:hAnsi="Courier New" w:cs="Courier New"/>
          <w:sz w:val="24"/>
          <w:szCs w:val="24"/>
          <w:lang w:val="en-US"/>
        </w:rPr>
        <w:t>SpinCtrl_LAZ</w:t>
      </w:r>
      <w:proofErr w:type="spellEnd"/>
      <w:r w:rsidRPr="001F3C65">
        <w:rPr>
          <w:rFonts w:ascii="Courier New" w:hAnsi="Courier New" w:cs="Courier New"/>
          <w:sz w:val="24"/>
          <w:szCs w:val="24"/>
          <w:lang w:val="en-US"/>
        </w:rPr>
        <w:t>-&gt;</w:t>
      </w:r>
      <w:proofErr w:type="spellStart"/>
      <w:r w:rsidRPr="001F3C65">
        <w:rPr>
          <w:rFonts w:ascii="Courier New" w:hAnsi="Courier New" w:cs="Courier New"/>
          <w:sz w:val="24"/>
          <w:szCs w:val="24"/>
          <w:lang w:val="en-US"/>
        </w:rPr>
        <w:t>SetValue</w:t>
      </w:r>
      <w:proofErr w:type="spellEnd"/>
      <w:r w:rsidRPr="001F3C65">
        <w:rPr>
          <w:rFonts w:ascii="Courier New" w:hAnsi="Courier New" w:cs="Courier New"/>
          <w:sz w:val="24"/>
          <w:szCs w:val="24"/>
          <w:lang w:val="en-US"/>
        </w:rPr>
        <w:t>(</w:t>
      </w:r>
      <w:proofErr w:type="spellStart"/>
      <w:r w:rsidRPr="001F3C65">
        <w:rPr>
          <w:rFonts w:ascii="Courier New" w:hAnsi="Courier New" w:cs="Courier New"/>
          <w:sz w:val="24"/>
          <w:szCs w:val="24"/>
          <w:lang w:val="en-US"/>
        </w:rPr>
        <w:t>lround</w:t>
      </w:r>
      <w:proofErr w:type="spellEnd"/>
      <w:r w:rsidRPr="001F3C65">
        <w:rPr>
          <w:rFonts w:ascii="Courier New" w:hAnsi="Courier New" w:cs="Courier New"/>
          <w:sz w:val="24"/>
          <w:szCs w:val="24"/>
          <w:lang w:val="en-US"/>
        </w:rPr>
        <w:t>(</w:t>
      </w:r>
      <w:proofErr w:type="spellStart"/>
      <w:r w:rsidRPr="001F3C65">
        <w:rPr>
          <w:rFonts w:ascii="Courier New" w:hAnsi="Courier New" w:cs="Courier New"/>
          <w:sz w:val="24"/>
          <w:szCs w:val="24"/>
          <w:lang w:val="en-US"/>
        </w:rPr>
        <w:t>m_gldata.rotz</w:t>
      </w:r>
      <w:proofErr w:type="spellEnd"/>
      <w:r w:rsidRPr="001F3C65">
        <w:rPr>
          <w:rFonts w:ascii="Courier New" w:hAnsi="Courier New" w:cs="Courier New"/>
          <w:sz w:val="24"/>
          <w:szCs w:val="24"/>
          <w:lang w:val="en-US"/>
        </w:rPr>
        <w:t xml:space="preserve">));        </w:t>
      </w:r>
    </w:p>
    <w:p w14:paraId="4CA3BA48" w14:textId="77777777" w:rsidR="001F3C65" w:rsidRPr="00712C1E" w:rsidRDefault="001F3C65" w:rsidP="001F3C65">
      <w:pPr>
        <w:pStyle w:val="Corpsdetexte"/>
        <w:jc w:val="both"/>
        <w:rPr>
          <w:rFonts w:ascii="Courier New" w:hAnsi="Courier New" w:cs="Courier New"/>
          <w:sz w:val="24"/>
          <w:szCs w:val="24"/>
        </w:rPr>
      </w:pPr>
      <w:r w:rsidRPr="001F3C65">
        <w:rPr>
          <w:rFonts w:ascii="Courier New" w:hAnsi="Courier New" w:cs="Courier New"/>
          <w:sz w:val="24"/>
          <w:szCs w:val="24"/>
          <w:lang w:val="en-US"/>
        </w:rPr>
        <w:t xml:space="preserve">    </w:t>
      </w:r>
      <w:r w:rsidRPr="00712C1E">
        <w:rPr>
          <w:rFonts w:ascii="Courier New" w:hAnsi="Courier New" w:cs="Courier New"/>
          <w:sz w:val="24"/>
          <w:szCs w:val="24"/>
        </w:rPr>
        <w:t>}</w:t>
      </w:r>
    </w:p>
    <w:p w14:paraId="402E2CC8" w14:textId="77777777" w:rsidR="001F3C65" w:rsidRPr="001F3C65" w:rsidRDefault="001F3C65" w:rsidP="001F3C65">
      <w:pPr>
        <w:pStyle w:val="Corpsdetexte"/>
        <w:jc w:val="both"/>
        <w:rPr>
          <w:sz w:val="24"/>
          <w:szCs w:val="24"/>
        </w:rPr>
      </w:pPr>
      <w:r w:rsidRPr="001F3C65">
        <w:rPr>
          <w:sz w:val="24"/>
          <w:szCs w:val="24"/>
        </w:rPr>
        <w:t>Dans OvniMain.cpp (</w:t>
      </w:r>
      <w:proofErr w:type="spellStart"/>
      <w:r w:rsidRPr="001F3C65">
        <w:rPr>
          <w:sz w:val="24"/>
          <w:szCs w:val="24"/>
        </w:rPr>
        <w:t>OuvrirFichier</w:t>
      </w:r>
      <w:proofErr w:type="spellEnd"/>
      <w:r w:rsidRPr="001F3C65">
        <w:rPr>
          <w:sz w:val="24"/>
          <w:szCs w:val="24"/>
        </w:rPr>
        <w:t>) :</w:t>
      </w:r>
    </w:p>
    <w:p w14:paraId="4678B937" w14:textId="77777777"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Element</w:t>
      </w:r>
      <w:proofErr w:type="spellEnd"/>
      <w:r w:rsidRPr="00712C1E">
        <w:rPr>
          <w:rFonts w:ascii="Courier New" w:hAnsi="Courier New" w:cs="Courier New"/>
          <w:sz w:val="24"/>
          <w:szCs w:val="24"/>
        </w:rPr>
        <w:t>-&gt;</w:t>
      </w:r>
      <w:proofErr w:type="spellStart"/>
      <w:r w:rsidRPr="00712C1E">
        <w:rPr>
          <w:rFonts w:ascii="Courier New" w:hAnsi="Courier New" w:cs="Courier New"/>
          <w:sz w:val="24"/>
          <w:szCs w:val="24"/>
        </w:rPr>
        <w:t>MZoomSpec</w:t>
      </w:r>
      <w:proofErr w:type="spell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ZoomSpecifique_Panel</w:t>
      </w:r>
      <w:proofErr w:type="spellEnd"/>
      <w:r w:rsidRPr="00712C1E">
        <w:rPr>
          <w:rFonts w:ascii="Courier New" w:hAnsi="Courier New" w:cs="Courier New"/>
          <w:sz w:val="24"/>
          <w:szCs w:val="24"/>
        </w:rPr>
        <w:t>;</w:t>
      </w:r>
    </w:p>
    <w:p w14:paraId="2066548A" w14:textId="77777777" w:rsidR="007B4435" w:rsidRPr="00712C1E" w:rsidRDefault="007B4435" w:rsidP="001F3C65">
      <w:pPr>
        <w:pStyle w:val="Corpsdetexte"/>
        <w:jc w:val="both"/>
        <w:rPr>
          <w:rFonts w:ascii="Courier New" w:hAnsi="Courier New" w:cs="Courier New"/>
          <w:sz w:val="24"/>
          <w:szCs w:val="24"/>
        </w:rPr>
      </w:pPr>
    </w:p>
    <w:p w14:paraId="10C5F8A5" w14:textId="77777777" w:rsidR="007B4435" w:rsidRPr="007B4435" w:rsidRDefault="007B4435" w:rsidP="001F3C65">
      <w:pPr>
        <w:pStyle w:val="Corpsdetexte"/>
        <w:jc w:val="both"/>
        <w:rPr>
          <w:sz w:val="24"/>
          <w:szCs w:val="24"/>
        </w:rPr>
      </w:pPr>
      <w:r w:rsidRPr="007B4435">
        <w:rPr>
          <w:sz w:val="24"/>
          <w:szCs w:val="24"/>
        </w:rPr>
        <w:t xml:space="preserve">Précautions : </w:t>
      </w:r>
      <w:r>
        <w:rPr>
          <w:sz w:val="24"/>
          <w:szCs w:val="24"/>
        </w:rPr>
        <w:t xml:space="preserve">dans Code::Blocks, le fait de lancer une compilation, une génération, suffit pour que les fichiers </w:t>
      </w:r>
      <w:proofErr w:type="spellStart"/>
      <w:r>
        <w:rPr>
          <w:sz w:val="24"/>
          <w:szCs w:val="24"/>
        </w:rPr>
        <w:t>cpp</w:t>
      </w:r>
      <w:proofErr w:type="spellEnd"/>
      <w:r>
        <w:rPr>
          <w:sz w:val="24"/>
          <w:szCs w:val="24"/>
        </w:rPr>
        <w:t xml:space="preserve">, h soient automatiquement enregistrés au préalable. Ce n’est pas le cas des fichiers .wxs pour </w:t>
      </w:r>
      <w:proofErr w:type="spellStart"/>
      <w:r>
        <w:rPr>
          <w:sz w:val="24"/>
          <w:szCs w:val="24"/>
        </w:rPr>
        <w:t>wxSmith</w:t>
      </w:r>
      <w:proofErr w:type="spellEnd"/>
      <w:r>
        <w:rPr>
          <w:sz w:val="24"/>
          <w:szCs w:val="24"/>
        </w:rPr>
        <w:t>. Il est donc utile (voir nécessaire) de forcer leur enregistrement via, par exemple, un clic droit sur l’onglet de ce fichier.</w:t>
      </w:r>
    </w:p>
    <w:p w14:paraId="15E0827F" w14:textId="77777777" w:rsidR="001F3C65" w:rsidRDefault="001F3C65" w:rsidP="001F3C65">
      <w:pPr>
        <w:pStyle w:val="Annexe-Titreniveau1"/>
        <w:rPr>
          <w:sz w:val="24"/>
          <w:szCs w:val="24"/>
        </w:rPr>
      </w:pPr>
      <w:bookmarkStart w:id="157" w:name="_Toc166432003"/>
      <w:r>
        <w:rPr>
          <w:sz w:val="24"/>
          <w:szCs w:val="24"/>
        </w:rPr>
        <w:lastRenderedPageBreak/>
        <w:t>Compilation de wxWidgets</w:t>
      </w:r>
      <w:bookmarkEnd w:id="157"/>
    </w:p>
    <w:p w14:paraId="60FB1096" w14:textId="77777777" w:rsidR="007119F7" w:rsidRDefault="007119F7" w:rsidP="007119F7">
      <w:pPr>
        <w:pStyle w:val="Corpsdetexte"/>
      </w:pPr>
    </w:p>
    <w:p w14:paraId="1AB82B27" w14:textId="77777777" w:rsidR="00BE02E4" w:rsidRDefault="00BE02E4" w:rsidP="007119F7">
      <w:pPr>
        <w:pStyle w:val="Retraitcorpsdetexte21"/>
        <w:jc w:val="both"/>
        <w:rPr>
          <w:szCs w:val="24"/>
        </w:rPr>
      </w:pPr>
      <w:r>
        <w:rPr>
          <w:szCs w:val="24"/>
        </w:rPr>
        <w:t>La génération des wxWidgets est assez sensible au compilateur et aux options utilisées. Il est préférable d’utiliser le même compilateur et les mêmes options pour tout logiciel utilisant wxWidgets.</w:t>
      </w:r>
    </w:p>
    <w:p w14:paraId="265C36C9" w14:textId="77777777" w:rsidR="00712C1E" w:rsidRDefault="00712C1E" w:rsidP="007119F7">
      <w:pPr>
        <w:pStyle w:val="Retraitcorpsdetexte21"/>
        <w:jc w:val="both"/>
        <w:rPr>
          <w:szCs w:val="24"/>
        </w:rPr>
      </w:pPr>
    </w:p>
    <w:p w14:paraId="3AAE78AA" w14:textId="77777777" w:rsidR="00BE02E4" w:rsidRDefault="00BE02E4" w:rsidP="007119F7">
      <w:pPr>
        <w:pStyle w:val="Retraitcorpsdetexte21"/>
        <w:jc w:val="both"/>
        <w:rPr>
          <w:szCs w:val="24"/>
        </w:rPr>
      </w:pPr>
      <w:r>
        <w:rPr>
          <w:szCs w:val="24"/>
        </w:rPr>
        <w:t xml:space="preserve">Depuis mi-2019, Code::Blocks utilise un support 2D activé par une option spécifique lors de la génération des wxWidgets. Cette option n’est pas directement accessible en ligne de commande. Elle doit être </w:t>
      </w:r>
      <w:r w:rsidR="00712C1E">
        <w:rPr>
          <w:szCs w:val="24"/>
        </w:rPr>
        <w:t>activée</w:t>
      </w:r>
      <w:r>
        <w:rPr>
          <w:szCs w:val="24"/>
        </w:rPr>
        <w:t xml:space="preserve"> en éditant le fichier </w:t>
      </w:r>
      <w:proofErr w:type="spellStart"/>
      <w:r w:rsidR="00977239">
        <w:rPr>
          <w:szCs w:val="24"/>
        </w:rPr>
        <w:t>setup.h</w:t>
      </w:r>
      <w:proofErr w:type="spellEnd"/>
      <w:r w:rsidR="00977239">
        <w:rPr>
          <w:szCs w:val="24"/>
        </w:rPr>
        <w:t xml:space="preserve"> et en modifiant la ligne :</w:t>
      </w:r>
    </w:p>
    <w:p w14:paraId="5257DBB6" w14:textId="77777777" w:rsidR="00712C1E" w:rsidRDefault="00712C1E" w:rsidP="007119F7">
      <w:pPr>
        <w:pStyle w:val="Retraitcorpsdetexte21"/>
        <w:jc w:val="both"/>
        <w:rPr>
          <w:szCs w:val="24"/>
        </w:rPr>
      </w:pPr>
    </w:p>
    <w:p w14:paraId="0F94B9AD" w14:textId="77777777" w:rsidR="00977239" w:rsidRPr="00C22392" w:rsidRDefault="00977239" w:rsidP="00977239">
      <w:pPr>
        <w:pStyle w:val="Corpsdetexte"/>
        <w:jc w:val="both"/>
        <w:rPr>
          <w:rFonts w:ascii="Courier New" w:hAnsi="Courier New" w:cs="Courier New"/>
          <w:sz w:val="24"/>
          <w:szCs w:val="24"/>
        </w:rPr>
      </w:pPr>
      <w:r w:rsidRPr="00C22392">
        <w:rPr>
          <w:rFonts w:ascii="Courier New" w:hAnsi="Courier New" w:cs="Courier New"/>
          <w:sz w:val="24"/>
          <w:szCs w:val="24"/>
        </w:rPr>
        <w:t>#define wxUSE_GRAPHICS_DIRECT2D 0</w:t>
      </w:r>
    </w:p>
    <w:p w14:paraId="57A3CC2E" w14:textId="77777777" w:rsidR="00977239" w:rsidRDefault="00977239" w:rsidP="007119F7">
      <w:pPr>
        <w:pStyle w:val="Retraitcorpsdetexte21"/>
        <w:jc w:val="both"/>
        <w:rPr>
          <w:szCs w:val="24"/>
        </w:rPr>
      </w:pPr>
      <w:r>
        <w:rPr>
          <w:szCs w:val="24"/>
        </w:rPr>
        <w:t>Par</w:t>
      </w:r>
    </w:p>
    <w:p w14:paraId="41DCF29A" w14:textId="77777777" w:rsidR="00712C1E" w:rsidRDefault="00712C1E" w:rsidP="007119F7">
      <w:pPr>
        <w:pStyle w:val="Retraitcorpsdetexte21"/>
        <w:jc w:val="both"/>
        <w:rPr>
          <w:szCs w:val="24"/>
        </w:rPr>
      </w:pPr>
    </w:p>
    <w:p w14:paraId="5453DB61" w14:textId="77777777" w:rsidR="00977239" w:rsidRPr="00977239" w:rsidRDefault="00977239" w:rsidP="00977239">
      <w:pPr>
        <w:pStyle w:val="Corpsdetexte"/>
        <w:jc w:val="both"/>
        <w:rPr>
          <w:rFonts w:ascii="Courier New" w:hAnsi="Courier New" w:cs="Courier New"/>
          <w:sz w:val="24"/>
          <w:szCs w:val="24"/>
        </w:rPr>
      </w:pPr>
      <w:r w:rsidRPr="00977239">
        <w:rPr>
          <w:rFonts w:ascii="Courier New" w:hAnsi="Courier New" w:cs="Courier New"/>
          <w:sz w:val="24"/>
          <w:szCs w:val="24"/>
        </w:rPr>
        <w:t>#define wxUSE_GRAPHICS_DIRECT2D 1</w:t>
      </w:r>
      <w:r w:rsidRPr="00977239">
        <w:t xml:space="preserve"> </w:t>
      </w:r>
      <w:r w:rsidR="00712C1E">
        <w:rPr>
          <w:rFonts w:ascii="Courier New" w:hAnsi="Courier New" w:cs="Courier New"/>
          <w:sz w:val="24"/>
          <w:szCs w:val="24"/>
        </w:rPr>
        <w:t xml:space="preserve">// </w:t>
      </w:r>
      <w:proofErr w:type="spellStart"/>
      <w:r w:rsidR="00712C1E">
        <w:rPr>
          <w:rFonts w:ascii="Courier New" w:hAnsi="Courier New" w:cs="Courier New"/>
          <w:sz w:val="24"/>
          <w:szCs w:val="24"/>
        </w:rPr>
        <w:t>Modif</w:t>
      </w:r>
      <w:proofErr w:type="spellEnd"/>
      <w:r w:rsidRPr="00977239">
        <w:rPr>
          <w:rFonts w:ascii="Courier New" w:hAnsi="Courier New" w:cs="Courier New"/>
          <w:sz w:val="24"/>
          <w:szCs w:val="24"/>
        </w:rPr>
        <w:t xml:space="preserve"> pour CB 11701 et +</w:t>
      </w:r>
    </w:p>
    <w:p w14:paraId="3014057C" w14:textId="77777777" w:rsidR="00977239" w:rsidRDefault="00977239" w:rsidP="007119F7">
      <w:pPr>
        <w:pStyle w:val="Retraitcorpsdetexte21"/>
        <w:jc w:val="both"/>
        <w:rPr>
          <w:szCs w:val="24"/>
        </w:rPr>
      </w:pPr>
      <w:r>
        <w:rPr>
          <w:szCs w:val="24"/>
        </w:rPr>
        <w:t xml:space="preserve">Ce fichier </w:t>
      </w:r>
      <w:proofErr w:type="spellStart"/>
      <w:r>
        <w:rPr>
          <w:szCs w:val="24"/>
        </w:rPr>
        <w:t>setup.h</w:t>
      </w:r>
      <w:proofErr w:type="spellEnd"/>
      <w:r>
        <w:rPr>
          <w:szCs w:val="24"/>
        </w:rPr>
        <w:t xml:space="preserve"> existe à 2 endroits dans la génération des wxWidgets</w:t>
      </w:r>
      <w:r w:rsidR="00712C1E">
        <w:rPr>
          <w:szCs w:val="24"/>
        </w:rPr>
        <w:t xml:space="preserve"> pour Windows</w:t>
      </w:r>
      <w:r>
        <w:rPr>
          <w:szCs w:val="24"/>
        </w:rPr>
        <w:t xml:space="preserve">. C’est celui dans </w:t>
      </w:r>
      <w:r w:rsidR="00421F14">
        <w:rPr>
          <w:szCs w:val="24"/>
        </w:rPr>
        <w:t>C:\wxWidgets-3</w:t>
      </w:r>
      <w:r w:rsidRPr="00977239">
        <w:rPr>
          <w:szCs w:val="24"/>
        </w:rPr>
        <w:t>.2</w:t>
      </w:r>
      <w:r w:rsidR="00421F14">
        <w:rPr>
          <w:szCs w:val="24"/>
        </w:rPr>
        <w:t>.0</w:t>
      </w:r>
      <w:r w:rsidRPr="00977239">
        <w:rPr>
          <w:szCs w:val="24"/>
        </w:rPr>
        <w:t>\lib\gcc_dll\mswu\wx</w:t>
      </w:r>
      <w:r>
        <w:rPr>
          <w:szCs w:val="24"/>
        </w:rPr>
        <w:t xml:space="preserve"> </w:t>
      </w:r>
      <w:r w:rsidR="00AF451C">
        <w:rPr>
          <w:szCs w:val="24"/>
        </w:rPr>
        <w:t xml:space="preserve">(sous-répertoire </w:t>
      </w:r>
      <w:proofErr w:type="spellStart"/>
      <w:r w:rsidR="00AF451C">
        <w:rPr>
          <w:szCs w:val="24"/>
        </w:rPr>
        <w:t>mswu</w:t>
      </w:r>
      <w:proofErr w:type="spellEnd"/>
      <w:r w:rsidR="00712C1E">
        <w:rPr>
          <w:szCs w:val="24"/>
        </w:rPr>
        <w:t xml:space="preserve"> pour Windows</w:t>
      </w:r>
      <w:r w:rsidR="00AF451C">
        <w:rPr>
          <w:szCs w:val="24"/>
        </w:rPr>
        <w:t xml:space="preserve"> - </w:t>
      </w:r>
      <w:proofErr w:type="spellStart"/>
      <w:r w:rsidR="00AF451C">
        <w:rPr>
          <w:szCs w:val="24"/>
        </w:rPr>
        <w:t>unicode</w:t>
      </w:r>
      <w:proofErr w:type="spellEnd"/>
      <w:r w:rsidR="00712C1E">
        <w:rPr>
          <w:szCs w:val="24"/>
        </w:rPr>
        <w:t xml:space="preserve">) </w:t>
      </w:r>
      <w:r>
        <w:rPr>
          <w:szCs w:val="24"/>
        </w:rPr>
        <w:t xml:space="preserve">qu’il est important de modifier. En fait, lors de la première génération des wxWidgets, il est recopié de celui par défaut situé dans les sources de base dans </w:t>
      </w:r>
      <w:r w:rsidR="00421F14">
        <w:rPr>
          <w:szCs w:val="24"/>
        </w:rPr>
        <w:t>C:\wxWidgets-3.</w:t>
      </w:r>
      <w:r w:rsidR="00AF451C">
        <w:rPr>
          <w:szCs w:val="24"/>
        </w:rPr>
        <w:t>2</w:t>
      </w:r>
      <w:r w:rsidR="00421F14">
        <w:rPr>
          <w:szCs w:val="24"/>
        </w:rPr>
        <w:t>.0</w:t>
      </w:r>
      <w:r w:rsidR="00AF451C">
        <w:rPr>
          <w:szCs w:val="24"/>
        </w:rPr>
        <w:t>\include</w:t>
      </w:r>
      <w:r w:rsidRPr="00977239">
        <w:rPr>
          <w:szCs w:val="24"/>
        </w:rPr>
        <w:t>\wx</w:t>
      </w:r>
      <w:r w:rsidR="00AF451C">
        <w:rPr>
          <w:szCs w:val="24"/>
        </w:rPr>
        <w:t>\msw</w:t>
      </w:r>
      <w:r>
        <w:rPr>
          <w:szCs w:val="24"/>
        </w:rPr>
        <w:t xml:space="preserve"> (</w:t>
      </w:r>
      <w:proofErr w:type="spellStart"/>
      <w:r w:rsidR="00AF451C">
        <w:rPr>
          <w:szCs w:val="24"/>
        </w:rPr>
        <w:t>msw</w:t>
      </w:r>
      <w:proofErr w:type="spellEnd"/>
      <w:r w:rsidR="00AF451C">
        <w:rPr>
          <w:szCs w:val="24"/>
        </w:rPr>
        <w:t xml:space="preserve"> </w:t>
      </w:r>
      <w:r>
        <w:rPr>
          <w:szCs w:val="24"/>
        </w:rPr>
        <w:t>pour Windows</w:t>
      </w:r>
      <w:r w:rsidR="00C22392">
        <w:rPr>
          <w:szCs w:val="24"/>
        </w:rPr>
        <w:t xml:space="preserve">. Il se peut que ce </w:t>
      </w:r>
      <w:proofErr w:type="spellStart"/>
      <w:r w:rsidR="00C22392">
        <w:rPr>
          <w:szCs w:val="24"/>
        </w:rPr>
        <w:t>setup.h</w:t>
      </w:r>
      <w:proofErr w:type="spellEnd"/>
      <w:r w:rsidR="00C22392">
        <w:rPr>
          <w:szCs w:val="24"/>
        </w:rPr>
        <w:t xml:space="preserve"> n’existe pas encore ici : utiliser alors setup0.h, version basique</w:t>
      </w:r>
      <w:r>
        <w:rPr>
          <w:szCs w:val="24"/>
        </w:rPr>
        <w:t xml:space="preserve">. Seule la modification </w:t>
      </w:r>
      <w:r w:rsidR="00712C1E">
        <w:rPr>
          <w:szCs w:val="24"/>
        </w:rPr>
        <w:t>du 1</w:t>
      </w:r>
      <w:r w:rsidR="00712C1E" w:rsidRPr="00712C1E">
        <w:rPr>
          <w:szCs w:val="24"/>
          <w:vertAlign w:val="superscript"/>
        </w:rPr>
        <w:t>er</w:t>
      </w:r>
      <w:r w:rsidR="00712C1E">
        <w:rPr>
          <w:szCs w:val="24"/>
        </w:rPr>
        <w:t xml:space="preserve"> </w:t>
      </w:r>
      <w:proofErr w:type="spellStart"/>
      <w:r w:rsidR="00712C1E">
        <w:rPr>
          <w:szCs w:val="24"/>
        </w:rPr>
        <w:t>setup.h</w:t>
      </w:r>
      <w:proofErr w:type="spellEnd"/>
      <w:r w:rsidR="00712C1E">
        <w:rPr>
          <w:szCs w:val="24"/>
        </w:rPr>
        <w:t xml:space="preserve"> est indispensable, mais par précaution on peut aussi modifier ce</w:t>
      </w:r>
      <w:r w:rsidR="00C22392">
        <w:rPr>
          <w:szCs w:val="24"/>
        </w:rPr>
        <w:t>ux</w:t>
      </w:r>
      <w:r w:rsidR="00712C1E">
        <w:rPr>
          <w:szCs w:val="24"/>
        </w:rPr>
        <w:t xml:space="preserve"> de base.</w:t>
      </w:r>
    </w:p>
    <w:p w14:paraId="0B233972" w14:textId="77777777" w:rsidR="00712C1E" w:rsidRDefault="00712C1E" w:rsidP="007119F7">
      <w:pPr>
        <w:pStyle w:val="Retraitcorpsdetexte21"/>
        <w:jc w:val="both"/>
        <w:rPr>
          <w:szCs w:val="24"/>
        </w:rPr>
      </w:pPr>
      <w:r>
        <w:rPr>
          <w:szCs w:val="24"/>
        </w:rPr>
        <w:t>Cette modification ne sert pas dans Ovni, mais autant la faire de façon à n’avoir qu’une seule librairie wxWidgets, utilisable indifféremment p</w:t>
      </w:r>
      <w:r w:rsidR="00AF451C">
        <w:rPr>
          <w:szCs w:val="24"/>
        </w:rPr>
        <w:t>our générer</w:t>
      </w:r>
      <w:r>
        <w:rPr>
          <w:szCs w:val="24"/>
        </w:rPr>
        <w:t xml:space="preserve"> Ovni et</w:t>
      </w:r>
      <w:r w:rsidR="00AF451C">
        <w:rPr>
          <w:szCs w:val="24"/>
        </w:rPr>
        <w:t>/ou</w:t>
      </w:r>
      <w:r>
        <w:rPr>
          <w:szCs w:val="24"/>
        </w:rPr>
        <w:t xml:space="preserve"> Code::Blocks.</w:t>
      </w:r>
    </w:p>
    <w:p w14:paraId="615F8442" w14:textId="77777777" w:rsidR="00712C1E" w:rsidRDefault="00712C1E" w:rsidP="007119F7">
      <w:pPr>
        <w:pStyle w:val="Retraitcorpsdetexte21"/>
        <w:jc w:val="both"/>
        <w:rPr>
          <w:szCs w:val="24"/>
        </w:rPr>
      </w:pPr>
    </w:p>
    <w:p w14:paraId="2861BA82" w14:textId="77777777" w:rsidR="007119F7" w:rsidRDefault="007119F7" w:rsidP="007119F7">
      <w:pPr>
        <w:pStyle w:val="Retraitcorpsdetexte21"/>
        <w:jc w:val="both"/>
        <w:rPr>
          <w:szCs w:val="24"/>
        </w:rPr>
      </w:pPr>
      <w:r>
        <w:rPr>
          <w:szCs w:val="24"/>
        </w:rPr>
        <w:t>Exemple de fichier .bat pou</w:t>
      </w:r>
      <w:r w:rsidR="00421F14">
        <w:rPr>
          <w:szCs w:val="24"/>
        </w:rPr>
        <w:t>r la génération de wxWidgets 3.</w:t>
      </w:r>
      <w:r>
        <w:rPr>
          <w:szCs w:val="24"/>
        </w:rPr>
        <w:t>2</w:t>
      </w:r>
      <w:r w:rsidR="00421F14">
        <w:rPr>
          <w:szCs w:val="24"/>
        </w:rPr>
        <w:t>.0</w:t>
      </w:r>
      <w:r>
        <w:rPr>
          <w:szCs w:val="24"/>
        </w:rPr>
        <w:t xml:space="preserve">, en 64 bits à placer dans </w:t>
      </w:r>
      <w:r w:rsidR="00421F14">
        <w:rPr>
          <w:szCs w:val="24"/>
        </w:rPr>
        <w:t>C:\wxWidgets-3</w:t>
      </w:r>
      <w:r w:rsidRPr="00334F60">
        <w:rPr>
          <w:szCs w:val="24"/>
        </w:rPr>
        <w:t>.2</w:t>
      </w:r>
      <w:r w:rsidR="00421F14">
        <w:rPr>
          <w:szCs w:val="24"/>
        </w:rPr>
        <w:t>.0</w:t>
      </w:r>
      <w:r w:rsidRPr="00334F60">
        <w:rPr>
          <w:szCs w:val="24"/>
        </w:rPr>
        <w:t>\build\msw</w:t>
      </w:r>
      <w:r>
        <w:rPr>
          <w:szCs w:val="24"/>
        </w:rPr>
        <w:t> :</w:t>
      </w:r>
    </w:p>
    <w:p w14:paraId="483CE198" w14:textId="77777777" w:rsidR="007119F7" w:rsidRPr="000877AB" w:rsidRDefault="007119F7" w:rsidP="007119F7">
      <w:pPr>
        <w:pStyle w:val="Retraitcorpsdetexte21"/>
        <w:ind w:firstLine="0"/>
        <w:rPr>
          <w:rFonts w:ascii="Courier New" w:hAnsi="Courier New" w:cs="Courier New"/>
          <w:sz w:val="20"/>
          <w:szCs w:val="20"/>
        </w:rPr>
      </w:pPr>
    </w:p>
    <w:p w14:paraId="62A77249" w14:textId="77777777" w:rsidR="00577FEA" w:rsidRDefault="00577FEA" w:rsidP="00577FEA">
      <w:pPr>
        <w:autoSpaceDE w:val="0"/>
        <w:autoSpaceDN w:val="0"/>
        <w:adjustRightInd w:val="0"/>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REM Mettre MinGW64\bin avant MinGW32\bin</w:t>
      </w:r>
    </w:p>
    <w:p w14:paraId="4CD85434" w14:textId="77777777"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r w:rsidRPr="00577FEA">
        <w:rPr>
          <w:rFonts w:ascii="Courier New" w:hAnsi="Courier New" w:cs="Courier New"/>
          <w:b/>
          <w:bCs/>
          <w:color w:val="0000FF"/>
          <w:sz w:val="20"/>
          <w:szCs w:val="20"/>
          <w:highlight w:val="white"/>
          <w:lang w:val="en-US"/>
        </w:rPr>
        <w:t>set</w:t>
      </w:r>
      <w:r w:rsidRPr="00577FEA">
        <w:rPr>
          <w:rFonts w:ascii="Courier New" w:hAnsi="Courier New" w:cs="Courier New"/>
          <w:color w:val="000000"/>
          <w:sz w:val="20"/>
          <w:szCs w:val="20"/>
          <w:highlight w:val="white"/>
          <w:lang w:val="en-US"/>
        </w:rPr>
        <w:t xml:space="preserve"> PATH</w:t>
      </w:r>
      <w:r w:rsidRPr="00577FEA">
        <w:rPr>
          <w:rFonts w:ascii="Courier New" w:hAnsi="Courier New" w:cs="Courier New"/>
          <w:b/>
          <w:bCs/>
          <w:color w:val="FF0000"/>
          <w:sz w:val="20"/>
          <w:szCs w:val="20"/>
          <w:highlight w:val="white"/>
          <w:lang w:val="en-US"/>
        </w:rPr>
        <w:t>=</w:t>
      </w:r>
      <w:r>
        <w:rPr>
          <w:rFonts w:ascii="Courier New" w:hAnsi="Courier New" w:cs="Courier New"/>
          <w:color w:val="000000"/>
          <w:sz w:val="20"/>
          <w:szCs w:val="20"/>
          <w:highlight w:val="white"/>
          <w:lang w:val="en-US"/>
        </w:rPr>
        <w:t>C:\MinGW64</w:t>
      </w:r>
      <w:r w:rsidRPr="00577FEA">
        <w:rPr>
          <w:rFonts w:ascii="Courier New" w:hAnsi="Courier New" w:cs="Courier New"/>
          <w:color w:val="000000"/>
          <w:sz w:val="20"/>
          <w:szCs w:val="20"/>
          <w:highlight w:val="white"/>
          <w:lang w:val="en-US"/>
        </w:rPr>
        <w:t>\bin;</w:t>
      </w:r>
      <w:r w:rsidRPr="00577FEA">
        <w:rPr>
          <w:rFonts w:ascii="Courier New" w:hAnsi="Courier New" w:cs="Courier New"/>
          <w:b/>
          <w:bCs/>
          <w:color w:val="FF8000"/>
          <w:sz w:val="20"/>
          <w:szCs w:val="20"/>
          <w:highlight w:val="yellow"/>
          <w:lang w:val="en-US"/>
        </w:rPr>
        <w:t>%PATH%</w:t>
      </w:r>
    </w:p>
    <w:p w14:paraId="22232822" w14:textId="77777777" w:rsidR="00577FEA" w:rsidRPr="000877AB" w:rsidRDefault="00577FEA" w:rsidP="00577FEA">
      <w:pPr>
        <w:autoSpaceDE w:val="0"/>
        <w:autoSpaceDN w:val="0"/>
        <w:adjustRightInd w:val="0"/>
        <w:jc w:val="left"/>
        <w:rPr>
          <w:rFonts w:ascii="Courier New" w:hAnsi="Courier New" w:cs="Courier New"/>
          <w:color w:val="008000"/>
          <w:sz w:val="20"/>
          <w:szCs w:val="20"/>
          <w:lang w:val="en-US"/>
        </w:rPr>
      </w:pPr>
    </w:p>
    <w:p w14:paraId="39C760A4" w14:textId="77777777" w:rsidR="00577FEA" w:rsidRPr="00577FEA" w:rsidRDefault="00577FEA" w:rsidP="00577FEA">
      <w:pPr>
        <w:autoSpaceDE w:val="0"/>
        <w:autoSpaceDN w:val="0"/>
        <w:adjustRightInd w:val="0"/>
        <w:jc w:val="left"/>
        <w:rPr>
          <w:rFonts w:ascii="Courier New" w:hAnsi="Courier New" w:cs="Courier New"/>
          <w:color w:val="008000"/>
          <w:sz w:val="20"/>
          <w:szCs w:val="20"/>
          <w:highlight w:val="white"/>
        </w:rPr>
      </w:pPr>
      <w:r w:rsidRPr="00577FEA">
        <w:rPr>
          <w:rFonts w:ascii="Courier New" w:hAnsi="Courier New" w:cs="Courier New"/>
          <w:color w:val="008000"/>
          <w:sz w:val="20"/>
          <w:szCs w:val="20"/>
        </w:rPr>
        <w:t xml:space="preserve">REM Ci-dessous, </w:t>
      </w:r>
      <w:proofErr w:type="spellStart"/>
      <w:r w:rsidRPr="00577FEA">
        <w:rPr>
          <w:rFonts w:ascii="Courier New" w:hAnsi="Courier New" w:cs="Courier New"/>
          <w:color w:val="008000"/>
          <w:sz w:val="20"/>
          <w:szCs w:val="20"/>
        </w:rPr>
        <w:t>rename</w:t>
      </w:r>
      <w:proofErr w:type="spellEnd"/>
      <w:r w:rsidRPr="00577FEA">
        <w:rPr>
          <w:rFonts w:ascii="Courier New" w:hAnsi="Courier New" w:cs="Courier New"/>
          <w:color w:val="008000"/>
          <w:sz w:val="20"/>
          <w:szCs w:val="20"/>
        </w:rPr>
        <w:t xml:space="preserve"> (si besoin !) pour éviter une mauvaise interprétation de détection de la présence de sh.exe</w:t>
      </w:r>
    </w:p>
    <w:p w14:paraId="30D34793" w14:textId="77777777" w:rsidR="00577FEA" w:rsidRDefault="00577FEA" w:rsidP="00577FEA">
      <w:pPr>
        <w:autoSpaceDE w:val="0"/>
        <w:autoSpaceDN w:val="0"/>
        <w:adjustRightInd w:val="0"/>
        <w:jc w:val="left"/>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ren</w:t>
      </w:r>
      <w:proofErr w:type="spellEnd"/>
      <w:r>
        <w:rPr>
          <w:rFonts w:ascii="Courier New" w:hAnsi="Courier New" w:cs="Courier New"/>
          <w:color w:val="000000"/>
          <w:sz w:val="20"/>
          <w:szCs w:val="20"/>
          <w:highlight w:val="white"/>
        </w:rPr>
        <w:t xml:space="preserve"> C:\Utilitaires_Msys-Unix\bin\sh.exe shx.exe</w:t>
      </w:r>
    </w:p>
    <w:p w14:paraId="346D9DA2" w14:textId="77777777" w:rsidR="00577FEA" w:rsidRDefault="00577FEA" w:rsidP="00577FEA">
      <w:pPr>
        <w:autoSpaceDE w:val="0"/>
        <w:autoSpaceDN w:val="0"/>
        <w:adjustRightInd w:val="0"/>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REM les </w:t>
      </w:r>
      <w:proofErr w:type="spellStart"/>
      <w:r>
        <w:rPr>
          <w:rFonts w:ascii="Courier New" w:hAnsi="Courier New" w:cs="Courier New"/>
          <w:color w:val="008000"/>
          <w:sz w:val="20"/>
          <w:szCs w:val="20"/>
          <w:highlight w:val="white"/>
        </w:rPr>
        <w:t>strip</w:t>
      </w:r>
      <w:proofErr w:type="spellEnd"/>
      <w:r>
        <w:rPr>
          <w:rFonts w:ascii="Courier New" w:hAnsi="Courier New" w:cs="Courier New"/>
          <w:color w:val="008000"/>
          <w:sz w:val="20"/>
          <w:szCs w:val="20"/>
          <w:highlight w:val="white"/>
        </w:rPr>
        <w:t xml:space="preserve"> ne marchent que si VENDOR=cb_64, sinon les adapter</w:t>
      </w:r>
    </w:p>
    <w:p w14:paraId="6C451169" w14:textId="77777777" w:rsidR="00577FEA" w:rsidRDefault="00577FEA" w:rsidP="00577FEA">
      <w:pPr>
        <w:autoSpaceDE w:val="0"/>
        <w:autoSpaceDN w:val="0"/>
        <w:adjustRightInd w:val="0"/>
        <w:jc w:val="left"/>
        <w:rPr>
          <w:rFonts w:ascii="Courier New" w:hAnsi="Courier New" w:cs="Courier New"/>
          <w:color w:val="000000"/>
          <w:sz w:val="20"/>
          <w:szCs w:val="20"/>
          <w:highlight w:val="white"/>
        </w:rPr>
      </w:pPr>
    </w:p>
    <w:p w14:paraId="30B9E6E0" w14:textId="77777777" w:rsidR="00577FEA" w:rsidRDefault="00577FEA" w:rsidP="00577FEA">
      <w:pPr>
        <w:autoSpaceDE w:val="0"/>
        <w:autoSpaceDN w:val="0"/>
        <w:adjustRightInd w:val="0"/>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REM </w:t>
      </w:r>
      <w:r w:rsidRPr="00577FEA">
        <w:rPr>
          <w:rFonts w:ascii="Courier New" w:hAnsi="Courier New" w:cs="Courier New"/>
          <w:color w:val="008000"/>
          <w:sz w:val="20"/>
          <w:szCs w:val="20"/>
        </w:rPr>
        <w:t>Nettoyage des compilations précédentes :</w:t>
      </w:r>
    </w:p>
    <w:p w14:paraId="66DAF16B" w14:textId="77777777" w:rsidR="00577FEA" w:rsidRDefault="00577FEA" w:rsidP="00577FEA">
      <w:pPr>
        <w:autoSpaceDE w:val="0"/>
        <w:autoSpaceDN w:val="0"/>
        <w:adjustRightInd w:val="0"/>
        <w:jc w:val="left"/>
        <w:rPr>
          <w:rFonts w:ascii="Courier New" w:hAnsi="Courier New" w:cs="Courier New"/>
          <w:color w:val="000000"/>
          <w:sz w:val="20"/>
          <w:szCs w:val="20"/>
          <w:highlight w:val="white"/>
          <w:lang w:val="en-US"/>
        </w:rPr>
      </w:pPr>
      <w:r w:rsidRPr="00577FEA">
        <w:rPr>
          <w:rFonts w:ascii="Courier New" w:hAnsi="Courier New" w:cs="Courier New"/>
          <w:color w:val="0080FF"/>
          <w:sz w:val="20"/>
          <w:szCs w:val="20"/>
          <w:highlight w:val="white"/>
          <w:lang w:val="en-US"/>
        </w:rPr>
        <w:t>mingw32-make</w:t>
      </w:r>
      <w:r w:rsidRPr="00577FEA">
        <w:rPr>
          <w:rFonts w:ascii="Courier New" w:hAnsi="Courier New" w:cs="Courier New"/>
          <w:color w:val="000000"/>
          <w:sz w:val="20"/>
          <w:szCs w:val="20"/>
          <w:highlight w:val="white"/>
          <w:lang w:val="en-US"/>
        </w:rPr>
        <w:t xml:space="preserve"> -f </w:t>
      </w:r>
      <w:proofErr w:type="spellStart"/>
      <w:r w:rsidRPr="00577FEA">
        <w:rPr>
          <w:rFonts w:ascii="Courier New" w:hAnsi="Courier New" w:cs="Courier New"/>
          <w:color w:val="000000"/>
          <w:sz w:val="20"/>
          <w:szCs w:val="20"/>
          <w:highlight w:val="white"/>
          <w:lang w:val="en-US"/>
        </w:rPr>
        <w:t>makefile.gcc</w:t>
      </w:r>
      <w:proofErr w:type="spellEnd"/>
      <w:r w:rsidRPr="00577FEA">
        <w:rPr>
          <w:rFonts w:ascii="Courier New" w:hAnsi="Courier New" w:cs="Courier New"/>
          <w:color w:val="000000"/>
          <w:sz w:val="20"/>
          <w:szCs w:val="20"/>
          <w:highlight w:val="white"/>
          <w:lang w:val="en-US"/>
        </w:rPr>
        <w:t xml:space="preserve"> USE_XRC</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SHARED</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MONOLITHIC</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BUILD</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release UNICODE</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USE_OPENGL</w:t>
      </w:r>
      <w:r w:rsidRPr="00577FEA">
        <w:rPr>
          <w:rFonts w:ascii="Courier New" w:hAnsi="Courier New" w:cs="Courier New"/>
          <w:b/>
          <w:bCs/>
          <w:color w:val="FF0000"/>
          <w:sz w:val="20"/>
          <w:szCs w:val="20"/>
          <w:highlight w:val="white"/>
          <w:lang w:val="en-US"/>
        </w:rPr>
        <w:t>=</w:t>
      </w:r>
      <w:r w:rsidR="00532506">
        <w:rPr>
          <w:rFonts w:ascii="Courier New" w:hAnsi="Courier New" w:cs="Courier New"/>
          <w:color w:val="000000"/>
          <w:sz w:val="20"/>
          <w:szCs w:val="20"/>
          <w:highlight w:val="white"/>
          <w:lang w:val="en-US"/>
        </w:rPr>
        <w:t>1</w:t>
      </w:r>
      <w:r w:rsidRPr="00577FEA">
        <w:rPr>
          <w:rFonts w:ascii="Courier New" w:hAnsi="Courier New" w:cs="Courier New"/>
          <w:color w:val="000000"/>
          <w:sz w:val="20"/>
          <w:szCs w:val="20"/>
          <w:highlight w:val="white"/>
          <w:lang w:val="en-US"/>
        </w:rPr>
        <w:t xml:space="preserve"> VENDOR</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cb_64 clean</w:t>
      </w:r>
    </w:p>
    <w:p w14:paraId="786C9219" w14:textId="77777777" w:rsidR="00577FEA" w:rsidRPr="000877AB" w:rsidRDefault="00577FEA" w:rsidP="00577FEA">
      <w:pPr>
        <w:autoSpaceDE w:val="0"/>
        <w:autoSpaceDN w:val="0"/>
        <w:adjustRightInd w:val="0"/>
        <w:jc w:val="left"/>
        <w:rPr>
          <w:rFonts w:ascii="Courier New" w:hAnsi="Courier New" w:cs="Courier New"/>
          <w:color w:val="000000"/>
          <w:sz w:val="20"/>
          <w:szCs w:val="20"/>
          <w:highlight w:val="white"/>
          <w:lang w:val="en-US"/>
        </w:rPr>
      </w:pPr>
    </w:p>
    <w:p w14:paraId="782DCF6D" w14:textId="77777777" w:rsidR="00577FEA" w:rsidRPr="001F3C65" w:rsidRDefault="00577FEA" w:rsidP="00577FEA">
      <w:pPr>
        <w:autoSpaceDE w:val="0"/>
        <w:autoSpaceDN w:val="0"/>
        <w:adjustRightInd w:val="0"/>
        <w:jc w:val="left"/>
        <w:rPr>
          <w:rFonts w:ascii="Courier New" w:hAnsi="Courier New" w:cs="Courier New"/>
          <w:color w:val="008000"/>
          <w:sz w:val="20"/>
          <w:szCs w:val="20"/>
          <w:highlight w:val="white"/>
          <w:lang w:val="en-US"/>
        </w:rPr>
      </w:pPr>
      <w:r w:rsidRPr="001F3C65">
        <w:rPr>
          <w:rFonts w:ascii="Courier New" w:hAnsi="Courier New" w:cs="Courier New"/>
          <w:color w:val="008000"/>
          <w:sz w:val="20"/>
          <w:szCs w:val="20"/>
          <w:highlight w:val="white"/>
          <w:lang w:val="en-US"/>
        </w:rPr>
        <w:t xml:space="preserve">REM </w:t>
      </w:r>
      <w:proofErr w:type="spellStart"/>
      <w:r w:rsidRPr="001F3C65">
        <w:rPr>
          <w:rFonts w:ascii="Courier New" w:hAnsi="Courier New" w:cs="Courier New"/>
          <w:color w:val="008000"/>
          <w:sz w:val="20"/>
          <w:szCs w:val="20"/>
          <w:highlight w:val="white"/>
          <w:lang w:val="en-US"/>
        </w:rPr>
        <w:t>Génération</w:t>
      </w:r>
      <w:proofErr w:type="spellEnd"/>
    </w:p>
    <w:p w14:paraId="107B7CAA" w14:textId="77777777" w:rsidR="00577FEA" w:rsidRPr="00532506" w:rsidRDefault="00577FEA" w:rsidP="00577FEA">
      <w:pPr>
        <w:autoSpaceDE w:val="0"/>
        <w:autoSpaceDN w:val="0"/>
        <w:adjustRightInd w:val="0"/>
        <w:jc w:val="left"/>
        <w:rPr>
          <w:rFonts w:ascii="Courier New" w:hAnsi="Courier New" w:cs="Courier New"/>
          <w:color w:val="000000"/>
          <w:sz w:val="20"/>
          <w:szCs w:val="20"/>
          <w:highlight w:val="white"/>
          <w:lang w:val="en-US"/>
        </w:rPr>
      </w:pPr>
      <w:r w:rsidRPr="00532506">
        <w:rPr>
          <w:rFonts w:ascii="Courier New" w:hAnsi="Courier New" w:cs="Courier New"/>
          <w:color w:val="0080FF"/>
          <w:sz w:val="20"/>
          <w:szCs w:val="20"/>
          <w:highlight w:val="white"/>
          <w:lang w:val="en-US"/>
        </w:rPr>
        <w:t>mingw32-make</w:t>
      </w:r>
      <w:r w:rsidRPr="00532506">
        <w:rPr>
          <w:rFonts w:ascii="Courier New" w:hAnsi="Courier New" w:cs="Courier New"/>
          <w:color w:val="000000"/>
          <w:sz w:val="20"/>
          <w:szCs w:val="20"/>
          <w:highlight w:val="white"/>
          <w:lang w:val="en-US"/>
        </w:rPr>
        <w:t xml:space="preserve"> -f </w:t>
      </w:r>
      <w:proofErr w:type="spellStart"/>
      <w:r w:rsidRPr="00532506">
        <w:rPr>
          <w:rFonts w:ascii="Courier New" w:hAnsi="Courier New" w:cs="Courier New"/>
          <w:color w:val="000000"/>
          <w:sz w:val="20"/>
          <w:szCs w:val="20"/>
          <w:highlight w:val="white"/>
          <w:lang w:val="en-US"/>
        </w:rPr>
        <w:t>makefile.gcc</w:t>
      </w:r>
      <w:proofErr w:type="spellEnd"/>
      <w:r w:rsidRPr="00532506">
        <w:rPr>
          <w:rFonts w:ascii="Courier New" w:hAnsi="Courier New" w:cs="Courier New"/>
          <w:color w:val="000000"/>
          <w:sz w:val="20"/>
          <w:szCs w:val="20"/>
          <w:highlight w:val="white"/>
          <w:lang w:val="en-US"/>
        </w:rPr>
        <w:t xml:space="preserve"> USE_XRC</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SHARED</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MONOLITHIC</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BUILD</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release UNICODE</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USE_OPENGL</w:t>
      </w:r>
      <w:r w:rsidRPr="00532506">
        <w:rPr>
          <w:rFonts w:ascii="Courier New" w:hAnsi="Courier New" w:cs="Courier New"/>
          <w:b/>
          <w:bCs/>
          <w:color w:val="FF0000"/>
          <w:sz w:val="20"/>
          <w:szCs w:val="20"/>
          <w:highlight w:val="white"/>
          <w:lang w:val="en-US"/>
        </w:rPr>
        <w:t>=</w:t>
      </w:r>
      <w:r w:rsidR="00532506" w:rsidRPr="00532506">
        <w:rPr>
          <w:rFonts w:ascii="Courier New" w:hAnsi="Courier New" w:cs="Courier New"/>
          <w:color w:val="000000"/>
          <w:sz w:val="20"/>
          <w:szCs w:val="20"/>
          <w:highlight w:val="white"/>
          <w:lang w:val="en-US"/>
        </w:rPr>
        <w:t>1</w:t>
      </w:r>
      <w:r w:rsidRPr="00532506">
        <w:rPr>
          <w:rFonts w:ascii="Courier New" w:hAnsi="Courier New" w:cs="Courier New"/>
          <w:color w:val="000000"/>
          <w:sz w:val="20"/>
          <w:szCs w:val="20"/>
          <w:highlight w:val="white"/>
          <w:lang w:val="en-US"/>
        </w:rPr>
        <w:t xml:space="preserve"> VENDOR</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cb_64 CPPFLAGS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"-m64" CXXFLAGS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w:t>
      </w:r>
      <w:r w:rsidRPr="00532506">
        <w:rPr>
          <w:rFonts w:ascii="Courier New" w:hAnsi="Courier New" w:cs="Courier New"/>
          <w:color w:val="000000"/>
          <w:sz w:val="20"/>
          <w:szCs w:val="20"/>
          <w:highlight w:val="white"/>
          <w:lang w:val="en-US"/>
        </w:rPr>
        <w:noBreakHyphen/>
      </w:r>
      <w:proofErr w:type="spellStart"/>
      <w:r w:rsidRPr="00532506">
        <w:rPr>
          <w:rFonts w:ascii="Courier New" w:hAnsi="Courier New" w:cs="Courier New"/>
          <w:color w:val="000000"/>
          <w:sz w:val="20"/>
          <w:szCs w:val="20"/>
          <w:highlight w:val="white"/>
          <w:lang w:val="en-US"/>
        </w:rPr>
        <w:t>fpermissive</w:t>
      </w:r>
      <w:proofErr w:type="spellEnd"/>
      <w:r w:rsidRPr="00532506">
        <w:rPr>
          <w:rFonts w:ascii="Courier New" w:hAnsi="Courier New" w:cs="Courier New"/>
          <w:color w:val="000000"/>
          <w:sz w:val="20"/>
          <w:szCs w:val="20"/>
          <w:highlight w:val="white"/>
          <w:lang w:val="en-US"/>
        </w:rPr>
        <w:t xml:space="preserve"> </w:t>
      </w:r>
      <w:r w:rsidRPr="00532506">
        <w:rPr>
          <w:rFonts w:ascii="Courier New" w:hAnsi="Courier New" w:cs="Courier New"/>
          <w:color w:val="000000"/>
          <w:sz w:val="20"/>
          <w:szCs w:val="20"/>
          <w:highlight w:val="white"/>
          <w:lang w:val="en-US"/>
        </w:rPr>
        <w:noBreakHyphen/>
      </w:r>
      <w:proofErr w:type="spellStart"/>
      <w:r w:rsidRPr="00532506">
        <w:rPr>
          <w:rFonts w:ascii="Courier New" w:hAnsi="Courier New" w:cs="Courier New"/>
          <w:color w:val="000000"/>
          <w:sz w:val="20"/>
          <w:szCs w:val="20"/>
          <w:highlight w:val="white"/>
          <w:lang w:val="en-US"/>
        </w:rPr>
        <w:t>fno</w:t>
      </w:r>
      <w:proofErr w:type="spellEnd"/>
      <w:r w:rsidRPr="00532506">
        <w:rPr>
          <w:rFonts w:ascii="Courier New" w:hAnsi="Courier New" w:cs="Courier New"/>
          <w:color w:val="000000"/>
          <w:sz w:val="20"/>
          <w:szCs w:val="20"/>
          <w:highlight w:val="white"/>
          <w:lang w:val="en-US"/>
        </w:rPr>
        <w:noBreakHyphen/>
        <w:t>keep</w:t>
      </w:r>
      <w:r w:rsidRPr="00532506">
        <w:rPr>
          <w:rFonts w:ascii="Courier New" w:hAnsi="Courier New" w:cs="Courier New"/>
          <w:color w:val="000000"/>
          <w:sz w:val="20"/>
          <w:szCs w:val="20"/>
          <w:highlight w:val="white"/>
          <w:lang w:val="en-US"/>
        </w:rPr>
        <w:noBreakHyphen/>
        <w:t>inline</w:t>
      </w:r>
      <w:r w:rsidRPr="00532506">
        <w:rPr>
          <w:rFonts w:ascii="Courier New" w:hAnsi="Courier New" w:cs="Courier New"/>
          <w:color w:val="000000"/>
          <w:sz w:val="20"/>
          <w:szCs w:val="20"/>
          <w:highlight w:val="white"/>
          <w:lang w:val="en-US"/>
        </w:rPr>
        <w:noBreakHyphen/>
      </w:r>
      <w:proofErr w:type="spellStart"/>
      <w:r w:rsidRPr="00532506">
        <w:rPr>
          <w:rFonts w:ascii="Courier New" w:hAnsi="Courier New" w:cs="Courier New"/>
          <w:color w:val="000000"/>
          <w:sz w:val="20"/>
          <w:szCs w:val="20"/>
          <w:highlight w:val="white"/>
          <w:lang w:val="en-US"/>
        </w:rPr>
        <w:t>dllexport</w:t>
      </w:r>
      <w:proofErr w:type="spellEnd"/>
      <w:r w:rsidRPr="00532506">
        <w:rPr>
          <w:rFonts w:ascii="Courier New" w:hAnsi="Courier New" w:cs="Courier New"/>
          <w:color w:val="000000"/>
          <w:sz w:val="20"/>
          <w:szCs w:val="20"/>
          <w:highlight w:val="white"/>
          <w:lang w:val="en-US"/>
        </w:rPr>
        <w:t xml:space="preserve"> </w:t>
      </w:r>
      <w:r w:rsidRPr="00532506">
        <w:rPr>
          <w:rFonts w:ascii="Courier New" w:hAnsi="Courier New" w:cs="Courier New"/>
          <w:color w:val="000000"/>
          <w:sz w:val="20"/>
          <w:szCs w:val="20"/>
          <w:highlight w:val="white"/>
          <w:lang w:val="en-US"/>
        </w:rPr>
        <w:noBreakHyphen/>
        <w:t>std</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gnu</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 xml:space="preserve">11 </w:t>
      </w:r>
      <w:r w:rsidRPr="00532506">
        <w:rPr>
          <w:rFonts w:ascii="Courier New" w:hAnsi="Courier New" w:cs="Courier New"/>
          <w:color w:val="000000"/>
          <w:sz w:val="20"/>
          <w:szCs w:val="20"/>
          <w:highlight w:val="white"/>
          <w:lang w:val="en-US"/>
        </w:rPr>
        <w:noBreakHyphen/>
      </w:r>
      <w:proofErr w:type="spellStart"/>
      <w:r w:rsidRPr="00532506">
        <w:rPr>
          <w:rFonts w:ascii="Courier New" w:hAnsi="Courier New" w:cs="Courier New"/>
          <w:color w:val="000000"/>
          <w:sz w:val="20"/>
          <w:szCs w:val="20"/>
          <w:highlight w:val="white"/>
          <w:lang w:val="en-US"/>
        </w:rPr>
        <w:t>Wno</w:t>
      </w:r>
      <w:proofErr w:type="spellEnd"/>
      <w:r w:rsidRPr="00532506">
        <w:rPr>
          <w:rFonts w:ascii="Courier New" w:hAnsi="Courier New" w:cs="Courier New"/>
          <w:color w:val="000000"/>
          <w:sz w:val="20"/>
          <w:szCs w:val="20"/>
          <w:highlight w:val="white"/>
          <w:lang w:val="en-US"/>
        </w:rPr>
        <w:noBreakHyphen/>
        <w:t>deprecated</w:t>
      </w:r>
      <w:r w:rsidRPr="00532506">
        <w:rPr>
          <w:rFonts w:ascii="Courier New" w:hAnsi="Courier New" w:cs="Courier New"/>
          <w:color w:val="000000"/>
          <w:sz w:val="20"/>
          <w:szCs w:val="20"/>
          <w:highlight w:val="white"/>
          <w:lang w:val="en-US"/>
        </w:rPr>
        <w:noBreakHyphen/>
        <w:t>declarations" LDFLAGS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w:t>
      </w:r>
      <w:proofErr w:type="spellStart"/>
      <w:r w:rsidRPr="00532506">
        <w:rPr>
          <w:rFonts w:ascii="Courier New" w:hAnsi="Courier New" w:cs="Courier New"/>
          <w:color w:val="000000"/>
          <w:sz w:val="20"/>
          <w:szCs w:val="20"/>
          <w:highlight w:val="white"/>
          <w:lang w:val="en-US"/>
        </w:rPr>
        <w:t>Wl</w:t>
      </w:r>
      <w:proofErr w:type="spellEnd"/>
      <w:r w:rsidRPr="00532506">
        <w:rPr>
          <w:rFonts w:ascii="Courier New" w:hAnsi="Courier New" w:cs="Courier New"/>
          <w:color w:val="000000"/>
          <w:sz w:val="20"/>
          <w:szCs w:val="20"/>
          <w:highlight w:val="white"/>
          <w:lang w:val="en-US"/>
        </w:rPr>
        <w:t>,--allow-multiple-definition" LDFLAGS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"-m64"</w:t>
      </w:r>
    </w:p>
    <w:p w14:paraId="6C6A472B" w14:textId="77777777" w:rsidR="00577FEA" w:rsidRPr="00532506" w:rsidRDefault="00577FEA" w:rsidP="00577FEA">
      <w:pPr>
        <w:autoSpaceDE w:val="0"/>
        <w:autoSpaceDN w:val="0"/>
        <w:adjustRightInd w:val="0"/>
        <w:jc w:val="left"/>
        <w:rPr>
          <w:rFonts w:ascii="Courier New" w:hAnsi="Courier New" w:cs="Courier New"/>
          <w:color w:val="008000"/>
          <w:sz w:val="20"/>
          <w:szCs w:val="20"/>
          <w:lang w:val="en-US"/>
        </w:rPr>
      </w:pPr>
    </w:p>
    <w:p w14:paraId="44392C6A" w14:textId="77777777" w:rsidR="00577FEA" w:rsidRPr="00577FEA" w:rsidRDefault="00577FEA" w:rsidP="00577FEA">
      <w:pPr>
        <w:autoSpaceDE w:val="0"/>
        <w:autoSpaceDN w:val="0"/>
        <w:adjustRightInd w:val="0"/>
        <w:jc w:val="left"/>
        <w:rPr>
          <w:rFonts w:ascii="Courier New" w:hAnsi="Courier New" w:cs="Courier New"/>
          <w:color w:val="008000"/>
          <w:sz w:val="20"/>
          <w:szCs w:val="20"/>
          <w:highlight w:val="white"/>
        </w:rPr>
      </w:pPr>
      <w:r w:rsidRPr="00577FEA">
        <w:rPr>
          <w:rFonts w:ascii="Courier New" w:hAnsi="Courier New" w:cs="Courier New"/>
          <w:color w:val="008000"/>
          <w:sz w:val="20"/>
          <w:szCs w:val="20"/>
        </w:rPr>
        <w:t xml:space="preserve">REM Compactage des dll (nécessite l’utilitaire </w:t>
      </w:r>
      <w:proofErr w:type="spellStart"/>
      <w:r w:rsidRPr="00577FEA">
        <w:rPr>
          <w:rFonts w:ascii="Courier New" w:hAnsi="Courier New" w:cs="Courier New"/>
          <w:color w:val="008000"/>
          <w:sz w:val="20"/>
          <w:szCs w:val="20"/>
        </w:rPr>
        <w:t>unix</w:t>
      </w:r>
      <w:proofErr w:type="spellEnd"/>
      <w:r w:rsidRPr="00577FEA">
        <w:rPr>
          <w:rFonts w:ascii="Courier New" w:hAnsi="Courier New" w:cs="Courier New"/>
          <w:color w:val="008000"/>
          <w:sz w:val="20"/>
          <w:szCs w:val="20"/>
        </w:rPr>
        <w:t xml:space="preserve">-like </w:t>
      </w:r>
      <w:proofErr w:type="spellStart"/>
      <w:r w:rsidRPr="00577FEA">
        <w:rPr>
          <w:rFonts w:ascii="Courier New" w:hAnsi="Courier New" w:cs="Courier New"/>
          <w:color w:val="008000"/>
          <w:sz w:val="20"/>
          <w:szCs w:val="20"/>
        </w:rPr>
        <w:t>strip</w:t>
      </w:r>
      <w:proofErr w:type="spellEnd"/>
      <w:r w:rsidRPr="00577FEA">
        <w:rPr>
          <w:rFonts w:ascii="Courier New" w:hAnsi="Courier New" w:cs="Courier New"/>
          <w:color w:val="008000"/>
          <w:sz w:val="20"/>
          <w:szCs w:val="20"/>
        </w:rPr>
        <w:t>)</w:t>
      </w:r>
      <w:r w:rsidRPr="00577FEA">
        <w:rPr>
          <w:rFonts w:ascii="Courier New" w:hAnsi="Courier New" w:cs="Courier New"/>
          <w:color w:val="008000"/>
          <w:sz w:val="20"/>
          <w:szCs w:val="20"/>
          <w:highlight w:val="white"/>
        </w:rPr>
        <w:t>&gt;log.txt 2&gt;&amp;1</w:t>
      </w:r>
    </w:p>
    <w:p w14:paraId="6069B8A5" w14:textId="77777777"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r w:rsidRPr="00577FEA">
        <w:rPr>
          <w:rFonts w:ascii="Courier New" w:hAnsi="Courier New" w:cs="Courier New"/>
          <w:color w:val="0080FF"/>
          <w:sz w:val="20"/>
          <w:szCs w:val="20"/>
          <w:highlight w:val="white"/>
          <w:lang w:val="en-US"/>
        </w:rPr>
        <w:t>strip</w:t>
      </w:r>
      <w:r w:rsidR="00421F14">
        <w:rPr>
          <w:rFonts w:ascii="Courier New" w:hAnsi="Courier New" w:cs="Courier New"/>
          <w:color w:val="000000"/>
          <w:sz w:val="20"/>
          <w:szCs w:val="20"/>
          <w:highlight w:val="white"/>
          <w:lang w:val="en-US"/>
        </w:rPr>
        <w:t xml:space="preserve"> ..\..\lib\</w:t>
      </w:r>
      <w:proofErr w:type="spellStart"/>
      <w:r w:rsidR="00421F14">
        <w:rPr>
          <w:rFonts w:ascii="Courier New" w:hAnsi="Courier New" w:cs="Courier New"/>
          <w:color w:val="000000"/>
          <w:sz w:val="20"/>
          <w:szCs w:val="20"/>
          <w:highlight w:val="white"/>
          <w:lang w:val="en-US"/>
        </w:rPr>
        <w:t>gcc_dll</w:t>
      </w:r>
      <w:proofErr w:type="spellEnd"/>
      <w:r w:rsidR="00421F14">
        <w:rPr>
          <w:rFonts w:ascii="Courier New" w:hAnsi="Courier New" w:cs="Courier New"/>
          <w:color w:val="000000"/>
          <w:sz w:val="20"/>
          <w:szCs w:val="20"/>
          <w:highlight w:val="white"/>
          <w:lang w:val="en-US"/>
        </w:rPr>
        <w:t>\wxmsw3</w:t>
      </w:r>
      <w:r w:rsidRPr="00577FEA">
        <w:rPr>
          <w:rFonts w:ascii="Courier New" w:hAnsi="Courier New" w:cs="Courier New"/>
          <w:color w:val="000000"/>
          <w:sz w:val="20"/>
          <w:szCs w:val="20"/>
          <w:highlight w:val="white"/>
          <w:lang w:val="en-US"/>
        </w:rPr>
        <w:t>2u_gcc_cb_64.dll</w:t>
      </w:r>
    </w:p>
    <w:p w14:paraId="52DD7F7C" w14:textId="77777777"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r w:rsidRPr="00577FEA">
        <w:rPr>
          <w:rFonts w:ascii="Courier New" w:hAnsi="Courier New" w:cs="Courier New"/>
          <w:color w:val="0080FF"/>
          <w:sz w:val="20"/>
          <w:szCs w:val="20"/>
          <w:highlight w:val="white"/>
          <w:lang w:val="en-US"/>
        </w:rPr>
        <w:t>strip</w:t>
      </w:r>
      <w:r w:rsidR="00421F14">
        <w:rPr>
          <w:rFonts w:ascii="Courier New" w:hAnsi="Courier New" w:cs="Courier New"/>
          <w:color w:val="000000"/>
          <w:sz w:val="20"/>
          <w:szCs w:val="20"/>
          <w:highlight w:val="white"/>
          <w:lang w:val="en-US"/>
        </w:rPr>
        <w:t xml:space="preserve"> ..\..\lib\</w:t>
      </w:r>
      <w:proofErr w:type="spellStart"/>
      <w:r w:rsidR="00421F14">
        <w:rPr>
          <w:rFonts w:ascii="Courier New" w:hAnsi="Courier New" w:cs="Courier New"/>
          <w:color w:val="000000"/>
          <w:sz w:val="20"/>
          <w:szCs w:val="20"/>
          <w:highlight w:val="white"/>
          <w:lang w:val="en-US"/>
        </w:rPr>
        <w:t>gcc_dll</w:t>
      </w:r>
      <w:proofErr w:type="spellEnd"/>
      <w:r w:rsidR="00421F14">
        <w:rPr>
          <w:rFonts w:ascii="Courier New" w:hAnsi="Courier New" w:cs="Courier New"/>
          <w:color w:val="000000"/>
          <w:sz w:val="20"/>
          <w:szCs w:val="20"/>
          <w:highlight w:val="white"/>
          <w:lang w:val="en-US"/>
        </w:rPr>
        <w:t>\wxmsw3</w:t>
      </w:r>
      <w:r w:rsidRPr="00577FEA">
        <w:rPr>
          <w:rFonts w:ascii="Courier New" w:hAnsi="Courier New" w:cs="Courier New"/>
          <w:color w:val="000000"/>
          <w:sz w:val="20"/>
          <w:szCs w:val="20"/>
          <w:highlight w:val="white"/>
          <w:lang w:val="en-US"/>
        </w:rPr>
        <w:t>2u_gl_gcc_cb_64.dll</w:t>
      </w:r>
    </w:p>
    <w:p w14:paraId="1670A751" w14:textId="77777777"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p>
    <w:p w14:paraId="7ACF9E25" w14:textId="77777777" w:rsidR="00577FEA" w:rsidRPr="00577FEA" w:rsidRDefault="00577FEA" w:rsidP="00577FEA">
      <w:pPr>
        <w:autoSpaceDE w:val="0"/>
        <w:autoSpaceDN w:val="0"/>
        <w:adjustRightInd w:val="0"/>
        <w:jc w:val="left"/>
        <w:rPr>
          <w:rFonts w:ascii="Courier New" w:hAnsi="Courier New" w:cs="Courier New"/>
          <w:color w:val="008000"/>
          <w:sz w:val="20"/>
          <w:szCs w:val="20"/>
        </w:rPr>
      </w:pPr>
      <w:r w:rsidRPr="00577FEA">
        <w:rPr>
          <w:rFonts w:ascii="Courier New" w:hAnsi="Courier New" w:cs="Courier New"/>
          <w:color w:val="008000"/>
          <w:sz w:val="20"/>
          <w:szCs w:val="20"/>
        </w:rPr>
        <w:t>REM Rétablir le nom de sh.exe</w:t>
      </w:r>
    </w:p>
    <w:p w14:paraId="09F2FBD6" w14:textId="77777777" w:rsidR="00577FEA" w:rsidRDefault="00577FEA" w:rsidP="00577FEA">
      <w:pPr>
        <w:autoSpaceDE w:val="0"/>
        <w:autoSpaceDN w:val="0"/>
        <w:adjustRightInd w:val="0"/>
        <w:jc w:val="left"/>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ren</w:t>
      </w:r>
      <w:proofErr w:type="spellEnd"/>
      <w:r>
        <w:rPr>
          <w:rFonts w:ascii="Courier New" w:hAnsi="Courier New" w:cs="Courier New"/>
          <w:color w:val="000000"/>
          <w:sz w:val="20"/>
          <w:szCs w:val="20"/>
          <w:highlight w:val="white"/>
        </w:rPr>
        <w:t xml:space="preserve"> C:\Utilitaires_Msys-Unix\bin\shx.exe sh.exe</w:t>
      </w:r>
    </w:p>
    <w:p w14:paraId="49B40719" w14:textId="77777777" w:rsidR="007119F7" w:rsidRDefault="007119F7" w:rsidP="007119F7">
      <w:pPr>
        <w:pStyle w:val="Corpsdetexte"/>
      </w:pPr>
    </w:p>
    <w:p w14:paraId="1A81396E" w14:textId="77777777" w:rsidR="00577FEA" w:rsidRDefault="00577FEA" w:rsidP="00712C1E">
      <w:pPr>
        <w:pStyle w:val="Retraitcorpsdetexte21"/>
        <w:keepNext/>
        <w:jc w:val="both"/>
        <w:rPr>
          <w:szCs w:val="24"/>
        </w:rPr>
      </w:pPr>
      <w:r w:rsidRPr="00577FEA">
        <w:rPr>
          <w:szCs w:val="24"/>
        </w:rPr>
        <w:t>La compilation créée tout un ensemble de fichiers</w:t>
      </w:r>
      <w:r w:rsidR="00E029C8">
        <w:rPr>
          <w:szCs w:val="24"/>
        </w:rPr>
        <w:t>, ici</w:t>
      </w:r>
      <w:r w:rsidRPr="00577FEA">
        <w:rPr>
          <w:szCs w:val="24"/>
        </w:rPr>
        <w:t xml:space="preserve"> dans C:\wxWidgets-3.1.2\lib\gcc_dll</w:t>
      </w:r>
      <w:r w:rsidR="00421F14">
        <w:rPr>
          <w:szCs w:val="24"/>
        </w:rPr>
        <w:t xml:space="preserve"> par exemple</w:t>
      </w:r>
      <w:r>
        <w:rPr>
          <w:szCs w:val="24"/>
        </w:rPr>
        <w:t> :</w:t>
      </w:r>
    </w:p>
    <w:p w14:paraId="6A84E14A" w14:textId="77777777" w:rsidR="00577FEA" w:rsidRDefault="009134C1" w:rsidP="00712C1E">
      <w:pPr>
        <w:pStyle w:val="Retraitcorpsdetexte21"/>
        <w:keepNext/>
        <w:jc w:val="center"/>
        <w:rPr>
          <w:szCs w:val="24"/>
        </w:rPr>
      </w:pPr>
      <w:r>
        <w:rPr>
          <w:noProof/>
        </w:rPr>
        <w:drawing>
          <wp:inline distT="0" distB="0" distL="0" distR="0" wp14:anchorId="775F0492" wp14:editId="133F3C98">
            <wp:extent cx="2600325" cy="2857500"/>
            <wp:effectExtent l="0" t="0" r="9525" b="0"/>
            <wp:docPr id="245" name="Imag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stretch>
                      <a:fillRect/>
                    </a:stretch>
                  </pic:blipFill>
                  <pic:spPr>
                    <a:xfrm>
                      <a:off x="0" y="0"/>
                      <a:ext cx="2600325" cy="2857500"/>
                    </a:xfrm>
                    <a:prstGeom prst="rect">
                      <a:avLst/>
                    </a:prstGeom>
                  </pic:spPr>
                </pic:pic>
              </a:graphicData>
            </a:graphic>
          </wp:inline>
        </w:drawing>
      </w:r>
    </w:p>
    <w:p w14:paraId="06C3B3CB" w14:textId="77777777" w:rsidR="00E029C8" w:rsidRDefault="00E029C8" w:rsidP="00712C1E">
      <w:pPr>
        <w:pStyle w:val="Retraitcorpsdetexte21"/>
        <w:jc w:val="both"/>
        <w:rPr>
          <w:szCs w:val="24"/>
        </w:rPr>
      </w:pPr>
    </w:p>
    <w:p w14:paraId="1CD53968" w14:textId="77777777" w:rsidR="00712C1E" w:rsidRPr="00577FEA" w:rsidRDefault="00E029C8" w:rsidP="00712C1E">
      <w:pPr>
        <w:pStyle w:val="Retraitcorpsdetexte21"/>
        <w:jc w:val="both"/>
        <w:rPr>
          <w:szCs w:val="24"/>
        </w:rPr>
      </w:pPr>
      <w:r>
        <w:rPr>
          <w:szCs w:val="24"/>
        </w:rPr>
        <w:t>À noter que les versions de wxWidgets évoluent. On peut donc avoir 314 (en 2</w:t>
      </w:r>
      <w:r w:rsidR="00421F14">
        <w:rPr>
          <w:szCs w:val="24"/>
        </w:rPr>
        <w:t>020), 315 (prévue fin 2020), 32</w:t>
      </w:r>
      <w:r>
        <w:rPr>
          <w:szCs w:val="24"/>
        </w:rPr>
        <w:t xml:space="preserve"> (</w:t>
      </w:r>
      <w:r w:rsidR="00421F14">
        <w:rPr>
          <w:szCs w:val="24"/>
        </w:rPr>
        <w:t>en juillet 2022</w:t>
      </w:r>
      <w:r>
        <w:rPr>
          <w:szCs w:val="24"/>
        </w:rPr>
        <w:t>), … suivant la version en cours d’utilisation.</w:t>
      </w:r>
    </w:p>
    <w:p w14:paraId="3B080946" w14:textId="77777777" w:rsidR="00FB513C" w:rsidRPr="0005192C" w:rsidRDefault="00FB513C" w:rsidP="00FB513C">
      <w:pPr>
        <w:pStyle w:val="Corpsdetexte21"/>
        <w:jc w:val="both"/>
        <w:rPr>
          <w:b/>
          <w:i/>
          <w:szCs w:val="24"/>
        </w:rPr>
      </w:pPr>
    </w:p>
    <w:p w14:paraId="3E5888A3" w14:textId="77777777" w:rsidR="00CE7E67" w:rsidRDefault="00CE7E67">
      <w:pPr>
        <w:jc w:val="left"/>
        <w:rPr>
          <w:sz w:val="24"/>
          <w:szCs w:val="24"/>
        </w:rPr>
      </w:pPr>
      <w:r>
        <w:rPr>
          <w:sz w:val="24"/>
          <w:szCs w:val="24"/>
        </w:rPr>
        <w:br w:type="page"/>
      </w:r>
    </w:p>
    <w:p w14:paraId="657EB69F" w14:textId="77777777" w:rsidR="00AC2A8B" w:rsidRDefault="0071048B" w:rsidP="00CE7E67">
      <w:pPr>
        <w:pStyle w:val="Annexe-Titreniveau1"/>
        <w:rPr>
          <w:sz w:val="24"/>
          <w:szCs w:val="24"/>
        </w:rPr>
      </w:pPr>
      <w:bookmarkStart w:id="158" w:name="_Toc166432004"/>
      <w:r>
        <w:rPr>
          <w:sz w:val="24"/>
          <w:szCs w:val="24"/>
        </w:rPr>
        <w:lastRenderedPageBreak/>
        <w:t>Modification du code généré par</w:t>
      </w:r>
      <w:r w:rsidR="00CE7E67">
        <w:rPr>
          <w:sz w:val="24"/>
          <w:szCs w:val="24"/>
        </w:rPr>
        <w:t xml:space="preserve"> wxSmith</w:t>
      </w:r>
      <w:bookmarkEnd w:id="158"/>
    </w:p>
    <w:p w14:paraId="4930D0B2" w14:textId="77777777" w:rsidR="00CE7E67" w:rsidRDefault="00CE7E67" w:rsidP="00485302">
      <w:pPr>
        <w:pStyle w:val="Corpsdetexte"/>
        <w:rPr>
          <w:sz w:val="24"/>
          <w:szCs w:val="24"/>
        </w:rPr>
      </w:pPr>
    </w:p>
    <w:p w14:paraId="70C31BD2" w14:textId="77777777" w:rsidR="00F67168" w:rsidRDefault="00CE7E67" w:rsidP="00F67168">
      <w:pPr>
        <w:pStyle w:val="Retraitcorpsdetexte21"/>
        <w:jc w:val="both"/>
        <w:rPr>
          <w:szCs w:val="24"/>
        </w:rPr>
      </w:pPr>
      <w:r>
        <w:rPr>
          <w:szCs w:val="24"/>
        </w:rPr>
        <w:t>Code::Blocks est livré avec un générateur de code d’interface graphique, wxSmith. Ce générateur est utilisé dans Ovni pour créer les différentes fenêtres de dialogues ainsi que la fenêtre principale contenant la visualisation 3D sous OpenGL. Jusqu’au début 2020, l’anticrénelage (antialiasing) des formes 3D n’était possible que via les options du driver de la carte graphique. Le seul anticrénelage disponible et géré par OpenGL da</w:t>
      </w:r>
      <w:r w:rsidR="00F67168">
        <w:rPr>
          <w:szCs w:val="24"/>
        </w:rPr>
        <w:t>ns Ovni était celui des lignes.</w:t>
      </w:r>
    </w:p>
    <w:p w14:paraId="080F3B5B" w14:textId="77777777" w:rsidR="00CE7E67" w:rsidRDefault="00CE7E67" w:rsidP="00F67168">
      <w:pPr>
        <w:pStyle w:val="Retraitcorpsdetexte21"/>
        <w:jc w:val="both"/>
        <w:rPr>
          <w:szCs w:val="24"/>
        </w:rPr>
      </w:pPr>
      <w:r>
        <w:rPr>
          <w:szCs w:val="24"/>
        </w:rPr>
        <w:t>Depuis la version 3.0 de wxWidgets, on dispose de paramètres suppléme</w:t>
      </w:r>
      <w:r w:rsidR="00F67168">
        <w:rPr>
          <w:szCs w:val="24"/>
        </w:rPr>
        <w:t xml:space="preserve">ntaires permettant, au moins à </w:t>
      </w:r>
      <w:r>
        <w:rPr>
          <w:szCs w:val="24"/>
        </w:rPr>
        <w:t xml:space="preserve">la compilation, de </w:t>
      </w:r>
      <w:r w:rsidR="00F67168">
        <w:rPr>
          <w:szCs w:val="24"/>
        </w:rPr>
        <w:t xml:space="preserve">programmer 2 valeurs : </w:t>
      </w:r>
      <w:r w:rsidR="00F67168" w:rsidRPr="00F67168">
        <w:rPr>
          <w:sz w:val="20"/>
          <w:szCs w:val="20"/>
        </w:rPr>
        <w:t>WX_GL_SAMPLE_BUFFERS</w:t>
      </w:r>
      <w:r w:rsidR="00F67168">
        <w:rPr>
          <w:szCs w:val="24"/>
        </w:rPr>
        <w:t xml:space="preserve"> et </w:t>
      </w:r>
      <w:r w:rsidR="00F67168" w:rsidRPr="00F67168">
        <w:rPr>
          <w:sz w:val="20"/>
          <w:szCs w:val="20"/>
        </w:rPr>
        <w:t>WX_GL_SAMPLES</w:t>
      </w:r>
      <w:r w:rsidR="00F67168">
        <w:rPr>
          <w:szCs w:val="24"/>
        </w:rPr>
        <w:t xml:space="preserve">. La première vaut 0 ou 1, </w:t>
      </w:r>
      <w:r w:rsidR="005924F1">
        <w:rPr>
          <w:szCs w:val="24"/>
        </w:rPr>
        <w:t xml:space="preserve">est </w:t>
      </w:r>
      <w:r w:rsidR="00F67168">
        <w:rPr>
          <w:szCs w:val="24"/>
        </w:rPr>
        <w:t>en fait un booléen, et indique si on utilise le multi-échantillonnage sur 1 pixel pour obtenir l’anticrénelage. Par défaut, cette valeur, pour être compatible avec les versions précédentes de wxWidgets vaut 0 (non activé). La seconde valeur donne le nombre de pixels utilisé</w:t>
      </w:r>
      <w:r w:rsidR="005924F1">
        <w:rPr>
          <w:szCs w:val="24"/>
        </w:rPr>
        <w:t>s : en standard on peut mettre 1</w:t>
      </w:r>
      <w:r w:rsidR="00F67168">
        <w:rPr>
          <w:szCs w:val="24"/>
        </w:rPr>
        <w:t xml:space="preserve">, 4 (2x2), 9 (3x3) ou 16 (4x4). Le code </w:t>
      </w:r>
      <w:r w:rsidR="005924F1">
        <w:rPr>
          <w:szCs w:val="24"/>
        </w:rPr>
        <w:t xml:space="preserve">interne wxWidgets </w:t>
      </w:r>
      <w:r w:rsidR="00F67168">
        <w:rPr>
          <w:szCs w:val="24"/>
        </w:rPr>
        <w:t xml:space="preserve">est assez tolérant car on peut y mettre d’autres valeurs comme </w:t>
      </w:r>
      <w:r w:rsidR="005924F1">
        <w:rPr>
          <w:szCs w:val="24"/>
        </w:rPr>
        <w:t>2</w:t>
      </w:r>
      <w:r w:rsidR="00F67168">
        <w:rPr>
          <w:szCs w:val="24"/>
        </w:rPr>
        <w:t xml:space="preserve">, </w:t>
      </w:r>
      <w:r w:rsidR="005924F1">
        <w:rPr>
          <w:szCs w:val="24"/>
        </w:rPr>
        <w:t>3</w:t>
      </w:r>
      <w:r w:rsidR="00F67168">
        <w:rPr>
          <w:szCs w:val="24"/>
        </w:rPr>
        <w:t>, … De lui-même, le code transformera</w:t>
      </w:r>
      <w:r w:rsidR="005924F1">
        <w:rPr>
          <w:szCs w:val="24"/>
        </w:rPr>
        <w:t xml:space="preserve"> en interne</w:t>
      </w:r>
      <w:r w:rsidR="00F67168">
        <w:rPr>
          <w:szCs w:val="24"/>
        </w:rPr>
        <w:t xml:space="preserve"> </w:t>
      </w:r>
      <w:r w:rsidR="005924F1">
        <w:rPr>
          <w:szCs w:val="24"/>
        </w:rPr>
        <w:t>c</w:t>
      </w:r>
      <w:r w:rsidR="00F67168">
        <w:rPr>
          <w:szCs w:val="24"/>
        </w:rPr>
        <w:t>ette valeur en une valeur</w:t>
      </w:r>
      <w:r w:rsidR="00616F39">
        <w:rPr>
          <w:szCs w:val="24"/>
        </w:rPr>
        <w:t xml:space="preserve"> correcte (a priori, la valeur correcte inférieure à celle entrée). Le multi-échantillonnage consiste à découper chaque pixel en </w:t>
      </w:r>
      <w:proofErr w:type="spellStart"/>
      <w:r w:rsidR="00616F39">
        <w:rPr>
          <w:szCs w:val="24"/>
        </w:rPr>
        <w:t>nxn</w:t>
      </w:r>
      <w:proofErr w:type="spellEnd"/>
      <w:r w:rsidR="00616F39">
        <w:rPr>
          <w:szCs w:val="24"/>
        </w:rPr>
        <w:t xml:space="preserve"> sous pixels jointifs, calculer sur ce sous-pixel comment est vu le forme 3D (vu / non vu notamment) puis à faire la moyenne des résultats sur le pixel. Plus la valeur de n est élevée, meilleur est l’anticrénelage, mais plus long est le temps de calcul par pixel. La valeur de 4 est la valeur minimale pour obtenir un anticrénelage et s’avère suffisante dans la plupart des cas.</w:t>
      </w:r>
    </w:p>
    <w:p w14:paraId="4B64D378" w14:textId="77777777" w:rsidR="00F4254E" w:rsidRDefault="00616F39" w:rsidP="00F67168">
      <w:pPr>
        <w:pStyle w:val="Retraitcorpsdetexte21"/>
        <w:jc w:val="both"/>
        <w:rPr>
          <w:szCs w:val="24"/>
        </w:rPr>
      </w:pPr>
      <w:r>
        <w:rPr>
          <w:szCs w:val="24"/>
        </w:rPr>
        <w:t xml:space="preserve">Le code géré par wxSmith ajoute ces </w:t>
      </w:r>
      <w:r w:rsidR="005924F1">
        <w:rPr>
          <w:szCs w:val="24"/>
        </w:rPr>
        <w:t xml:space="preserve">paramètres et leur assigne des </w:t>
      </w:r>
      <w:r>
        <w:rPr>
          <w:szCs w:val="24"/>
        </w:rPr>
        <w:t>valeurs dès qu’on utilise wxWidgets en version 3 ou supérieure. Néanmoins sur certaines machines, en particulier celles possédant à la fois une puce graphique et une carte graphique évoluée, notamment des portables, cela peut conduire à des soucis</w:t>
      </w:r>
      <w:r w:rsidR="005924F1">
        <w:rPr>
          <w:szCs w:val="24"/>
        </w:rPr>
        <w:t xml:space="preserve"> à l’exécution</w:t>
      </w:r>
      <w:r>
        <w:rPr>
          <w:szCs w:val="24"/>
        </w:rPr>
        <w:t xml:space="preserve"> si Ovni n’est pas déclaré comme devant utiliser la carte graphique évoluée.</w:t>
      </w:r>
      <w:r w:rsidR="00F4254E">
        <w:rPr>
          <w:szCs w:val="24"/>
        </w:rPr>
        <w:t xml:space="preserve"> </w:t>
      </w:r>
      <w:r w:rsidR="005924F1">
        <w:rPr>
          <w:szCs w:val="24"/>
        </w:rPr>
        <w:t>Lorsqu’</w:t>
      </w:r>
      <w:r w:rsidR="00F4254E">
        <w:rPr>
          <w:szCs w:val="24"/>
        </w:rPr>
        <w:t>Ovni utilise la puce graphique, il se peut que le support de ces nouveaux paramètres n</w:t>
      </w:r>
      <w:r w:rsidR="005924F1">
        <w:rPr>
          <w:szCs w:val="24"/>
        </w:rPr>
        <w:t>e</w:t>
      </w:r>
      <w:r w:rsidR="00F4254E">
        <w:rPr>
          <w:szCs w:val="24"/>
        </w:rPr>
        <w:t xml:space="preserve"> soit pas reconnu </w:t>
      </w:r>
      <w:r w:rsidR="005924F1">
        <w:rPr>
          <w:szCs w:val="24"/>
        </w:rPr>
        <w:t xml:space="preserve">par le driver </w:t>
      </w:r>
      <w:r w:rsidR="00F4254E">
        <w:rPr>
          <w:szCs w:val="24"/>
        </w:rPr>
        <w:t>et fasse planter Ovni. Il est possible de revenir au fonctionnement d’avant en invalidant l’ajout des 2 nouveaux paramètres si besoin. L’idéal serait de modifier wxSmith pour cela, et donc Code::Blocks lui-même. Mais ce n’est pas forcément souhaitable car d’un usage plutôt rare. Dans Ovni, on a donc choisi une solution alternative :</w:t>
      </w:r>
    </w:p>
    <w:p w14:paraId="76119262" w14:textId="77777777" w:rsidR="00616F39" w:rsidRDefault="00F4254E" w:rsidP="005142F7">
      <w:pPr>
        <w:pStyle w:val="Retraitcorpsdetexte21"/>
        <w:numPr>
          <w:ilvl w:val="0"/>
          <w:numId w:val="55"/>
        </w:numPr>
        <w:ind w:left="993" w:hanging="284"/>
        <w:jc w:val="both"/>
        <w:rPr>
          <w:szCs w:val="24"/>
        </w:rPr>
      </w:pPr>
      <w:r>
        <w:rPr>
          <w:szCs w:val="24"/>
        </w:rPr>
        <w:t xml:space="preserve">on laisse wxSmith générer </w:t>
      </w:r>
      <w:r w:rsidR="005924F1">
        <w:rPr>
          <w:szCs w:val="24"/>
        </w:rPr>
        <w:t>son</w:t>
      </w:r>
      <w:r>
        <w:rPr>
          <w:szCs w:val="24"/>
        </w:rPr>
        <w:t xml:space="preserve"> code automatiquement</w:t>
      </w:r>
      <w:r w:rsidR="005924F1">
        <w:rPr>
          <w:szCs w:val="24"/>
        </w:rPr>
        <w:t>,</w:t>
      </w:r>
    </w:p>
    <w:p w14:paraId="1B29BA1B" w14:textId="77777777" w:rsidR="00F4254E" w:rsidRDefault="00F4254E" w:rsidP="005142F7">
      <w:pPr>
        <w:pStyle w:val="Retraitcorpsdetexte21"/>
        <w:numPr>
          <w:ilvl w:val="0"/>
          <w:numId w:val="55"/>
        </w:numPr>
        <w:ind w:left="993" w:hanging="284"/>
        <w:jc w:val="both"/>
        <w:rPr>
          <w:szCs w:val="24"/>
        </w:rPr>
      </w:pPr>
      <w:r>
        <w:rPr>
          <w:szCs w:val="24"/>
        </w:rPr>
        <w:t>on invalide la génération automatique de code localement</w:t>
      </w:r>
      <w:r w:rsidR="005924F1">
        <w:rPr>
          <w:szCs w:val="24"/>
        </w:rPr>
        <w:t>,</w:t>
      </w:r>
    </w:p>
    <w:p w14:paraId="2AD56511" w14:textId="77777777" w:rsidR="00F4254E" w:rsidRDefault="00F4254E" w:rsidP="005142F7">
      <w:pPr>
        <w:pStyle w:val="Retraitcorpsdetexte21"/>
        <w:numPr>
          <w:ilvl w:val="0"/>
          <w:numId w:val="55"/>
        </w:numPr>
        <w:ind w:left="993" w:hanging="284"/>
        <w:jc w:val="both"/>
        <w:rPr>
          <w:szCs w:val="24"/>
        </w:rPr>
      </w:pPr>
      <w:r>
        <w:rPr>
          <w:szCs w:val="24"/>
        </w:rPr>
        <w:t>on modifie légèrement le code généré pour détecter le cas particulier de non support des paramètres</w:t>
      </w:r>
      <w:r w:rsidR="005924F1">
        <w:rPr>
          <w:szCs w:val="24"/>
        </w:rPr>
        <w:t>.</w:t>
      </w:r>
    </w:p>
    <w:p w14:paraId="57930D0C" w14:textId="77777777" w:rsidR="00F4254E" w:rsidRDefault="00F4254E" w:rsidP="005142F7">
      <w:pPr>
        <w:pStyle w:val="Retraitcorpsdetexte21"/>
        <w:jc w:val="both"/>
        <w:rPr>
          <w:szCs w:val="24"/>
        </w:rPr>
      </w:pPr>
      <w:r>
        <w:rPr>
          <w:szCs w:val="24"/>
        </w:rPr>
        <w:t xml:space="preserve">Au cas où on doive modifier la fenêtre graphique bridée, comme ajout d’une option, d’un bouton, … </w:t>
      </w:r>
      <w:r w:rsidR="005142F7">
        <w:rPr>
          <w:szCs w:val="24"/>
        </w:rPr>
        <w:t>il suffit de : revalider la génération automatique, laisser faire les modifications utiles par wxSmith puis de nouveau invalider la génération automatique et réintroduire le code supplémentaire.</w:t>
      </w:r>
    </w:p>
    <w:p w14:paraId="3F687753" w14:textId="77777777" w:rsidR="005142F7" w:rsidRDefault="005142F7" w:rsidP="005142F7">
      <w:pPr>
        <w:pStyle w:val="Retraitcorpsdetexte21"/>
        <w:jc w:val="both"/>
        <w:rPr>
          <w:szCs w:val="24"/>
        </w:rPr>
      </w:pPr>
      <w:r>
        <w:rPr>
          <w:szCs w:val="24"/>
        </w:rPr>
        <w:t xml:space="preserve">Dans Ovni, tout se passe dans OvniMain.cpp et dans </w:t>
      </w:r>
      <w:proofErr w:type="spellStart"/>
      <w:r w:rsidRPr="005142F7">
        <w:rPr>
          <w:szCs w:val="24"/>
        </w:rPr>
        <w:t>OvniFrame</w:t>
      </w:r>
      <w:proofErr w:type="spellEnd"/>
      <w:r w:rsidRPr="005142F7">
        <w:rPr>
          <w:szCs w:val="24"/>
        </w:rPr>
        <w:t>::</w:t>
      </w:r>
      <w:proofErr w:type="spellStart"/>
      <w:r w:rsidRPr="005142F7">
        <w:rPr>
          <w:szCs w:val="24"/>
        </w:rPr>
        <w:t>OvniFrame</w:t>
      </w:r>
      <w:proofErr w:type="spellEnd"/>
      <w:r>
        <w:rPr>
          <w:szCs w:val="24"/>
        </w:rPr>
        <w:t>.</w:t>
      </w:r>
      <w:r w:rsidR="005924F1">
        <w:rPr>
          <w:szCs w:val="24"/>
        </w:rPr>
        <w:t xml:space="preserve"> </w:t>
      </w:r>
      <w:r>
        <w:rPr>
          <w:szCs w:val="24"/>
        </w:rPr>
        <w:t>On a ajouté le code suivant en tout début :</w:t>
      </w:r>
    </w:p>
    <w:p w14:paraId="25B68F8F" w14:textId="77777777" w:rsidR="00002C52" w:rsidRDefault="00002C52" w:rsidP="005142F7">
      <w:pPr>
        <w:pStyle w:val="Retraitcorpsdetexte21"/>
        <w:jc w:val="both"/>
        <w:rPr>
          <w:szCs w:val="24"/>
        </w:rPr>
      </w:pPr>
    </w:p>
    <w:p w14:paraId="67AE23B5" w14:textId="77777777" w:rsidR="005142F7" w:rsidRPr="005142F7" w:rsidRDefault="005142F7" w:rsidP="005142F7">
      <w:pPr>
        <w:autoSpaceDE w:val="0"/>
        <w:autoSpaceDN w:val="0"/>
        <w:adjustRightInd w:val="0"/>
        <w:jc w:val="left"/>
        <w:rPr>
          <w:rFonts w:ascii="Courier New" w:hAnsi="Courier New" w:cs="Courier New"/>
          <w:sz w:val="20"/>
          <w:szCs w:val="20"/>
          <w:highlight w:val="white"/>
        </w:rPr>
      </w:pPr>
      <w:proofErr w:type="spellStart"/>
      <w:r w:rsidRPr="00002C52">
        <w:rPr>
          <w:rFonts w:ascii="Courier New" w:hAnsi="Courier New" w:cs="Courier New"/>
          <w:b/>
          <w:color w:val="0070C0"/>
          <w:sz w:val="20"/>
          <w:szCs w:val="20"/>
          <w:highlight w:val="white"/>
        </w:rPr>
        <w:t>int</w:t>
      </w:r>
      <w:proofErr w:type="spellEnd"/>
      <w:r w:rsidRPr="005142F7">
        <w:rPr>
          <w:rFonts w:ascii="Courier New" w:hAnsi="Courier New" w:cs="Courier New"/>
          <w:color w:val="0070C0"/>
          <w:sz w:val="20"/>
          <w:szCs w:val="20"/>
          <w:highlight w:val="white"/>
        </w:rPr>
        <w:t xml:space="preserve"> </w:t>
      </w:r>
      <w:r w:rsidRPr="005142F7">
        <w:rPr>
          <w:rFonts w:ascii="Courier New" w:hAnsi="Courier New" w:cs="Courier New"/>
          <w:sz w:val="20"/>
          <w:szCs w:val="20"/>
          <w:highlight w:val="white"/>
        </w:rPr>
        <w:t>test_GLCanvasAttribute</w:t>
      </w:r>
      <w:r w:rsidR="00002C52">
        <w:rPr>
          <w:rFonts w:ascii="Courier New" w:hAnsi="Courier New" w:cs="Courier New"/>
          <w:sz w:val="20"/>
          <w:szCs w:val="20"/>
          <w:highlight w:val="white"/>
        </w:rPr>
        <w:t>s_1[]=</w:t>
      </w:r>
      <w:r w:rsidRPr="005142F7">
        <w:rPr>
          <w:rFonts w:ascii="Courier New" w:hAnsi="Courier New" w:cs="Courier New"/>
          <w:sz w:val="20"/>
          <w:szCs w:val="20"/>
          <w:highlight w:val="white"/>
        </w:rPr>
        <w:t>{ WX_GL_SAMPLE_BUFFERS,1,WX_GL_SAMPLES,4,0,0 };</w:t>
      </w:r>
    </w:p>
    <w:p w14:paraId="1E9CD0E4" w14:textId="77777777" w:rsidR="005142F7" w:rsidRPr="007F2CDF" w:rsidRDefault="005142F7" w:rsidP="005142F7">
      <w:pPr>
        <w:autoSpaceDE w:val="0"/>
        <w:autoSpaceDN w:val="0"/>
        <w:adjustRightInd w:val="0"/>
        <w:jc w:val="left"/>
        <w:rPr>
          <w:rFonts w:ascii="Courier New" w:hAnsi="Courier New" w:cs="Courier New"/>
          <w:sz w:val="20"/>
          <w:szCs w:val="20"/>
          <w:highlight w:val="white"/>
          <w:lang w:val="en-US"/>
        </w:rPr>
      </w:pPr>
      <w:r w:rsidRPr="007F2CDF">
        <w:rPr>
          <w:rFonts w:ascii="Courier New" w:hAnsi="Courier New" w:cs="Courier New"/>
          <w:b/>
          <w:color w:val="0070C0"/>
          <w:sz w:val="20"/>
          <w:szCs w:val="20"/>
          <w:highlight w:val="white"/>
          <w:lang w:val="en-US"/>
        </w:rPr>
        <w:t>bool</w:t>
      </w:r>
      <w:r w:rsidRPr="007F2CDF">
        <w:rPr>
          <w:rFonts w:ascii="Courier New" w:hAnsi="Courier New" w:cs="Courier New"/>
          <w:color w:val="0070C0"/>
          <w:sz w:val="20"/>
          <w:szCs w:val="20"/>
          <w:highlight w:val="white"/>
          <w:lang w:val="en-US"/>
        </w:rPr>
        <w:t xml:space="preserve"> </w:t>
      </w:r>
      <w:proofErr w:type="spellStart"/>
      <w:r w:rsidRPr="007F2CDF">
        <w:rPr>
          <w:rFonts w:ascii="Courier New" w:hAnsi="Courier New" w:cs="Courier New"/>
          <w:sz w:val="20"/>
          <w:szCs w:val="20"/>
          <w:highlight w:val="white"/>
          <w:lang w:val="en-US"/>
        </w:rPr>
        <w:t>GLExtend</w:t>
      </w:r>
      <w:proofErr w:type="spellEnd"/>
      <w:r w:rsidRPr="007F2CDF">
        <w:rPr>
          <w:rFonts w:ascii="Courier New" w:hAnsi="Courier New" w:cs="Courier New"/>
          <w:sz w:val="20"/>
          <w:szCs w:val="20"/>
          <w:highlight w:val="white"/>
          <w:lang w:val="en-US"/>
        </w:rPr>
        <w:t xml:space="preserve"> = </w:t>
      </w:r>
      <w:r w:rsidRPr="007F2CDF">
        <w:rPr>
          <w:rFonts w:ascii="Courier New" w:hAnsi="Courier New" w:cs="Courier New"/>
          <w:b/>
          <w:color w:val="0070C0"/>
          <w:sz w:val="20"/>
          <w:szCs w:val="20"/>
          <w:highlight w:val="white"/>
          <w:lang w:val="en-US"/>
        </w:rPr>
        <w:t>false</w:t>
      </w:r>
      <w:r w:rsidRPr="007F2CDF">
        <w:rPr>
          <w:rFonts w:ascii="Courier New" w:hAnsi="Courier New" w:cs="Courier New"/>
          <w:sz w:val="20"/>
          <w:szCs w:val="20"/>
          <w:highlight w:val="white"/>
          <w:lang w:val="en-US"/>
        </w:rPr>
        <w:t>;</w:t>
      </w:r>
    </w:p>
    <w:p w14:paraId="01067128" w14:textId="77777777" w:rsidR="005142F7" w:rsidRPr="007F2CDF" w:rsidRDefault="005142F7" w:rsidP="005142F7">
      <w:pPr>
        <w:autoSpaceDE w:val="0"/>
        <w:autoSpaceDN w:val="0"/>
        <w:adjustRightInd w:val="0"/>
        <w:jc w:val="left"/>
        <w:rPr>
          <w:rFonts w:ascii="Courier New" w:hAnsi="Courier New" w:cs="Courier New"/>
          <w:sz w:val="20"/>
          <w:szCs w:val="20"/>
          <w:highlight w:val="white"/>
          <w:lang w:val="en-US"/>
        </w:rPr>
      </w:pPr>
      <w:r w:rsidRPr="007F2CDF">
        <w:rPr>
          <w:rFonts w:ascii="Courier New" w:hAnsi="Courier New" w:cs="Courier New"/>
          <w:b/>
          <w:color w:val="0070C0"/>
          <w:sz w:val="20"/>
          <w:szCs w:val="20"/>
          <w:highlight w:val="white"/>
          <w:lang w:val="en-US"/>
        </w:rPr>
        <w:t>if</w:t>
      </w:r>
      <w:r w:rsidRPr="007F2CDF">
        <w:rPr>
          <w:rFonts w:ascii="Courier New" w:hAnsi="Courier New" w:cs="Courier New"/>
          <w:color w:val="0070C0"/>
          <w:sz w:val="20"/>
          <w:szCs w:val="20"/>
          <w:highlight w:val="white"/>
          <w:lang w:val="en-US"/>
        </w:rPr>
        <w:t xml:space="preserve"> </w:t>
      </w:r>
      <w:r w:rsidRPr="007F2CDF">
        <w:rPr>
          <w:rFonts w:ascii="Courier New" w:hAnsi="Courier New" w:cs="Courier New"/>
          <w:sz w:val="20"/>
          <w:szCs w:val="20"/>
          <w:highlight w:val="white"/>
          <w:lang w:val="en-US"/>
        </w:rPr>
        <w:t>(</w:t>
      </w:r>
      <w:proofErr w:type="spellStart"/>
      <w:r w:rsidRPr="007F2CDF">
        <w:rPr>
          <w:rFonts w:ascii="Courier New" w:hAnsi="Courier New" w:cs="Courier New"/>
          <w:sz w:val="20"/>
          <w:szCs w:val="20"/>
          <w:highlight w:val="white"/>
          <w:lang w:val="en-US"/>
        </w:rPr>
        <w:t>wxGLCanvas</w:t>
      </w:r>
      <w:proofErr w:type="spellEnd"/>
      <w:r w:rsidRPr="007F2CDF">
        <w:rPr>
          <w:rFonts w:ascii="Courier New" w:hAnsi="Courier New" w:cs="Courier New"/>
          <w:sz w:val="20"/>
          <w:szCs w:val="20"/>
          <w:highlight w:val="white"/>
          <w:lang w:val="en-US"/>
        </w:rPr>
        <w:t>::</w:t>
      </w:r>
      <w:proofErr w:type="spellStart"/>
      <w:r w:rsidRPr="007F2CDF">
        <w:rPr>
          <w:rFonts w:ascii="Courier New" w:hAnsi="Courier New" w:cs="Courier New"/>
          <w:sz w:val="20"/>
          <w:szCs w:val="20"/>
          <w:highlight w:val="white"/>
          <w:lang w:val="en-US"/>
        </w:rPr>
        <w:t>IsDisplaySupported</w:t>
      </w:r>
      <w:proofErr w:type="spellEnd"/>
      <w:r w:rsidRPr="007F2CDF">
        <w:rPr>
          <w:rFonts w:ascii="Courier New" w:hAnsi="Courier New" w:cs="Courier New"/>
          <w:sz w:val="20"/>
          <w:szCs w:val="20"/>
          <w:highlight w:val="white"/>
          <w:lang w:val="en-US"/>
        </w:rPr>
        <w:t xml:space="preserve">(test_GLCanvasAttributes_1)) </w:t>
      </w:r>
      <w:proofErr w:type="spellStart"/>
      <w:r w:rsidRPr="007F2CDF">
        <w:rPr>
          <w:rFonts w:ascii="Courier New" w:hAnsi="Courier New" w:cs="Courier New"/>
          <w:sz w:val="20"/>
          <w:szCs w:val="20"/>
          <w:highlight w:val="white"/>
          <w:lang w:val="en-US"/>
        </w:rPr>
        <w:t>GLExtend</w:t>
      </w:r>
      <w:proofErr w:type="spellEnd"/>
      <w:r w:rsidRPr="007F2CDF">
        <w:rPr>
          <w:rFonts w:ascii="Courier New" w:hAnsi="Courier New" w:cs="Courier New"/>
          <w:sz w:val="20"/>
          <w:szCs w:val="20"/>
          <w:highlight w:val="white"/>
          <w:lang w:val="en-US"/>
        </w:rPr>
        <w:t>=</w:t>
      </w:r>
      <w:r w:rsidRPr="007F2CDF">
        <w:rPr>
          <w:rFonts w:ascii="Courier New" w:hAnsi="Courier New" w:cs="Courier New"/>
          <w:b/>
          <w:color w:val="0070C0"/>
          <w:sz w:val="20"/>
          <w:szCs w:val="20"/>
          <w:highlight w:val="white"/>
          <w:lang w:val="en-US"/>
        </w:rPr>
        <w:t>true</w:t>
      </w:r>
      <w:r w:rsidRPr="007F2CDF">
        <w:rPr>
          <w:rFonts w:ascii="Courier New" w:hAnsi="Courier New" w:cs="Courier New"/>
          <w:sz w:val="20"/>
          <w:szCs w:val="20"/>
          <w:highlight w:val="white"/>
          <w:lang w:val="en-US"/>
        </w:rPr>
        <w:t>;</w:t>
      </w:r>
    </w:p>
    <w:p w14:paraId="6F2FB317" w14:textId="77777777" w:rsidR="00002C52" w:rsidRPr="007F2CDF" w:rsidRDefault="00002C52" w:rsidP="00002C52">
      <w:pPr>
        <w:pStyle w:val="Retraitcorpsdetexte21"/>
        <w:jc w:val="both"/>
        <w:rPr>
          <w:szCs w:val="24"/>
          <w:lang w:val="en-US"/>
        </w:rPr>
      </w:pPr>
    </w:p>
    <w:p w14:paraId="13F675F7" w14:textId="77777777" w:rsidR="00002C52" w:rsidRDefault="00002C52" w:rsidP="00002C52">
      <w:pPr>
        <w:pStyle w:val="Retraitcorpsdetexte21"/>
        <w:jc w:val="both"/>
        <w:rPr>
          <w:szCs w:val="24"/>
        </w:rPr>
      </w:pPr>
      <w:r>
        <w:rPr>
          <w:szCs w:val="24"/>
        </w:rPr>
        <w:lastRenderedPageBreak/>
        <w:t xml:space="preserve">Ces trois lignes permettent de tester si les nouveaux paramètres sont supportés par la carte graphique et/ou son driver. Elles peuvent rester </w:t>
      </w:r>
      <w:r w:rsidR="002F4A12">
        <w:rPr>
          <w:szCs w:val="24"/>
        </w:rPr>
        <w:t xml:space="preserve">dans le code </w:t>
      </w:r>
      <w:r>
        <w:rPr>
          <w:szCs w:val="24"/>
        </w:rPr>
        <w:t>indépendamment de la génération automatique de code par wxSmith.</w:t>
      </w:r>
    </w:p>
    <w:p w14:paraId="71184671" w14:textId="77777777" w:rsidR="00002C52" w:rsidRDefault="00002C52" w:rsidP="00002C52">
      <w:pPr>
        <w:pStyle w:val="Retraitcorpsdetexte21"/>
        <w:jc w:val="both"/>
        <w:rPr>
          <w:szCs w:val="24"/>
        </w:rPr>
      </w:pPr>
      <w:r>
        <w:rPr>
          <w:szCs w:val="24"/>
        </w:rPr>
        <w:t>Le code généré par wxSmith vient ensuite et est encadré par 2 lignes de commentaires spécifiques :</w:t>
      </w:r>
    </w:p>
    <w:p w14:paraId="4B53425A" w14:textId="77777777" w:rsidR="00002C52" w:rsidRDefault="00002C52" w:rsidP="00002C52">
      <w:pPr>
        <w:pStyle w:val="Retraitcorpsdetexte21"/>
        <w:jc w:val="both"/>
        <w:rPr>
          <w:szCs w:val="24"/>
        </w:rPr>
      </w:pPr>
    </w:p>
    <w:p w14:paraId="542566B6" w14:textId="77777777" w:rsidR="00002C52" w:rsidRDefault="00002C52" w:rsidP="00002C52">
      <w:pPr>
        <w:pStyle w:val="Retraitcorpsdetexte21"/>
        <w:jc w:val="both"/>
        <w:rPr>
          <w:rFonts w:ascii="Courier New" w:hAnsi="Courier New" w:cs="Courier New"/>
          <w:sz w:val="20"/>
          <w:szCs w:val="20"/>
          <w:highlight w:val="white"/>
        </w:rPr>
      </w:pPr>
      <w:r w:rsidRPr="00002C52">
        <w:rPr>
          <w:rFonts w:ascii="Courier New" w:hAnsi="Courier New" w:cs="Courier New"/>
          <w:sz w:val="20"/>
          <w:szCs w:val="20"/>
          <w:highlight w:val="white"/>
        </w:rPr>
        <w:t>//(*</w:t>
      </w:r>
      <w:proofErr w:type="spellStart"/>
      <w:r w:rsidRPr="00002C52">
        <w:rPr>
          <w:rFonts w:ascii="Courier New" w:hAnsi="Courier New" w:cs="Courier New"/>
          <w:sz w:val="20"/>
          <w:szCs w:val="20"/>
          <w:highlight w:val="white"/>
        </w:rPr>
        <w:t>Initialize</w:t>
      </w:r>
      <w:proofErr w:type="spellEnd"/>
      <w:r w:rsidRPr="00002C52">
        <w:rPr>
          <w:rFonts w:ascii="Courier New" w:hAnsi="Courier New" w:cs="Courier New"/>
          <w:sz w:val="20"/>
          <w:szCs w:val="20"/>
          <w:highlight w:val="white"/>
        </w:rPr>
        <w:t>(</w:t>
      </w:r>
      <w:proofErr w:type="spellStart"/>
      <w:r w:rsidRPr="00002C52">
        <w:rPr>
          <w:rFonts w:ascii="Courier New" w:hAnsi="Courier New" w:cs="Courier New"/>
          <w:sz w:val="20"/>
          <w:szCs w:val="20"/>
          <w:highlight w:val="white"/>
        </w:rPr>
        <w:t>OvniFrame</w:t>
      </w:r>
      <w:proofErr w:type="spellEnd"/>
      <w:r w:rsidRPr="00002C52">
        <w:rPr>
          <w:rFonts w:ascii="Courier New" w:hAnsi="Courier New" w:cs="Courier New"/>
          <w:sz w:val="20"/>
          <w:szCs w:val="20"/>
          <w:highlight w:val="white"/>
        </w:rPr>
        <w:t>)</w:t>
      </w:r>
    </w:p>
    <w:p w14:paraId="39E24329" w14:textId="77777777" w:rsidR="005924F1" w:rsidRPr="00002C52" w:rsidRDefault="005924F1" w:rsidP="00002C52">
      <w:pPr>
        <w:pStyle w:val="Retraitcorpsdetexte21"/>
        <w:jc w:val="both"/>
        <w:rPr>
          <w:rFonts w:ascii="Courier New" w:hAnsi="Courier New" w:cs="Courier New"/>
          <w:sz w:val="20"/>
          <w:szCs w:val="20"/>
          <w:highlight w:val="white"/>
        </w:rPr>
      </w:pPr>
    </w:p>
    <w:p w14:paraId="38375D14" w14:textId="77777777" w:rsidR="00002C52" w:rsidRDefault="00002C52" w:rsidP="00002C52">
      <w:pPr>
        <w:pStyle w:val="Retraitcorpsdetexte21"/>
        <w:jc w:val="both"/>
        <w:rPr>
          <w:szCs w:val="24"/>
        </w:rPr>
      </w:pPr>
      <w:r w:rsidRPr="002F4A12">
        <w:rPr>
          <w:szCs w:val="24"/>
        </w:rPr>
        <w:t>…</w:t>
      </w:r>
      <w:r w:rsidR="005924F1">
        <w:rPr>
          <w:szCs w:val="24"/>
        </w:rPr>
        <w:t xml:space="preserve"> code généré</w:t>
      </w:r>
    </w:p>
    <w:p w14:paraId="3EFA924C" w14:textId="77777777" w:rsidR="005924F1" w:rsidRPr="002F4A12" w:rsidRDefault="005924F1" w:rsidP="00002C52">
      <w:pPr>
        <w:pStyle w:val="Retraitcorpsdetexte21"/>
        <w:jc w:val="both"/>
        <w:rPr>
          <w:szCs w:val="24"/>
        </w:rPr>
      </w:pPr>
    </w:p>
    <w:p w14:paraId="2DCB32C5" w14:textId="77777777" w:rsidR="00002C52" w:rsidRPr="00002C52" w:rsidRDefault="00002C52" w:rsidP="00002C52">
      <w:pPr>
        <w:pStyle w:val="Retraitcorpsdetexte21"/>
        <w:jc w:val="both"/>
        <w:rPr>
          <w:rFonts w:ascii="Courier New" w:hAnsi="Courier New" w:cs="Courier New"/>
          <w:sz w:val="20"/>
          <w:szCs w:val="20"/>
          <w:highlight w:val="white"/>
        </w:rPr>
      </w:pPr>
      <w:r w:rsidRPr="00002C52">
        <w:rPr>
          <w:rFonts w:ascii="Courier New" w:hAnsi="Courier New" w:cs="Courier New"/>
          <w:sz w:val="20"/>
          <w:szCs w:val="20"/>
          <w:highlight w:val="white"/>
        </w:rPr>
        <w:t xml:space="preserve">//*) </w:t>
      </w:r>
    </w:p>
    <w:p w14:paraId="67677C24" w14:textId="77777777" w:rsidR="00002C52" w:rsidRDefault="00002C52" w:rsidP="00002C52">
      <w:pPr>
        <w:pStyle w:val="Corpsdetexte"/>
        <w:rPr>
          <w:sz w:val="24"/>
          <w:szCs w:val="24"/>
        </w:rPr>
      </w:pPr>
    </w:p>
    <w:p w14:paraId="08126359" w14:textId="77777777" w:rsidR="00002C52" w:rsidRDefault="00002C52" w:rsidP="00002C52">
      <w:pPr>
        <w:pStyle w:val="Retraitcorpsdetexte21"/>
        <w:jc w:val="both"/>
        <w:rPr>
          <w:szCs w:val="24"/>
        </w:rPr>
      </w:pPr>
      <w:r>
        <w:rPr>
          <w:szCs w:val="24"/>
        </w:rPr>
        <w:t>Pour empêcher wxSmith de générer le code automatiquement, il suffit de changer la première ligne de commentaire :</w:t>
      </w:r>
    </w:p>
    <w:p w14:paraId="447A00E2" w14:textId="77777777" w:rsidR="002F4A12" w:rsidRDefault="002F4A12" w:rsidP="00002C52">
      <w:pPr>
        <w:pStyle w:val="Retraitcorpsdetexte21"/>
        <w:jc w:val="both"/>
        <w:rPr>
          <w:szCs w:val="24"/>
        </w:rPr>
      </w:pPr>
    </w:p>
    <w:p w14:paraId="1780B6BF" w14:textId="77777777" w:rsidR="00002C52" w:rsidRPr="00A009F5" w:rsidRDefault="00002C52" w:rsidP="00002C52">
      <w:pPr>
        <w:pStyle w:val="Retraitcorpsdetexte21"/>
        <w:jc w:val="both"/>
        <w:rPr>
          <w:rFonts w:ascii="Courier New" w:hAnsi="Courier New" w:cs="Courier New"/>
          <w:sz w:val="20"/>
          <w:szCs w:val="20"/>
          <w:highlight w:val="white"/>
          <w:lang w:val="en-US"/>
        </w:rPr>
      </w:pPr>
      <w:r w:rsidRPr="00A009F5">
        <w:rPr>
          <w:rFonts w:ascii="Courier New" w:hAnsi="Courier New" w:cs="Courier New"/>
          <w:sz w:val="20"/>
          <w:szCs w:val="20"/>
          <w:highlight w:val="white"/>
          <w:lang w:val="en-US"/>
        </w:rPr>
        <w:t>//(*Initialize(</w:t>
      </w:r>
      <w:proofErr w:type="spellStart"/>
      <w:r w:rsidRPr="00A009F5">
        <w:rPr>
          <w:rFonts w:ascii="Courier New" w:hAnsi="Courier New" w:cs="Courier New"/>
          <w:sz w:val="20"/>
          <w:szCs w:val="20"/>
          <w:highlight w:val="white"/>
          <w:lang w:val="en-US"/>
        </w:rPr>
        <w:t>OvniFrame</w:t>
      </w:r>
      <w:proofErr w:type="spellEnd"/>
      <w:r w:rsidRPr="00A009F5">
        <w:rPr>
          <w:rFonts w:ascii="Courier New" w:hAnsi="Courier New" w:cs="Courier New"/>
          <w:sz w:val="20"/>
          <w:szCs w:val="20"/>
          <w:highlight w:val="white"/>
          <w:lang w:val="en-US"/>
        </w:rPr>
        <w:t>)</w:t>
      </w:r>
    </w:p>
    <w:p w14:paraId="3FEF6C4B" w14:textId="77777777" w:rsidR="002F4A12" w:rsidRPr="00A009F5" w:rsidRDefault="002F4A12" w:rsidP="00002C52">
      <w:pPr>
        <w:pStyle w:val="Retraitcorpsdetexte21"/>
        <w:jc w:val="both"/>
        <w:rPr>
          <w:szCs w:val="24"/>
          <w:lang w:val="en-US"/>
        </w:rPr>
      </w:pPr>
    </w:p>
    <w:p w14:paraId="5F1A47D8" w14:textId="77777777" w:rsidR="00002C52" w:rsidRPr="00A009F5" w:rsidRDefault="002F4A12" w:rsidP="00002C52">
      <w:pPr>
        <w:pStyle w:val="Retraitcorpsdetexte21"/>
        <w:jc w:val="both"/>
        <w:rPr>
          <w:szCs w:val="24"/>
          <w:lang w:val="en-US"/>
        </w:rPr>
      </w:pPr>
      <w:r w:rsidRPr="00A009F5">
        <w:rPr>
          <w:szCs w:val="24"/>
          <w:lang w:val="en-US"/>
        </w:rPr>
        <w:t>par</w:t>
      </w:r>
    </w:p>
    <w:p w14:paraId="0E431811" w14:textId="77777777" w:rsidR="002F4A12" w:rsidRPr="00A009F5" w:rsidRDefault="002F4A12" w:rsidP="00002C52">
      <w:pPr>
        <w:pStyle w:val="Retraitcorpsdetexte21"/>
        <w:jc w:val="both"/>
        <w:rPr>
          <w:szCs w:val="24"/>
          <w:lang w:val="en-US"/>
        </w:rPr>
      </w:pPr>
    </w:p>
    <w:p w14:paraId="3EFEFB8C" w14:textId="77777777" w:rsidR="00002C52" w:rsidRPr="00A009F5" w:rsidRDefault="00002C52" w:rsidP="00002C52">
      <w:pPr>
        <w:pStyle w:val="Retraitcorpsdetexte21"/>
        <w:jc w:val="both"/>
        <w:rPr>
          <w:rFonts w:ascii="Courier New" w:hAnsi="Courier New" w:cs="Courier New"/>
          <w:sz w:val="20"/>
          <w:szCs w:val="20"/>
          <w:highlight w:val="white"/>
          <w:lang w:val="en-US"/>
        </w:rPr>
      </w:pPr>
      <w:r w:rsidRPr="00A009F5">
        <w:rPr>
          <w:rFonts w:ascii="Courier New" w:hAnsi="Courier New" w:cs="Courier New"/>
          <w:sz w:val="20"/>
          <w:szCs w:val="20"/>
          <w:highlight w:val="white"/>
          <w:lang w:val="en-US"/>
        </w:rPr>
        <w:t>//_(*Initialize(</w:t>
      </w:r>
      <w:proofErr w:type="spellStart"/>
      <w:r w:rsidRPr="00A009F5">
        <w:rPr>
          <w:rFonts w:ascii="Courier New" w:hAnsi="Courier New" w:cs="Courier New"/>
          <w:sz w:val="20"/>
          <w:szCs w:val="20"/>
          <w:highlight w:val="white"/>
          <w:lang w:val="en-US"/>
        </w:rPr>
        <w:t>OvniFrame</w:t>
      </w:r>
      <w:proofErr w:type="spellEnd"/>
      <w:r w:rsidRPr="00A009F5">
        <w:rPr>
          <w:rFonts w:ascii="Courier New" w:hAnsi="Courier New" w:cs="Courier New"/>
          <w:sz w:val="20"/>
          <w:szCs w:val="20"/>
          <w:highlight w:val="white"/>
          <w:lang w:val="en-US"/>
        </w:rPr>
        <w:t>)</w:t>
      </w:r>
    </w:p>
    <w:p w14:paraId="57050C9D" w14:textId="77777777" w:rsidR="00002C52" w:rsidRPr="00A009F5" w:rsidRDefault="00002C52" w:rsidP="00002C52">
      <w:pPr>
        <w:pStyle w:val="Retraitcorpsdetexte21"/>
        <w:jc w:val="both"/>
        <w:rPr>
          <w:rFonts w:ascii="Courier New" w:hAnsi="Courier New" w:cs="Courier New"/>
          <w:sz w:val="20"/>
          <w:szCs w:val="20"/>
          <w:highlight w:val="white"/>
          <w:lang w:val="en-US"/>
        </w:rPr>
      </w:pPr>
    </w:p>
    <w:p w14:paraId="77C1CC4E" w14:textId="77777777" w:rsidR="00002C52" w:rsidRDefault="00002C52" w:rsidP="00002C52">
      <w:pPr>
        <w:pStyle w:val="Corpsdetexte"/>
        <w:rPr>
          <w:sz w:val="24"/>
          <w:szCs w:val="24"/>
        </w:rPr>
      </w:pPr>
      <w:r>
        <w:rPr>
          <w:sz w:val="24"/>
          <w:szCs w:val="24"/>
        </w:rPr>
        <w:t>Soit juste ajouter un _ avant la parenthèse.</w:t>
      </w:r>
      <w:r w:rsidR="002F4A12">
        <w:rPr>
          <w:sz w:val="24"/>
          <w:szCs w:val="24"/>
        </w:rPr>
        <w:t xml:space="preserve"> Noter que la colorisation de texte se réactive dans cette zone de code, colorisation qui avait été invalidée pour bien montrer que cette partie de code ne devrait pas, en principe, être modifiée.</w:t>
      </w:r>
    </w:p>
    <w:p w14:paraId="60C7D467" w14:textId="77777777" w:rsidR="00002C52" w:rsidRDefault="00C6033F" w:rsidP="00002C52">
      <w:pPr>
        <w:pStyle w:val="Corpsdetexte"/>
        <w:rPr>
          <w:sz w:val="24"/>
          <w:szCs w:val="24"/>
        </w:rPr>
      </w:pPr>
      <w:r>
        <w:rPr>
          <w:sz w:val="24"/>
          <w:szCs w:val="24"/>
        </w:rPr>
        <w:t xml:space="preserve">Ensuite, après la déclaration du tableau </w:t>
      </w:r>
      <w:r w:rsidRPr="00C6033F">
        <w:rPr>
          <w:sz w:val="24"/>
          <w:szCs w:val="24"/>
        </w:rPr>
        <w:t>GLCanvasAttributes_1</w:t>
      </w:r>
      <w:r>
        <w:rPr>
          <w:sz w:val="24"/>
          <w:szCs w:val="24"/>
        </w:rPr>
        <w:t xml:space="preserve">, il </w:t>
      </w:r>
      <w:r w:rsidR="005924F1">
        <w:rPr>
          <w:sz w:val="24"/>
          <w:szCs w:val="24"/>
        </w:rPr>
        <w:t>suffit d’a</w:t>
      </w:r>
      <w:r>
        <w:rPr>
          <w:sz w:val="24"/>
          <w:szCs w:val="24"/>
        </w:rPr>
        <w:t>jouter les lignes :</w:t>
      </w:r>
    </w:p>
    <w:p w14:paraId="6D2C6E39" w14:textId="77777777" w:rsidR="00C6033F" w:rsidRPr="00C6033F" w:rsidRDefault="00C6033F" w:rsidP="00C6033F">
      <w:pPr>
        <w:pStyle w:val="Retraitcorpsdetexte21"/>
        <w:jc w:val="both"/>
        <w:rPr>
          <w:rFonts w:ascii="Courier New" w:hAnsi="Courier New" w:cs="Courier New"/>
          <w:sz w:val="20"/>
          <w:szCs w:val="20"/>
          <w:highlight w:val="white"/>
        </w:rPr>
      </w:pPr>
      <w:r w:rsidRPr="00C6033F">
        <w:rPr>
          <w:rFonts w:ascii="Courier New" w:hAnsi="Courier New" w:cs="Courier New"/>
          <w:sz w:val="20"/>
          <w:szCs w:val="20"/>
          <w:highlight w:val="white"/>
        </w:rPr>
        <w:t>if (!</w:t>
      </w:r>
      <w:proofErr w:type="spellStart"/>
      <w:r w:rsidRPr="00C6033F">
        <w:rPr>
          <w:rFonts w:ascii="Courier New" w:hAnsi="Courier New" w:cs="Courier New"/>
          <w:sz w:val="20"/>
          <w:szCs w:val="20"/>
          <w:highlight w:val="white"/>
        </w:rPr>
        <w:t>GLExtend</w:t>
      </w:r>
      <w:proofErr w:type="spellEnd"/>
      <w:r w:rsidRPr="00C6033F">
        <w:rPr>
          <w:rFonts w:ascii="Courier New" w:hAnsi="Courier New" w:cs="Courier New"/>
          <w:sz w:val="20"/>
          <w:szCs w:val="20"/>
          <w:highlight w:val="white"/>
        </w:rPr>
        <w:t>) {</w:t>
      </w:r>
    </w:p>
    <w:p w14:paraId="5C8D75BE" w14:textId="77777777" w:rsidR="00C6033F" w:rsidRPr="00C6033F" w:rsidRDefault="00C6033F" w:rsidP="00C6033F">
      <w:pPr>
        <w:pStyle w:val="Retraitcorpsdetexte21"/>
        <w:jc w:val="both"/>
        <w:rPr>
          <w:rFonts w:ascii="Courier New" w:hAnsi="Courier New" w:cs="Courier New"/>
          <w:sz w:val="20"/>
          <w:szCs w:val="20"/>
          <w:highlight w:val="white"/>
        </w:rPr>
      </w:pPr>
      <w:r>
        <w:rPr>
          <w:rFonts w:ascii="Courier New" w:hAnsi="Courier New" w:cs="Courier New"/>
          <w:sz w:val="20"/>
          <w:szCs w:val="20"/>
          <w:highlight w:val="white"/>
        </w:rPr>
        <w:t xml:space="preserve">    </w:t>
      </w:r>
      <w:r w:rsidRPr="00C6033F">
        <w:rPr>
          <w:rFonts w:ascii="Courier New" w:hAnsi="Courier New" w:cs="Courier New"/>
          <w:sz w:val="20"/>
          <w:szCs w:val="20"/>
          <w:highlight w:val="white"/>
        </w:rPr>
        <w:t>printf("WX_GL_SAMPLE_BUFFERS non reconnu par la carte graphique et/ou son driver !\n");</w:t>
      </w:r>
    </w:p>
    <w:p w14:paraId="39EAEFBD" w14:textId="77777777" w:rsidR="00C6033F" w:rsidRPr="00C6033F" w:rsidRDefault="00C6033F" w:rsidP="00C6033F">
      <w:pPr>
        <w:pStyle w:val="Retraitcorpsdetexte21"/>
        <w:jc w:val="both"/>
        <w:rPr>
          <w:rFonts w:ascii="Courier New" w:hAnsi="Courier New" w:cs="Courier New"/>
          <w:sz w:val="20"/>
          <w:szCs w:val="20"/>
          <w:highlight w:val="white"/>
        </w:rPr>
      </w:pPr>
      <w:r>
        <w:rPr>
          <w:rFonts w:ascii="Courier New" w:hAnsi="Courier New" w:cs="Courier New"/>
          <w:sz w:val="20"/>
          <w:szCs w:val="20"/>
          <w:highlight w:val="white"/>
        </w:rPr>
        <w:t xml:space="preserve">    </w:t>
      </w:r>
      <w:r w:rsidRPr="00C6033F">
        <w:rPr>
          <w:rFonts w:ascii="Courier New" w:hAnsi="Courier New" w:cs="Courier New"/>
          <w:sz w:val="20"/>
          <w:szCs w:val="20"/>
          <w:highlight w:val="white"/>
        </w:rPr>
        <w:t>GLCanvasAttributes_1[6] = GLCanvasAttributes_1[7] = 0;</w:t>
      </w:r>
    </w:p>
    <w:p w14:paraId="04FBE6DA" w14:textId="77777777" w:rsidR="00C6033F" w:rsidRDefault="00C6033F" w:rsidP="00C6033F">
      <w:pPr>
        <w:pStyle w:val="Retraitcorpsdetexte21"/>
        <w:jc w:val="both"/>
        <w:rPr>
          <w:rFonts w:ascii="Courier New" w:hAnsi="Courier New" w:cs="Courier New"/>
          <w:sz w:val="20"/>
          <w:szCs w:val="20"/>
          <w:highlight w:val="white"/>
        </w:rPr>
      </w:pPr>
      <w:r w:rsidRPr="00C6033F">
        <w:rPr>
          <w:rFonts w:ascii="Courier New" w:hAnsi="Courier New" w:cs="Courier New"/>
          <w:sz w:val="20"/>
          <w:szCs w:val="20"/>
          <w:highlight w:val="white"/>
        </w:rPr>
        <w:t>}</w:t>
      </w:r>
    </w:p>
    <w:p w14:paraId="4ED3EDB8" w14:textId="77777777" w:rsidR="00C6033F" w:rsidRDefault="00C6033F" w:rsidP="00C6033F">
      <w:pPr>
        <w:pStyle w:val="Retraitcorpsdetexte21"/>
        <w:jc w:val="both"/>
        <w:rPr>
          <w:rFonts w:ascii="Courier New" w:hAnsi="Courier New" w:cs="Courier New"/>
          <w:sz w:val="20"/>
          <w:szCs w:val="20"/>
          <w:highlight w:val="white"/>
        </w:rPr>
      </w:pPr>
    </w:p>
    <w:p w14:paraId="33539259" w14:textId="77777777" w:rsidR="00C6033F" w:rsidRDefault="00C6033F" w:rsidP="00C6033F">
      <w:pPr>
        <w:pStyle w:val="Retraitcorpsdetexte21"/>
        <w:jc w:val="both"/>
        <w:rPr>
          <w:szCs w:val="24"/>
        </w:rPr>
      </w:pPr>
      <w:r>
        <w:rPr>
          <w:szCs w:val="24"/>
        </w:rPr>
        <w:t>j</w:t>
      </w:r>
      <w:r w:rsidRPr="00C6033F">
        <w:rPr>
          <w:szCs w:val="24"/>
        </w:rPr>
        <w:t xml:space="preserve">uste </w:t>
      </w:r>
      <w:r w:rsidR="00686837">
        <w:rPr>
          <w:szCs w:val="24"/>
        </w:rPr>
        <w:t>avant</w:t>
      </w:r>
      <w:r w:rsidRPr="00C6033F">
        <w:rPr>
          <w:szCs w:val="24"/>
        </w:rPr>
        <w:t xml:space="preserve"> le </w:t>
      </w:r>
      <w:r w:rsidR="00686837">
        <w:rPr>
          <w:rFonts w:ascii="Courier New" w:hAnsi="Courier New" w:cs="Courier New"/>
          <w:szCs w:val="24"/>
        </w:rPr>
        <w:t xml:space="preserve">#if </w:t>
      </w:r>
      <w:proofErr w:type="spellStart"/>
      <w:r w:rsidR="00686837">
        <w:rPr>
          <w:rFonts w:ascii="Courier New" w:hAnsi="Courier New" w:cs="Courier New"/>
          <w:szCs w:val="24"/>
        </w:rPr>
        <w:t>wxCHECK_VERSION</w:t>
      </w:r>
      <w:proofErr w:type="spellEnd"/>
      <w:r w:rsidR="00686837">
        <w:rPr>
          <w:rFonts w:ascii="Courier New" w:hAnsi="Courier New" w:cs="Courier New"/>
          <w:szCs w:val="24"/>
        </w:rPr>
        <w:t>(3,0,0)</w:t>
      </w:r>
      <w:r w:rsidR="00686837" w:rsidRPr="00686837">
        <w:rPr>
          <w:i/>
          <w:szCs w:val="24"/>
        </w:rPr>
        <w:t>.</w:t>
      </w:r>
    </w:p>
    <w:p w14:paraId="28222664" w14:textId="77777777" w:rsidR="00C6033F" w:rsidRDefault="00C6033F" w:rsidP="00C6033F">
      <w:pPr>
        <w:pStyle w:val="Retraitcorpsdetexte21"/>
        <w:jc w:val="both"/>
        <w:rPr>
          <w:szCs w:val="24"/>
        </w:rPr>
      </w:pPr>
      <w:r>
        <w:rPr>
          <w:szCs w:val="24"/>
        </w:rPr>
        <w:t>Ces modifications restent actives tant qu’on ne restitue pas la gestion automatique du code par wxSmith, ce qu’on obtient en supprimant le _ du premier commentaire. Mais dans ce cas, le code ajouté à la main sera supprimé. Il faudra donc recommencer.</w:t>
      </w:r>
    </w:p>
    <w:p w14:paraId="41279DCC" w14:textId="77777777" w:rsidR="004F3804" w:rsidRDefault="004F3804" w:rsidP="00C6033F">
      <w:pPr>
        <w:pStyle w:val="Retraitcorpsdetexte21"/>
        <w:jc w:val="both"/>
        <w:rPr>
          <w:szCs w:val="24"/>
        </w:rPr>
      </w:pPr>
      <w:r>
        <w:rPr>
          <w:szCs w:val="24"/>
        </w:rPr>
        <w:t>Cette invalidation de génération automatique de code ne touche que la fenêtre principale, pas les autres dialogues.</w:t>
      </w:r>
    </w:p>
    <w:p w14:paraId="27DD824A" w14:textId="0C5661EF" w:rsidR="00C6033F" w:rsidRPr="00C6033F" w:rsidRDefault="00C6033F" w:rsidP="00C6033F">
      <w:pPr>
        <w:pStyle w:val="Retraitcorpsdetexte21"/>
        <w:jc w:val="both"/>
        <w:rPr>
          <w:szCs w:val="24"/>
        </w:rPr>
      </w:pPr>
    </w:p>
    <w:sectPr w:rsidR="00C6033F" w:rsidRPr="00C6033F" w:rsidSect="009D3DA7">
      <w:headerReference w:type="default" r:id="rId135"/>
      <w:footerReference w:type="default" r:id="rId136"/>
      <w:pgSz w:w="11907" w:h="16840" w:code="9"/>
      <w:pgMar w:top="851" w:right="851" w:bottom="851" w:left="1134" w:header="680" w:footer="34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6C0F55" w14:textId="77777777" w:rsidR="002F7610" w:rsidRDefault="002F7610">
      <w:r>
        <w:separator/>
      </w:r>
    </w:p>
  </w:endnote>
  <w:endnote w:type="continuationSeparator" w:id="0">
    <w:p w14:paraId="15AD2404" w14:textId="77777777" w:rsidR="002F7610" w:rsidRDefault="002F76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utura Md BT">
    <w:charset w:val="00"/>
    <w:family w:val="swiss"/>
    <w:pitch w:val="variable"/>
    <w:sig w:usb0="00000087" w:usb1="00000000" w:usb2="00000000" w:usb3="00000000" w:csb0="0000001B" w:csb1="00000000"/>
  </w:font>
  <w:font w:name="Futura Bk BT">
    <w:altName w:val="Arial"/>
    <w:charset w:val="00"/>
    <w:family w:val="swiss"/>
    <w:pitch w:val="variable"/>
    <w:sig w:usb0="00000001" w:usb1="00000000" w:usb2="00000000" w:usb3="00000000" w:csb0="0000001B" w:csb1="00000000"/>
  </w:font>
  <w:font w:name="Futura Lt BT">
    <w:altName w:val="Segoe UI"/>
    <w:charset w:val="00"/>
    <w:family w:val="swiss"/>
    <w:pitch w:val="variable"/>
    <w:sig w:usb0="00000001"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118" w:type="dxa"/>
      <w:tblBorders>
        <w:top w:val="single" w:sz="2" w:space="0" w:color="808080"/>
      </w:tblBorders>
      <w:tblLayout w:type="fixed"/>
      <w:tblLook w:val="01E0" w:firstRow="1" w:lastRow="1" w:firstColumn="1" w:lastColumn="1" w:noHBand="0" w:noVBand="0"/>
    </w:tblPr>
    <w:tblGrid>
      <w:gridCol w:w="7258"/>
      <w:gridCol w:w="2860"/>
    </w:tblGrid>
    <w:tr w:rsidR="00DC38DF" w14:paraId="1A2E2EAB" w14:textId="77777777" w:rsidTr="007A749A">
      <w:trPr>
        <w:trHeight w:val="907"/>
      </w:trPr>
      <w:tc>
        <w:tcPr>
          <w:tcW w:w="7258" w:type="dxa"/>
          <w:shd w:val="clear" w:color="auto" w:fill="auto"/>
          <w:vAlign w:val="center"/>
        </w:tcPr>
        <w:p w14:paraId="074C825A" w14:textId="16862842" w:rsidR="00DC38DF" w:rsidRPr="00AC2E8F" w:rsidRDefault="00DC38DF" w:rsidP="007A749A">
          <w:pPr>
            <w:pStyle w:val="Pieddepage"/>
            <w:jc w:val="both"/>
          </w:pPr>
          <w:r>
            <w:t>Version 2.2</w:t>
          </w:r>
          <w:r w:rsidR="00D1113B">
            <w:t>9</w:t>
          </w:r>
          <w:r>
            <w:t xml:space="preserve"> : </w:t>
          </w:r>
          <w:r w:rsidR="00A37113">
            <w:t>1</w:t>
          </w:r>
          <w:r w:rsidR="00D1113B">
            <w:t>2</w:t>
          </w:r>
          <w:r>
            <w:t>/</w:t>
          </w:r>
          <w:r w:rsidR="00D1113B">
            <w:t>05</w:t>
          </w:r>
          <w:r>
            <w:t>/202</w:t>
          </w:r>
          <w:r w:rsidR="00D1113B">
            <w:t>4</w:t>
          </w:r>
        </w:p>
        <w:p w14:paraId="1D317DE1" w14:textId="77777777" w:rsidR="00DC38DF" w:rsidRPr="00AC2E8F" w:rsidRDefault="00DC38DF" w:rsidP="000D40F1">
          <w:pPr>
            <w:pStyle w:val="Pieddepageligne2"/>
          </w:pPr>
        </w:p>
      </w:tc>
      <w:tc>
        <w:tcPr>
          <w:tcW w:w="2860" w:type="dxa"/>
          <w:shd w:val="clear" w:color="auto" w:fill="auto"/>
          <w:vAlign w:val="bottom"/>
        </w:tcPr>
        <w:p w14:paraId="0EB6E9A6" w14:textId="77777777" w:rsidR="00DC38DF" w:rsidRDefault="00DC38DF" w:rsidP="007A749A">
          <w:pPr>
            <w:pStyle w:val="Normalaligndroite"/>
            <w:spacing w:before="120" w:after="0"/>
          </w:pPr>
        </w:p>
      </w:tc>
    </w:tr>
  </w:tbl>
  <w:p w14:paraId="78C113C9" w14:textId="77777777" w:rsidR="00DC38DF" w:rsidRDefault="00DC38DF" w:rsidP="00407402">
    <w:pPr>
      <w:pStyle w:val="Corpsdetextesansinterlignesu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8C353D" w14:textId="77777777" w:rsidR="002F7610" w:rsidRDefault="002F7610">
      <w:r>
        <w:separator/>
      </w:r>
    </w:p>
  </w:footnote>
  <w:footnote w:type="continuationSeparator" w:id="0">
    <w:p w14:paraId="1940765F" w14:textId="77777777" w:rsidR="002F7610" w:rsidRDefault="002F76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Borders>
        <w:bottom w:val="single" w:sz="4" w:space="0" w:color="808080"/>
      </w:tblBorders>
      <w:tblLayout w:type="fixed"/>
      <w:tblLook w:val="01E0" w:firstRow="1" w:lastRow="1" w:firstColumn="1" w:lastColumn="1" w:noHBand="0" w:noVBand="0"/>
    </w:tblPr>
    <w:tblGrid>
      <w:gridCol w:w="3118"/>
      <w:gridCol w:w="4011"/>
      <w:gridCol w:w="3009"/>
    </w:tblGrid>
    <w:tr w:rsidR="00DC38DF" w:rsidRPr="00AE7BC7" w14:paraId="541D5D98" w14:textId="77777777" w:rsidTr="007A749A">
      <w:tc>
        <w:tcPr>
          <w:tcW w:w="3118" w:type="dxa"/>
          <w:shd w:val="clear" w:color="auto" w:fill="auto"/>
          <w:vAlign w:val="center"/>
        </w:tcPr>
        <w:p w14:paraId="62A0E818" w14:textId="77777777" w:rsidR="00DC38DF" w:rsidRPr="000B679F" w:rsidRDefault="00DC38DF" w:rsidP="007360EA">
          <w:pPr>
            <w:pStyle w:val="En-tte"/>
          </w:pPr>
          <w:r>
            <w:rPr>
              <w:rFonts w:cs="Arial"/>
            </w:rPr>
            <w:t>OVNI-MU-0000-DOTA-2.0</w:t>
          </w:r>
        </w:p>
      </w:tc>
      <w:tc>
        <w:tcPr>
          <w:tcW w:w="4011" w:type="dxa"/>
          <w:shd w:val="clear" w:color="auto" w:fill="auto"/>
          <w:vAlign w:val="center"/>
        </w:tcPr>
        <w:p w14:paraId="51F4C8A5" w14:textId="77777777" w:rsidR="00DC38DF" w:rsidRPr="007A749A" w:rsidRDefault="00DC38DF" w:rsidP="007A749A">
          <w:pPr>
            <w:pStyle w:val="En-tte"/>
            <w:jc w:val="center"/>
            <w:rPr>
              <w:vanish/>
              <w:color w:val="FF0000"/>
              <w:szCs w:val="18"/>
            </w:rPr>
          </w:pPr>
          <w:r w:rsidRPr="007A749A">
            <w:rPr>
              <w:rStyle w:val="Numrodepage"/>
              <w:rFonts w:cs="Arial"/>
            </w:rPr>
            <w:t>Sans Mention de Protection</w:t>
          </w:r>
          <w:r w:rsidRPr="007A749A">
            <w:rPr>
              <w:vanish/>
              <w:color w:val="FF0000"/>
              <w:szCs w:val="18"/>
            </w:rPr>
            <w:t xml:space="preserve"> MENTION DE PROTECTION</w:t>
          </w:r>
        </w:p>
      </w:tc>
      <w:tc>
        <w:tcPr>
          <w:tcW w:w="3009" w:type="dxa"/>
          <w:shd w:val="clear" w:color="auto" w:fill="auto"/>
          <w:vAlign w:val="center"/>
        </w:tcPr>
        <w:p w14:paraId="36C2394F" w14:textId="77777777" w:rsidR="00DC38DF" w:rsidRPr="007A749A" w:rsidRDefault="00DC38DF" w:rsidP="002525F1">
          <w:pPr>
            <w:pStyle w:val="En-ttepagination"/>
            <w:rPr>
              <w:rFonts w:cs="Arial"/>
            </w:rPr>
          </w:pPr>
          <w:r>
            <w:fldChar w:fldCharType="begin"/>
          </w:r>
          <w:r>
            <w:instrText xml:space="preserve"> PAGE </w:instrText>
          </w:r>
          <w:r>
            <w:fldChar w:fldCharType="separate"/>
          </w:r>
          <w:r w:rsidR="00D36BF3">
            <w:rPr>
              <w:noProof/>
            </w:rPr>
            <w:t>13</w:t>
          </w:r>
          <w:r>
            <w:fldChar w:fldCharType="end"/>
          </w:r>
          <w:r>
            <w:t>/</w:t>
          </w:r>
          <w:r w:rsidR="00253731">
            <w:fldChar w:fldCharType="begin"/>
          </w:r>
          <w:r w:rsidR="00253731">
            <w:instrText xml:space="preserve"> NUMPAGES </w:instrText>
          </w:r>
          <w:r w:rsidR="00253731">
            <w:fldChar w:fldCharType="separate"/>
          </w:r>
          <w:r w:rsidR="00D36BF3">
            <w:rPr>
              <w:noProof/>
            </w:rPr>
            <w:t>83</w:t>
          </w:r>
          <w:r w:rsidR="00253731">
            <w:rPr>
              <w:noProof/>
            </w:rPr>
            <w:fldChar w:fldCharType="end"/>
          </w:r>
        </w:p>
      </w:tc>
    </w:tr>
    <w:tr w:rsidR="00DC38DF" w:rsidRPr="00AE7BC7" w14:paraId="3D38D1CD" w14:textId="77777777" w:rsidTr="007A749A">
      <w:tc>
        <w:tcPr>
          <w:tcW w:w="7129" w:type="dxa"/>
          <w:gridSpan w:val="2"/>
          <w:shd w:val="clear" w:color="auto" w:fill="auto"/>
          <w:vAlign w:val="center"/>
        </w:tcPr>
        <w:p w14:paraId="059C7E84" w14:textId="77777777" w:rsidR="00DC38DF" w:rsidRPr="00AC2E8F" w:rsidRDefault="00DC38DF" w:rsidP="00AC2E8F">
          <w:pPr>
            <w:pStyle w:val="En-tte"/>
          </w:pPr>
          <w:r>
            <w:rPr>
              <w:rFonts w:cs="Arial"/>
            </w:rPr>
            <w:t>Manuel Utilisateur d’OVNI V5</w:t>
          </w:r>
          <w:r w:rsidRPr="007A749A">
            <w:rPr>
              <w:rFonts w:cs="Arial"/>
            </w:rPr>
            <w:t>.0</w:t>
          </w:r>
        </w:p>
      </w:tc>
      <w:tc>
        <w:tcPr>
          <w:tcW w:w="3009" w:type="dxa"/>
          <w:shd w:val="clear" w:color="auto" w:fill="auto"/>
          <w:vAlign w:val="center"/>
        </w:tcPr>
        <w:p w14:paraId="5FAE4FD0" w14:textId="77777777" w:rsidR="00DC38DF" w:rsidRPr="00AE7BC7" w:rsidRDefault="00DC38DF" w:rsidP="002525F1"/>
      </w:tc>
    </w:tr>
  </w:tbl>
  <w:p w14:paraId="47D58D40" w14:textId="77777777" w:rsidR="00DC38DF" w:rsidRDefault="00DC38DF" w:rsidP="00407402">
    <w:pPr>
      <w:pStyle w:val="Corpsdetextesansinterlignesup"/>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16.2pt;height:16.2pt" o:bullet="t">
        <v:imagedata r:id="rId1" o:title="plein"/>
      </v:shape>
    </w:pict>
  </w:numPicBullet>
  <w:numPicBullet w:numPicBulletId="1">
    <w:pict>
      <v:shape id="_x0000_i1047" type="#_x0000_t75" style="width:12pt;height:12pt" o:bullet="t">
        <v:imagedata r:id="rId2" o:title=""/>
      </v:shape>
    </w:pict>
  </w:numPicBullet>
  <w:numPicBullet w:numPicBulletId="2">
    <w:pict>
      <v:shape id="_x0000_i1048" type="#_x0000_t75" style="width:6pt;height:6pt" o:bullet="t">
        <v:imagedata r:id="rId3" o:title="materiau"/>
      </v:shape>
    </w:pict>
  </w:numPicBullet>
  <w:numPicBullet w:numPicBulletId="3">
    <w:pict>
      <v:shape id="_x0000_i1049" type="#_x0000_t75" style="width:12pt;height:12pt" o:bullet="t">
        <v:imagedata r:id="rId4" o:title=""/>
      </v:shape>
    </w:pict>
  </w:numPicBullet>
  <w:abstractNum w:abstractNumId="0" w15:restartNumberingAfterBreak="0">
    <w:nsid w:val="FFFFFFFB"/>
    <w:multiLevelType w:val="multilevel"/>
    <w:tmpl w:val="9A6A41AE"/>
    <w:lvl w:ilvl="0">
      <w:start w:val="1"/>
      <w:numFmt w:val="decimal"/>
      <w:pStyle w:val="Titre1"/>
      <w:lvlText w:val="%1"/>
      <w:lvlJc w:val="left"/>
      <w:pPr>
        <w:tabs>
          <w:tab w:val="num" w:pos="432"/>
        </w:tabs>
        <w:ind w:left="432" w:hanging="432"/>
      </w:pPr>
      <w:rPr>
        <w:rFonts w:ascii="Arial" w:hAnsi="Arial" w:hint="default"/>
        <w:b/>
        <w:i/>
        <w:sz w:val="22"/>
      </w:rPr>
    </w:lvl>
    <w:lvl w:ilvl="1">
      <w:start w:val="1"/>
      <w:numFmt w:val="decimal"/>
      <w:pStyle w:val="Titre2"/>
      <w:lvlText w:val="%1.%2"/>
      <w:lvlJc w:val="left"/>
      <w:pPr>
        <w:tabs>
          <w:tab w:val="num" w:pos="576"/>
        </w:tabs>
        <w:ind w:left="576" w:hanging="576"/>
      </w:pPr>
      <w:rPr>
        <w:rFonts w:ascii="Arial" w:hAnsi="Arial" w:hint="default"/>
        <w:b/>
        <w:i w:val="0"/>
      </w:rPr>
    </w:lvl>
    <w:lvl w:ilvl="2">
      <w:start w:val="1"/>
      <w:numFmt w:val="decimal"/>
      <w:pStyle w:val="Titre3"/>
      <w:lvlText w:val="%1.%2.%3"/>
      <w:lvlJc w:val="left"/>
      <w:pPr>
        <w:tabs>
          <w:tab w:val="num" w:pos="720"/>
        </w:tabs>
        <w:ind w:left="720" w:hanging="720"/>
      </w:pPr>
      <w:rPr>
        <w:rFonts w:ascii="Arial" w:hAnsi="Arial" w:hint="default"/>
        <w:b w:val="0"/>
        <w:i w:val="0"/>
        <w:sz w:val="22"/>
      </w:rPr>
    </w:lvl>
    <w:lvl w:ilvl="3">
      <w:start w:val="1"/>
      <w:numFmt w:val="decimal"/>
      <w:pStyle w:val="Titre4"/>
      <w:lvlText w:val="%1.%2.%3.%4"/>
      <w:lvlJc w:val="left"/>
      <w:pPr>
        <w:tabs>
          <w:tab w:val="num" w:pos="864"/>
        </w:tabs>
        <w:ind w:left="864" w:hanging="864"/>
      </w:pPr>
      <w:rPr>
        <w:rFonts w:ascii="Arial" w:hAnsi="Arial" w:hint="default"/>
        <w:b w:val="0"/>
        <w:i w:val="0"/>
        <w:sz w:val="22"/>
      </w:rPr>
    </w:lvl>
    <w:lvl w:ilvl="4">
      <w:start w:val="1"/>
      <w:numFmt w:val="decimal"/>
      <w:pStyle w:val="Titre5"/>
      <w:lvlText w:val="%1.%2.%3.%4.%5"/>
      <w:lvlJc w:val="left"/>
      <w:pPr>
        <w:tabs>
          <w:tab w:val="num" w:pos="1008"/>
        </w:tabs>
        <w:ind w:left="1008" w:hanging="1008"/>
      </w:pPr>
      <w:rPr>
        <w:rFonts w:ascii="Arial" w:hAnsi="Arial" w:hint="default"/>
        <w:b w:val="0"/>
        <w:i w:val="0"/>
        <w:sz w:val="22"/>
      </w:rPr>
    </w:lvl>
    <w:lvl w:ilvl="5">
      <w:start w:val="1"/>
      <w:numFmt w:val="decimal"/>
      <w:pStyle w:val="Titre6"/>
      <w:lvlText w:val="%1.%2.%3.%4.%5.%6"/>
      <w:lvlJc w:val="left"/>
      <w:pPr>
        <w:tabs>
          <w:tab w:val="num" w:pos="1152"/>
        </w:tabs>
        <w:ind w:left="1152" w:hanging="1152"/>
      </w:pPr>
      <w:rPr>
        <w:rFonts w:ascii="Arial" w:hAnsi="Arial" w:hint="default"/>
        <w:b w:val="0"/>
        <w:i w:val="0"/>
        <w:sz w:val="22"/>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1" w15:restartNumberingAfterBreak="0">
    <w:nsid w:val="01D32DE0"/>
    <w:multiLevelType w:val="singleLevel"/>
    <w:tmpl w:val="E02EC1A0"/>
    <w:lvl w:ilvl="0">
      <w:start w:val="1"/>
      <w:numFmt w:val="bullet"/>
      <w:pStyle w:val="Listepuces2sansinterlignesup"/>
      <w:lvlText w:val=""/>
      <w:lvlJc w:val="left"/>
      <w:pPr>
        <w:tabs>
          <w:tab w:val="num" w:pos="644"/>
        </w:tabs>
        <w:ind w:left="568" w:hanging="284"/>
      </w:pPr>
      <w:rPr>
        <w:rFonts w:ascii="Symbol" w:hAnsi="Symbol" w:hint="default"/>
      </w:rPr>
    </w:lvl>
  </w:abstractNum>
  <w:abstractNum w:abstractNumId="2" w15:restartNumberingAfterBreak="0">
    <w:nsid w:val="039E6FFF"/>
    <w:multiLevelType w:val="hybridMultilevel"/>
    <w:tmpl w:val="92C413F6"/>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5791EEC"/>
    <w:multiLevelType w:val="hybridMultilevel"/>
    <w:tmpl w:val="9070BDC0"/>
    <w:lvl w:ilvl="0" w:tplc="3844FE64">
      <w:start w:val="1"/>
      <w:numFmt w:val="bullet"/>
      <w:pStyle w:val="Listepuces3"/>
      <w:lvlText w:val=""/>
      <w:lvlJc w:val="left"/>
      <w:pPr>
        <w:tabs>
          <w:tab w:val="num" w:pos="284"/>
        </w:tabs>
        <w:ind w:left="851" w:hanging="284"/>
      </w:pPr>
      <w:rPr>
        <w:rFonts w:ascii="Symbol" w:hAnsi="Symbol" w:hint="default"/>
      </w:rPr>
    </w:lvl>
    <w:lvl w:ilvl="1" w:tplc="040C0003" w:tentative="1">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4" w15:restartNumberingAfterBreak="0">
    <w:nsid w:val="079A420C"/>
    <w:multiLevelType w:val="multilevel"/>
    <w:tmpl w:val="E19CA176"/>
    <w:name w:val="Légendes"/>
    <w:lvl w:ilvl="0">
      <w:start w:val="1"/>
      <w:numFmt w:val="decimal"/>
      <w:pStyle w:val="Lgendetableau"/>
      <w:suff w:val="space"/>
      <w:lvlText w:val="Tableau %1 -"/>
      <w:lvlJc w:val="center"/>
      <w:pPr>
        <w:ind w:left="0" w:firstLine="288"/>
      </w:pPr>
      <w:rPr>
        <w:rFonts w:ascii="Arial" w:hAnsi="Arial" w:hint="default"/>
        <w:b w:val="0"/>
        <w:i/>
        <w:sz w:val="22"/>
        <w:szCs w:val="22"/>
        <w:u w:val="none"/>
      </w:rPr>
    </w:lvl>
    <w:lvl w:ilvl="1">
      <w:start w:val="1"/>
      <w:numFmt w:val="decimal"/>
      <w:lvlText w:val="%1.%2"/>
      <w:lvlJc w:val="left"/>
      <w:pPr>
        <w:tabs>
          <w:tab w:val="num" w:pos="284"/>
        </w:tabs>
        <w:ind w:left="737" w:hanging="737"/>
      </w:pPr>
      <w:rPr>
        <w:rFonts w:ascii="Futura Md BT" w:hAnsi="Futura Md BT" w:hint="default"/>
        <w:b w:val="0"/>
        <w:i w:val="0"/>
        <w:sz w:val="22"/>
        <w:szCs w:val="22"/>
        <w:u w:val="none"/>
      </w:rPr>
    </w:lvl>
    <w:lvl w:ilvl="2">
      <w:start w:val="1"/>
      <w:numFmt w:val="decimal"/>
      <w:lvlText w:val="%1.%2.%3"/>
      <w:lvlJc w:val="left"/>
      <w:pPr>
        <w:tabs>
          <w:tab w:val="num" w:pos="284"/>
        </w:tabs>
        <w:ind w:left="851" w:hanging="284"/>
      </w:pPr>
      <w:rPr>
        <w:rFonts w:ascii="Arial" w:hAnsi="Arial" w:hint="default"/>
        <w:b w:val="0"/>
        <w:i w:val="0"/>
        <w:sz w:val="22"/>
        <w:szCs w:val="22"/>
        <w:u w:val="non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5" w15:restartNumberingAfterBreak="0">
    <w:nsid w:val="081546E1"/>
    <w:multiLevelType w:val="singleLevel"/>
    <w:tmpl w:val="E40C2A0A"/>
    <w:lvl w:ilvl="0">
      <w:start w:val="1"/>
      <w:numFmt w:val="decimal"/>
      <w:pStyle w:val="Documentrfrence"/>
      <w:lvlText w:val="DR%1."/>
      <w:lvlJc w:val="left"/>
      <w:pPr>
        <w:tabs>
          <w:tab w:val="num" w:pos="737"/>
        </w:tabs>
        <w:ind w:left="737" w:hanging="737"/>
      </w:pPr>
    </w:lvl>
  </w:abstractNum>
  <w:abstractNum w:abstractNumId="6" w15:restartNumberingAfterBreak="0">
    <w:nsid w:val="0D2F6D8D"/>
    <w:multiLevelType w:val="singleLevel"/>
    <w:tmpl w:val="09926BFA"/>
    <w:lvl w:ilvl="0">
      <w:start w:val="1"/>
      <w:numFmt w:val="bullet"/>
      <w:pStyle w:val="Listepuces5"/>
      <w:lvlText w:val=""/>
      <w:lvlJc w:val="left"/>
      <w:pPr>
        <w:tabs>
          <w:tab w:val="num" w:pos="284"/>
        </w:tabs>
        <w:ind w:left="1418" w:hanging="284"/>
      </w:pPr>
      <w:rPr>
        <w:rFonts w:ascii="Symbol" w:hAnsi="Symbol" w:hint="default"/>
      </w:rPr>
    </w:lvl>
  </w:abstractNum>
  <w:abstractNum w:abstractNumId="7" w15:restartNumberingAfterBreak="0">
    <w:nsid w:val="12811899"/>
    <w:multiLevelType w:val="singleLevel"/>
    <w:tmpl w:val="C24674C4"/>
    <w:lvl w:ilvl="0">
      <w:start w:val="1"/>
      <w:numFmt w:val="bullet"/>
      <w:pStyle w:val="Listepuces3sansinterlignesup"/>
      <w:lvlText w:val=""/>
      <w:lvlJc w:val="left"/>
      <w:pPr>
        <w:tabs>
          <w:tab w:val="num" w:pos="284"/>
        </w:tabs>
        <w:ind w:left="851" w:hanging="284"/>
      </w:pPr>
      <w:rPr>
        <w:rFonts w:ascii="Symbol" w:hAnsi="Symbol" w:hint="default"/>
      </w:rPr>
    </w:lvl>
  </w:abstractNum>
  <w:abstractNum w:abstractNumId="8" w15:restartNumberingAfterBreak="0">
    <w:nsid w:val="14EC55CC"/>
    <w:multiLevelType w:val="singleLevel"/>
    <w:tmpl w:val="AD0891CA"/>
    <w:lvl w:ilvl="0">
      <w:start w:val="1"/>
      <w:numFmt w:val="decimal"/>
      <w:pStyle w:val="Retraitcorpsdetexte2"/>
      <w:lvlText w:val="[%1]"/>
      <w:lvlJc w:val="left"/>
      <w:pPr>
        <w:tabs>
          <w:tab w:val="num" w:pos="454"/>
        </w:tabs>
        <w:ind w:left="454" w:hanging="454"/>
      </w:pPr>
    </w:lvl>
  </w:abstractNum>
  <w:abstractNum w:abstractNumId="9" w15:restartNumberingAfterBreak="0">
    <w:nsid w:val="15C15208"/>
    <w:multiLevelType w:val="multilevel"/>
    <w:tmpl w:val="3BD605C0"/>
    <w:lvl w:ilvl="0">
      <w:start w:val="1"/>
      <w:numFmt w:val="decimal"/>
      <w:pStyle w:val="AnnexeTitreniveau2"/>
      <w:suff w:val="nothing"/>
      <w:lvlText w:val="A.%1 - "/>
      <w:lvlJc w:val="left"/>
      <w:pPr>
        <w:ind w:left="0" w:firstLine="0"/>
      </w:pPr>
      <w:rPr>
        <w:rFonts w:ascii="Arial" w:hAnsi="Arial" w:hint="default"/>
        <w:b w:val="0"/>
        <w:i w:val="0"/>
        <w:color w:val="auto"/>
        <w:sz w:val="22"/>
        <w:szCs w:val="22"/>
        <w:u w:val="none"/>
      </w:rPr>
    </w:lvl>
    <w:lvl w:ilvl="1">
      <w:start w:val="1"/>
      <w:numFmt w:val="decimal"/>
      <w:lvlText w:val="%1.%2"/>
      <w:lvlJc w:val="left"/>
      <w:pPr>
        <w:tabs>
          <w:tab w:val="num" w:pos="720"/>
        </w:tabs>
        <w:ind w:left="0" w:firstLine="0"/>
      </w:pPr>
      <w:rPr>
        <w:rFonts w:ascii="Arial" w:hAnsi="Arial" w:hint="default"/>
        <w:b/>
        <w:i w:val="0"/>
        <w:color w:val="auto"/>
        <w:sz w:val="22"/>
        <w:szCs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0" w15:restartNumberingAfterBreak="0">
    <w:nsid w:val="161313CE"/>
    <w:multiLevelType w:val="hybridMultilevel"/>
    <w:tmpl w:val="E0E41C0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B9A275B"/>
    <w:multiLevelType w:val="multilevel"/>
    <w:tmpl w:val="2E446F90"/>
    <w:lvl w:ilvl="0">
      <w:start w:val="1"/>
      <w:numFmt w:val="bullet"/>
      <w:lvlText w:val=""/>
      <w:lvlJc w:val="left"/>
      <w:pPr>
        <w:tabs>
          <w:tab w:val="num" w:pos="1069"/>
        </w:tabs>
        <w:ind w:left="1069" w:hanging="360"/>
      </w:pPr>
      <w:rPr>
        <w:rFonts w:ascii="Symbol" w:hAnsi="Symbol" w:hint="default"/>
        <w:sz w:val="20"/>
      </w:rPr>
    </w:lvl>
    <w:lvl w:ilvl="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12" w15:restartNumberingAfterBreak="0">
    <w:nsid w:val="1BB92F9D"/>
    <w:multiLevelType w:val="singleLevel"/>
    <w:tmpl w:val="418CE544"/>
    <w:lvl w:ilvl="0">
      <w:start w:val="1"/>
      <w:numFmt w:val="bullet"/>
      <w:pStyle w:val="Listepuces4sansinterlignesup"/>
      <w:lvlText w:val=""/>
      <w:lvlJc w:val="left"/>
      <w:pPr>
        <w:tabs>
          <w:tab w:val="num" w:pos="1211"/>
        </w:tabs>
        <w:ind w:left="1135" w:hanging="284"/>
      </w:pPr>
      <w:rPr>
        <w:rFonts w:ascii="Symbol" w:hAnsi="Symbol" w:hint="default"/>
      </w:rPr>
    </w:lvl>
  </w:abstractNum>
  <w:abstractNum w:abstractNumId="13" w15:restartNumberingAfterBreak="0">
    <w:nsid w:val="1FEB388F"/>
    <w:multiLevelType w:val="hybridMultilevel"/>
    <w:tmpl w:val="12BE537C"/>
    <w:lvl w:ilvl="0" w:tplc="040C0003">
      <w:start w:val="1"/>
      <w:numFmt w:val="bullet"/>
      <w:lvlText w:val="o"/>
      <w:lvlJc w:val="left"/>
      <w:pPr>
        <w:tabs>
          <w:tab w:val="num" w:pos="1287"/>
        </w:tabs>
        <w:ind w:left="1287" w:hanging="360"/>
      </w:pPr>
      <w:rPr>
        <w:rFonts w:ascii="Courier New" w:hAnsi="Courier New" w:cs="Courier New" w:hint="default"/>
      </w:rPr>
    </w:lvl>
    <w:lvl w:ilvl="1" w:tplc="040C0003">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14" w15:restartNumberingAfterBreak="0">
    <w:nsid w:val="213E02DF"/>
    <w:multiLevelType w:val="singleLevel"/>
    <w:tmpl w:val="3F76DB64"/>
    <w:lvl w:ilvl="0">
      <w:start w:val="1"/>
      <w:numFmt w:val="bullet"/>
      <w:pStyle w:val="Listepuces"/>
      <w:lvlText w:val=""/>
      <w:lvlJc w:val="left"/>
      <w:pPr>
        <w:tabs>
          <w:tab w:val="num" w:pos="284"/>
        </w:tabs>
        <w:ind w:left="284" w:hanging="284"/>
      </w:pPr>
      <w:rPr>
        <w:rFonts w:ascii="Symbol" w:hAnsi="Symbol" w:hint="default"/>
      </w:rPr>
    </w:lvl>
  </w:abstractNum>
  <w:abstractNum w:abstractNumId="15" w15:restartNumberingAfterBreak="0">
    <w:nsid w:val="217F2E4B"/>
    <w:multiLevelType w:val="hybridMultilevel"/>
    <w:tmpl w:val="45BA4C8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4BC0C62"/>
    <w:multiLevelType w:val="multilevel"/>
    <w:tmpl w:val="884E8750"/>
    <w:lvl w:ilvl="0">
      <w:start w:val="1"/>
      <w:numFmt w:val="bullet"/>
      <w:lvlText w:val=""/>
      <w:lvlJc w:val="left"/>
      <w:pPr>
        <w:tabs>
          <w:tab w:val="num" w:pos="1069"/>
        </w:tabs>
        <w:ind w:left="1069" w:hanging="360"/>
      </w:pPr>
      <w:rPr>
        <w:rFonts w:ascii="Symbol" w:hAnsi="Symbol" w:hint="default"/>
        <w:sz w:val="20"/>
      </w:rPr>
    </w:lvl>
    <w:lvl w:ilvl="1" w:tentative="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17" w15:restartNumberingAfterBreak="0">
    <w:nsid w:val="27AD47B9"/>
    <w:multiLevelType w:val="hybridMultilevel"/>
    <w:tmpl w:val="AD2E479C"/>
    <w:lvl w:ilvl="0" w:tplc="040C0001">
      <w:start w:val="1"/>
      <w:numFmt w:val="bullet"/>
      <w:lvlText w:val=""/>
      <w:lvlJc w:val="left"/>
      <w:pPr>
        <w:tabs>
          <w:tab w:val="num" w:pos="1069"/>
        </w:tabs>
        <w:ind w:left="1069" w:hanging="360"/>
      </w:pPr>
      <w:rPr>
        <w:rFonts w:ascii="Symbol" w:hAnsi="Symbol" w:hint="default"/>
      </w:rPr>
    </w:lvl>
    <w:lvl w:ilvl="1" w:tplc="040C0003" w:tentative="1">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18" w15:restartNumberingAfterBreak="0">
    <w:nsid w:val="29321F19"/>
    <w:multiLevelType w:val="hybridMultilevel"/>
    <w:tmpl w:val="74A083E6"/>
    <w:lvl w:ilvl="0" w:tplc="040C0001">
      <w:start w:val="1"/>
      <w:numFmt w:val="bullet"/>
      <w:lvlText w:val=""/>
      <w:lvlJc w:val="left"/>
      <w:pPr>
        <w:tabs>
          <w:tab w:val="num" w:pos="1429"/>
        </w:tabs>
        <w:ind w:left="1429" w:hanging="360"/>
      </w:pPr>
      <w:rPr>
        <w:rFonts w:ascii="Symbol" w:hAnsi="Symbol" w:hint="default"/>
      </w:rPr>
    </w:lvl>
    <w:lvl w:ilvl="1" w:tplc="040C0003" w:tentative="1">
      <w:start w:val="1"/>
      <w:numFmt w:val="bullet"/>
      <w:lvlText w:val="o"/>
      <w:lvlJc w:val="left"/>
      <w:pPr>
        <w:tabs>
          <w:tab w:val="num" w:pos="2149"/>
        </w:tabs>
        <w:ind w:left="2149" w:hanging="360"/>
      </w:pPr>
      <w:rPr>
        <w:rFonts w:ascii="Courier New" w:hAnsi="Courier New" w:cs="Courier New" w:hint="default"/>
      </w:rPr>
    </w:lvl>
    <w:lvl w:ilvl="2" w:tplc="040C0005" w:tentative="1">
      <w:start w:val="1"/>
      <w:numFmt w:val="bullet"/>
      <w:lvlText w:val=""/>
      <w:lvlJc w:val="left"/>
      <w:pPr>
        <w:tabs>
          <w:tab w:val="num" w:pos="2869"/>
        </w:tabs>
        <w:ind w:left="2869" w:hanging="360"/>
      </w:pPr>
      <w:rPr>
        <w:rFonts w:ascii="Wingdings" w:hAnsi="Wingdings" w:hint="default"/>
      </w:rPr>
    </w:lvl>
    <w:lvl w:ilvl="3" w:tplc="040C0001" w:tentative="1">
      <w:start w:val="1"/>
      <w:numFmt w:val="bullet"/>
      <w:lvlText w:val=""/>
      <w:lvlJc w:val="left"/>
      <w:pPr>
        <w:tabs>
          <w:tab w:val="num" w:pos="3589"/>
        </w:tabs>
        <w:ind w:left="3589" w:hanging="360"/>
      </w:pPr>
      <w:rPr>
        <w:rFonts w:ascii="Symbol" w:hAnsi="Symbol" w:hint="default"/>
      </w:rPr>
    </w:lvl>
    <w:lvl w:ilvl="4" w:tplc="040C0003" w:tentative="1">
      <w:start w:val="1"/>
      <w:numFmt w:val="bullet"/>
      <w:lvlText w:val="o"/>
      <w:lvlJc w:val="left"/>
      <w:pPr>
        <w:tabs>
          <w:tab w:val="num" w:pos="4309"/>
        </w:tabs>
        <w:ind w:left="4309" w:hanging="360"/>
      </w:pPr>
      <w:rPr>
        <w:rFonts w:ascii="Courier New" w:hAnsi="Courier New" w:cs="Courier New" w:hint="default"/>
      </w:rPr>
    </w:lvl>
    <w:lvl w:ilvl="5" w:tplc="040C0005" w:tentative="1">
      <w:start w:val="1"/>
      <w:numFmt w:val="bullet"/>
      <w:lvlText w:val=""/>
      <w:lvlJc w:val="left"/>
      <w:pPr>
        <w:tabs>
          <w:tab w:val="num" w:pos="5029"/>
        </w:tabs>
        <w:ind w:left="5029" w:hanging="360"/>
      </w:pPr>
      <w:rPr>
        <w:rFonts w:ascii="Wingdings" w:hAnsi="Wingdings" w:hint="default"/>
      </w:rPr>
    </w:lvl>
    <w:lvl w:ilvl="6" w:tplc="040C0001" w:tentative="1">
      <w:start w:val="1"/>
      <w:numFmt w:val="bullet"/>
      <w:lvlText w:val=""/>
      <w:lvlJc w:val="left"/>
      <w:pPr>
        <w:tabs>
          <w:tab w:val="num" w:pos="5749"/>
        </w:tabs>
        <w:ind w:left="5749" w:hanging="360"/>
      </w:pPr>
      <w:rPr>
        <w:rFonts w:ascii="Symbol" w:hAnsi="Symbol" w:hint="default"/>
      </w:rPr>
    </w:lvl>
    <w:lvl w:ilvl="7" w:tplc="040C0003" w:tentative="1">
      <w:start w:val="1"/>
      <w:numFmt w:val="bullet"/>
      <w:lvlText w:val="o"/>
      <w:lvlJc w:val="left"/>
      <w:pPr>
        <w:tabs>
          <w:tab w:val="num" w:pos="6469"/>
        </w:tabs>
        <w:ind w:left="6469" w:hanging="360"/>
      </w:pPr>
      <w:rPr>
        <w:rFonts w:ascii="Courier New" w:hAnsi="Courier New" w:cs="Courier New" w:hint="default"/>
      </w:rPr>
    </w:lvl>
    <w:lvl w:ilvl="8" w:tplc="040C0005" w:tentative="1">
      <w:start w:val="1"/>
      <w:numFmt w:val="bullet"/>
      <w:lvlText w:val=""/>
      <w:lvlJc w:val="left"/>
      <w:pPr>
        <w:tabs>
          <w:tab w:val="num" w:pos="7189"/>
        </w:tabs>
        <w:ind w:left="7189" w:hanging="360"/>
      </w:pPr>
      <w:rPr>
        <w:rFonts w:ascii="Wingdings" w:hAnsi="Wingdings" w:hint="default"/>
      </w:rPr>
    </w:lvl>
  </w:abstractNum>
  <w:abstractNum w:abstractNumId="19" w15:restartNumberingAfterBreak="0">
    <w:nsid w:val="295B4549"/>
    <w:multiLevelType w:val="multilevel"/>
    <w:tmpl w:val="8236D072"/>
    <w:lvl w:ilvl="0">
      <w:start w:val="1"/>
      <w:numFmt w:val="decimal"/>
      <w:pStyle w:val="AnnexeB2"/>
      <w:suff w:val="nothing"/>
      <w:lvlText w:val="B.%1 - "/>
      <w:lvlJc w:val="left"/>
      <w:pPr>
        <w:ind w:left="0" w:firstLine="0"/>
      </w:pPr>
      <w:rPr>
        <w:rFonts w:ascii="Arial" w:hAnsi="Arial" w:hint="default"/>
        <w:b w:val="0"/>
        <w:i w:val="0"/>
        <w:color w:val="auto"/>
        <w:sz w:val="22"/>
        <w:szCs w:val="22"/>
        <w:u w:val="none"/>
      </w:rPr>
    </w:lvl>
    <w:lvl w:ilvl="1">
      <w:start w:val="1"/>
      <w:numFmt w:val="decimal"/>
      <w:lvlText w:val="%1.%2"/>
      <w:lvlJc w:val="left"/>
      <w:pPr>
        <w:tabs>
          <w:tab w:val="num" w:pos="720"/>
        </w:tabs>
        <w:ind w:left="0" w:firstLine="0"/>
      </w:pPr>
      <w:rPr>
        <w:rFonts w:ascii="Arial" w:hAnsi="Arial" w:hint="default"/>
        <w:b/>
        <w:i w:val="0"/>
        <w:color w:val="auto"/>
        <w:sz w:val="22"/>
        <w:szCs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0" w15:restartNumberingAfterBreak="0">
    <w:nsid w:val="2A2A5244"/>
    <w:multiLevelType w:val="multilevel"/>
    <w:tmpl w:val="728CDA10"/>
    <w:lvl w:ilvl="0">
      <w:start w:val="1"/>
      <w:numFmt w:val="decimal"/>
      <w:pStyle w:val="Lgendefigure"/>
      <w:suff w:val="space"/>
      <w:lvlText w:val="Figure %1 -"/>
      <w:lvlJc w:val="center"/>
      <w:pPr>
        <w:ind w:left="-288" w:firstLine="288"/>
      </w:pPr>
      <w:rPr>
        <w:rFonts w:ascii="Arial" w:hAnsi="Arial" w:hint="default"/>
        <w:b w:val="0"/>
        <w:i/>
        <w:sz w:val="22"/>
        <w:szCs w:val="22"/>
        <w:u w:val="none"/>
      </w:rPr>
    </w:lvl>
    <w:lvl w:ilvl="1">
      <w:start w:val="1"/>
      <w:numFmt w:val="decimal"/>
      <w:lvlText w:val="%1.%2"/>
      <w:lvlJc w:val="left"/>
      <w:pPr>
        <w:tabs>
          <w:tab w:val="num" w:pos="-4"/>
        </w:tabs>
        <w:ind w:left="449" w:hanging="737"/>
      </w:pPr>
      <w:rPr>
        <w:rFonts w:ascii="Futura Md BT" w:hAnsi="Futura Md BT" w:hint="default"/>
        <w:b w:val="0"/>
        <w:i w:val="0"/>
        <w:sz w:val="22"/>
        <w:szCs w:val="22"/>
        <w:u w:val="none"/>
      </w:rPr>
    </w:lvl>
    <w:lvl w:ilvl="2">
      <w:start w:val="1"/>
      <w:numFmt w:val="decimal"/>
      <w:lvlText w:val="%1.%2.%3"/>
      <w:lvlJc w:val="left"/>
      <w:pPr>
        <w:tabs>
          <w:tab w:val="num" w:pos="-4"/>
        </w:tabs>
        <w:ind w:left="563" w:hanging="284"/>
      </w:pPr>
      <w:rPr>
        <w:rFonts w:ascii="Arial" w:hAnsi="Arial" w:hint="default"/>
        <w:b w:val="0"/>
        <w:i w:val="0"/>
        <w:sz w:val="22"/>
        <w:szCs w:val="22"/>
        <w:u w:val="none"/>
      </w:rPr>
    </w:lvl>
    <w:lvl w:ilvl="3">
      <w:start w:val="1"/>
      <w:numFmt w:val="decimal"/>
      <w:lvlText w:val="%1.%2.%3.%4"/>
      <w:lvlJc w:val="left"/>
      <w:pPr>
        <w:tabs>
          <w:tab w:val="num" w:pos="792"/>
        </w:tabs>
        <w:ind w:left="-288" w:firstLine="0"/>
      </w:pPr>
      <w:rPr>
        <w:rFonts w:hint="default"/>
        <w:b/>
        <w:i w:val="0"/>
      </w:rPr>
    </w:lvl>
    <w:lvl w:ilvl="4">
      <w:start w:val="1"/>
      <w:numFmt w:val="decimal"/>
      <w:lvlText w:val="%1.%2.%3.%4.%5"/>
      <w:lvlJc w:val="left"/>
      <w:pPr>
        <w:tabs>
          <w:tab w:val="num" w:pos="792"/>
        </w:tabs>
        <w:ind w:left="-288" w:firstLine="0"/>
      </w:pPr>
      <w:rPr>
        <w:rFonts w:hint="default"/>
        <w:b/>
        <w:i w:val="0"/>
      </w:rPr>
    </w:lvl>
    <w:lvl w:ilvl="5">
      <w:start w:val="1"/>
      <w:numFmt w:val="decimal"/>
      <w:lvlText w:val="%1.%2.%3.%4.%5.%6"/>
      <w:lvlJc w:val="left"/>
      <w:pPr>
        <w:tabs>
          <w:tab w:val="num" w:pos="1152"/>
        </w:tabs>
        <w:ind w:left="-288" w:firstLine="0"/>
      </w:pPr>
      <w:rPr>
        <w:rFonts w:hint="default"/>
        <w:b/>
        <w:i w:val="0"/>
      </w:rPr>
    </w:lvl>
    <w:lvl w:ilvl="6">
      <w:start w:val="1"/>
      <w:numFmt w:val="lowerRoman"/>
      <w:lvlText w:val="(%7)"/>
      <w:lvlJc w:val="left"/>
      <w:pPr>
        <w:tabs>
          <w:tab w:val="num" w:pos="4752"/>
        </w:tabs>
        <w:ind w:left="4032" w:firstLine="0"/>
      </w:pPr>
      <w:rPr>
        <w:rFonts w:hint="default"/>
      </w:rPr>
    </w:lvl>
    <w:lvl w:ilvl="7">
      <w:start w:val="1"/>
      <w:numFmt w:val="lowerLetter"/>
      <w:lvlText w:val="(%8)"/>
      <w:lvlJc w:val="left"/>
      <w:pPr>
        <w:tabs>
          <w:tab w:val="num" w:pos="5112"/>
        </w:tabs>
        <w:ind w:left="4752" w:firstLine="0"/>
      </w:pPr>
      <w:rPr>
        <w:rFonts w:hint="default"/>
      </w:rPr>
    </w:lvl>
    <w:lvl w:ilvl="8">
      <w:start w:val="1"/>
      <w:numFmt w:val="lowerRoman"/>
      <w:lvlText w:val="(%9)"/>
      <w:lvlJc w:val="left"/>
      <w:pPr>
        <w:tabs>
          <w:tab w:val="num" w:pos="5832"/>
        </w:tabs>
        <w:ind w:left="5472" w:firstLine="0"/>
      </w:pPr>
      <w:rPr>
        <w:rFonts w:hint="default"/>
      </w:rPr>
    </w:lvl>
  </w:abstractNum>
  <w:abstractNum w:abstractNumId="21" w15:restartNumberingAfterBreak="0">
    <w:nsid w:val="2A303D51"/>
    <w:multiLevelType w:val="multilevel"/>
    <w:tmpl w:val="F620B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F2027C0"/>
    <w:multiLevelType w:val="hybridMultilevel"/>
    <w:tmpl w:val="57DCF368"/>
    <w:lvl w:ilvl="0" w:tplc="040C0001">
      <w:start w:val="1"/>
      <w:numFmt w:val="bullet"/>
      <w:lvlText w:val=""/>
      <w:lvlJc w:val="left"/>
      <w:pPr>
        <w:tabs>
          <w:tab w:val="num" w:pos="1069"/>
        </w:tabs>
        <w:ind w:left="1069" w:hanging="360"/>
      </w:pPr>
      <w:rPr>
        <w:rFonts w:ascii="Symbol" w:hAnsi="Symbol" w:hint="default"/>
      </w:rPr>
    </w:lvl>
    <w:lvl w:ilvl="1" w:tplc="040C0003" w:tentative="1">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23" w15:restartNumberingAfterBreak="0">
    <w:nsid w:val="33A8650F"/>
    <w:multiLevelType w:val="singleLevel"/>
    <w:tmpl w:val="0F4C2648"/>
    <w:lvl w:ilvl="0">
      <w:start w:val="1"/>
      <w:numFmt w:val="bullet"/>
      <w:pStyle w:val="Listepuces2"/>
      <w:lvlText w:val=""/>
      <w:lvlJc w:val="left"/>
      <w:pPr>
        <w:tabs>
          <w:tab w:val="num" w:pos="644"/>
        </w:tabs>
        <w:ind w:left="568" w:hanging="284"/>
      </w:pPr>
      <w:rPr>
        <w:rFonts w:ascii="Symbol" w:hAnsi="Symbol" w:hint="default"/>
      </w:rPr>
    </w:lvl>
  </w:abstractNum>
  <w:abstractNum w:abstractNumId="24" w15:restartNumberingAfterBreak="0">
    <w:nsid w:val="346A0391"/>
    <w:multiLevelType w:val="hybridMultilevel"/>
    <w:tmpl w:val="C2C6BDCA"/>
    <w:lvl w:ilvl="0" w:tplc="C8226066">
      <w:start w:val="1"/>
      <w:numFmt w:val="decimal"/>
      <w:pStyle w:val="Listenumros3"/>
      <w:lvlText w:val="%1."/>
      <w:lvlJc w:val="left"/>
      <w:pPr>
        <w:tabs>
          <w:tab w:val="num" w:pos="284"/>
        </w:tabs>
        <w:ind w:left="851"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5" w15:restartNumberingAfterBreak="0">
    <w:nsid w:val="365350DD"/>
    <w:multiLevelType w:val="multilevel"/>
    <w:tmpl w:val="F8C0655C"/>
    <w:lvl w:ilvl="0">
      <w:start w:val="1"/>
      <w:numFmt w:val="decimal"/>
      <w:pStyle w:val="AnnexeC2"/>
      <w:suff w:val="nothing"/>
      <w:lvlText w:val="C.%1 - "/>
      <w:lvlJc w:val="left"/>
      <w:pPr>
        <w:ind w:left="0" w:firstLine="0"/>
      </w:pPr>
      <w:rPr>
        <w:rFonts w:ascii="Arial" w:hAnsi="Arial" w:hint="default"/>
        <w:b w:val="0"/>
        <w:i w:val="0"/>
        <w:color w:val="auto"/>
        <w:sz w:val="22"/>
        <w:szCs w:val="22"/>
        <w:u w:val="none"/>
      </w:rPr>
    </w:lvl>
    <w:lvl w:ilvl="1">
      <w:start w:val="1"/>
      <w:numFmt w:val="decimal"/>
      <w:lvlText w:val="%1.%2"/>
      <w:lvlJc w:val="left"/>
      <w:pPr>
        <w:tabs>
          <w:tab w:val="num" w:pos="720"/>
        </w:tabs>
        <w:ind w:left="0" w:firstLine="0"/>
      </w:pPr>
      <w:rPr>
        <w:rFonts w:ascii="Arial" w:hAnsi="Arial" w:hint="default"/>
        <w:b/>
        <w:i w:val="0"/>
        <w:color w:val="auto"/>
        <w:sz w:val="22"/>
        <w:szCs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6" w15:restartNumberingAfterBreak="0">
    <w:nsid w:val="37241E1E"/>
    <w:multiLevelType w:val="hybridMultilevel"/>
    <w:tmpl w:val="2AEE4B34"/>
    <w:lvl w:ilvl="0" w:tplc="040C0001">
      <w:start w:val="1"/>
      <w:numFmt w:val="bullet"/>
      <w:lvlText w:val=""/>
      <w:lvlJc w:val="left"/>
      <w:pPr>
        <w:tabs>
          <w:tab w:val="num" w:pos="927"/>
        </w:tabs>
        <w:ind w:left="927" w:hanging="360"/>
      </w:pPr>
      <w:rPr>
        <w:rFonts w:ascii="Symbol" w:hAnsi="Symbol" w:hint="default"/>
      </w:rPr>
    </w:lvl>
    <w:lvl w:ilvl="1" w:tplc="040C0003" w:tentative="1">
      <w:start w:val="1"/>
      <w:numFmt w:val="bullet"/>
      <w:lvlText w:val="o"/>
      <w:lvlJc w:val="left"/>
      <w:pPr>
        <w:tabs>
          <w:tab w:val="num" w:pos="1647"/>
        </w:tabs>
        <w:ind w:left="1647" w:hanging="360"/>
      </w:pPr>
      <w:rPr>
        <w:rFonts w:ascii="Courier New" w:hAnsi="Courier New" w:cs="Courier New" w:hint="default"/>
      </w:rPr>
    </w:lvl>
    <w:lvl w:ilvl="2" w:tplc="040C0005" w:tentative="1">
      <w:start w:val="1"/>
      <w:numFmt w:val="bullet"/>
      <w:lvlText w:val=""/>
      <w:lvlJc w:val="left"/>
      <w:pPr>
        <w:tabs>
          <w:tab w:val="num" w:pos="2367"/>
        </w:tabs>
        <w:ind w:left="2367" w:hanging="360"/>
      </w:pPr>
      <w:rPr>
        <w:rFonts w:ascii="Wingdings" w:hAnsi="Wingdings" w:hint="default"/>
      </w:rPr>
    </w:lvl>
    <w:lvl w:ilvl="3" w:tplc="040C0001" w:tentative="1">
      <w:start w:val="1"/>
      <w:numFmt w:val="bullet"/>
      <w:lvlText w:val=""/>
      <w:lvlJc w:val="left"/>
      <w:pPr>
        <w:tabs>
          <w:tab w:val="num" w:pos="3087"/>
        </w:tabs>
        <w:ind w:left="3087" w:hanging="360"/>
      </w:pPr>
      <w:rPr>
        <w:rFonts w:ascii="Symbol" w:hAnsi="Symbol" w:hint="default"/>
      </w:rPr>
    </w:lvl>
    <w:lvl w:ilvl="4" w:tplc="040C0003" w:tentative="1">
      <w:start w:val="1"/>
      <w:numFmt w:val="bullet"/>
      <w:lvlText w:val="o"/>
      <w:lvlJc w:val="left"/>
      <w:pPr>
        <w:tabs>
          <w:tab w:val="num" w:pos="3807"/>
        </w:tabs>
        <w:ind w:left="3807" w:hanging="360"/>
      </w:pPr>
      <w:rPr>
        <w:rFonts w:ascii="Courier New" w:hAnsi="Courier New" w:cs="Courier New" w:hint="default"/>
      </w:rPr>
    </w:lvl>
    <w:lvl w:ilvl="5" w:tplc="040C0005" w:tentative="1">
      <w:start w:val="1"/>
      <w:numFmt w:val="bullet"/>
      <w:lvlText w:val=""/>
      <w:lvlJc w:val="left"/>
      <w:pPr>
        <w:tabs>
          <w:tab w:val="num" w:pos="4527"/>
        </w:tabs>
        <w:ind w:left="4527" w:hanging="360"/>
      </w:pPr>
      <w:rPr>
        <w:rFonts w:ascii="Wingdings" w:hAnsi="Wingdings" w:hint="default"/>
      </w:rPr>
    </w:lvl>
    <w:lvl w:ilvl="6" w:tplc="040C0001" w:tentative="1">
      <w:start w:val="1"/>
      <w:numFmt w:val="bullet"/>
      <w:lvlText w:val=""/>
      <w:lvlJc w:val="left"/>
      <w:pPr>
        <w:tabs>
          <w:tab w:val="num" w:pos="5247"/>
        </w:tabs>
        <w:ind w:left="5247" w:hanging="360"/>
      </w:pPr>
      <w:rPr>
        <w:rFonts w:ascii="Symbol" w:hAnsi="Symbol" w:hint="default"/>
      </w:rPr>
    </w:lvl>
    <w:lvl w:ilvl="7" w:tplc="040C0003" w:tentative="1">
      <w:start w:val="1"/>
      <w:numFmt w:val="bullet"/>
      <w:lvlText w:val="o"/>
      <w:lvlJc w:val="left"/>
      <w:pPr>
        <w:tabs>
          <w:tab w:val="num" w:pos="5967"/>
        </w:tabs>
        <w:ind w:left="5967" w:hanging="360"/>
      </w:pPr>
      <w:rPr>
        <w:rFonts w:ascii="Courier New" w:hAnsi="Courier New" w:cs="Courier New" w:hint="default"/>
      </w:rPr>
    </w:lvl>
    <w:lvl w:ilvl="8" w:tplc="040C0005" w:tentative="1">
      <w:start w:val="1"/>
      <w:numFmt w:val="bullet"/>
      <w:lvlText w:val=""/>
      <w:lvlJc w:val="left"/>
      <w:pPr>
        <w:tabs>
          <w:tab w:val="num" w:pos="6687"/>
        </w:tabs>
        <w:ind w:left="6687" w:hanging="360"/>
      </w:pPr>
      <w:rPr>
        <w:rFonts w:ascii="Wingdings" w:hAnsi="Wingdings" w:hint="default"/>
      </w:rPr>
    </w:lvl>
  </w:abstractNum>
  <w:abstractNum w:abstractNumId="27" w15:restartNumberingAfterBreak="0">
    <w:nsid w:val="3B865536"/>
    <w:multiLevelType w:val="multilevel"/>
    <w:tmpl w:val="C196394C"/>
    <w:lvl w:ilvl="0">
      <w:start w:val="1"/>
      <w:numFmt w:val="upperLetter"/>
      <w:pStyle w:val="Annexe-Titreniveau1"/>
      <w:suff w:val="nothing"/>
      <w:lvlText w:val="Annexe %1 - "/>
      <w:lvlJc w:val="left"/>
      <w:pPr>
        <w:ind w:left="851" w:hanging="851"/>
      </w:pPr>
      <w:rPr>
        <w:rFonts w:ascii="Arial" w:hAnsi="Arial" w:hint="default"/>
        <w:b/>
        <w:i w:val="0"/>
        <w:color w:val="auto"/>
        <w:sz w:val="22"/>
        <w:szCs w:val="22"/>
        <w:u w:val="single"/>
      </w:rPr>
    </w:lvl>
    <w:lvl w:ilvl="1">
      <w:start w:val="1"/>
      <w:numFmt w:val="decimal"/>
      <w:lvlText w:val="%1.%2"/>
      <w:lvlJc w:val="left"/>
      <w:pPr>
        <w:tabs>
          <w:tab w:val="num" w:pos="284"/>
        </w:tabs>
        <w:ind w:left="567" w:hanging="567"/>
      </w:pPr>
      <w:rPr>
        <w:rFonts w:ascii="Arial" w:hAnsi="Arial" w:hint="default"/>
        <w:b/>
        <w:i w:val="0"/>
        <w:color w:val="auto"/>
        <w:sz w:val="22"/>
        <w:szCs w:val="22"/>
        <w:u w:val="non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8" w15:restartNumberingAfterBreak="0">
    <w:nsid w:val="3C764B1C"/>
    <w:multiLevelType w:val="hybridMultilevel"/>
    <w:tmpl w:val="857C581E"/>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3CAF54CC"/>
    <w:multiLevelType w:val="hybridMultilevel"/>
    <w:tmpl w:val="1DEADBD8"/>
    <w:lvl w:ilvl="0" w:tplc="040C0001">
      <w:start w:val="1"/>
      <w:numFmt w:val="decimal"/>
      <w:lvlText w:val="%1."/>
      <w:lvlJc w:val="left"/>
      <w:pPr>
        <w:tabs>
          <w:tab w:val="num" w:pos="1069"/>
        </w:tabs>
        <w:ind w:left="1069" w:hanging="360"/>
      </w:pPr>
      <w:rPr>
        <w:rFonts w:hint="default"/>
      </w:rPr>
    </w:lvl>
    <w:lvl w:ilvl="1" w:tplc="825A3C40">
      <w:numFmt w:val="bullet"/>
      <w:lvlText w:val="-"/>
      <w:lvlJc w:val="left"/>
      <w:pPr>
        <w:tabs>
          <w:tab w:val="num" w:pos="2269"/>
        </w:tabs>
        <w:ind w:left="2269" w:hanging="840"/>
      </w:pPr>
      <w:rPr>
        <w:rFonts w:ascii="Arial" w:eastAsia="Times New Roman" w:hAnsi="Arial" w:cs="Arial"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30" w15:restartNumberingAfterBreak="0">
    <w:nsid w:val="3D1172FE"/>
    <w:multiLevelType w:val="hybridMultilevel"/>
    <w:tmpl w:val="79589686"/>
    <w:lvl w:ilvl="0" w:tplc="4F8C2B82">
      <w:start w:val="1"/>
      <w:numFmt w:val="decimal"/>
      <w:pStyle w:val="Listenumros"/>
      <w:lvlText w:val="%1."/>
      <w:lvlJc w:val="left"/>
      <w:pPr>
        <w:tabs>
          <w:tab w:val="num" w:pos="284"/>
        </w:tabs>
        <w:ind w:left="284"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31" w15:restartNumberingAfterBreak="0">
    <w:nsid w:val="3D831107"/>
    <w:multiLevelType w:val="singleLevel"/>
    <w:tmpl w:val="7AA0C9FA"/>
    <w:lvl w:ilvl="0">
      <w:start w:val="1"/>
      <w:numFmt w:val="bullet"/>
      <w:pStyle w:val="EnumrationPuceCarr"/>
      <w:lvlText w:val=""/>
      <w:lvlJc w:val="left"/>
      <w:pPr>
        <w:tabs>
          <w:tab w:val="num" w:pos="360"/>
        </w:tabs>
        <w:ind w:left="360" w:hanging="360"/>
      </w:pPr>
      <w:rPr>
        <w:rFonts w:ascii="Wingdings" w:hAnsi="Wingdings" w:hint="default"/>
      </w:rPr>
    </w:lvl>
  </w:abstractNum>
  <w:abstractNum w:abstractNumId="32" w15:restartNumberingAfterBreak="0">
    <w:nsid w:val="3DDB361B"/>
    <w:multiLevelType w:val="hybridMultilevel"/>
    <w:tmpl w:val="EFFC4046"/>
    <w:lvl w:ilvl="0" w:tplc="040C0001">
      <w:start w:val="1"/>
      <w:numFmt w:val="bullet"/>
      <w:lvlText w:val=""/>
      <w:lvlJc w:val="left"/>
      <w:pPr>
        <w:tabs>
          <w:tab w:val="num" w:pos="1429"/>
        </w:tabs>
        <w:ind w:left="1429" w:hanging="360"/>
      </w:pPr>
      <w:rPr>
        <w:rFonts w:ascii="Symbol" w:hAnsi="Symbol" w:hint="default"/>
      </w:rPr>
    </w:lvl>
    <w:lvl w:ilvl="1" w:tplc="040C0003" w:tentative="1">
      <w:start w:val="1"/>
      <w:numFmt w:val="bullet"/>
      <w:lvlText w:val="o"/>
      <w:lvlJc w:val="left"/>
      <w:pPr>
        <w:tabs>
          <w:tab w:val="num" w:pos="2149"/>
        </w:tabs>
        <w:ind w:left="2149" w:hanging="360"/>
      </w:pPr>
      <w:rPr>
        <w:rFonts w:ascii="Courier New" w:hAnsi="Courier New" w:cs="Courier New" w:hint="default"/>
      </w:rPr>
    </w:lvl>
    <w:lvl w:ilvl="2" w:tplc="040C0005" w:tentative="1">
      <w:start w:val="1"/>
      <w:numFmt w:val="bullet"/>
      <w:lvlText w:val=""/>
      <w:lvlJc w:val="left"/>
      <w:pPr>
        <w:tabs>
          <w:tab w:val="num" w:pos="2869"/>
        </w:tabs>
        <w:ind w:left="2869" w:hanging="360"/>
      </w:pPr>
      <w:rPr>
        <w:rFonts w:ascii="Wingdings" w:hAnsi="Wingdings" w:hint="default"/>
      </w:rPr>
    </w:lvl>
    <w:lvl w:ilvl="3" w:tplc="040C0001" w:tentative="1">
      <w:start w:val="1"/>
      <w:numFmt w:val="bullet"/>
      <w:lvlText w:val=""/>
      <w:lvlJc w:val="left"/>
      <w:pPr>
        <w:tabs>
          <w:tab w:val="num" w:pos="3589"/>
        </w:tabs>
        <w:ind w:left="3589" w:hanging="360"/>
      </w:pPr>
      <w:rPr>
        <w:rFonts w:ascii="Symbol" w:hAnsi="Symbol" w:hint="default"/>
      </w:rPr>
    </w:lvl>
    <w:lvl w:ilvl="4" w:tplc="040C0003" w:tentative="1">
      <w:start w:val="1"/>
      <w:numFmt w:val="bullet"/>
      <w:lvlText w:val="o"/>
      <w:lvlJc w:val="left"/>
      <w:pPr>
        <w:tabs>
          <w:tab w:val="num" w:pos="4309"/>
        </w:tabs>
        <w:ind w:left="4309" w:hanging="360"/>
      </w:pPr>
      <w:rPr>
        <w:rFonts w:ascii="Courier New" w:hAnsi="Courier New" w:cs="Courier New" w:hint="default"/>
      </w:rPr>
    </w:lvl>
    <w:lvl w:ilvl="5" w:tplc="040C0005" w:tentative="1">
      <w:start w:val="1"/>
      <w:numFmt w:val="bullet"/>
      <w:lvlText w:val=""/>
      <w:lvlJc w:val="left"/>
      <w:pPr>
        <w:tabs>
          <w:tab w:val="num" w:pos="5029"/>
        </w:tabs>
        <w:ind w:left="5029" w:hanging="360"/>
      </w:pPr>
      <w:rPr>
        <w:rFonts w:ascii="Wingdings" w:hAnsi="Wingdings" w:hint="default"/>
      </w:rPr>
    </w:lvl>
    <w:lvl w:ilvl="6" w:tplc="040C0001" w:tentative="1">
      <w:start w:val="1"/>
      <w:numFmt w:val="bullet"/>
      <w:lvlText w:val=""/>
      <w:lvlJc w:val="left"/>
      <w:pPr>
        <w:tabs>
          <w:tab w:val="num" w:pos="5749"/>
        </w:tabs>
        <w:ind w:left="5749" w:hanging="360"/>
      </w:pPr>
      <w:rPr>
        <w:rFonts w:ascii="Symbol" w:hAnsi="Symbol" w:hint="default"/>
      </w:rPr>
    </w:lvl>
    <w:lvl w:ilvl="7" w:tplc="040C0003" w:tentative="1">
      <w:start w:val="1"/>
      <w:numFmt w:val="bullet"/>
      <w:lvlText w:val="o"/>
      <w:lvlJc w:val="left"/>
      <w:pPr>
        <w:tabs>
          <w:tab w:val="num" w:pos="6469"/>
        </w:tabs>
        <w:ind w:left="6469" w:hanging="360"/>
      </w:pPr>
      <w:rPr>
        <w:rFonts w:ascii="Courier New" w:hAnsi="Courier New" w:cs="Courier New" w:hint="default"/>
      </w:rPr>
    </w:lvl>
    <w:lvl w:ilvl="8" w:tplc="040C0005" w:tentative="1">
      <w:start w:val="1"/>
      <w:numFmt w:val="bullet"/>
      <w:lvlText w:val=""/>
      <w:lvlJc w:val="left"/>
      <w:pPr>
        <w:tabs>
          <w:tab w:val="num" w:pos="7189"/>
        </w:tabs>
        <w:ind w:left="7189" w:hanging="360"/>
      </w:pPr>
      <w:rPr>
        <w:rFonts w:ascii="Wingdings" w:hAnsi="Wingdings" w:hint="default"/>
      </w:rPr>
    </w:lvl>
  </w:abstractNum>
  <w:abstractNum w:abstractNumId="33" w15:restartNumberingAfterBreak="0">
    <w:nsid w:val="43D035F4"/>
    <w:multiLevelType w:val="hybridMultilevel"/>
    <w:tmpl w:val="3DB6EC7C"/>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4" w15:restartNumberingAfterBreak="0">
    <w:nsid w:val="49015FA8"/>
    <w:multiLevelType w:val="multilevel"/>
    <w:tmpl w:val="EFBEC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C773DC9"/>
    <w:multiLevelType w:val="hybridMultilevel"/>
    <w:tmpl w:val="30C0961E"/>
    <w:lvl w:ilvl="0" w:tplc="040C0001">
      <w:start w:val="1"/>
      <w:numFmt w:val="bullet"/>
      <w:lvlText w:val=""/>
      <w:lvlJc w:val="left"/>
      <w:pPr>
        <w:tabs>
          <w:tab w:val="num" w:pos="360"/>
        </w:tabs>
        <w:ind w:left="360" w:hanging="360"/>
      </w:pPr>
      <w:rPr>
        <w:rFonts w:ascii="Symbol" w:hAnsi="Symbol" w:hint="default"/>
      </w:rPr>
    </w:lvl>
    <w:lvl w:ilvl="1" w:tplc="040C0003" w:tentative="1">
      <w:start w:val="1"/>
      <w:numFmt w:val="bullet"/>
      <w:lvlText w:val="o"/>
      <w:lvlJc w:val="left"/>
      <w:pPr>
        <w:tabs>
          <w:tab w:val="num" w:pos="1080"/>
        </w:tabs>
        <w:ind w:left="1080" w:hanging="360"/>
      </w:pPr>
      <w:rPr>
        <w:rFonts w:ascii="Courier New" w:hAnsi="Courier New" w:cs="Courier New" w:hint="default"/>
      </w:rPr>
    </w:lvl>
    <w:lvl w:ilvl="2" w:tplc="040C0005" w:tentative="1">
      <w:start w:val="1"/>
      <w:numFmt w:val="bullet"/>
      <w:lvlText w:val=""/>
      <w:lvlJc w:val="left"/>
      <w:pPr>
        <w:tabs>
          <w:tab w:val="num" w:pos="1800"/>
        </w:tabs>
        <w:ind w:left="1800" w:hanging="360"/>
      </w:pPr>
      <w:rPr>
        <w:rFonts w:ascii="Wingdings" w:hAnsi="Wingdings" w:hint="default"/>
      </w:rPr>
    </w:lvl>
    <w:lvl w:ilvl="3" w:tplc="040C0001" w:tentative="1">
      <w:start w:val="1"/>
      <w:numFmt w:val="bullet"/>
      <w:lvlText w:val=""/>
      <w:lvlJc w:val="left"/>
      <w:pPr>
        <w:tabs>
          <w:tab w:val="num" w:pos="2520"/>
        </w:tabs>
        <w:ind w:left="2520" w:hanging="360"/>
      </w:pPr>
      <w:rPr>
        <w:rFonts w:ascii="Symbol" w:hAnsi="Symbol" w:hint="default"/>
      </w:rPr>
    </w:lvl>
    <w:lvl w:ilvl="4" w:tplc="040C0003" w:tentative="1">
      <w:start w:val="1"/>
      <w:numFmt w:val="bullet"/>
      <w:lvlText w:val="o"/>
      <w:lvlJc w:val="left"/>
      <w:pPr>
        <w:tabs>
          <w:tab w:val="num" w:pos="3240"/>
        </w:tabs>
        <w:ind w:left="3240" w:hanging="360"/>
      </w:pPr>
      <w:rPr>
        <w:rFonts w:ascii="Courier New" w:hAnsi="Courier New" w:cs="Courier New" w:hint="default"/>
      </w:rPr>
    </w:lvl>
    <w:lvl w:ilvl="5" w:tplc="040C0005" w:tentative="1">
      <w:start w:val="1"/>
      <w:numFmt w:val="bullet"/>
      <w:lvlText w:val=""/>
      <w:lvlJc w:val="left"/>
      <w:pPr>
        <w:tabs>
          <w:tab w:val="num" w:pos="3960"/>
        </w:tabs>
        <w:ind w:left="3960" w:hanging="360"/>
      </w:pPr>
      <w:rPr>
        <w:rFonts w:ascii="Wingdings" w:hAnsi="Wingdings" w:hint="default"/>
      </w:rPr>
    </w:lvl>
    <w:lvl w:ilvl="6" w:tplc="040C0001" w:tentative="1">
      <w:start w:val="1"/>
      <w:numFmt w:val="bullet"/>
      <w:lvlText w:val=""/>
      <w:lvlJc w:val="left"/>
      <w:pPr>
        <w:tabs>
          <w:tab w:val="num" w:pos="4680"/>
        </w:tabs>
        <w:ind w:left="4680" w:hanging="360"/>
      </w:pPr>
      <w:rPr>
        <w:rFonts w:ascii="Symbol" w:hAnsi="Symbol" w:hint="default"/>
      </w:rPr>
    </w:lvl>
    <w:lvl w:ilvl="7" w:tplc="040C0003" w:tentative="1">
      <w:start w:val="1"/>
      <w:numFmt w:val="bullet"/>
      <w:lvlText w:val="o"/>
      <w:lvlJc w:val="left"/>
      <w:pPr>
        <w:tabs>
          <w:tab w:val="num" w:pos="5400"/>
        </w:tabs>
        <w:ind w:left="5400" w:hanging="360"/>
      </w:pPr>
      <w:rPr>
        <w:rFonts w:ascii="Courier New" w:hAnsi="Courier New" w:cs="Courier New" w:hint="default"/>
      </w:rPr>
    </w:lvl>
    <w:lvl w:ilvl="8" w:tplc="040C0005" w:tentative="1">
      <w:start w:val="1"/>
      <w:numFmt w:val="bullet"/>
      <w:lvlText w:val=""/>
      <w:lvlJc w:val="left"/>
      <w:pPr>
        <w:tabs>
          <w:tab w:val="num" w:pos="6120"/>
        </w:tabs>
        <w:ind w:left="6120" w:hanging="360"/>
      </w:pPr>
      <w:rPr>
        <w:rFonts w:ascii="Wingdings" w:hAnsi="Wingdings" w:hint="default"/>
      </w:rPr>
    </w:lvl>
  </w:abstractNum>
  <w:abstractNum w:abstractNumId="36" w15:restartNumberingAfterBreak="0">
    <w:nsid w:val="518404B9"/>
    <w:multiLevelType w:val="hybridMultilevel"/>
    <w:tmpl w:val="B2B8BAB8"/>
    <w:lvl w:ilvl="0" w:tplc="040C0001">
      <w:start w:val="1"/>
      <w:numFmt w:val="bullet"/>
      <w:lvlText w:val=""/>
      <w:lvlJc w:val="left"/>
      <w:pPr>
        <w:tabs>
          <w:tab w:val="num" w:pos="1069"/>
        </w:tabs>
        <w:ind w:left="1069" w:hanging="360"/>
      </w:pPr>
      <w:rPr>
        <w:rFonts w:ascii="Symbol" w:hAnsi="Symbol" w:hint="default"/>
      </w:rPr>
    </w:lvl>
    <w:lvl w:ilvl="1" w:tplc="040C0003">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37" w15:restartNumberingAfterBreak="0">
    <w:nsid w:val="519F7719"/>
    <w:multiLevelType w:val="hybridMultilevel"/>
    <w:tmpl w:val="9FC83630"/>
    <w:lvl w:ilvl="0" w:tplc="040C0001">
      <w:start w:val="1"/>
      <w:numFmt w:val="bullet"/>
      <w:lvlText w:val=""/>
      <w:lvlJc w:val="left"/>
      <w:pPr>
        <w:tabs>
          <w:tab w:val="num" w:pos="1287"/>
        </w:tabs>
        <w:ind w:left="1287" w:hanging="360"/>
      </w:pPr>
      <w:rPr>
        <w:rFonts w:ascii="Symbol" w:hAnsi="Symbol" w:hint="default"/>
      </w:rPr>
    </w:lvl>
    <w:lvl w:ilvl="1" w:tplc="040C0003" w:tentative="1">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38" w15:restartNumberingAfterBreak="0">
    <w:nsid w:val="53AA63F9"/>
    <w:multiLevelType w:val="multilevel"/>
    <w:tmpl w:val="19C88006"/>
    <w:lvl w:ilvl="0">
      <w:start w:val="1"/>
      <w:numFmt w:val="bullet"/>
      <w:pStyle w:val="Listepuces5sansinterlignesup"/>
      <w:lvlText w:val=""/>
      <w:lvlJc w:val="left"/>
      <w:pPr>
        <w:tabs>
          <w:tab w:val="num" w:pos="1418"/>
        </w:tabs>
        <w:ind w:left="1418" w:hanging="284"/>
      </w:pPr>
      <w:rPr>
        <w:rFonts w:ascii="Symbol" w:hAnsi="Symbol" w:hint="default"/>
        <w:b w:val="0"/>
        <w:i w:val="0"/>
        <w:sz w:val="22"/>
        <w:u w:val="none"/>
      </w:rPr>
    </w:lvl>
    <w:lvl w:ilvl="1">
      <w:start w:val="1"/>
      <w:numFmt w:val="decimal"/>
      <w:lvlText w:val="%1.%2"/>
      <w:lvlJc w:val="left"/>
      <w:pPr>
        <w:tabs>
          <w:tab w:val="num" w:pos="851"/>
        </w:tabs>
        <w:ind w:left="851" w:hanging="851"/>
      </w:pPr>
      <w:rPr>
        <w:rFonts w:ascii="Futura Md BT" w:hAnsi="Futura Md BT" w:hint="default"/>
        <w:b w:val="0"/>
        <w:i w:val="0"/>
        <w:sz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39" w15:restartNumberingAfterBreak="0">
    <w:nsid w:val="53F64371"/>
    <w:multiLevelType w:val="hybridMultilevel"/>
    <w:tmpl w:val="4C6C2466"/>
    <w:lvl w:ilvl="0" w:tplc="DF70753A">
      <w:start w:val="1"/>
      <w:numFmt w:val="decimal"/>
      <w:pStyle w:val="Listenumros2sansinterlignesup"/>
      <w:lvlText w:val="%1."/>
      <w:lvlJc w:val="left"/>
      <w:pPr>
        <w:tabs>
          <w:tab w:val="num" w:pos="284"/>
        </w:tabs>
        <w:ind w:left="568"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40" w15:restartNumberingAfterBreak="0">
    <w:nsid w:val="57DC48D8"/>
    <w:multiLevelType w:val="multilevel"/>
    <w:tmpl w:val="227078A8"/>
    <w:lvl w:ilvl="0">
      <w:start w:val="1"/>
      <w:numFmt w:val="decimal"/>
      <w:pStyle w:val="Documentsderfrence"/>
      <w:lvlText w:val="[DR%1]"/>
      <w:lvlJc w:val="left"/>
      <w:pPr>
        <w:tabs>
          <w:tab w:val="num" w:pos="964"/>
        </w:tabs>
        <w:ind w:left="964" w:hanging="964"/>
      </w:pPr>
      <w:rPr>
        <w:rFonts w:ascii="Arial" w:hAnsi="Arial" w:hint="default"/>
        <w:sz w:val="22"/>
        <w:szCs w:val="22"/>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1" w15:restartNumberingAfterBreak="0">
    <w:nsid w:val="5AB47221"/>
    <w:multiLevelType w:val="hybridMultilevel"/>
    <w:tmpl w:val="4F62F9E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5E1354EF"/>
    <w:multiLevelType w:val="multilevel"/>
    <w:tmpl w:val="30D01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4F71F63"/>
    <w:multiLevelType w:val="hybridMultilevel"/>
    <w:tmpl w:val="AEE28D98"/>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65275F84"/>
    <w:multiLevelType w:val="hybridMultilevel"/>
    <w:tmpl w:val="0B02887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65356134"/>
    <w:multiLevelType w:val="hybridMultilevel"/>
    <w:tmpl w:val="E272DF6E"/>
    <w:lvl w:ilvl="0" w:tplc="040C0001">
      <w:start w:val="1"/>
      <w:numFmt w:val="bullet"/>
      <w:lvlText w:val=""/>
      <w:lvlJc w:val="left"/>
      <w:pPr>
        <w:tabs>
          <w:tab w:val="num" w:pos="1287"/>
        </w:tabs>
        <w:ind w:left="1287" w:hanging="360"/>
      </w:pPr>
      <w:rPr>
        <w:rFonts w:ascii="Symbol" w:hAnsi="Symbol" w:hint="default"/>
      </w:rPr>
    </w:lvl>
    <w:lvl w:ilvl="1" w:tplc="040C0003">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46" w15:restartNumberingAfterBreak="0">
    <w:nsid w:val="65ED76A8"/>
    <w:multiLevelType w:val="hybridMultilevel"/>
    <w:tmpl w:val="E6806B7E"/>
    <w:lvl w:ilvl="0" w:tplc="51D4A178">
      <w:start w:val="1"/>
      <w:numFmt w:val="decimal"/>
      <w:pStyle w:val="Listenumrossansinterlignesup"/>
      <w:lvlText w:val="%1."/>
      <w:lvlJc w:val="left"/>
      <w:pPr>
        <w:tabs>
          <w:tab w:val="num" w:pos="284"/>
        </w:tabs>
        <w:ind w:left="284"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47" w15:restartNumberingAfterBreak="0">
    <w:nsid w:val="684E3904"/>
    <w:multiLevelType w:val="hybridMultilevel"/>
    <w:tmpl w:val="363AD158"/>
    <w:lvl w:ilvl="0" w:tplc="040C0001">
      <w:start w:val="1"/>
      <w:numFmt w:val="bullet"/>
      <w:lvlText w:val=""/>
      <w:lvlJc w:val="left"/>
      <w:pPr>
        <w:tabs>
          <w:tab w:val="num" w:pos="720"/>
        </w:tabs>
        <w:ind w:left="720" w:hanging="360"/>
      </w:pPr>
      <w:rPr>
        <w:rFonts w:ascii="Symbol" w:hAnsi="Symbol" w:hint="default"/>
      </w:rPr>
    </w:lvl>
    <w:lvl w:ilvl="1" w:tplc="474A2EEA">
      <w:start w:val="1"/>
      <w:numFmt w:val="bullet"/>
      <w:lvlText w:val=""/>
      <w:lvlJc w:val="left"/>
      <w:pPr>
        <w:tabs>
          <w:tab w:val="num" w:pos="1091"/>
        </w:tabs>
        <w:ind w:left="1091" w:hanging="360"/>
      </w:pPr>
      <w:rPr>
        <w:rFonts w:ascii="Symbol" w:hAnsi="Symbol" w:hint="default"/>
      </w:rPr>
    </w:lvl>
    <w:lvl w:ilvl="2" w:tplc="4F4A2D78" w:tentative="1">
      <w:start w:val="1"/>
      <w:numFmt w:val="bullet"/>
      <w:lvlText w:val=""/>
      <w:lvlJc w:val="left"/>
      <w:pPr>
        <w:tabs>
          <w:tab w:val="num" w:pos="1811"/>
        </w:tabs>
        <w:ind w:left="1811" w:hanging="360"/>
      </w:pPr>
      <w:rPr>
        <w:rFonts w:ascii="Symbol" w:hAnsi="Symbol" w:hint="default"/>
      </w:rPr>
    </w:lvl>
    <w:lvl w:ilvl="3" w:tplc="B85401F2" w:tentative="1">
      <w:start w:val="1"/>
      <w:numFmt w:val="bullet"/>
      <w:lvlText w:val=""/>
      <w:lvlJc w:val="left"/>
      <w:pPr>
        <w:tabs>
          <w:tab w:val="num" w:pos="2531"/>
        </w:tabs>
        <w:ind w:left="2531" w:hanging="360"/>
      </w:pPr>
      <w:rPr>
        <w:rFonts w:ascii="Symbol" w:hAnsi="Symbol" w:hint="default"/>
      </w:rPr>
    </w:lvl>
    <w:lvl w:ilvl="4" w:tplc="FB6E3B7A" w:tentative="1">
      <w:start w:val="1"/>
      <w:numFmt w:val="bullet"/>
      <w:lvlText w:val=""/>
      <w:lvlJc w:val="left"/>
      <w:pPr>
        <w:tabs>
          <w:tab w:val="num" w:pos="3251"/>
        </w:tabs>
        <w:ind w:left="3251" w:hanging="360"/>
      </w:pPr>
      <w:rPr>
        <w:rFonts w:ascii="Symbol" w:hAnsi="Symbol" w:hint="default"/>
      </w:rPr>
    </w:lvl>
    <w:lvl w:ilvl="5" w:tplc="376EF3F6" w:tentative="1">
      <w:start w:val="1"/>
      <w:numFmt w:val="bullet"/>
      <w:lvlText w:val=""/>
      <w:lvlJc w:val="left"/>
      <w:pPr>
        <w:tabs>
          <w:tab w:val="num" w:pos="3971"/>
        </w:tabs>
        <w:ind w:left="3971" w:hanging="360"/>
      </w:pPr>
      <w:rPr>
        <w:rFonts w:ascii="Symbol" w:hAnsi="Symbol" w:hint="default"/>
      </w:rPr>
    </w:lvl>
    <w:lvl w:ilvl="6" w:tplc="C6F658E6" w:tentative="1">
      <w:start w:val="1"/>
      <w:numFmt w:val="bullet"/>
      <w:lvlText w:val=""/>
      <w:lvlJc w:val="left"/>
      <w:pPr>
        <w:tabs>
          <w:tab w:val="num" w:pos="4691"/>
        </w:tabs>
        <w:ind w:left="4691" w:hanging="360"/>
      </w:pPr>
      <w:rPr>
        <w:rFonts w:ascii="Symbol" w:hAnsi="Symbol" w:hint="default"/>
      </w:rPr>
    </w:lvl>
    <w:lvl w:ilvl="7" w:tplc="05807648" w:tentative="1">
      <w:start w:val="1"/>
      <w:numFmt w:val="bullet"/>
      <w:lvlText w:val=""/>
      <w:lvlJc w:val="left"/>
      <w:pPr>
        <w:tabs>
          <w:tab w:val="num" w:pos="5411"/>
        </w:tabs>
        <w:ind w:left="5411" w:hanging="360"/>
      </w:pPr>
      <w:rPr>
        <w:rFonts w:ascii="Symbol" w:hAnsi="Symbol" w:hint="default"/>
      </w:rPr>
    </w:lvl>
    <w:lvl w:ilvl="8" w:tplc="3FDC430A" w:tentative="1">
      <w:start w:val="1"/>
      <w:numFmt w:val="bullet"/>
      <w:lvlText w:val=""/>
      <w:lvlJc w:val="left"/>
      <w:pPr>
        <w:tabs>
          <w:tab w:val="num" w:pos="6131"/>
        </w:tabs>
        <w:ind w:left="6131" w:hanging="360"/>
      </w:pPr>
      <w:rPr>
        <w:rFonts w:ascii="Symbol" w:hAnsi="Symbol" w:hint="default"/>
      </w:rPr>
    </w:lvl>
  </w:abstractNum>
  <w:abstractNum w:abstractNumId="48" w15:restartNumberingAfterBreak="0">
    <w:nsid w:val="6A2D7ED1"/>
    <w:multiLevelType w:val="singleLevel"/>
    <w:tmpl w:val="8080512C"/>
    <w:lvl w:ilvl="0">
      <w:start w:val="1"/>
      <w:numFmt w:val="bullet"/>
      <w:pStyle w:val="Listepuces4"/>
      <w:lvlText w:val=""/>
      <w:lvlJc w:val="left"/>
      <w:pPr>
        <w:tabs>
          <w:tab w:val="num" w:pos="1211"/>
        </w:tabs>
        <w:ind w:left="1135" w:hanging="284"/>
      </w:pPr>
      <w:rPr>
        <w:rFonts w:ascii="Symbol" w:hAnsi="Symbol" w:hint="default"/>
      </w:rPr>
    </w:lvl>
  </w:abstractNum>
  <w:abstractNum w:abstractNumId="49" w15:restartNumberingAfterBreak="0">
    <w:nsid w:val="6F165EFC"/>
    <w:multiLevelType w:val="singleLevel"/>
    <w:tmpl w:val="B2F60AC2"/>
    <w:lvl w:ilvl="0">
      <w:start w:val="1"/>
      <w:numFmt w:val="bullet"/>
      <w:pStyle w:val="Textebrut"/>
      <w:lvlText w:val="–"/>
      <w:lvlJc w:val="left"/>
      <w:pPr>
        <w:tabs>
          <w:tab w:val="num" w:pos="717"/>
        </w:tabs>
        <w:ind w:left="709" w:hanging="352"/>
      </w:pPr>
      <w:rPr>
        <w:rFonts w:ascii="Times New Roman" w:hAnsi="Times New Roman" w:hint="default"/>
      </w:rPr>
    </w:lvl>
  </w:abstractNum>
  <w:abstractNum w:abstractNumId="50" w15:restartNumberingAfterBreak="0">
    <w:nsid w:val="71046AD9"/>
    <w:multiLevelType w:val="hybridMultilevel"/>
    <w:tmpl w:val="B1628620"/>
    <w:lvl w:ilvl="0" w:tplc="040C0001">
      <w:start w:val="1"/>
      <w:numFmt w:val="bullet"/>
      <w:lvlText w:val=""/>
      <w:lvlJc w:val="left"/>
      <w:pPr>
        <w:tabs>
          <w:tab w:val="num" w:pos="1069"/>
        </w:tabs>
        <w:ind w:left="1069" w:hanging="360"/>
      </w:pPr>
      <w:rPr>
        <w:rFonts w:ascii="Symbol" w:hAnsi="Symbol" w:hint="default"/>
      </w:rPr>
    </w:lvl>
    <w:lvl w:ilvl="1" w:tplc="040C0003" w:tentative="1">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51" w15:restartNumberingAfterBreak="0">
    <w:nsid w:val="722C4531"/>
    <w:multiLevelType w:val="hybridMultilevel"/>
    <w:tmpl w:val="789C8C10"/>
    <w:lvl w:ilvl="0" w:tplc="FFFFFFFF">
      <w:start w:val="1"/>
      <w:numFmt w:val="bullet"/>
      <w:lvlText w:val=""/>
      <w:lvlJc w:val="left"/>
      <w:pPr>
        <w:tabs>
          <w:tab w:val="num" w:pos="1069"/>
        </w:tabs>
        <w:ind w:left="1069" w:hanging="360"/>
      </w:pPr>
      <w:rPr>
        <w:rFonts w:ascii="Symbol" w:hAnsi="Symbol" w:hint="default"/>
      </w:rPr>
    </w:lvl>
    <w:lvl w:ilvl="1" w:tplc="FFFFFFFF" w:tentative="1">
      <w:start w:val="1"/>
      <w:numFmt w:val="bullet"/>
      <w:lvlText w:val="o"/>
      <w:lvlJc w:val="left"/>
      <w:pPr>
        <w:tabs>
          <w:tab w:val="num" w:pos="1789"/>
        </w:tabs>
        <w:ind w:left="1789" w:hanging="360"/>
      </w:pPr>
      <w:rPr>
        <w:rFonts w:ascii="Courier New" w:hAnsi="Courier New" w:cs="Courier New" w:hint="default"/>
      </w:rPr>
    </w:lvl>
    <w:lvl w:ilvl="2" w:tplc="FFFFFFFF" w:tentative="1">
      <w:start w:val="1"/>
      <w:numFmt w:val="bullet"/>
      <w:lvlText w:val=""/>
      <w:lvlJc w:val="left"/>
      <w:pPr>
        <w:tabs>
          <w:tab w:val="num" w:pos="2509"/>
        </w:tabs>
        <w:ind w:left="2509" w:hanging="360"/>
      </w:pPr>
      <w:rPr>
        <w:rFonts w:ascii="Wingdings" w:hAnsi="Wingdings" w:hint="default"/>
      </w:rPr>
    </w:lvl>
    <w:lvl w:ilvl="3" w:tplc="FFFFFFFF" w:tentative="1">
      <w:start w:val="1"/>
      <w:numFmt w:val="bullet"/>
      <w:lvlText w:val=""/>
      <w:lvlJc w:val="left"/>
      <w:pPr>
        <w:tabs>
          <w:tab w:val="num" w:pos="3229"/>
        </w:tabs>
        <w:ind w:left="3229" w:hanging="360"/>
      </w:pPr>
      <w:rPr>
        <w:rFonts w:ascii="Symbol" w:hAnsi="Symbol" w:hint="default"/>
      </w:rPr>
    </w:lvl>
    <w:lvl w:ilvl="4" w:tplc="FFFFFFFF" w:tentative="1">
      <w:start w:val="1"/>
      <w:numFmt w:val="bullet"/>
      <w:lvlText w:val="o"/>
      <w:lvlJc w:val="left"/>
      <w:pPr>
        <w:tabs>
          <w:tab w:val="num" w:pos="3949"/>
        </w:tabs>
        <w:ind w:left="3949" w:hanging="360"/>
      </w:pPr>
      <w:rPr>
        <w:rFonts w:ascii="Courier New" w:hAnsi="Courier New" w:cs="Courier New" w:hint="default"/>
      </w:rPr>
    </w:lvl>
    <w:lvl w:ilvl="5" w:tplc="FFFFFFFF" w:tentative="1">
      <w:start w:val="1"/>
      <w:numFmt w:val="bullet"/>
      <w:lvlText w:val=""/>
      <w:lvlJc w:val="left"/>
      <w:pPr>
        <w:tabs>
          <w:tab w:val="num" w:pos="4669"/>
        </w:tabs>
        <w:ind w:left="4669" w:hanging="360"/>
      </w:pPr>
      <w:rPr>
        <w:rFonts w:ascii="Wingdings" w:hAnsi="Wingdings" w:hint="default"/>
      </w:rPr>
    </w:lvl>
    <w:lvl w:ilvl="6" w:tplc="FFFFFFFF" w:tentative="1">
      <w:start w:val="1"/>
      <w:numFmt w:val="bullet"/>
      <w:lvlText w:val=""/>
      <w:lvlJc w:val="left"/>
      <w:pPr>
        <w:tabs>
          <w:tab w:val="num" w:pos="5389"/>
        </w:tabs>
        <w:ind w:left="5389" w:hanging="360"/>
      </w:pPr>
      <w:rPr>
        <w:rFonts w:ascii="Symbol" w:hAnsi="Symbol" w:hint="default"/>
      </w:rPr>
    </w:lvl>
    <w:lvl w:ilvl="7" w:tplc="FFFFFFFF" w:tentative="1">
      <w:start w:val="1"/>
      <w:numFmt w:val="bullet"/>
      <w:lvlText w:val="o"/>
      <w:lvlJc w:val="left"/>
      <w:pPr>
        <w:tabs>
          <w:tab w:val="num" w:pos="6109"/>
        </w:tabs>
        <w:ind w:left="6109" w:hanging="360"/>
      </w:pPr>
      <w:rPr>
        <w:rFonts w:ascii="Courier New" w:hAnsi="Courier New" w:cs="Courier New" w:hint="default"/>
      </w:rPr>
    </w:lvl>
    <w:lvl w:ilvl="8" w:tplc="FFFFFFFF" w:tentative="1">
      <w:start w:val="1"/>
      <w:numFmt w:val="bullet"/>
      <w:lvlText w:val=""/>
      <w:lvlJc w:val="left"/>
      <w:pPr>
        <w:tabs>
          <w:tab w:val="num" w:pos="6829"/>
        </w:tabs>
        <w:ind w:left="6829" w:hanging="360"/>
      </w:pPr>
      <w:rPr>
        <w:rFonts w:ascii="Wingdings" w:hAnsi="Wingdings" w:hint="default"/>
      </w:rPr>
    </w:lvl>
  </w:abstractNum>
  <w:abstractNum w:abstractNumId="52" w15:restartNumberingAfterBreak="0">
    <w:nsid w:val="72E80FB6"/>
    <w:multiLevelType w:val="hybridMultilevel"/>
    <w:tmpl w:val="D4EE4C4E"/>
    <w:lvl w:ilvl="0" w:tplc="040C0001">
      <w:start w:val="1"/>
      <w:numFmt w:val="bullet"/>
      <w:lvlText w:val=""/>
      <w:lvlJc w:val="left"/>
      <w:pPr>
        <w:tabs>
          <w:tab w:val="num" w:pos="1211"/>
        </w:tabs>
        <w:ind w:left="1211" w:hanging="360"/>
      </w:pPr>
      <w:rPr>
        <w:rFonts w:ascii="Symbol" w:hAnsi="Symbol" w:hint="default"/>
      </w:rPr>
    </w:lvl>
    <w:lvl w:ilvl="1" w:tplc="040C0003" w:tentative="1">
      <w:start w:val="1"/>
      <w:numFmt w:val="bullet"/>
      <w:lvlText w:val="o"/>
      <w:lvlJc w:val="left"/>
      <w:pPr>
        <w:tabs>
          <w:tab w:val="num" w:pos="1931"/>
        </w:tabs>
        <w:ind w:left="1931" w:hanging="360"/>
      </w:pPr>
      <w:rPr>
        <w:rFonts w:ascii="Courier New" w:hAnsi="Courier New" w:cs="Courier New" w:hint="default"/>
      </w:rPr>
    </w:lvl>
    <w:lvl w:ilvl="2" w:tplc="040C0005" w:tentative="1">
      <w:start w:val="1"/>
      <w:numFmt w:val="bullet"/>
      <w:lvlText w:val=""/>
      <w:lvlJc w:val="left"/>
      <w:pPr>
        <w:tabs>
          <w:tab w:val="num" w:pos="2651"/>
        </w:tabs>
        <w:ind w:left="2651" w:hanging="360"/>
      </w:pPr>
      <w:rPr>
        <w:rFonts w:ascii="Wingdings" w:hAnsi="Wingdings" w:hint="default"/>
      </w:rPr>
    </w:lvl>
    <w:lvl w:ilvl="3" w:tplc="040C0001" w:tentative="1">
      <w:start w:val="1"/>
      <w:numFmt w:val="bullet"/>
      <w:lvlText w:val=""/>
      <w:lvlJc w:val="left"/>
      <w:pPr>
        <w:tabs>
          <w:tab w:val="num" w:pos="3371"/>
        </w:tabs>
        <w:ind w:left="3371" w:hanging="360"/>
      </w:pPr>
      <w:rPr>
        <w:rFonts w:ascii="Symbol" w:hAnsi="Symbol" w:hint="default"/>
      </w:rPr>
    </w:lvl>
    <w:lvl w:ilvl="4" w:tplc="040C0003" w:tentative="1">
      <w:start w:val="1"/>
      <w:numFmt w:val="bullet"/>
      <w:lvlText w:val="o"/>
      <w:lvlJc w:val="left"/>
      <w:pPr>
        <w:tabs>
          <w:tab w:val="num" w:pos="4091"/>
        </w:tabs>
        <w:ind w:left="4091" w:hanging="360"/>
      </w:pPr>
      <w:rPr>
        <w:rFonts w:ascii="Courier New" w:hAnsi="Courier New" w:cs="Courier New" w:hint="default"/>
      </w:rPr>
    </w:lvl>
    <w:lvl w:ilvl="5" w:tplc="040C0005" w:tentative="1">
      <w:start w:val="1"/>
      <w:numFmt w:val="bullet"/>
      <w:lvlText w:val=""/>
      <w:lvlJc w:val="left"/>
      <w:pPr>
        <w:tabs>
          <w:tab w:val="num" w:pos="4811"/>
        </w:tabs>
        <w:ind w:left="4811" w:hanging="360"/>
      </w:pPr>
      <w:rPr>
        <w:rFonts w:ascii="Wingdings" w:hAnsi="Wingdings" w:hint="default"/>
      </w:rPr>
    </w:lvl>
    <w:lvl w:ilvl="6" w:tplc="040C0001" w:tentative="1">
      <w:start w:val="1"/>
      <w:numFmt w:val="bullet"/>
      <w:lvlText w:val=""/>
      <w:lvlJc w:val="left"/>
      <w:pPr>
        <w:tabs>
          <w:tab w:val="num" w:pos="5531"/>
        </w:tabs>
        <w:ind w:left="5531" w:hanging="360"/>
      </w:pPr>
      <w:rPr>
        <w:rFonts w:ascii="Symbol" w:hAnsi="Symbol" w:hint="default"/>
      </w:rPr>
    </w:lvl>
    <w:lvl w:ilvl="7" w:tplc="040C0003" w:tentative="1">
      <w:start w:val="1"/>
      <w:numFmt w:val="bullet"/>
      <w:lvlText w:val="o"/>
      <w:lvlJc w:val="left"/>
      <w:pPr>
        <w:tabs>
          <w:tab w:val="num" w:pos="6251"/>
        </w:tabs>
        <w:ind w:left="6251" w:hanging="360"/>
      </w:pPr>
      <w:rPr>
        <w:rFonts w:ascii="Courier New" w:hAnsi="Courier New" w:cs="Courier New" w:hint="default"/>
      </w:rPr>
    </w:lvl>
    <w:lvl w:ilvl="8" w:tplc="040C0005" w:tentative="1">
      <w:start w:val="1"/>
      <w:numFmt w:val="bullet"/>
      <w:lvlText w:val=""/>
      <w:lvlJc w:val="left"/>
      <w:pPr>
        <w:tabs>
          <w:tab w:val="num" w:pos="6971"/>
        </w:tabs>
        <w:ind w:left="6971" w:hanging="360"/>
      </w:pPr>
      <w:rPr>
        <w:rFonts w:ascii="Wingdings" w:hAnsi="Wingdings" w:hint="default"/>
      </w:rPr>
    </w:lvl>
  </w:abstractNum>
  <w:abstractNum w:abstractNumId="53" w15:restartNumberingAfterBreak="0">
    <w:nsid w:val="78510EC4"/>
    <w:multiLevelType w:val="hybridMultilevel"/>
    <w:tmpl w:val="CC128348"/>
    <w:lvl w:ilvl="0" w:tplc="44F61AB4">
      <w:start w:val="1"/>
      <w:numFmt w:val="decimal"/>
      <w:pStyle w:val="Listenumros3sansinterlignesup"/>
      <w:lvlText w:val="%1."/>
      <w:lvlJc w:val="left"/>
      <w:pPr>
        <w:tabs>
          <w:tab w:val="num" w:pos="284"/>
        </w:tabs>
        <w:ind w:left="851"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54" w15:restartNumberingAfterBreak="0">
    <w:nsid w:val="79894A18"/>
    <w:multiLevelType w:val="singleLevel"/>
    <w:tmpl w:val="A846080A"/>
    <w:lvl w:ilvl="0">
      <w:start w:val="1"/>
      <w:numFmt w:val="bullet"/>
      <w:pStyle w:val="Listepucessansinterlignesup"/>
      <w:lvlText w:val=""/>
      <w:lvlJc w:val="left"/>
      <w:pPr>
        <w:tabs>
          <w:tab w:val="num" w:pos="284"/>
        </w:tabs>
        <w:ind w:left="284" w:hanging="284"/>
      </w:pPr>
      <w:rPr>
        <w:rFonts w:ascii="Symbol" w:hAnsi="Symbol" w:hint="default"/>
      </w:rPr>
    </w:lvl>
  </w:abstractNum>
  <w:abstractNum w:abstractNumId="55" w15:restartNumberingAfterBreak="0">
    <w:nsid w:val="7BA247E5"/>
    <w:multiLevelType w:val="hybridMultilevel"/>
    <w:tmpl w:val="A32EBA92"/>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56" w15:restartNumberingAfterBreak="0">
    <w:nsid w:val="7CCB57CB"/>
    <w:multiLevelType w:val="hybridMultilevel"/>
    <w:tmpl w:val="88DCEADA"/>
    <w:lvl w:ilvl="0" w:tplc="23340082">
      <w:start w:val="1"/>
      <w:numFmt w:val="decimal"/>
      <w:pStyle w:val="Listenumros2"/>
      <w:lvlText w:val="%1."/>
      <w:lvlJc w:val="left"/>
      <w:pPr>
        <w:tabs>
          <w:tab w:val="num" w:pos="284"/>
        </w:tabs>
        <w:ind w:left="567" w:hanging="283"/>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57" w15:restartNumberingAfterBreak="0">
    <w:nsid w:val="7DDE0B0A"/>
    <w:multiLevelType w:val="multilevel"/>
    <w:tmpl w:val="19A8852A"/>
    <w:lvl w:ilvl="0">
      <w:start w:val="1"/>
      <w:numFmt w:val="decimal"/>
      <w:pStyle w:val="Documentsapplicables"/>
      <w:lvlText w:val="[DA%1]"/>
      <w:lvlJc w:val="left"/>
      <w:pPr>
        <w:tabs>
          <w:tab w:val="num" w:pos="964"/>
        </w:tabs>
        <w:ind w:left="964" w:hanging="964"/>
      </w:pPr>
      <w:rPr>
        <w:rFonts w:ascii="Arial" w:hAnsi="Arial" w:hint="default"/>
        <w:sz w:val="22"/>
        <w:szCs w:val="22"/>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8" w15:restartNumberingAfterBreak="0">
    <w:nsid w:val="7E991733"/>
    <w:multiLevelType w:val="multilevel"/>
    <w:tmpl w:val="3A786292"/>
    <w:lvl w:ilvl="0">
      <w:start w:val="1"/>
      <w:numFmt w:val="upperLetter"/>
      <w:lvlText w:val="Annexe %1 - "/>
      <w:lvlJc w:val="left"/>
      <w:pPr>
        <w:tabs>
          <w:tab w:val="num" w:pos="851"/>
        </w:tabs>
        <w:ind w:left="851" w:hanging="851"/>
      </w:pPr>
      <w:rPr>
        <w:rFonts w:ascii="Arial" w:hAnsi="Arial" w:hint="default"/>
        <w:b/>
        <w:i w:val="0"/>
        <w:color w:val="auto"/>
        <w:sz w:val="22"/>
        <w:szCs w:val="22"/>
        <w:u w:val="single"/>
      </w:rPr>
    </w:lvl>
    <w:lvl w:ilvl="1">
      <w:start w:val="1"/>
      <w:numFmt w:val="decimal"/>
      <w:lvlText w:val="%1.%2"/>
      <w:lvlJc w:val="left"/>
      <w:pPr>
        <w:tabs>
          <w:tab w:val="num" w:pos="284"/>
        </w:tabs>
        <w:ind w:left="567" w:hanging="567"/>
      </w:pPr>
      <w:rPr>
        <w:rFonts w:ascii="Arial" w:hAnsi="Arial" w:hint="default"/>
        <w:b/>
        <w:i w:val="0"/>
        <w:color w:val="auto"/>
        <w:sz w:val="22"/>
        <w:szCs w:val="22"/>
        <w:u w:val="none"/>
      </w:rPr>
    </w:lvl>
    <w:lvl w:ilvl="2">
      <w:start w:val="1"/>
      <w:numFmt w:val="decimal"/>
      <w:pStyle w:val="AnnexeTitre3"/>
      <w:lvlText w:val="%1.%2.%3"/>
      <w:lvlJc w:val="left"/>
      <w:pPr>
        <w:tabs>
          <w:tab w:val="num" w:pos="720"/>
        </w:tabs>
        <w:ind w:left="0" w:firstLine="0"/>
      </w:pPr>
      <w:rPr>
        <w:rFonts w:ascii="Arial" w:hAnsi="Arial" w:hint="default"/>
        <w:b w:val="0"/>
        <w:i w:val="0"/>
        <w:caps w:val="0"/>
        <w:sz w:val="22"/>
        <w:szCs w:val="22"/>
        <w:u w:val="non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num w:numId="1" w16cid:durableId="1580292457">
    <w:abstractNumId w:val="0"/>
  </w:num>
  <w:num w:numId="2" w16cid:durableId="768306763">
    <w:abstractNumId w:val="38"/>
  </w:num>
  <w:num w:numId="3" w16cid:durableId="1054698532">
    <w:abstractNumId w:val="9"/>
  </w:num>
  <w:num w:numId="4" w16cid:durableId="1562057721">
    <w:abstractNumId w:val="58"/>
  </w:num>
  <w:num w:numId="5" w16cid:durableId="1916743452">
    <w:abstractNumId w:val="30"/>
  </w:num>
  <w:num w:numId="6" w16cid:durableId="377819015">
    <w:abstractNumId w:val="24"/>
  </w:num>
  <w:num w:numId="7" w16cid:durableId="1132987452">
    <w:abstractNumId w:val="39"/>
  </w:num>
  <w:num w:numId="8" w16cid:durableId="289167406">
    <w:abstractNumId w:val="53"/>
  </w:num>
  <w:num w:numId="9" w16cid:durableId="1376732056">
    <w:abstractNumId w:val="46"/>
  </w:num>
  <w:num w:numId="10" w16cid:durableId="1235042739">
    <w:abstractNumId w:val="14"/>
  </w:num>
  <w:num w:numId="11" w16cid:durableId="1384598655">
    <w:abstractNumId w:val="23"/>
  </w:num>
  <w:num w:numId="12" w16cid:durableId="202139824">
    <w:abstractNumId w:val="1"/>
  </w:num>
  <w:num w:numId="13" w16cid:durableId="1199784717">
    <w:abstractNumId w:val="3"/>
  </w:num>
  <w:num w:numId="14" w16cid:durableId="1442913718">
    <w:abstractNumId w:val="7"/>
  </w:num>
  <w:num w:numId="15" w16cid:durableId="138500387">
    <w:abstractNumId w:val="48"/>
  </w:num>
  <w:num w:numId="16" w16cid:durableId="1307320458">
    <w:abstractNumId w:val="12"/>
  </w:num>
  <w:num w:numId="17" w16cid:durableId="263997234">
    <w:abstractNumId w:val="6"/>
  </w:num>
  <w:num w:numId="18" w16cid:durableId="1104300803">
    <w:abstractNumId w:val="54"/>
  </w:num>
  <w:num w:numId="19" w16cid:durableId="685595165">
    <w:abstractNumId w:val="0"/>
  </w:num>
  <w:num w:numId="20" w16cid:durableId="539709268">
    <w:abstractNumId w:val="56"/>
  </w:num>
  <w:num w:numId="21" w16cid:durableId="1682313244">
    <w:abstractNumId w:val="27"/>
  </w:num>
  <w:num w:numId="22" w16cid:durableId="526875661">
    <w:abstractNumId w:val="20"/>
  </w:num>
  <w:num w:numId="23" w16cid:durableId="1736245698">
    <w:abstractNumId w:val="4"/>
  </w:num>
  <w:num w:numId="24" w16cid:durableId="1611546720">
    <w:abstractNumId w:val="57"/>
  </w:num>
  <w:num w:numId="25" w16cid:durableId="2117478847">
    <w:abstractNumId w:val="40"/>
  </w:num>
  <w:num w:numId="26" w16cid:durableId="366806845">
    <w:abstractNumId w:val="17"/>
  </w:num>
  <w:num w:numId="27" w16cid:durableId="1163937080">
    <w:abstractNumId w:val="31"/>
  </w:num>
  <w:num w:numId="28" w16cid:durableId="400326401">
    <w:abstractNumId w:val="49"/>
  </w:num>
  <w:num w:numId="29" w16cid:durableId="1024750053">
    <w:abstractNumId w:val="8"/>
  </w:num>
  <w:num w:numId="30" w16cid:durableId="931358779">
    <w:abstractNumId w:val="5"/>
  </w:num>
  <w:num w:numId="31" w16cid:durableId="1660306918">
    <w:abstractNumId w:val="28"/>
  </w:num>
  <w:num w:numId="32" w16cid:durableId="862671277">
    <w:abstractNumId w:val="22"/>
  </w:num>
  <w:num w:numId="33" w16cid:durableId="1947687884">
    <w:abstractNumId w:val="32"/>
  </w:num>
  <w:num w:numId="34" w16cid:durableId="955604647">
    <w:abstractNumId w:val="43"/>
  </w:num>
  <w:num w:numId="35" w16cid:durableId="70393840">
    <w:abstractNumId w:val="51"/>
  </w:num>
  <w:num w:numId="36" w16cid:durableId="685181348">
    <w:abstractNumId w:val="47"/>
  </w:num>
  <w:num w:numId="37" w16cid:durableId="253980931">
    <w:abstractNumId w:val="10"/>
  </w:num>
  <w:num w:numId="38" w16cid:durableId="1554736465">
    <w:abstractNumId w:val="29"/>
  </w:num>
  <w:num w:numId="39" w16cid:durableId="658923550">
    <w:abstractNumId w:val="45"/>
  </w:num>
  <w:num w:numId="40" w16cid:durableId="733160130">
    <w:abstractNumId w:val="37"/>
  </w:num>
  <w:num w:numId="41" w16cid:durableId="405081006">
    <w:abstractNumId w:val="13"/>
  </w:num>
  <w:num w:numId="42" w16cid:durableId="877544224">
    <w:abstractNumId w:val="2"/>
  </w:num>
  <w:num w:numId="43" w16cid:durableId="480734303">
    <w:abstractNumId w:val="52"/>
  </w:num>
  <w:num w:numId="44" w16cid:durableId="690030561">
    <w:abstractNumId w:val="36"/>
  </w:num>
  <w:num w:numId="45" w16cid:durableId="668286563">
    <w:abstractNumId w:val="26"/>
  </w:num>
  <w:num w:numId="46" w16cid:durableId="1146362827">
    <w:abstractNumId w:val="19"/>
  </w:num>
  <w:num w:numId="47" w16cid:durableId="912083882">
    <w:abstractNumId w:val="15"/>
  </w:num>
  <w:num w:numId="48" w16cid:durableId="1234849297">
    <w:abstractNumId w:val="50"/>
  </w:num>
  <w:num w:numId="49" w16cid:durableId="956765135">
    <w:abstractNumId w:val="41"/>
  </w:num>
  <w:num w:numId="50" w16cid:durableId="2087148921">
    <w:abstractNumId w:val="18"/>
  </w:num>
  <w:num w:numId="51" w16cid:durableId="1813211381">
    <w:abstractNumId w:val="35"/>
  </w:num>
  <w:num w:numId="52" w16cid:durableId="87360092">
    <w:abstractNumId w:val="44"/>
  </w:num>
  <w:num w:numId="53" w16cid:durableId="517934704">
    <w:abstractNumId w:val="25"/>
  </w:num>
  <w:num w:numId="54" w16cid:durableId="925068421">
    <w:abstractNumId w:val="27"/>
  </w:num>
  <w:num w:numId="55" w16cid:durableId="33042391">
    <w:abstractNumId w:val="55"/>
  </w:num>
  <w:num w:numId="56" w16cid:durableId="898200793">
    <w:abstractNumId w:val="11"/>
  </w:num>
  <w:num w:numId="57" w16cid:durableId="1629505513">
    <w:abstractNumId w:val="16"/>
  </w:num>
  <w:num w:numId="58" w16cid:durableId="1689333511">
    <w:abstractNumId w:val="34"/>
  </w:num>
  <w:num w:numId="59" w16cid:durableId="1243220837">
    <w:abstractNumId w:val="21"/>
  </w:num>
  <w:num w:numId="60" w16cid:durableId="983855539">
    <w:abstractNumId w:val="42"/>
  </w:num>
  <w:num w:numId="61" w16cid:durableId="1528719796">
    <w:abstractNumId w:val="9"/>
  </w:num>
  <w:num w:numId="62" w16cid:durableId="713039313">
    <w:abstractNumId w:val="0"/>
  </w:num>
  <w:num w:numId="63" w16cid:durableId="880897536">
    <w:abstractNumId w:val="33"/>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activeWritingStyle w:appName="MSWord" w:lang="fr-FR" w:vendorID="64" w:dllVersion="6" w:nlCheck="1" w:checkStyle="1"/>
  <w:activeWritingStyle w:appName="MSWord" w:lang="en-GB" w:vendorID="64" w:dllVersion="6" w:nlCheck="1" w:checkStyle="1"/>
  <w:activeWritingStyle w:appName="MSWord" w:lang="es-ES" w:vendorID="64" w:dllVersion="6" w:nlCheck="1" w:checkStyle="1"/>
  <w:activeWritingStyle w:appName="MSWord" w:lang="en-US" w:vendorID="64" w:dllVersion="6" w:nlCheck="1" w:checkStyle="1"/>
  <w:proofState w:spelling="clean"/>
  <w:attachedTemplate r:id="rId1"/>
  <w:linkStyles/>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rawingGridHorizontalSpacing w:val="110"/>
  <w:displayHorizontalDrawingGridEvery w:val="0"/>
  <w:displayVerticalDrawingGridEvery w:val="0"/>
  <w:noPunctuationKerning/>
  <w:characterSpacingControl w:val="doNotCompress"/>
  <w:hdrShapeDefaults>
    <o:shapedefaults v:ext="edit" spidmax="2050">
      <o:colormru v:ext="edit" colors="#ccecf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02B7C"/>
    <w:rsid w:val="00000E6F"/>
    <w:rsid w:val="0000100B"/>
    <w:rsid w:val="00002C52"/>
    <w:rsid w:val="000030B0"/>
    <w:rsid w:val="000039B6"/>
    <w:rsid w:val="00006306"/>
    <w:rsid w:val="0000737C"/>
    <w:rsid w:val="000201D6"/>
    <w:rsid w:val="00024F10"/>
    <w:rsid w:val="00030E82"/>
    <w:rsid w:val="0003391B"/>
    <w:rsid w:val="00033A6D"/>
    <w:rsid w:val="00040925"/>
    <w:rsid w:val="0004330A"/>
    <w:rsid w:val="0004453F"/>
    <w:rsid w:val="00045DD7"/>
    <w:rsid w:val="00046167"/>
    <w:rsid w:val="0004668E"/>
    <w:rsid w:val="00047280"/>
    <w:rsid w:val="00047D83"/>
    <w:rsid w:val="0005192C"/>
    <w:rsid w:val="000560D3"/>
    <w:rsid w:val="000610BB"/>
    <w:rsid w:val="00067084"/>
    <w:rsid w:val="000676F7"/>
    <w:rsid w:val="00071D09"/>
    <w:rsid w:val="00073C9F"/>
    <w:rsid w:val="000877AB"/>
    <w:rsid w:val="0009120F"/>
    <w:rsid w:val="0009194B"/>
    <w:rsid w:val="00092C19"/>
    <w:rsid w:val="000A4646"/>
    <w:rsid w:val="000B4229"/>
    <w:rsid w:val="000B5E7A"/>
    <w:rsid w:val="000B6410"/>
    <w:rsid w:val="000B679F"/>
    <w:rsid w:val="000C2653"/>
    <w:rsid w:val="000D3190"/>
    <w:rsid w:val="000D40F1"/>
    <w:rsid w:val="000D773A"/>
    <w:rsid w:val="000D7A2D"/>
    <w:rsid w:val="000D7F82"/>
    <w:rsid w:val="000E0433"/>
    <w:rsid w:val="000E4E32"/>
    <w:rsid w:val="000F0079"/>
    <w:rsid w:val="000F5815"/>
    <w:rsid w:val="000F6DB1"/>
    <w:rsid w:val="00104F1C"/>
    <w:rsid w:val="001128FD"/>
    <w:rsid w:val="00112F53"/>
    <w:rsid w:val="001132F6"/>
    <w:rsid w:val="00115BA5"/>
    <w:rsid w:val="00116665"/>
    <w:rsid w:val="00121823"/>
    <w:rsid w:val="001221C1"/>
    <w:rsid w:val="001232D3"/>
    <w:rsid w:val="00133857"/>
    <w:rsid w:val="001343B1"/>
    <w:rsid w:val="001355FE"/>
    <w:rsid w:val="001436AD"/>
    <w:rsid w:val="00151159"/>
    <w:rsid w:val="001522FD"/>
    <w:rsid w:val="00155347"/>
    <w:rsid w:val="00156AFC"/>
    <w:rsid w:val="001628BE"/>
    <w:rsid w:val="00162F80"/>
    <w:rsid w:val="00167C70"/>
    <w:rsid w:val="00180651"/>
    <w:rsid w:val="0018216C"/>
    <w:rsid w:val="001841C1"/>
    <w:rsid w:val="00184E83"/>
    <w:rsid w:val="00185EC9"/>
    <w:rsid w:val="0018602B"/>
    <w:rsid w:val="00190476"/>
    <w:rsid w:val="00190C08"/>
    <w:rsid w:val="00192370"/>
    <w:rsid w:val="0019729C"/>
    <w:rsid w:val="001973C9"/>
    <w:rsid w:val="001A09ED"/>
    <w:rsid w:val="001A2091"/>
    <w:rsid w:val="001A263E"/>
    <w:rsid w:val="001A6698"/>
    <w:rsid w:val="001B2FB3"/>
    <w:rsid w:val="001B3019"/>
    <w:rsid w:val="001C2C69"/>
    <w:rsid w:val="001C6137"/>
    <w:rsid w:val="001C73BF"/>
    <w:rsid w:val="001D1B5F"/>
    <w:rsid w:val="001D4863"/>
    <w:rsid w:val="001D57E9"/>
    <w:rsid w:val="001E21AC"/>
    <w:rsid w:val="001E3385"/>
    <w:rsid w:val="001E3595"/>
    <w:rsid w:val="001F254B"/>
    <w:rsid w:val="001F3C65"/>
    <w:rsid w:val="001F6026"/>
    <w:rsid w:val="001F65EC"/>
    <w:rsid w:val="001F6CEA"/>
    <w:rsid w:val="001F7A12"/>
    <w:rsid w:val="001F7E7F"/>
    <w:rsid w:val="0020336A"/>
    <w:rsid w:val="00206588"/>
    <w:rsid w:val="00210149"/>
    <w:rsid w:val="00215493"/>
    <w:rsid w:val="00221CC5"/>
    <w:rsid w:val="0022337D"/>
    <w:rsid w:val="002234BF"/>
    <w:rsid w:val="0022561B"/>
    <w:rsid w:val="00226B9A"/>
    <w:rsid w:val="00232603"/>
    <w:rsid w:val="00235903"/>
    <w:rsid w:val="00235BE3"/>
    <w:rsid w:val="00240C07"/>
    <w:rsid w:val="00243BB4"/>
    <w:rsid w:val="002525F1"/>
    <w:rsid w:val="00253731"/>
    <w:rsid w:val="002562D7"/>
    <w:rsid w:val="0026015F"/>
    <w:rsid w:val="00260C22"/>
    <w:rsid w:val="00262F5C"/>
    <w:rsid w:val="00263157"/>
    <w:rsid w:val="002653DF"/>
    <w:rsid w:val="00271676"/>
    <w:rsid w:val="00272F04"/>
    <w:rsid w:val="00273E1C"/>
    <w:rsid w:val="002746DE"/>
    <w:rsid w:val="00274DF6"/>
    <w:rsid w:val="0027508A"/>
    <w:rsid w:val="002761A9"/>
    <w:rsid w:val="00283FD0"/>
    <w:rsid w:val="002850F3"/>
    <w:rsid w:val="00293140"/>
    <w:rsid w:val="00293418"/>
    <w:rsid w:val="0029729F"/>
    <w:rsid w:val="002975B2"/>
    <w:rsid w:val="002A4685"/>
    <w:rsid w:val="002A620C"/>
    <w:rsid w:val="002B5388"/>
    <w:rsid w:val="002B67B3"/>
    <w:rsid w:val="002C0A61"/>
    <w:rsid w:val="002C4273"/>
    <w:rsid w:val="002D2ED3"/>
    <w:rsid w:val="002D4899"/>
    <w:rsid w:val="002E2409"/>
    <w:rsid w:val="002E750A"/>
    <w:rsid w:val="002F3361"/>
    <w:rsid w:val="002F4A12"/>
    <w:rsid w:val="002F4F17"/>
    <w:rsid w:val="002F50C5"/>
    <w:rsid w:val="002F7610"/>
    <w:rsid w:val="00300684"/>
    <w:rsid w:val="0030138E"/>
    <w:rsid w:val="00304089"/>
    <w:rsid w:val="003130CA"/>
    <w:rsid w:val="00321F21"/>
    <w:rsid w:val="00330432"/>
    <w:rsid w:val="00332E66"/>
    <w:rsid w:val="00334F60"/>
    <w:rsid w:val="003438F5"/>
    <w:rsid w:val="0034586E"/>
    <w:rsid w:val="00363357"/>
    <w:rsid w:val="00363FB8"/>
    <w:rsid w:val="00366F64"/>
    <w:rsid w:val="0038588E"/>
    <w:rsid w:val="003917B6"/>
    <w:rsid w:val="00394325"/>
    <w:rsid w:val="003964A0"/>
    <w:rsid w:val="003A18EF"/>
    <w:rsid w:val="003B02B1"/>
    <w:rsid w:val="003C7517"/>
    <w:rsid w:val="003D2D2C"/>
    <w:rsid w:val="003D739F"/>
    <w:rsid w:val="003E2C80"/>
    <w:rsid w:val="003E4F25"/>
    <w:rsid w:val="003E63A6"/>
    <w:rsid w:val="003E645F"/>
    <w:rsid w:val="003E7515"/>
    <w:rsid w:val="003E7905"/>
    <w:rsid w:val="003F100E"/>
    <w:rsid w:val="003F37FA"/>
    <w:rsid w:val="003F4CE4"/>
    <w:rsid w:val="003F6C31"/>
    <w:rsid w:val="00401D4A"/>
    <w:rsid w:val="00403CE8"/>
    <w:rsid w:val="004052DE"/>
    <w:rsid w:val="00407402"/>
    <w:rsid w:val="00410BC5"/>
    <w:rsid w:val="004165E7"/>
    <w:rsid w:val="00417070"/>
    <w:rsid w:val="00421B2E"/>
    <w:rsid w:val="00421F14"/>
    <w:rsid w:val="004250B3"/>
    <w:rsid w:val="004268D3"/>
    <w:rsid w:val="00426BC3"/>
    <w:rsid w:val="00433D06"/>
    <w:rsid w:val="00433E91"/>
    <w:rsid w:val="00434CC4"/>
    <w:rsid w:val="004410E4"/>
    <w:rsid w:val="004422F5"/>
    <w:rsid w:val="00453504"/>
    <w:rsid w:val="004555E7"/>
    <w:rsid w:val="00455895"/>
    <w:rsid w:val="00455919"/>
    <w:rsid w:val="00455D38"/>
    <w:rsid w:val="0045688E"/>
    <w:rsid w:val="0045699C"/>
    <w:rsid w:val="00457690"/>
    <w:rsid w:val="00465554"/>
    <w:rsid w:val="00472D7F"/>
    <w:rsid w:val="00474519"/>
    <w:rsid w:val="00476BD9"/>
    <w:rsid w:val="00476BF9"/>
    <w:rsid w:val="0048158B"/>
    <w:rsid w:val="00485302"/>
    <w:rsid w:val="0048663B"/>
    <w:rsid w:val="00491DFB"/>
    <w:rsid w:val="0049269F"/>
    <w:rsid w:val="00495D64"/>
    <w:rsid w:val="0049765C"/>
    <w:rsid w:val="004B0D70"/>
    <w:rsid w:val="004B1CAB"/>
    <w:rsid w:val="004B4D1C"/>
    <w:rsid w:val="004B5C9D"/>
    <w:rsid w:val="004B5DF5"/>
    <w:rsid w:val="004B70E7"/>
    <w:rsid w:val="004B7796"/>
    <w:rsid w:val="004C1CD7"/>
    <w:rsid w:val="004C311E"/>
    <w:rsid w:val="004C552A"/>
    <w:rsid w:val="004C7846"/>
    <w:rsid w:val="004D1BA6"/>
    <w:rsid w:val="004D2EF0"/>
    <w:rsid w:val="004D3F63"/>
    <w:rsid w:val="004D4A7C"/>
    <w:rsid w:val="004F009B"/>
    <w:rsid w:val="004F1DAF"/>
    <w:rsid w:val="004F2473"/>
    <w:rsid w:val="004F3804"/>
    <w:rsid w:val="004F6FF2"/>
    <w:rsid w:val="004F7BE8"/>
    <w:rsid w:val="0050043E"/>
    <w:rsid w:val="00502BAD"/>
    <w:rsid w:val="005053F6"/>
    <w:rsid w:val="005066F9"/>
    <w:rsid w:val="005078F3"/>
    <w:rsid w:val="00512CF4"/>
    <w:rsid w:val="005142F7"/>
    <w:rsid w:val="00514377"/>
    <w:rsid w:val="00517F82"/>
    <w:rsid w:val="00520995"/>
    <w:rsid w:val="0052145C"/>
    <w:rsid w:val="00521664"/>
    <w:rsid w:val="005220CA"/>
    <w:rsid w:val="00531FB5"/>
    <w:rsid w:val="005321E4"/>
    <w:rsid w:val="005324F7"/>
    <w:rsid w:val="00532506"/>
    <w:rsid w:val="00534C6D"/>
    <w:rsid w:val="00536F3C"/>
    <w:rsid w:val="00537BB3"/>
    <w:rsid w:val="00540816"/>
    <w:rsid w:val="00540D19"/>
    <w:rsid w:val="00546630"/>
    <w:rsid w:val="00557A02"/>
    <w:rsid w:val="00562D56"/>
    <w:rsid w:val="00562EC5"/>
    <w:rsid w:val="00563CD5"/>
    <w:rsid w:val="005740E5"/>
    <w:rsid w:val="00574C7E"/>
    <w:rsid w:val="00577FEA"/>
    <w:rsid w:val="00583109"/>
    <w:rsid w:val="005853B6"/>
    <w:rsid w:val="005857EB"/>
    <w:rsid w:val="00587750"/>
    <w:rsid w:val="005912B5"/>
    <w:rsid w:val="005924F1"/>
    <w:rsid w:val="00597523"/>
    <w:rsid w:val="005A5B29"/>
    <w:rsid w:val="005B1581"/>
    <w:rsid w:val="005B6756"/>
    <w:rsid w:val="005B761B"/>
    <w:rsid w:val="005C232C"/>
    <w:rsid w:val="005C3CF0"/>
    <w:rsid w:val="005C3D4C"/>
    <w:rsid w:val="005C5866"/>
    <w:rsid w:val="005C5CC4"/>
    <w:rsid w:val="005C5FBD"/>
    <w:rsid w:val="005C7DB2"/>
    <w:rsid w:val="005D26D5"/>
    <w:rsid w:val="005D2ECE"/>
    <w:rsid w:val="005D3B1E"/>
    <w:rsid w:val="005D3EED"/>
    <w:rsid w:val="005D4F38"/>
    <w:rsid w:val="005E358A"/>
    <w:rsid w:val="005E3C8C"/>
    <w:rsid w:val="005E5510"/>
    <w:rsid w:val="005E6CE1"/>
    <w:rsid w:val="005F2CEE"/>
    <w:rsid w:val="005F4303"/>
    <w:rsid w:val="005F4780"/>
    <w:rsid w:val="005F4858"/>
    <w:rsid w:val="00600A8A"/>
    <w:rsid w:val="0060187F"/>
    <w:rsid w:val="006026E0"/>
    <w:rsid w:val="006037FE"/>
    <w:rsid w:val="00607447"/>
    <w:rsid w:val="00616F39"/>
    <w:rsid w:val="0061778A"/>
    <w:rsid w:val="00620FB7"/>
    <w:rsid w:val="006213EC"/>
    <w:rsid w:val="00622B99"/>
    <w:rsid w:val="0063159A"/>
    <w:rsid w:val="0063196C"/>
    <w:rsid w:val="0063431D"/>
    <w:rsid w:val="00637836"/>
    <w:rsid w:val="006407AD"/>
    <w:rsid w:val="00640F86"/>
    <w:rsid w:val="006453AA"/>
    <w:rsid w:val="00647DE4"/>
    <w:rsid w:val="00650460"/>
    <w:rsid w:val="00651799"/>
    <w:rsid w:val="00657F1A"/>
    <w:rsid w:val="00666845"/>
    <w:rsid w:val="00670888"/>
    <w:rsid w:val="00672244"/>
    <w:rsid w:val="00675E27"/>
    <w:rsid w:val="006848F0"/>
    <w:rsid w:val="00686837"/>
    <w:rsid w:val="006907A7"/>
    <w:rsid w:val="006A2770"/>
    <w:rsid w:val="006A5590"/>
    <w:rsid w:val="006A6D13"/>
    <w:rsid w:val="006A6F81"/>
    <w:rsid w:val="006B51C7"/>
    <w:rsid w:val="006C373A"/>
    <w:rsid w:val="006C5BA6"/>
    <w:rsid w:val="006C5C87"/>
    <w:rsid w:val="006C6DC8"/>
    <w:rsid w:val="006C74B5"/>
    <w:rsid w:val="006C779F"/>
    <w:rsid w:val="006D2198"/>
    <w:rsid w:val="006D72D1"/>
    <w:rsid w:val="006E3BCE"/>
    <w:rsid w:val="006E6B1E"/>
    <w:rsid w:val="006E7191"/>
    <w:rsid w:val="006F056C"/>
    <w:rsid w:val="006F2A0B"/>
    <w:rsid w:val="006F6A3B"/>
    <w:rsid w:val="006F74E9"/>
    <w:rsid w:val="00702783"/>
    <w:rsid w:val="00702B7C"/>
    <w:rsid w:val="00704085"/>
    <w:rsid w:val="00704973"/>
    <w:rsid w:val="007055B8"/>
    <w:rsid w:val="00705DCC"/>
    <w:rsid w:val="007064FE"/>
    <w:rsid w:val="0071048B"/>
    <w:rsid w:val="007119F7"/>
    <w:rsid w:val="00712C1E"/>
    <w:rsid w:val="00717A83"/>
    <w:rsid w:val="00717ED7"/>
    <w:rsid w:val="00720415"/>
    <w:rsid w:val="00720A27"/>
    <w:rsid w:val="00724299"/>
    <w:rsid w:val="007257F1"/>
    <w:rsid w:val="007259E5"/>
    <w:rsid w:val="00733A7C"/>
    <w:rsid w:val="007346D5"/>
    <w:rsid w:val="007360EA"/>
    <w:rsid w:val="007417A6"/>
    <w:rsid w:val="00741ABD"/>
    <w:rsid w:val="0074292C"/>
    <w:rsid w:val="00744C48"/>
    <w:rsid w:val="00750A0B"/>
    <w:rsid w:val="0075515B"/>
    <w:rsid w:val="00764EB8"/>
    <w:rsid w:val="00766C86"/>
    <w:rsid w:val="00770498"/>
    <w:rsid w:val="0077659B"/>
    <w:rsid w:val="00776FD5"/>
    <w:rsid w:val="00780C25"/>
    <w:rsid w:val="00781619"/>
    <w:rsid w:val="00781B6B"/>
    <w:rsid w:val="00782E4D"/>
    <w:rsid w:val="007846F6"/>
    <w:rsid w:val="00794187"/>
    <w:rsid w:val="007958A2"/>
    <w:rsid w:val="007A08E3"/>
    <w:rsid w:val="007A158F"/>
    <w:rsid w:val="007A51A4"/>
    <w:rsid w:val="007A69F3"/>
    <w:rsid w:val="007A6A47"/>
    <w:rsid w:val="007A749A"/>
    <w:rsid w:val="007A7ED5"/>
    <w:rsid w:val="007B4435"/>
    <w:rsid w:val="007B52E8"/>
    <w:rsid w:val="007C0DF9"/>
    <w:rsid w:val="007C6191"/>
    <w:rsid w:val="007D0B6C"/>
    <w:rsid w:val="007D4D3B"/>
    <w:rsid w:val="007D56FE"/>
    <w:rsid w:val="007D7928"/>
    <w:rsid w:val="007E130C"/>
    <w:rsid w:val="007F2CDF"/>
    <w:rsid w:val="007F35B2"/>
    <w:rsid w:val="007F66BD"/>
    <w:rsid w:val="007F6779"/>
    <w:rsid w:val="00801EA6"/>
    <w:rsid w:val="0080239A"/>
    <w:rsid w:val="0080294B"/>
    <w:rsid w:val="008116DD"/>
    <w:rsid w:val="0082309E"/>
    <w:rsid w:val="00823BCD"/>
    <w:rsid w:val="00826D03"/>
    <w:rsid w:val="00832D75"/>
    <w:rsid w:val="00833F1E"/>
    <w:rsid w:val="00841CA3"/>
    <w:rsid w:val="008447BC"/>
    <w:rsid w:val="008448A0"/>
    <w:rsid w:val="00845E04"/>
    <w:rsid w:val="0085404F"/>
    <w:rsid w:val="00864DC7"/>
    <w:rsid w:val="00865FE5"/>
    <w:rsid w:val="00872D23"/>
    <w:rsid w:val="008779EC"/>
    <w:rsid w:val="00877C21"/>
    <w:rsid w:val="00880A8B"/>
    <w:rsid w:val="008900B7"/>
    <w:rsid w:val="00893491"/>
    <w:rsid w:val="00895400"/>
    <w:rsid w:val="0089541F"/>
    <w:rsid w:val="008B0897"/>
    <w:rsid w:val="008B0FBF"/>
    <w:rsid w:val="008B4557"/>
    <w:rsid w:val="008B48C6"/>
    <w:rsid w:val="008B4DE1"/>
    <w:rsid w:val="008B7D02"/>
    <w:rsid w:val="008C3FF1"/>
    <w:rsid w:val="008D21A2"/>
    <w:rsid w:val="008D5014"/>
    <w:rsid w:val="008D6C85"/>
    <w:rsid w:val="008D7E07"/>
    <w:rsid w:val="008E0C93"/>
    <w:rsid w:val="008E1391"/>
    <w:rsid w:val="008E172F"/>
    <w:rsid w:val="008E37DD"/>
    <w:rsid w:val="008F0327"/>
    <w:rsid w:val="008F0555"/>
    <w:rsid w:val="008F202B"/>
    <w:rsid w:val="008F4F95"/>
    <w:rsid w:val="008F5F51"/>
    <w:rsid w:val="0090387C"/>
    <w:rsid w:val="00904825"/>
    <w:rsid w:val="00905705"/>
    <w:rsid w:val="00907A57"/>
    <w:rsid w:val="009134C1"/>
    <w:rsid w:val="00914090"/>
    <w:rsid w:val="009168B6"/>
    <w:rsid w:val="009204DC"/>
    <w:rsid w:val="00925CFC"/>
    <w:rsid w:val="00930BBA"/>
    <w:rsid w:val="00937D59"/>
    <w:rsid w:val="009403AC"/>
    <w:rsid w:val="0094282C"/>
    <w:rsid w:val="00944C41"/>
    <w:rsid w:val="00944D33"/>
    <w:rsid w:val="00946A12"/>
    <w:rsid w:val="00950BAE"/>
    <w:rsid w:val="0095177C"/>
    <w:rsid w:val="009531AE"/>
    <w:rsid w:val="00954D50"/>
    <w:rsid w:val="00954EF3"/>
    <w:rsid w:val="00956E44"/>
    <w:rsid w:val="00957BED"/>
    <w:rsid w:val="00970814"/>
    <w:rsid w:val="00971A82"/>
    <w:rsid w:val="00973228"/>
    <w:rsid w:val="0097502F"/>
    <w:rsid w:val="00975136"/>
    <w:rsid w:val="0097622F"/>
    <w:rsid w:val="00977239"/>
    <w:rsid w:val="00977A25"/>
    <w:rsid w:val="00986CD2"/>
    <w:rsid w:val="00990FB3"/>
    <w:rsid w:val="009915C6"/>
    <w:rsid w:val="00992DA1"/>
    <w:rsid w:val="00997EF1"/>
    <w:rsid w:val="009A222D"/>
    <w:rsid w:val="009A5A52"/>
    <w:rsid w:val="009A5E29"/>
    <w:rsid w:val="009B1776"/>
    <w:rsid w:val="009B231A"/>
    <w:rsid w:val="009B2A8C"/>
    <w:rsid w:val="009B7AD1"/>
    <w:rsid w:val="009C4061"/>
    <w:rsid w:val="009D214F"/>
    <w:rsid w:val="009D3CC7"/>
    <w:rsid w:val="009D3DA7"/>
    <w:rsid w:val="009D403D"/>
    <w:rsid w:val="009E1352"/>
    <w:rsid w:val="009E1B67"/>
    <w:rsid w:val="009E2928"/>
    <w:rsid w:val="009E2E17"/>
    <w:rsid w:val="009E60F4"/>
    <w:rsid w:val="009F14E2"/>
    <w:rsid w:val="009F1A1D"/>
    <w:rsid w:val="009F6DA7"/>
    <w:rsid w:val="009F6E33"/>
    <w:rsid w:val="009F7BAD"/>
    <w:rsid w:val="00A007DE"/>
    <w:rsid w:val="00A009F5"/>
    <w:rsid w:val="00A00B69"/>
    <w:rsid w:val="00A0185A"/>
    <w:rsid w:val="00A063F8"/>
    <w:rsid w:val="00A1345B"/>
    <w:rsid w:val="00A1456D"/>
    <w:rsid w:val="00A16731"/>
    <w:rsid w:val="00A20437"/>
    <w:rsid w:val="00A22E5C"/>
    <w:rsid w:val="00A312A0"/>
    <w:rsid w:val="00A330FD"/>
    <w:rsid w:val="00A37113"/>
    <w:rsid w:val="00A40F27"/>
    <w:rsid w:val="00A4717A"/>
    <w:rsid w:val="00A47CFA"/>
    <w:rsid w:val="00A54E84"/>
    <w:rsid w:val="00A61E2E"/>
    <w:rsid w:val="00A62F5D"/>
    <w:rsid w:val="00A637CE"/>
    <w:rsid w:val="00A66873"/>
    <w:rsid w:val="00A66F3F"/>
    <w:rsid w:val="00A71C2F"/>
    <w:rsid w:val="00A76014"/>
    <w:rsid w:val="00A765E9"/>
    <w:rsid w:val="00A8003D"/>
    <w:rsid w:val="00A84074"/>
    <w:rsid w:val="00A85C88"/>
    <w:rsid w:val="00A87001"/>
    <w:rsid w:val="00A932FF"/>
    <w:rsid w:val="00A94C46"/>
    <w:rsid w:val="00A95B46"/>
    <w:rsid w:val="00A95D4D"/>
    <w:rsid w:val="00A95F57"/>
    <w:rsid w:val="00AA053F"/>
    <w:rsid w:val="00AA1A73"/>
    <w:rsid w:val="00AB01A4"/>
    <w:rsid w:val="00AB56E1"/>
    <w:rsid w:val="00AB77F1"/>
    <w:rsid w:val="00AC0F5F"/>
    <w:rsid w:val="00AC2A8B"/>
    <w:rsid w:val="00AC2E8F"/>
    <w:rsid w:val="00AC4F61"/>
    <w:rsid w:val="00AD04EB"/>
    <w:rsid w:val="00AD39BB"/>
    <w:rsid w:val="00AD783E"/>
    <w:rsid w:val="00AE02B8"/>
    <w:rsid w:val="00AE086B"/>
    <w:rsid w:val="00AE7BC7"/>
    <w:rsid w:val="00AE7FE4"/>
    <w:rsid w:val="00AF04F7"/>
    <w:rsid w:val="00AF14DE"/>
    <w:rsid w:val="00AF15E9"/>
    <w:rsid w:val="00AF451C"/>
    <w:rsid w:val="00AF6BB1"/>
    <w:rsid w:val="00AF7C79"/>
    <w:rsid w:val="00B079E8"/>
    <w:rsid w:val="00B209F4"/>
    <w:rsid w:val="00B22ED9"/>
    <w:rsid w:val="00B23B7C"/>
    <w:rsid w:val="00B30AE6"/>
    <w:rsid w:val="00B355FB"/>
    <w:rsid w:val="00B42A38"/>
    <w:rsid w:val="00B5198D"/>
    <w:rsid w:val="00B62682"/>
    <w:rsid w:val="00B63D34"/>
    <w:rsid w:val="00B63E44"/>
    <w:rsid w:val="00B649D0"/>
    <w:rsid w:val="00B649F3"/>
    <w:rsid w:val="00B724FD"/>
    <w:rsid w:val="00B82EFE"/>
    <w:rsid w:val="00B84605"/>
    <w:rsid w:val="00B84BBA"/>
    <w:rsid w:val="00B84C15"/>
    <w:rsid w:val="00B86A0C"/>
    <w:rsid w:val="00B90E1D"/>
    <w:rsid w:val="00BA2B7E"/>
    <w:rsid w:val="00BA44EF"/>
    <w:rsid w:val="00BA7014"/>
    <w:rsid w:val="00BB206F"/>
    <w:rsid w:val="00BB3B64"/>
    <w:rsid w:val="00BB4E31"/>
    <w:rsid w:val="00BB6B33"/>
    <w:rsid w:val="00BC30A1"/>
    <w:rsid w:val="00BC3C4C"/>
    <w:rsid w:val="00BC66EB"/>
    <w:rsid w:val="00BD4D77"/>
    <w:rsid w:val="00BE02E4"/>
    <w:rsid w:val="00BE1BED"/>
    <w:rsid w:val="00BE377E"/>
    <w:rsid w:val="00BE7CF8"/>
    <w:rsid w:val="00BF0510"/>
    <w:rsid w:val="00BF6148"/>
    <w:rsid w:val="00C02002"/>
    <w:rsid w:val="00C04219"/>
    <w:rsid w:val="00C06D1C"/>
    <w:rsid w:val="00C07236"/>
    <w:rsid w:val="00C107DE"/>
    <w:rsid w:val="00C222F5"/>
    <w:rsid w:val="00C22392"/>
    <w:rsid w:val="00C2315C"/>
    <w:rsid w:val="00C23C96"/>
    <w:rsid w:val="00C255DE"/>
    <w:rsid w:val="00C271EC"/>
    <w:rsid w:val="00C27D82"/>
    <w:rsid w:val="00C364F7"/>
    <w:rsid w:val="00C36FFE"/>
    <w:rsid w:val="00C46D4F"/>
    <w:rsid w:val="00C5710E"/>
    <w:rsid w:val="00C57D2C"/>
    <w:rsid w:val="00C6033F"/>
    <w:rsid w:val="00C61F45"/>
    <w:rsid w:val="00C62BBC"/>
    <w:rsid w:val="00C658EA"/>
    <w:rsid w:val="00C67B1A"/>
    <w:rsid w:val="00C756F3"/>
    <w:rsid w:val="00C76DE6"/>
    <w:rsid w:val="00C820AD"/>
    <w:rsid w:val="00C832EC"/>
    <w:rsid w:val="00C85D8C"/>
    <w:rsid w:val="00C8656B"/>
    <w:rsid w:val="00C86717"/>
    <w:rsid w:val="00C86856"/>
    <w:rsid w:val="00C86AC8"/>
    <w:rsid w:val="00C87E6D"/>
    <w:rsid w:val="00C95D58"/>
    <w:rsid w:val="00CA1C9D"/>
    <w:rsid w:val="00CA6C59"/>
    <w:rsid w:val="00CA730A"/>
    <w:rsid w:val="00CB273D"/>
    <w:rsid w:val="00CB355C"/>
    <w:rsid w:val="00CB5F3C"/>
    <w:rsid w:val="00CC2F5B"/>
    <w:rsid w:val="00CC7C92"/>
    <w:rsid w:val="00CD2D99"/>
    <w:rsid w:val="00CD7B38"/>
    <w:rsid w:val="00CE03B0"/>
    <w:rsid w:val="00CE0EDB"/>
    <w:rsid w:val="00CE54C9"/>
    <w:rsid w:val="00CE589A"/>
    <w:rsid w:val="00CE58B3"/>
    <w:rsid w:val="00CE7615"/>
    <w:rsid w:val="00CE7E67"/>
    <w:rsid w:val="00CF0875"/>
    <w:rsid w:val="00CF7B64"/>
    <w:rsid w:val="00D01B26"/>
    <w:rsid w:val="00D105D8"/>
    <w:rsid w:val="00D1113B"/>
    <w:rsid w:val="00D13A18"/>
    <w:rsid w:val="00D2142E"/>
    <w:rsid w:val="00D25DBE"/>
    <w:rsid w:val="00D30A61"/>
    <w:rsid w:val="00D3354F"/>
    <w:rsid w:val="00D36BF3"/>
    <w:rsid w:val="00D43324"/>
    <w:rsid w:val="00D4504F"/>
    <w:rsid w:val="00D47A7E"/>
    <w:rsid w:val="00D5567C"/>
    <w:rsid w:val="00D572C4"/>
    <w:rsid w:val="00D63186"/>
    <w:rsid w:val="00D63808"/>
    <w:rsid w:val="00D71D06"/>
    <w:rsid w:val="00D72323"/>
    <w:rsid w:val="00D72CCB"/>
    <w:rsid w:val="00D74FA9"/>
    <w:rsid w:val="00D7699D"/>
    <w:rsid w:val="00D846BC"/>
    <w:rsid w:val="00D863B9"/>
    <w:rsid w:val="00D91950"/>
    <w:rsid w:val="00D92FDF"/>
    <w:rsid w:val="00D94E86"/>
    <w:rsid w:val="00DA0D58"/>
    <w:rsid w:val="00DA0DC6"/>
    <w:rsid w:val="00DA17E0"/>
    <w:rsid w:val="00DA33F6"/>
    <w:rsid w:val="00DA5F86"/>
    <w:rsid w:val="00DB4649"/>
    <w:rsid w:val="00DB50BD"/>
    <w:rsid w:val="00DB7219"/>
    <w:rsid w:val="00DC38DF"/>
    <w:rsid w:val="00DC407A"/>
    <w:rsid w:val="00DC6014"/>
    <w:rsid w:val="00DD515E"/>
    <w:rsid w:val="00DD7298"/>
    <w:rsid w:val="00DD7A7A"/>
    <w:rsid w:val="00DE42CF"/>
    <w:rsid w:val="00DE4F1B"/>
    <w:rsid w:val="00DE6863"/>
    <w:rsid w:val="00E0113D"/>
    <w:rsid w:val="00E01EEC"/>
    <w:rsid w:val="00E0218A"/>
    <w:rsid w:val="00E029C8"/>
    <w:rsid w:val="00E02DDF"/>
    <w:rsid w:val="00E04386"/>
    <w:rsid w:val="00E04DE9"/>
    <w:rsid w:val="00E066FB"/>
    <w:rsid w:val="00E110E3"/>
    <w:rsid w:val="00E135EB"/>
    <w:rsid w:val="00E14ECE"/>
    <w:rsid w:val="00E22963"/>
    <w:rsid w:val="00E262D8"/>
    <w:rsid w:val="00E31EBC"/>
    <w:rsid w:val="00E3416F"/>
    <w:rsid w:val="00E356EC"/>
    <w:rsid w:val="00E41638"/>
    <w:rsid w:val="00E512E3"/>
    <w:rsid w:val="00E53D6D"/>
    <w:rsid w:val="00E55A48"/>
    <w:rsid w:val="00E66980"/>
    <w:rsid w:val="00E70539"/>
    <w:rsid w:val="00E71530"/>
    <w:rsid w:val="00E73A66"/>
    <w:rsid w:val="00E76375"/>
    <w:rsid w:val="00E80732"/>
    <w:rsid w:val="00E81C05"/>
    <w:rsid w:val="00E877A2"/>
    <w:rsid w:val="00EA06E8"/>
    <w:rsid w:val="00EA082B"/>
    <w:rsid w:val="00EA0DFB"/>
    <w:rsid w:val="00EA17D9"/>
    <w:rsid w:val="00EA2F9C"/>
    <w:rsid w:val="00EA6B1A"/>
    <w:rsid w:val="00EB3626"/>
    <w:rsid w:val="00EB44E6"/>
    <w:rsid w:val="00EB6EF1"/>
    <w:rsid w:val="00EC338C"/>
    <w:rsid w:val="00EC60C1"/>
    <w:rsid w:val="00ED08C3"/>
    <w:rsid w:val="00ED7695"/>
    <w:rsid w:val="00EE2130"/>
    <w:rsid w:val="00EF0603"/>
    <w:rsid w:val="00EF1EC2"/>
    <w:rsid w:val="00EF4720"/>
    <w:rsid w:val="00F02404"/>
    <w:rsid w:val="00F12F51"/>
    <w:rsid w:val="00F1584C"/>
    <w:rsid w:val="00F15B54"/>
    <w:rsid w:val="00F30323"/>
    <w:rsid w:val="00F321D7"/>
    <w:rsid w:val="00F32D9F"/>
    <w:rsid w:val="00F35605"/>
    <w:rsid w:val="00F40F8A"/>
    <w:rsid w:val="00F4254E"/>
    <w:rsid w:val="00F447E6"/>
    <w:rsid w:val="00F457FA"/>
    <w:rsid w:val="00F47098"/>
    <w:rsid w:val="00F527B6"/>
    <w:rsid w:val="00F52F67"/>
    <w:rsid w:val="00F52FAB"/>
    <w:rsid w:val="00F57078"/>
    <w:rsid w:val="00F6069F"/>
    <w:rsid w:val="00F63FBF"/>
    <w:rsid w:val="00F64C04"/>
    <w:rsid w:val="00F67168"/>
    <w:rsid w:val="00F67A69"/>
    <w:rsid w:val="00F70E17"/>
    <w:rsid w:val="00F73643"/>
    <w:rsid w:val="00F74A08"/>
    <w:rsid w:val="00F8152F"/>
    <w:rsid w:val="00F821B1"/>
    <w:rsid w:val="00F83E2A"/>
    <w:rsid w:val="00F85A3B"/>
    <w:rsid w:val="00F86754"/>
    <w:rsid w:val="00F918E7"/>
    <w:rsid w:val="00F934F4"/>
    <w:rsid w:val="00F964D9"/>
    <w:rsid w:val="00F979AE"/>
    <w:rsid w:val="00FA06EE"/>
    <w:rsid w:val="00FA4D71"/>
    <w:rsid w:val="00FA66A2"/>
    <w:rsid w:val="00FA6E80"/>
    <w:rsid w:val="00FA77A3"/>
    <w:rsid w:val="00FB0B3F"/>
    <w:rsid w:val="00FB0D44"/>
    <w:rsid w:val="00FB513C"/>
    <w:rsid w:val="00FB77B6"/>
    <w:rsid w:val="00FB7FAE"/>
    <w:rsid w:val="00FC11AA"/>
    <w:rsid w:val="00FC15DD"/>
    <w:rsid w:val="00FC4BCB"/>
    <w:rsid w:val="00FC736B"/>
    <w:rsid w:val="00FF1467"/>
    <w:rsid w:val="00FF2B9A"/>
    <w:rsid w:val="00FF4C92"/>
    <w:rsid w:val="00FF583A"/>
    <w:rsid w:val="00FF5F81"/>
    <w:rsid w:val="00FF68E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ccecff"/>
    </o:shapedefaults>
    <o:shapelayout v:ext="edit">
      <o:idmap v:ext="edit" data="2"/>
    </o:shapelayout>
  </w:shapeDefaults>
  <w:doNotEmbedSmartTags/>
  <w:decimalSymbol w:val=","/>
  <w:listSeparator w:val=";"/>
  <w14:docId w14:val="3792FE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Corpsdetexte"/>
    <w:qFormat/>
    <w:rsid w:val="0018602B"/>
    <w:pPr>
      <w:jc w:val="both"/>
    </w:pPr>
    <w:rPr>
      <w:rFonts w:ascii="Arial" w:hAnsi="Arial"/>
      <w:sz w:val="22"/>
      <w:szCs w:val="22"/>
    </w:rPr>
  </w:style>
  <w:style w:type="paragraph" w:styleId="Titre1">
    <w:name w:val="heading 1"/>
    <w:basedOn w:val="Corpsdetexte"/>
    <w:next w:val="Corpsdetexte"/>
    <w:qFormat/>
    <w:rsid w:val="0018602B"/>
    <w:pPr>
      <w:keepNext/>
      <w:numPr>
        <w:numId w:val="19"/>
      </w:numPr>
      <w:pBdr>
        <w:bottom w:val="single" w:sz="8" w:space="1" w:color="0000FF"/>
      </w:pBdr>
      <w:tabs>
        <w:tab w:val="left" w:pos="397"/>
      </w:tabs>
      <w:spacing w:before="240"/>
      <w:outlineLvl w:val="0"/>
    </w:pPr>
    <w:rPr>
      <w:b/>
      <w:i/>
      <w:iCs/>
      <w:caps/>
      <w:color w:val="0000FF"/>
      <w:kern w:val="28"/>
    </w:rPr>
  </w:style>
  <w:style w:type="paragraph" w:styleId="Titre2">
    <w:name w:val="heading 2"/>
    <w:basedOn w:val="Corpsdetexte"/>
    <w:next w:val="Corpsdetexte"/>
    <w:qFormat/>
    <w:rsid w:val="0018602B"/>
    <w:pPr>
      <w:keepNext/>
      <w:keepLines/>
      <w:numPr>
        <w:ilvl w:val="1"/>
        <w:numId w:val="19"/>
      </w:numPr>
      <w:spacing w:before="240"/>
      <w:outlineLvl w:val="1"/>
    </w:pPr>
    <w:rPr>
      <w:b/>
      <w:caps/>
      <w:u w:val="single"/>
    </w:rPr>
  </w:style>
  <w:style w:type="paragraph" w:styleId="Titre3">
    <w:name w:val="heading 3"/>
    <w:basedOn w:val="Corpsdetexte"/>
    <w:next w:val="Corpsdetexte"/>
    <w:qFormat/>
    <w:rsid w:val="0018602B"/>
    <w:pPr>
      <w:keepNext/>
      <w:keepLines/>
      <w:numPr>
        <w:ilvl w:val="2"/>
        <w:numId w:val="19"/>
      </w:numPr>
      <w:suppressAutoHyphens/>
      <w:spacing w:before="60"/>
      <w:outlineLvl w:val="2"/>
    </w:pPr>
    <w:rPr>
      <w:spacing w:val="-2"/>
      <w:u w:val="single"/>
    </w:rPr>
  </w:style>
  <w:style w:type="paragraph" w:styleId="Titre4">
    <w:name w:val="heading 4"/>
    <w:basedOn w:val="Corpsdetexte"/>
    <w:next w:val="Corpsdetexte"/>
    <w:qFormat/>
    <w:rsid w:val="0018602B"/>
    <w:pPr>
      <w:keepNext/>
      <w:keepLines/>
      <w:numPr>
        <w:ilvl w:val="3"/>
        <w:numId w:val="19"/>
      </w:numPr>
      <w:tabs>
        <w:tab w:val="left" w:pos="964"/>
      </w:tabs>
      <w:outlineLvl w:val="3"/>
    </w:pPr>
  </w:style>
  <w:style w:type="paragraph" w:styleId="Titre5">
    <w:name w:val="heading 5"/>
    <w:basedOn w:val="Corpsdetexte"/>
    <w:next w:val="Corpsdetexte"/>
    <w:qFormat/>
    <w:rsid w:val="0018602B"/>
    <w:pPr>
      <w:numPr>
        <w:ilvl w:val="4"/>
        <w:numId w:val="19"/>
      </w:numPr>
      <w:outlineLvl w:val="4"/>
    </w:pPr>
    <w:rPr>
      <w:u w:val="single"/>
    </w:rPr>
  </w:style>
  <w:style w:type="paragraph" w:styleId="Titre6">
    <w:name w:val="heading 6"/>
    <w:basedOn w:val="Corpsdetexte"/>
    <w:next w:val="Corpsdetexte"/>
    <w:qFormat/>
    <w:rsid w:val="0018602B"/>
    <w:pPr>
      <w:numPr>
        <w:ilvl w:val="5"/>
        <w:numId w:val="19"/>
      </w:numPr>
      <w:outlineLvl w:val="5"/>
    </w:pPr>
  </w:style>
  <w:style w:type="paragraph" w:styleId="Titre7">
    <w:name w:val="heading 7"/>
    <w:basedOn w:val="Corpsdetexte"/>
    <w:next w:val="Corpsdetexte"/>
    <w:qFormat/>
    <w:rsid w:val="0018602B"/>
    <w:pPr>
      <w:numPr>
        <w:ilvl w:val="6"/>
        <w:numId w:val="19"/>
      </w:numPr>
      <w:spacing w:after="60"/>
      <w:outlineLvl w:val="6"/>
    </w:pPr>
    <w:rPr>
      <w:rFonts w:cs="Arial"/>
    </w:rPr>
  </w:style>
  <w:style w:type="paragraph" w:styleId="Titre8">
    <w:name w:val="heading 8"/>
    <w:basedOn w:val="Corpsdetexte"/>
    <w:next w:val="Corpsdetexte"/>
    <w:qFormat/>
    <w:rsid w:val="0018602B"/>
    <w:pPr>
      <w:numPr>
        <w:ilvl w:val="7"/>
        <w:numId w:val="19"/>
      </w:numPr>
      <w:spacing w:after="60"/>
      <w:outlineLvl w:val="7"/>
    </w:pPr>
    <w:rPr>
      <w:rFonts w:cs="Arial"/>
      <w:i/>
      <w:iCs/>
    </w:rPr>
  </w:style>
  <w:style w:type="paragraph" w:styleId="Titre9">
    <w:name w:val="heading 9"/>
    <w:basedOn w:val="Corpsdetexte"/>
    <w:next w:val="Corpsdetexte"/>
    <w:qFormat/>
    <w:rsid w:val="0018602B"/>
    <w:pPr>
      <w:numPr>
        <w:ilvl w:val="8"/>
        <w:numId w:val="19"/>
      </w:numPr>
      <w:spacing w:after="60"/>
      <w:outlineLvl w:val="8"/>
    </w:pPr>
    <w:rPr>
      <w:rFonts w:cs="Arial"/>
      <w:i/>
      <w:iCs/>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rsid w:val="0018602B"/>
    <w:pPr>
      <w:spacing w:after="120"/>
    </w:pPr>
    <w:rPr>
      <w:rFonts w:ascii="Arial" w:hAnsi="Arial"/>
      <w:sz w:val="22"/>
      <w:szCs w:val="22"/>
    </w:rPr>
  </w:style>
  <w:style w:type="paragraph" w:customStyle="1" w:styleId="AnnexeTitreniveau2">
    <w:name w:val="Annexe Titre niveau 2"/>
    <w:next w:val="Corpsdetexte"/>
    <w:rsid w:val="0018602B"/>
    <w:pPr>
      <w:numPr>
        <w:numId w:val="3"/>
      </w:numPr>
      <w:tabs>
        <w:tab w:val="left" w:pos="567"/>
      </w:tabs>
      <w:spacing w:before="240" w:after="120"/>
    </w:pPr>
    <w:rPr>
      <w:rFonts w:ascii="Arial" w:hAnsi="Arial"/>
      <w:caps/>
      <w:color w:val="000000"/>
      <w:sz w:val="22"/>
      <w:szCs w:val="22"/>
      <w:u w:val="single"/>
    </w:rPr>
  </w:style>
  <w:style w:type="paragraph" w:customStyle="1" w:styleId="AnnexeTitre3">
    <w:name w:val="Annexe Titre 3"/>
    <w:basedOn w:val="Titre3"/>
    <w:next w:val="Corpsdetexte"/>
    <w:rsid w:val="0018602B"/>
    <w:pPr>
      <w:keepLines w:val="0"/>
      <w:numPr>
        <w:numId w:val="4"/>
      </w:numPr>
      <w:tabs>
        <w:tab w:val="num" w:pos="851"/>
      </w:tabs>
      <w:ind w:left="851" w:hanging="851"/>
    </w:pPr>
    <w:rPr>
      <w:spacing w:val="0"/>
    </w:rPr>
  </w:style>
  <w:style w:type="paragraph" w:customStyle="1" w:styleId="Annexe-Titreniveau1">
    <w:name w:val="Annexe - Titre niveau 1"/>
    <w:basedOn w:val="Corpsdetexte"/>
    <w:next w:val="Corpsdetexte"/>
    <w:rsid w:val="0018602B"/>
    <w:pPr>
      <w:pageBreakBefore/>
      <w:numPr>
        <w:numId w:val="21"/>
      </w:numPr>
      <w:tabs>
        <w:tab w:val="left" w:pos="284"/>
      </w:tabs>
      <w:spacing w:before="240" w:after="240"/>
      <w:jc w:val="center"/>
      <w:outlineLvl w:val="0"/>
    </w:pPr>
    <w:rPr>
      <w:b/>
      <w:caps/>
      <w:u w:val="single"/>
    </w:rPr>
  </w:style>
  <w:style w:type="character" w:styleId="Appeldenotedefin">
    <w:name w:val="endnote reference"/>
    <w:semiHidden/>
    <w:rsid w:val="0018602B"/>
    <w:rPr>
      <w:rFonts w:ascii="Futura Bk BT" w:hAnsi="Futura Bk BT"/>
      <w:sz w:val="22"/>
      <w:szCs w:val="22"/>
      <w:vertAlign w:val="superscript"/>
    </w:rPr>
  </w:style>
  <w:style w:type="character" w:styleId="Appelnotedebasdep">
    <w:name w:val="footnote reference"/>
    <w:semiHidden/>
    <w:rsid w:val="0018602B"/>
    <w:rPr>
      <w:rFonts w:ascii="Futura Bk BT" w:hAnsi="Futura Bk BT"/>
      <w:sz w:val="22"/>
      <w:szCs w:val="22"/>
      <w:vertAlign w:val="superscript"/>
    </w:rPr>
  </w:style>
  <w:style w:type="paragraph" w:customStyle="1" w:styleId="Corpsdetextesansinterlignesup">
    <w:name w:val="Corps de texte  sans interligne sup"/>
    <w:basedOn w:val="Corpsdetexte"/>
    <w:rsid w:val="0018602B"/>
    <w:pPr>
      <w:spacing w:after="0"/>
    </w:pPr>
  </w:style>
  <w:style w:type="paragraph" w:styleId="En-tte">
    <w:name w:val="header"/>
    <w:basedOn w:val="Corpsdetexte"/>
    <w:rsid w:val="0018602B"/>
    <w:pPr>
      <w:spacing w:after="0"/>
      <w:jc w:val="both"/>
    </w:pPr>
    <w:rPr>
      <w:sz w:val="18"/>
    </w:rPr>
  </w:style>
  <w:style w:type="paragraph" w:customStyle="1" w:styleId="En-ttepagination">
    <w:name w:val="En-tête pagination"/>
    <w:basedOn w:val="En-tte"/>
    <w:rsid w:val="0018602B"/>
    <w:pPr>
      <w:tabs>
        <w:tab w:val="left" w:leader="dot" w:pos="6521"/>
      </w:tabs>
      <w:jc w:val="right"/>
    </w:pPr>
    <w:rPr>
      <w:sz w:val="22"/>
    </w:rPr>
  </w:style>
  <w:style w:type="paragraph" w:styleId="Listenumros">
    <w:name w:val="List Number"/>
    <w:basedOn w:val="Corpsdetexte"/>
    <w:rsid w:val="0018602B"/>
    <w:pPr>
      <w:numPr>
        <w:numId w:val="5"/>
      </w:numPr>
    </w:pPr>
  </w:style>
  <w:style w:type="paragraph" w:styleId="Listenumros2">
    <w:name w:val="List Number 2"/>
    <w:basedOn w:val="Listenumros"/>
    <w:rsid w:val="0018602B"/>
    <w:pPr>
      <w:numPr>
        <w:numId w:val="20"/>
      </w:numPr>
      <w:tabs>
        <w:tab w:val="clear" w:pos="284"/>
      </w:tabs>
    </w:pPr>
  </w:style>
  <w:style w:type="paragraph" w:customStyle="1" w:styleId="Listenumros2sansinterlignesup">
    <w:name w:val="Liste à numéros 2 sans interligne sup"/>
    <w:basedOn w:val="Listenumros2"/>
    <w:rsid w:val="0018602B"/>
    <w:pPr>
      <w:numPr>
        <w:numId w:val="7"/>
      </w:numPr>
      <w:tabs>
        <w:tab w:val="clear" w:pos="284"/>
      </w:tabs>
      <w:spacing w:after="0"/>
    </w:pPr>
  </w:style>
  <w:style w:type="paragraph" w:styleId="Listenumros3">
    <w:name w:val="List Number 3"/>
    <w:basedOn w:val="Listenumros2"/>
    <w:next w:val="Normal"/>
    <w:rsid w:val="0018602B"/>
    <w:pPr>
      <w:numPr>
        <w:numId w:val="6"/>
      </w:numPr>
      <w:tabs>
        <w:tab w:val="clear" w:pos="284"/>
      </w:tabs>
    </w:pPr>
  </w:style>
  <w:style w:type="paragraph" w:customStyle="1" w:styleId="Listenumros3sansinterlignesup">
    <w:name w:val="Liste à numéros 3 sans interligne sup"/>
    <w:basedOn w:val="Listenumros3"/>
    <w:rsid w:val="0018602B"/>
    <w:pPr>
      <w:numPr>
        <w:numId w:val="8"/>
      </w:numPr>
      <w:tabs>
        <w:tab w:val="clear" w:pos="284"/>
      </w:tabs>
      <w:spacing w:after="0"/>
    </w:pPr>
  </w:style>
  <w:style w:type="paragraph" w:styleId="Listenumros4">
    <w:name w:val="List Number 4"/>
    <w:basedOn w:val="Listenumros3"/>
    <w:rsid w:val="0018602B"/>
    <w:pPr>
      <w:ind w:left="1135"/>
    </w:pPr>
  </w:style>
  <w:style w:type="paragraph" w:styleId="Listenumros5">
    <w:name w:val="List Number 5"/>
    <w:basedOn w:val="Listenumros4"/>
    <w:rsid w:val="0018602B"/>
    <w:pPr>
      <w:ind w:left="1418"/>
    </w:pPr>
  </w:style>
  <w:style w:type="paragraph" w:customStyle="1" w:styleId="Listenumrossansinterlignesup">
    <w:name w:val="Liste à numéros sans interligne sup"/>
    <w:basedOn w:val="Listenumros"/>
    <w:rsid w:val="0018602B"/>
    <w:pPr>
      <w:numPr>
        <w:numId w:val="9"/>
      </w:numPr>
      <w:spacing w:after="0"/>
    </w:pPr>
  </w:style>
  <w:style w:type="paragraph" w:styleId="Listepuces">
    <w:name w:val="List Bullet"/>
    <w:basedOn w:val="Corpsdetexte"/>
    <w:rsid w:val="0018602B"/>
    <w:pPr>
      <w:numPr>
        <w:numId w:val="10"/>
      </w:numPr>
    </w:pPr>
  </w:style>
  <w:style w:type="paragraph" w:styleId="Listepuces2">
    <w:name w:val="List Bullet 2"/>
    <w:basedOn w:val="Corpsdetexte"/>
    <w:rsid w:val="0018602B"/>
    <w:pPr>
      <w:numPr>
        <w:numId w:val="11"/>
      </w:numPr>
      <w:tabs>
        <w:tab w:val="clear" w:pos="644"/>
        <w:tab w:val="left" w:pos="567"/>
      </w:tabs>
    </w:pPr>
  </w:style>
  <w:style w:type="paragraph" w:customStyle="1" w:styleId="Listepuces2sansinterlignesup">
    <w:name w:val="Liste à puces 2 sans interligne sup"/>
    <w:basedOn w:val="Corpsdetexte"/>
    <w:rsid w:val="0018602B"/>
    <w:pPr>
      <w:numPr>
        <w:numId w:val="12"/>
      </w:numPr>
      <w:tabs>
        <w:tab w:val="clear" w:pos="644"/>
        <w:tab w:val="left" w:pos="567"/>
      </w:tabs>
    </w:pPr>
  </w:style>
  <w:style w:type="paragraph" w:styleId="Listepuces3">
    <w:name w:val="List Bullet 3"/>
    <w:basedOn w:val="Corpsdetexte"/>
    <w:rsid w:val="0018602B"/>
    <w:pPr>
      <w:numPr>
        <w:numId w:val="13"/>
      </w:numPr>
      <w:tabs>
        <w:tab w:val="clear" w:pos="284"/>
        <w:tab w:val="left" w:pos="851"/>
      </w:tabs>
    </w:pPr>
  </w:style>
  <w:style w:type="paragraph" w:customStyle="1" w:styleId="Listepuces3sansinterlignesup">
    <w:name w:val="Liste à puces 3 sans interligne sup"/>
    <w:basedOn w:val="Listepuces3"/>
    <w:rsid w:val="0018602B"/>
    <w:pPr>
      <w:numPr>
        <w:numId w:val="14"/>
      </w:numPr>
      <w:tabs>
        <w:tab w:val="clear" w:pos="284"/>
      </w:tabs>
      <w:spacing w:after="0"/>
    </w:pPr>
  </w:style>
  <w:style w:type="paragraph" w:styleId="Listepuces4">
    <w:name w:val="List Bullet 4"/>
    <w:basedOn w:val="Corpsdetexte"/>
    <w:rsid w:val="0018602B"/>
    <w:pPr>
      <w:numPr>
        <w:numId w:val="15"/>
      </w:numPr>
      <w:tabs>
        <w:tab w:val="clear" w:pos="1211"/>
        <w:tab w:val="left" w:pos="1134"/>
      </w:tabs>
    </w:pPr>
  </w:style>
  <w:style w:type="paragraph" w:customStyle="1" w:styleId="Listepuces4sansinterlignesup">
    <w:name w:val="Liste à puces 4 sans interligne sup"/>
    <w:basedOn w:val="Listepuces4"/>
    <w:rsid w:val="0018602B"/>
    <w:pPr>
      <w:numPr>
        <w:numId w:val="16"/>
      </w:numPr>
      <w:tabs>
        <w:tab w:val="clear" w:pos="1211"/>
      </w:tabs>
      <w:spacing w:after="0"/>
    </w:pPr>
  </w:style>
  <w:style w:type="paragraph" w:styleId="Listepuces5">
    <w:name w:val="List Bullet 5"/>
    <w:basedOn w:val="Corpsdetexte"/>
    <w:rsid w:val="0018602B"/>
    <w:pPr>
      <w:numPr>
        <w:numId w:val="17"/>
      </w:numPr>
      <w:tabs>
        <w:tab w:val="clear" w:pos="284"/>
        <w:tab w:val="left" w:pos="1418"/>
      </w:tabs>
    </w:pPr>
  </w:style>
  <w:style w:type="paragraph" w:customStyle="1" w:styleId="Listepuces5sansinterlignesup">
    <w:name w:val="Liste à puces 5 sans interligne sup"/>
    <w:basedOn w:val="Listepuces5"/>
    <w:rsid w:val="0018602B"/>
    <w:pPr>
      <w:numPr>
        <w:numId w:val="2"/>
      </w:numPr>
      <w:spacing w:after="0"/>
    </w:pPr>
  </w:style>
  <w:style w:type="paragraph" w:customStyle="1" w:styleId="Listepucessansinterlignesup">
    <w:name w:val="Liste à puces sans interligne sup"/>
    <w:basedOn w:val="Listepuces"/>
    <w:rsid w:val="0018602B"/>
    <w:pPr>
      <w:numPr>
        <w:numId w:val="18"/>
      </w:numPr>
      <w:spacing w:after="0"/>
    </w:pPr>
  </w:style>
  <w:style w:type="paragraph" w:styleId="Retraitcorpsdetexte">
    <w:name w:val="Body Text Indent"/>
    <w:basedOn w:val="Corpsdetexte"/>
    <w:rsid w:val="0018602B"/>
    <w:pPr>
      <w:ind w:left="284"/>
    </w:pPr>
  </w:style>
  <w:style w:type="paragraph" w:customStyle="1" w:styleId="Normalaligndroite">
    <w:name w:val="Normal aligné droite"/>
    <w:basedOn w:val="Corpsdetexte"/>
    <w:rsid w:val="0018602B"/>
    <w:pPr>
      <w:tabs>
        <w:tab w:val="left" w:leader="dot" w:pos="6521"/>
      </w:tabs>
      <w:jc w:val="right"/>
    </w:pPr>
  </w:style>
  <w:style w:type="paragraph" w:customStyle="1" w:styleId="Normallogocentr">
    <w:name w:val="Normal logo centré"/>
    <w:basedOn w:val="Corpsdetexte"/>
    <w:next w:val="Corpsdetexte"/>
    <w:rsid w:val="0018602B"/>
    <w:pPr>
      <w:jc w:val="center"/>
    </w:pPr>
  </w:style>
  <w:style w:type="paragraph" w:customStyle="1" w:styleId="Nota">
    <w:name w:val="Nota"/>
    <w:basedOn w:val="Corpsdetexte"/>
    <w:next w:val="Corpsdetexte"/>
    <w:rsid w:val="0018602B"/>
    <w:pPr>
      <w:ind w:left="1701" w:hanging="567"/>
    </w:pPr>
  </w:style>
  <w:style w:type="paragraph" w:styleId="Notedebasdepage">
    <w:name w:val="footnote text"/>
    <w:basedOn w:val="Normal"/>
    <w:semiHidden/>
    <w:rsid w:val="0018602B"/>
    <w:pPr>
      <w:keepLines/>
      <w:spacing w:before="120"/>
    </w:pPr>
    <w:rPr>
      <w:sz w:val="20"/>
      <w:szCs w:val="20"/>
    </w:rPr>
  </w:style>
  <w:style w:type="paragraph" w:styleId="Pieddepage">
    <w:name w:val="footer"/>
    <w:basedOn w:val="Corpsdetexte"/>
    <w:rsid w:val="0018602B"/>
    <w:pPr>
      <w:tabs>
        <w:tab w:val="center" w:pos="4536"/>
        <w:tab w:val="right" w:pos="9072"/>
      </w:tabs>
      <w:spacing w:after="0"/>
    </w:pPr>
  </w:style>
  <w:style w:type="paragraph" w:customStyle="1" w:styleId="Pieddepageligne2">
    <w:name w:val="Pied de page ligne 2"/>
    <w:basedOn w:val="Corpsdetexte"/>
    <w:rsid w:val="0018602B"/>
    <w:pPr>
      <w:spacing w:after="0"/>
    </w:pPr>
    <w:rPr>
      <w:rFonts w:cs="Arial"/>
      <w:sz w:val="16"/>
      <w:szCs w:val="16"/>
    </w:rPr>
  </w:style>
  <w:style w:type="paragraph" w:customStyle="1" w:styleId="RfNumProcedure">
    <w:name w:val="Réf_Num_Procedure"/>
    <w:basedOn w:val="Normalaligndroite"/>
    <w:rsid w:val="0018602B"/>
    <w:rPr>
      <w:sz w:val="18"/>
      <w:szCs w:val="18"/>
    </w:rPr>
  </w:style>
  <w:style w:type="paragraph" w:customStyle="1" w:styleId="Tableautitrescolonnes">
    <w:name w:val="Tableau titres colonnes"/>
    <w:basedOn w:val="Corpsdetexte"/>
    <w:link w:val="TableautitrescolonnesCar"/>
    <w:rsid w:val="0018602B"/>
    <w:pPr>
      <w:spacing w:before="60" w:after="60"/>
      <w:jc w:val="center"/>
    </w:pPr>
  </w:style>
  <w:style w:type="character" w:customStyle="1" w:styleId="TableautitrescolonnesCar">
    <w:name w:val="Tableau titres colonnes Car"/>
    <w:link w:val="Tableautitrescolonnes"/>
    <w:rsid w:val="0018602B"/>
    <w:rPr>
      <w:rFonts w:ascii="Arial" w:hAnsi="Arial"/>
      <w:sz w:val="22"/>
      <w:szCs w:val="22"/>
      <w:lang w:val="fr-FR" w:eastAsia="fr-FR" w:bidi="ar-SA"/>
    </w:rPr>
  </w:style>
  <w:style w:type="paragraph" w:customStyle="1" w:styleId="Tableaulignes">
    <w:name w:val="Tableau lignes"/>
    <w:basedOn w:val="Corpsdetexte"/>
    <w:rsid w:val="0018602B"/>
    <w:pPr>
      <w:spacing w:before="60" w:after="60"/>
      <w:jc w:val="both"/>
    </w:pPr>
    <w:rPr>
      <w:rFonts w:cs="Arial"/>
    </w:rPr>
  </w:style>
  <w:style w:type="paragraph" w:customStyle="1" w:styleId="Titrecentr">
    <w:name w:val="Titre centré"/>
    <w:basedOn w:val="Corpsdetexte"/>
    <w:next w:val="Corpsdetexte"/>
    <w:rsid w:val="0018602B"/>
    <w:pPr>
      <w:spacing w:before="240" w:after="360"/>
      <w:jc w:val="center"/>
    </w:pPr>
    <w:rPr>
      <w:b/>
      <w:caps/>
      <w:u w:val="single"/>
    </w:rPr>
  </w:style>
  <w:style w:type="paragraph" w:styleId="TM1">
    <w:name w:val="toc 1"/>
    <w:basedOn w:val="Normal"/>
    <w:next w:val="Normal"/>
    <w:uiPriority w:val="39"/>
    <w:rsid w:val="0018602B"/>
    <w:pPr>
      <w:tabs>
        <w:tab w:val="left" w:pos="454"/>
        <w:tab w:val="right" w:leader="dot" w:pos="9639"/>
      </w:tabs>
      <w:ind w:left="397" w:hanging="397"/>
    </w:pPr>
    <w:rPr>
      <w:caps/>
    </w:rPr>
  </w:style>
  <w:style w:type="paragraph" w:styleId="TM2">
    <w:name w:val="toc 2"/>
    <w:basedOn w:val="Normal"/>
    <w:next w:val="Normal"/>
    <w:uiPriority w:val="39"/>
    <w:rsid w:val="0018602B"/>
    <w:pPr>
      <w:tabs>
        <w:tab w:val="left" w:pos="737"/>
        <w:tab w:val="right" w:leader="dot" w:pos="9639"/>
      </w:tabs>
      <w:ind w:left="170"/>
    </w:pPr>
    <w:rPr>
      <w:smallCaps/>
    </w:rPr>
  </w:style>
  <w:style w:type="paragraph" w:styleId="TM3">
    <w:name w:val="toc 3"/>
    <w:basedOn w:val="Normal"/>
    <w:next w:val="Normal"/>
    <w:uiPriority w:val="39"/>
    <w:rsid w:val="0018602B"/>
    <w:pPr>
      <w:tabs>
        <w:tab w:val="left" w:pos="1134"/>
        <w:tab w:val="right" w:leader="dot" w:pos="9639"/>
      </w:tabs>
      <w:ind w:left="340"/>
    </w:pPr>
    <w:rPr>
      <w:noProof/>
    </w:rPr>
  </w:style>
  <w:style w:type="paragraph" w:styleId="TM4">
    <w:name w:val="toc 4"/>
    <w:basedOn w:val="Normal"/>
    <w:next w:val="Normal"/>
    <w:uiPriority w:val="39"/>
    <w:rsid w:val="0018602B"/>
    <w:pPr>
      <w:tabs>
        <w:tab w:val="right" w:leader="dot" w:pos="9639"/>
      </w:tabs>
      <w:ind w:left="851"/>
    </w:pPr>
  </w:style>
  <w:style w:type="paragraph" w:styleId="TM5">
    <w:name w:val="toc 5"/>
    <w:basedOn w:val="Normal"/>
    <w:next w:val="Normal"/>
    <w:semiHidden/>
    <w:rsid w:val="0018602B"/>
    <w:pPr>
      <w:tabs>
        <w:tab w:val="right" w:leader="dot" w:pos="9639"/>
      </w:tabs>
      <w:ind w:left="964"/>
    </w:pPr>
    <w:rPr>
      <w:sz w:val="18"/>
      <w:szCs w:val="18"/>
    </w:rPr>
  </w:style>
  <w:style w:type="paragraph" w:styleId="TM6">
    <w:name w:val="toc 6"/>
    <w:basedOn w:val="Normal"/>
    <w:semiHidden/>
    <w:rsid w:val="0018602B"/>
    <w:pPr>
      <w:tabs>
        <w:tab w:val="right" w:leader="dot" w:pos="9639"/>
      </w:tabs>
      <w:ind w:left="1077"/>
    </w:pPr>
    <w:rPr>
      <w:sz w:val="18"/>
      <w:szCs w:val="18"/>
    </w:rPr>
  </w:style>
  <w:style w:type="table" w:styleId="Grilledutableau">
    <w:name w:val="Table Grid"/>
    <w:basedOn w:val="TableauNormal"/>
    <w:rsid w:val="0018602B"/>
    <w:pPr>
      <w:jc w:val="both"/>
    </w:pPr>
    <w:rPr>
      <w:rFonts w:ascii="Arial" w:hAnsi="Arial"/>
    </w:rPr>
    <w:tblPr/>
    <w:tcPr>
      <w:vAlign w:val="center"/>
    </w:tcPr>
  </w:style>
  <w:style w:type="paragraph" w:styleId="TM7">
    <w:name w:val="toc 7"/>
    <w:basedOn w:val="Normal"/>
    <w:next w:val="Normal"/>
    <w:semiHidden/>
    <w:rsid w:val="0018602B"/>
    <w:pPr>
      <w:tabs>
        <w:tab w:val="right" w:leader="dot" w:pos="9639"/>
      </w:tabs>
      <w:ind w:left="1191"/>
    </w:pPr>
    <w:rPr>
      <w:sz w:val="18"/>
      <w:szCs w:val="18"/>
    </w:rPr>
  </w:style>
  <w:style w:type="paragraph" w:styleId="TM8">
    <w:name w:val="toc 8"/>
    <w:basedOn w:val="Normal"/>
    <w:next w:val="Normal"/>
    <w:semiHidden/>
    <w:rsid w:val="0018602B"/>
    <w:pPr>
      <w:tabs>
        <w:tab w:val="right" w:leader="dot" w:pos="9639"/>
      </w:tabs>
      <w:ind w:left="1304"/>
    </w:pPr>
    <w:rPr>
      <w:sz w:val="18"/>
      <w:szCs w:val="18"/>
    </w:rPr>
  </w:style>
  <w:style w:type="paragraph" w:styleId="TM9">
    <w:name w:val="toc 9"/>
    <w:basedOn w:val="Normal"/>
    <w:next w:val="Normal"/>
    <w:semiHidden/>
    <w:rsid w:val="0018602B"/>
    <w:pPr>
      <w:tabs>
        <w:tab w:val="right" w:leader="dot" w:pos="9639"/>
      </w:tabs>
      <w:ind w:left="1418"/>
    </w:pPr>
    <w:rPr>
      <w:sz w:val="18"/>
      <w:szCs w:val="18"/>
    </w:rPr>
  </w:style>
  <w:style w:type="paragraph" w:styleId="Listecontinue">
    <w:name w:val="List Continue"/>
    <w:basedOn w:val="Corpsdetexte"/>
    <w:rsid w:val="0018602B"/>
    <w:pPr>
      <w:ind w:left="284"/>
    </w:pPr>
  </w:style>
  <w:style w:type="paragraph" w:styleId="Listecontinue2">
    <w:name w:val="List Continue 2"/>
    <w:basedOn w:val="Corpsdetexte"/>
    <w:rsid w:val="0018602B"/>
    <w:pPr>
      <w:ind w:left="567"/>
    </w:pPr>
  </w:style>
  <w:style w:type="paragraph" w:styleId="Listecontinue3">
    <w:name w:val="List Continue 3"/>
    <w:basedOn w:val="Corpsdetexte"/>
    <w:rsid w:val="0018602B"/>
    <w:pPr>
      <w:ind w:left="851"/>
    </w:pPr>
  </w:style>
  <w:style w:type="paragraph" w:styleId="Listecontinue4">
    <w:name w:val="List Continue 4"/>
    <w:basedOn w:val="Corpsdetexte"/>
    <w:rsid w:val="0018602B"/>
    <w:pPr>
      <w:ind w:left="1134"/>
    </w:pPr>
  </w:style>
  <w:style w:type="paragraph" w:styleId="Listecontinue5">
    <w:name w:val="List Continue 5"/>
    <w:basedOn w:val="Corpsdetexte"/>
    <w:rsid w:val="0018602B"/>
    <w:pPr>
      <w:ind w:left="1418"/>
    </w:pPr>
  </w:style>
  <w:style w:type="paragraph" w:customStyle="1" w:styleId="Retraitcorpsdetextesansinterligne">
    <w:name w:val="Retrait corps de texte sans interligne"/>
    <w:basedOn w:val="Retraitcorpsdetexte"/>
    <w:rsid w:val="0018602B"/>
    <w:pPr>
      <w:spacing w:after="0"/>
    </w:pPr>
  </w:style>
  <w:style w:type="paragraph" w:customStyle="1" w:styleId="Titretudedocumentligne1">
    <w:name w:val="Titre étude/document ligne 1"/>
    <w:basedOn w:val="Corpsdetexte"/>
    <w:next w:val="Titretudedocumentligne2"/>
    <w:rsid w:val="0018602B"/>
    <w:pPr>
      <w:spacing w:before="960"/>
      <w:jc w:val="center"/>
    </w:pPr>
    <w:rPr>
      <w:b/>
      <w:bCs/>
      <w:caps/>
      <w:sz w:val="24"/>
      <w:szCs w:val="20"/>
    </w:rPr>
  </w:style>
  <w:style w:type="paragraph" w:customStyle="1" w:styleId="Titretudedocumentligne2">
    <w:name w:val="Titre étude/document ligne 2"/>
    <w:basedOn w:val="Titretudedocumentligne1"/>
    <w:next w:val="Corpsdetexte"/>
    <w:rsid w:val="0018602B"/>
    <w:pPr>
      <w:spacing w:before="120"/>
    </w:pPr>
  </w:style>
  <w:style w:type="paragraph" w:customStyle="1" w:styleId="Lgendefigure">
    <w:name w:val="Légende figure"/>
    <w:basedOn w:val="Corpsdetexte"/>
    <w:next w:val="Corpsdetexte"/>
    <w:rsid w:val="0018602B"/>
    <w:pPr>
      <w:keepNext/>
      <w:numPr>
        <w:numId w:val="22"/>
      </w:numPr>
      <w:jc w:val="center"/>
    </w:pPr>
    <w:rPr>
      <w:i/>
    </w:rPr>
  </w:style>
  <w:style w:type="paragraph" w:customStyle="1" w:styleId="Lgendetableau">
    <w:name w:val="Légende tableau"/>
    <w:basedOn w:val="Corpsdetexte"/>
    <w:next w:val="Corpsdetexte"/>
    <w:rsid w:val="0018602B"/>
    <w:pPr>
      <w:numPr>
        <w:numId w:val="23"/>
      </w:numPr>
    </w:pPr>
    <w:rPr>
      <w:i/>
    </w:rPr>
  </w:style>
  <w:style w:type="paragraph" w:customStyle="1" w:styleId="Documentsapplicables">
    <w:name w:val="Documents applicables"/>
    <w:basedOn w:val="Corpsdetexte"/>
    <w:rsid w:val="0018602B"/>
    <w:pPr>
      <w:numPr>
        <w:numId w:val="24"/>
      </w:numPr>
      <w:tabs>
        <w:tab w:val="right" w:leader="dot" w:pos="6710"/>
      </w:tabs>
      <w:spacing w:before="40" w:after="40"/>
    </w:pPr>
  </w:style>
  <w:style w:type="paragraph" w:customStyle="1" w:styleId="Documentsderfrence">
    <w:name w:val="Documents de référence"/>
    <w:basedOn w:val="Corpsdetexte"/>
    <w:next w:val="Corpsdetexte"/>
    <w:rsid w:val="0018602B"/>
    <w:pPr>
      <w:numPr>
        <w:numId w:val="25"/>
      </w:numPr>
      <w:tabs>
        <w:tab w:val="right" w:leader="dot" w:pos="6710"/>
      </w:tabs>
      <w:spacing w:after="0"/>
    </w:pPr>
  </w:style>
  <w:style w:type="character" w:styleId="Lienhypertexte">
    <w:name w:val="Hyperlink"/>
    <w:uiPriority w:val="99"/>
    <w:rsid w:val="0018602B"/>
    <w:rPr>
      <w:color w:val="0000FF"/>
      <w:u w:val="single"/>
    </w:rPr>
  </w:style>
  <w:style w:type="paragraph" w:styleId="Retraitcorpset1relig">
    <w:name w:val="Body Text First Indent 2"/>
    <w:basedOn w:val="Retraitcorpsdetexte"/>
    <w:rsid w:val="0018602B"/>
    <w:pPr>
      <w:ind w:left="283" w:firstLine="210"/>
      <w:jc w:val="both"/>
    </w:pPr>
  </w:style>
  <w:style w:type="paragraph" w:customStyle="1" w:styleId="Retraitcorpsdetexte21">
    <w:name w:val="Retrait corps de texte 21"/>
    <w:basedOn w:val="Normal"/>
    <w:link w:val="BodyTextIndent2Car"/>
    <w:rsid w:val="00E01EEC"/>
    <w:pPr>
      <w:ind w:firstLine="709"/>
      <w:jc w:val="left"/>
    </w:pPr>
    <w:rPr>
      <w:sz w:val="24"/>
    </w:rPr>
  </w:style>
  <w:style w:type="character" w:customStyle="1" w:styleId="BodyTextIndent2Car">
    <w:name w:val="Body Text Indent 2 Car"/>
    <w:link w:val="Retraitcorpsdetexte21"/>
    <w:rsid w:val="00E01EEC"/>
    <w:rPr>
      <w:rFonts w:ascii="Arial" w:hAnsi="Arial"/>
      <w:sz w:val="24"/>
      <w:szCs w:val="22"/>
      <w:lang w:val="fr-FR" w:eastAsia="fr-FR" w:bidi="ar-SA"/>
    </w:rPr>
  </w:style>
  <w:style w:type="character" w:styleId="lev">
    <w:name w:val="Strong"/>
    <w:qFormat/>
    <w:rsid w:val="00E01EEC"/>
    <w:rPr>
      <w:b/>
      <w:bCs/>
    </w:rPr>
  </w:style>
  <w:style w:type="character" w:styleId="Numrodepage">
    <w:name w:val="page number"/>
    <w:rsid w:val="00E01EEC"/>
    <w:rPr>
      <w:rFonts w:ascii="Futura Lt BT" w:hAnsi="Futura Lt BT"/>
    </w:rPr>
  </w:style>
  <w:style w:type="paragraph" w:styleId="Retraitcorpsdetexte3">
    <w:name w:val="Body Text Indent 3"/>
    <w:basedOn w:val="Normal"/>
    <w:rsid w:val="00E01EEC"/>
    <w:pPr>
      <w:spacing w:after="120"/>
      <w:ind w:left="283"/>
      <w:jc w:val="left"/>
    </w:pPr>
    <w:rPr>
      <w:rFonts w:ascii="Times New Roman" w:hAnsi="Times New Roman"/>
      <w:sz w:val="16"/>
      <w:szCs w:val="16"/>
    </w:rPr>
  </w:style>
  <w:style w:type="character" w:styleId="CitationHTML">
    <w:name w:val="HTML Cite"/>
    <w:rsid w:val="00E01EEC"/>
    <w:rPr>
      <w:i/>
      <w:iCs/>
    </w:rPr>
  </w:style>
  <w:style w:type="character" w:customStyle="1" w:styleId="style27">
    <w:name w:val="style27"/>
    <w:basedOn w:val="Policepardfaut"/>
    <w:rsid w:val="00E01EEC"/>
  </w:style>
  <w:style w:type="character" w:customStyle="1" w:styleId="style25">
    <w:name w:val="style25"/>
    <w:basedOn w:val="Policepardfaut"/>
    <w:rsid w:val="00E01EEC"/>
  </w:style>
  <w:style w:type="character" w:customStyle="1" w:styleId="style26">
    <w:name w:val="style26"/>
    <w:basedOn w:val="Policepardfaut"/>
    <w:rsid w:val="00E01EEC"/>
  </w:style>
  <w:style w:type="paragraph" w:customStyle="1" w:styleId="Paragraphe">
    <w:name w:val="Paragraphe"/>
    <w:basedOn w:val="Normal"/>
    <w:rsid w:val="00E01EEC"/>
    <w:pPr>
      <w:spacing w:after="120"/>
      <w:ind w:firstLine="340"/>
      <w:jc w:val="left"/>
    </w:pPr>
    <w:rPr>
      <w:rFonts w:ascii="Times New Roman" w:hAnsi="Times New Roman"/>
      <w:sz w:val="24"/>
      <w:szCs w:val="20"/>
    </w:rPr>
  </w:style>
  <w:style w:type="paragraph" w:customStyle="1" w:styleId="Equation">
    <w:name w:val="Equation"/>
    <w:basedOn w:val="Normal"/>
    <w:next w:val="Normal"/>
    <w:rsid w:val="00E01EEC"/>
    <w:pPr>
      <w:tabs>
        <w:tab w:val="center" w:pos="5245"/>
        <w:tab w:val="right" w:pos="10206"/>
      </w:tabs>
      <w:jc w:val="left"/>
    </w:pPr>
    <w:rPr>
      <w:rFonts w:ascii="Times New Roman" w:hAnsi="Times New Roman"/>
      <w:sz w:val="24"/>
      <w:szCs w:val="20"/>
    </w:rPr>
  </w:style>
  <w:style w:type="paragraph" w:customStyle="1" w:styleId="Titre0">
    <w:name w:val="Titre 0"/>
    <w:next w:val="Normal"/>
    <w:rsid w:val="00E01EEC"/>
    <w:pPr>
      <w:spacing w:before="600" w:after="280"/>
      <w:jc w:val="center"/>
    </w:pPr>
    <w:rPr>
      <w:b/>
      <w:caps/>
      <w:noProof/>
      <w:sz w:val="28"/>
    </w:rPr>
  </w:style>
  <w:style w:type="paragraph" w:customStyle="1" w:styleId="TitreTDM">
    <w:name w:val="Titre TDM"/>
    <w:basedOn w:val="Titre1"/>
    <w:next w:val="Normal"/>
    <w:rsid w:val="00E01EEC"/>
    <w:pPr>
      <w:numPr>
        <w:numId w:val="0"/>
      </w:numPr>
      <w:pBdr>
        <w:bottom w:val="none" w:sz="0" w:space="0" w:color="auto"/>
      </w:pBdr>
      <w:tabs>
        <w:tab w:val="clear" w:pos="397"/>
      </w:tabs>
      <w:spacing w:before="600" w:after="280"/>
      <w:jc w:val="center"/>
      <w:outlineLvl w:val="9"/>
    </w:pPr>
    <w:rPr>
      <w:rFonts w:ascii="Times New Roman" w:hAnsi="Times New Roman"/>
      <w:i w:val="0"/>
      <w:iCs w:val="0"/>
      <w:noProof/>
      <w:color w:val="auto"/>
      <w:kern w:val="0"/>
      <w:sz w:val="28"/>
      <w:szCs w:val="20"/>
    </w:rPr>
  </w:style>
  <w:style w:type="paragraph" w:customStyle="1" w:styleId="Numerodepage">
    <w:name w:val="Numero de page"/>
    <w:basedOn w:val="En-tte"/>
    <w:rsid w:val="00E01EEC"/>
    <w:pPr>
      <w:tabs>
        <w:tab w:val="right" w:pos="10206"/>
      </w:tabs>
      <w:spacing w:before="120" w:after="480"/>
      <w:jc w:val="left"/>
    </w:pPr>
    <w:rPr>
      <w:rFonts w:ascii="Times New Roman" w:hAnsi="Times New Roman"/>
      <w:caps/>
      <w:sz w:val="22"/>
      <w:szCs w:val="20"/>
    </w:rPr>
  </w:style>
  <w:style w:type="paragraph" w:customStyle="1" w:styleId="MentiondeProtectionHaut">
    <w:name w:val="Mention de Protection Haut"/>
    <w:basedOn w:val="En-tte"/>
    <w:rsid w:val="00E01EEC"/>
    <w:pPr>
      <w:tabs>
        <w:tab w:val="center" w:pos="4820"/>
        <w:tab w:val="right" w:pos="9639"/>
      </w:tabs>
      <w:ind w:right="357"/>
      <w:jc w:val="center"/>
    </w:pPr>
    <w:rPr>
      <w:rFonts w:ascii="Times New Roman" w:hAnsi="Times New Roman"/>
      <w:caps/>
      <w:sz w:val="14"/>
      <w:szCs w:val="20"/>
    </w:rPr>
  </w:style>
  <w:style w:type="paragraph" w:customStyle="1" w:styleId="MentiondeProtectionBas">
    <w:name w:val="Mention de Protection Bas"/>
    <w:basedOn w:val="Pieddepage"/>
    <w:rsid w:val="00E01EEC"/>
    <w:pPr>
      <w:tabs>
        <w:tab w:val="clear" w:pos="4536"/>
        <w:tab w:val="clear" w:pos="9072"/>
        <w:tab w:val="right" w:pos="9639"/>
        <w:tab w:val="right" w:pos="12333"/>
      </w:tabs>
      <w:spacing w:before="840"/>
      <w:jc w:val="center"/>
    </w:pPr>
    <w:rPr>
      <w:rFonts w:ascii="Times New Roman" w:hAnsi="Times New Roman"/>
      <w:caps/>
      <w:sz w:val="14"/>
      <w:szCs w:val="20"/>
    </w:rPr>
  </w:style>
  <w:style w:type="paragraph" w:customStyle="1" w:styleId="ParagrapheStandard">
    <w:name w:val="Paragraphe Standard"/>
    <w:rsid w:val="00E01EEC"/>
    <w:pPr>
      <w:spacing w:line="300" w:lineRule="atLeast"/>
    </w:pPr>
    <w:rPr>
      <w:noProof/>
      <w:sz w:val="24"/>
    </w:rPr>
  </w:style>
  <w:style w:type="paragraph" w:customStyle="1" w:styleId="Figure">
    <w:name w:val="Figure"/>
    <w:basedOn w:val="Normal"/>
    <w:next w:val="Normal"/>
    <w:rsid w:val="00E01EEC"/>
    <w:pPr>
      <w:keepNext/>
      <w:jc w:val="center"/>
    </w:pPr>
    <w:rPr>
      <w:rFonts w:ascii="Times New Roman" w:hAnsi="Times New Roman"/>
      <w:sz w:val="24"/>
      <w:szCs w:val="20"/>
    </w:rPr>
  </w:style>
  <w:style w:type="paragraph" w:customStyle="1" w:styleId="EnumrationPuceCarr">
    <w:name w:val="Enumération Puce Carré"/>
    <w:rsid w:val="00E01EEC"/>
    <w:pPr>
      <w:numPr>
        <w:numId w:val="27"/>
      </w:numPr>
      <w:tabs>
        <w:tab w:val="clear" w:pos="360"/>
        <w:tab w:val="num" w:pos="1069"/>
      </w:tabs>
      <w:spacing w:line="300" w:lineRule="atLeast"/>
      <w:ind w:left="1066" w:hanging="357"/>
      <w:jc w:val="both"/>
    </w:pPr>
    <w:rPr>
      <w:noProof/>
      <w:sz w:val="24"/>
    </w:rPr>
  </w:style>
  <w:style w:type="paragraph" w:customStyle="1" w:styleId="EnumrationPuceTiret">
    <w:name w:val="Enumération Puce Tiret"/>
    <w:rsid w:val="00E01EEC"/>
    <w:pPr>
      <w:tabs>
        <w:tab w:val="left" w:pos="1072"/>
      </w:tabs>
      <w:spacing w:line="300" w:lineRule="atLeast"/>
      <w:ind w:left="1066" w:hanging="357"/>
      <w:jc w:val="both"/>
    </w:pPr>
    <w:rPr>
      <w:noProof/>
      <w:sz w:val="24"/>
    </w:rPr>
  </w:style>
  <w:style w:type="paragraph" w:customStyle="1" w:styleId="RfrenceBibliographique">
    <w:name w:val="Référence Bibliographique"/>
    <w:basedOn w:val="Normal"/>
    <w:rsid w:val="00E01EEC"/>
    <w:pPr>
      <w:tabs>
        <w:tab w:val="num" w:pos="1134"/>
      </w:tabs>
      <w:spacing w:before="120"/>
      <w:ind w:left="1163" w:hanging="454"/>
      <w:jc w:val="left"/>
    </w:pPr>
    <w:rPr>
      <w:rFonts w:ascii="Times New Roman" w:hAnsi="Times New Roman"/>
      <w:sz w:val="24"/>
      <w:szCs w:val="20"/>
    </w:rPr>
  </w:style>
  <w:style w:type="paragraph" w:customStyle="1" w:styleId="Corpsdetexte21">
    <w:name w:val="Corps de texte 21"/>
    <w:basedOn w:val="Normal"/>
    <w:link w:val="BodyText2Car"/>
    <w:rsid w:val="00E01EEC"/>
    <w:pPr>
      <w:ind w:firstLine="567"/>
      <w:jc w:val="left"/>
    </w:pPr>
    <w:rPr>
      <w:sz w:val="24"/>
    </w:rPr>
  </w:style>
  <w:style w:type="character" w:customStyle="1" w:styleId="BodyText2Car">
    <w:name w:val="Body Text 2 Car"/>
    <w:link w:val="Corpsdetexte21"/>
    <w:rsid w:val="00E01EEC"/>
    <w:rPr>
      <w:rFonts w:ascii="Arial" w:hAnsi="Arial"/>
      <w:sz w:val="24"/>
      <w:szCs w:val="22"/>
      <w:lang w:val="fr-FR" w:eastAsia="fr-FR" w:bidi="ar-SA"/>
    </w:rPr>
  </w:style>
  <w:style w:type="paragraph" w:styleId="Textebrut">
    <w:name w:val="Plain Text"/>
    <w:basedOn w:val="Normal"/>
    <w:rsid w:val="00E01EEC"/>
    <w:pPr>
      <w:numPr>
        <w:numId w:val="28"/>
      </w:numPr>
      <w:tabs>
        <w:tab w:val="clear" w:pos="717"/>
      </w:tabs>
      <w:ind w:left="0" w:firstLine="0"/>
      <w:jc w:val="left"/>
    </w:pPr>
    <w:rPr>
      <w:rFonts w:ascii="Courier New" w:hAnsi="Courier New"/>
      <w:sz w:val="20"/>
      <w:szCs w:val="20"/>
    </w:rPr>
  </w:style>
  <w:style w:type="paragraph" w:styleId="Retraitcorpsdetexte2">
    <w:name w:val="Body Text Indent 2"/>
    <w:basedOn w:val="Normal"/>
    <w:rsid w:val="00E01EEC"/>
    <w:pPr>
      <w:numPr>
        <w:numId w:val="29"/>
      </w:numPr>
      <w:tabs>
        <w:tab w:val="clear" w:pos="454"/>
      </w:tabs>
      <w:ind w:left="709" w:firstLine="0"/>
      <w:jc w:val="left"/>
    </w:pPr>
    <w:rPr>
      <w:rFonts w:ascii="Times New Roman" w:hAnsi="Times New Roman"/>
      <w:i/>
      <w:sz w:val="24"/>
      <w:szCs w:val="20"/>
    </w:rPr>
  </w:style>
  <w:style w:type="paragraph" w:styleId="Liste2">
    <w:name w:val="List 2"/>
    <w:basedOn w:val="Normal"/>
    <w:rsid w:val="00E01EEC"/>
    <w:pPr>
      <w:spacing w:line="300" w:lineRule="atLeast"/>
      <w:ind w:left="566" w:hanging="283"/>
      <w:jc w:val="left"/>
    </w:pPr>
    <w:rPr>
      <w:rFonts w:ascii="Futura Lt BT" w:hAnsi="Futura Lt BT"/>
      <w:sz w:val="24"/>
      <w:szCs w:val="20"/>
    </w:rPr>
  </w:style>
  <w:style w:type="paragraph" w:styleId="Index1">
    <w:name w:val="index 1"/>
    <w:basedOn w:val="Normal"/>
    <w:next w:val="Normal"/>
    <w:autoRedefine/>
    <w:semiHidden/>
    <w:rsid w:val="00E01EEC"/>
    <w:pPr>
      <w:ind w:left="240" w:hanging="240"/>
      <w:jc w:val="left"/>
    </w:pPr>
    <w:rPr>
      <w:rFonts w:ascii="Times New Roman" w:hAnsi="Times New Roman"/>
      <w:sz w:val="24"/>
      <w:szCs w:val="20"/>
    </w:rPr>
  </w:style>
  <w:style w:type="paragraph" w:customStyle="1" w:styleId="Documentrfrence">
    <w:name w:val="Document référence"/>
    <w:basedOn w:val="Normal"/>
    <w:rsid w:val="00E01EEC"/>
    <w:pPr>
      <w:numPr>
        <w:numId w:val="30"/>
      </w:numPr>
      <w:spacing w:after="120"/>
      <w:jc w:val="left"/>
    </w:pPr>
    <w:rPr>
      <w:rFonts w:ascii="Times New Roman" w:hAnsi="Times New Roman"/>
      <w:sz w:val="24"/>
      <w:szCs w:val="20"/>
    </w:rPr>
  </w:style>
  <w:style w:type="paragraph" w:customStyle="1" w:styleId="Liste1aligne">
    <w:name w:val="Liste 1 alignée"/>
    <w:basedOn w:val="Corpsdetexte"/>
    <w:rsid w:val="00E01EEC"/>
    <w:pPr>
      <w:tabs>
        <w:tab w:val="left" w:pos="851"/>
        <w:tab w:val="left" w:pos="1134"/>
      </w:tabs>
      <w:suppressAutoHyphens/>
      <w:spacing w:after="0"/>
      <w:ind w:left="700"/>
      <w:jc w:val="both"/>
    </w:pPr>
    <w:rPr>
      <w:rFonts w:ascii="Times New Roman" w:hAnsi="Times New Roman" w:cs="Arial"/>
      <w:b/>
      <w:spacing w:val="-2"/>
      <w:lang w:val="pt-BR"/>
    </w:rPr>
  </w:style>
  <w:style w:type="character" w:styleId="Lienhypertextesuivivisit">
    <w:name w:val="FollowedHyperlink"/>
    <w:rsid w:val="00E01EEC"/>
    <w:rPr>
      <w:color w:val="800080"/>
      <w:u w:val="single"/>
    </w:rPr>
  </w:style>
  <w:style w:type="paragraph" w:customStyle="1" w:styleId="AnnexeB2">
    <w:name w:val="AnnexeB_2"/>
    <w:next w:val="Corpsdetexte21"/>
    <w:rsid w:val="00A20437"/>
    <w:pPr>
      <w:numPr>
        <w:numId w:val="46"/>
      </w:numPr>
      <w:spacing w:before="240" w:after="120"/>
    </w:pPr>
    <w:rPr>
      <w:rFonts w:ascii="Arial" w:hAnsi="Arial"/>
      <w:caps/>
      <w:color w:val="000000"/>
      <w:sz w:val="22"/>
      <w:szCs w:val="22"/>
      <w:u w:val="single"/>
    </w:rPr>
  </w:style>
  <w:style w:type="character" w:styleId="Marquedecommentaire">
    <w:name w:val="annotation reference"/>
    <w:semiHidden/>
    <w:rsid w:val="008F0327"/>
    <w:rPr>
      <w:sz w:val="16"/>
      <w:szCs w:val="16"/>
    </w:rPr>
  </w:style>
  <w:style w:type="paragraph" w:styleId="Commentaire">
    <w:name w:val="annotation text"/>
    <w:basedOn w:val="Normal"/>
    <w:semiHidden/>
    <w:rsid w:val="008F0327"/>
    <w:rPr>
      <w:sz w:val="20"/>
      <w:szCs w:val="20"/>
    </w:rPr>
  </w:style>
  <w:style w:type="paragraph" w:styleId="Objetducommentaire">
    <w:name w:val="annotation subject"/>
    <w:basedOn w:val="Commentaire"/>
    <w:next w:val="Commentaire"/>
    <w:semiHidden/>
    <w:rsid w:val="008F0327"/>
    <w:rPr>
      <w:b/>
      <w:bCs/>
    </w:rPr>
  </w:style>
  <w:style w:type="paragraph" w:styleId="Textedebulles">
    <w:name w:val="Balloon Text"/>
    <w:basedOn w:val="Normal"/>
    <w:semiHidden/>
    <w:rsid w:val="008F0327"/>
    <w:rPr>
      <w:rFonts w:ascii="Tahoma" w:hAnsi="Tahoma" w:cs="Tahoma"/>
      <w:sz w:val="16"/>
      <w:szCs w:val="16"/>
    </w:rPr>
  </w:style>
  <w:style w:type="paragraph" w:customStyle="1" w:styleId="AnnexeC2">
    <w:name w:val="AnnexeC_2"/>
    <w:next w:val="Corpsdetexte21"/>
    <w:rsid w:val="00FB0D44"/>
    <w:pPr>
      <w:numPr>
        <w:numId w:val="53"/>
      </w:numPr>
      <w:spacing w:before="240" w:after="120"/>
      <w:jc w:val="both"/>
    </w:pPr>
    <w:rPr>
      <w:rFonts w:ascii="Arial" w:hAnsi="Arial"/>
      <w:caps/>
      <w:sz w:val="22"/>
      <w:szCs w:val="22"/>
      <w:u w:val="single"/>
    </w:rPr>
  </w:style>
  <w:style w:type="paragraph" w:styleId="PrformatHTML">
    <w:name w:val="HTML Preformatted"/>
    <w:basedOn w:val="Normal"/>
    <w:link w:val="PrformatHTMLCar"/>
    <w:uiPriority w:val="99"/>
    <w:semiHidden/>
    <w:unhideWhenUsed/>
    <w:rsid w:val="00240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PrformatHTMLCar">
    <w:name w:val="Préformaté HTML Car"/>
    <w:basedOn w:val="Policepardfaut"/>
    <w:link w:val="PrformatHTML"/>
    <w:uiPriority w:val="99"/>
    <w:semiHidden/>
    <w:rsid w:val="00240C07"/>
    <w:rPr>
      <w:rFonts w:ascii="Courier New" w:hAnsi="Courier New" w:cs="Courier New"/>
    </w:rPr>
  </w:style>
  <w:style w:type="character" w:styleId="CodeHTML">
    <w:name w:val="HTML Code"/>
    <w:uiPriority w:val="99"/>
    <w:semiHidden/>
    <w:unhideWhenUsed/>
    <w:rsid w:val="00240C0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8.jpeg"/><Relationship Id="rId21" Type="http://schemas.openxmlformats.org/officeDocument/2006/relationships/image" Target="media/image18.png"/><Relationship Id="rId42" Type="http://schemas.openxmlformats.org/officeDocument/2006/relationships/image" Target="media/image39.png"/><Relationship Id="rId63" Type="http://schemas.openxmlformats.org/officeDocument/2006/relationships/image" Target="media/image60.png"/><Relationship Id="rId84" Type="http://schemas.openxmlformats.org/officeDocument/2006/relationships/hyperlink" Target="https://packages.msys2.org/group/mingw-w64-x86_64-toolchain" TargetMode="External"/><Relationship Id="rId138" Type="http://schemas.openxmlformats.org/officeDocument/2006/relationships/theme" Target="theme/theme1.xml"/><Relationship Id="rId16" Type="http://schemas.openxmlformats.org/officeDocument/2006/relationships/image" Target="media/image13.png"/><Relationship Id="rId107" Type="http://schemas.openxmlformats.org/officeDocument/2006/relationships/hyperlink" Target="http://www-sop.inria.fr/members/Thijs.Van-Lankveld/prog/ply/doc/index.html" TargetMode="External"/><Relationship Id="rId11" Type="http://schemas.openxmlformats.org/officeDocument/2006/relationships/image" Target="media/image8.png"/><Relationship Id="rId32" Type="http://schemas.openxmlformats.org/officeDocument/2006/relationships/image" Target="media/image29.png"/><Relationship Id="rId37" Type="http://schemas.openxmlformats.org/officeDocument/2006/relationships/image" Target="media/image34.png"/><Relationship Id="rId53" Type="http://schemas.openxmlformats.org/officeDocument/2006/relationships/image" Target="media/image50.jpeg"/><Relationship Id="rId58" Type="http://schemas.openxmlformats.org/officeDocument/2006/relationships/image" Target="media/image55.png"/><Relationship Id="rId74" Type="http://schemas.openxmlformats.org/officeDocument/2006/relationships/hyperlink" Target="https://sourceforge.net/projects/mingw-w64/files/Toolchains%20targetting%20Win32/Personal%20Builds/mingw-builds/8.1.0/threads-posix/sjlj/i686-8.1.0-release-posix-sjlj-rt_v6-rev0.7z" TargetMode="External"/><Relationship Id="rId79" Type="http://schemas.openxmlformats.org/officeDocument/2006/relationships/hyperlink" Target="http://forums.codeblocks.org/index.php/board,20.0.html" TargetMode="External"/><Relationship Id="rId102" Type="http://schemas.openxmlformats.org/officeDocument/2006/relationships/hyperlink" Target="https://web.archive.org/web/20161204152348/http:/www.dcs.ed.ac.uk/teaching/cs4/www/graphics/Web/ply.html" TargetMode="External"/><Relationship Id="rId123" Type="http://schemas.openxmlformats.org/officeDocument/2006/relationships/image" Target="media/image74.jpeg"/><Relationship Id="rId128" Type="http://schemas.openxmlformats.org/officeDocument/2006/relationships/image" Target="media/image79.jpeg"/><Relationship Id="rId5" Type="http://schemas.openxmlformats.org/officeDocument/2006/relationships/webSettings" Target="webSettings.xml"/><Relationship Id="rId90" Type="http://schemas.openxmlformats.org/officeDocument/2006/relationships/hyperlink" Target="https://fr.wikipedia.org/wiki/David_(Michel-Ange)" TargetMode="External"/><Relationship Id="rId95" Type="http://schemas.openxmlformats.org/officeDocument/2006/relationships/hyperlink" Target="https://fr.wikipedia.org/wiki/Binaire" TargetMode="External"/><Relationship Id="rId22" Type="http://schemas.openxmlformats.org/officeDocument/2006/relationships/image" Target="media/image19.png"/><Relationship Id="rId27" Type="http://schemas.openxmlformats.org/officeDocument/2006/relationships/image" Target="media/image24.png"/><Relationship Id="rId43" Type="http://schemas.openxmlformats.org/officeDocument/2006/relationships/image" Target="media/image40.png"/><Relationship Id="rId48" Type="http://schemas.openxmlformats.org/officeDocument/2006/relationships/image" Target="media/image45.png"/><Relationship Id="rId64" Type="http://schemas.openxmlformats.org/officeDocument/2006/relationships/image" Target="media/image61.png"/><Relationship Id="rId69" Type="http://schemas.openxmlformats.org/officeDocument/2006/relationships/hyperlink" Target="http://code.google.com/p/lib3ds" TargetMode="External"/><Relationship Id="rId113" Type="http://schemas.openxmlformats.org/officeDocument/2006/relationships/hyperlink" Target="https://en.wikipedia.org/wiki/ASCII" TargetMode="External"/><Relationship Id="rId118" Type="http://schemas.openxmlformats.org/officeDocument/2006/relationships/image" Target="media/image69.jpeg"/><Relationship Id="rId134" Type="http://schemas.openxmlformats.org/officeDocument/2006/relationships/image" Target="media/image85.png"/><Relationship Id="rId80" Type="http://schemas.openxmlformats.org/officeDocument/2006/relationships/hyperlink" Target="http://forums.codeblocks.org/index.php/topic,23234.0.html" TargetMode="External"/><Relationship Id="rId85" Type="http://schemas.openxmlformats.org/officeDocument/2006/relationships/hyperlink" Target="https://fr.wikipedia.org/wiki/Format_de_fichier_de_polygones" TargetMode="External"/><Relationship Id="rId12" Type="http://schemas.openxmlformats.org/officeDocument/2006/relationships/image" Target="media/image9.png"/><Relationship Id="rId17" Type="http://schemas.openxmlformats.org/officeDocument/2006/relationships/image" Target="media/image14.png"/><Relationship Id="rId33" Type="http://schemas.openxmlformats.org/officeDocument/2006/relationships/image" Target="media/image30.png"/><Relationship Id="rId38" Type="http://schemas.openxmlformats.org/officeDocument/2006/relationships/image" Target="media/image35.png"/><Relationship Id="rId59" Type="http://schemas.openxmlformats.org/officeDocument/2006/relationships/image" Target="media/image56.png"/><Relationship Id="rId103" Type="http://schemas.openxmlformats.org/officeDocument/2006/relationships/hyperlink" Target="http://paulbourke.net/dataformats/ply/" TargetMode="External"/><Relationship Id="rId108" Type="http://schemas.openxmlformats.org/officeDocument/2006/relationships/hyperlink" Target="http://graphics.stanford.edu/data/3Dscanrep/" TargetMode="External"/><Relationship Id="rId124" Type="http://schemas.openxmlformats.org/officeDocument/2006/relationships/image" Target="media/image75.jpeg"/><Relationship Id="rId129" Type="http://schemas.openxmlformats.org/officeDocument/2006/relationships/image" Target="media/image80.jpeg"/><Relationship Id="rId54" Type="http://schemas.openxmlformats.org/officeDocument/2006/relationships/image" Target="media/image51.jpeg"/><Relationship Id="rId70" Type="http://schemas.openxmlformats.org/officeDocument/2006/relationships/hyperlink" Target="http://expat.sourceforge.net" TargetMode="External"/><Relationship Id="rId75" Type="http://schemas.openxmlformats.org/officeDocument/2006/relationships/hyperlink" Target="https://www.wxwidgets.org/downloads/" TargetMode="External"/><Relationship Id="rId91" Type="http://schemas.openxmlformats.org/officeDocument/2006/relationships/hyperlink" Target="https://fr.wikipedia.org/wiki/Michelangelo" TargetMode="External"/><Relationship Id="rId96" Type="http://schemas.openxmlformats.org/officeDocument/2006/relationships/hyperlink" Target="https://fr.wikipedia.org/wiki/Header"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20.png"/><Relationship Id="rId28" Type="http://schemas.openxmlformats.org/officeDocument/2006/relationships/image" Target="media/image25.png"/><Relationship Id="rId49" Type="http://schemas.openxmlformats.org/officeDocument/2006/relationships/image" Target="media/image46.png"/><Relationship Id="rId114" Type="http://schemas.openxmlformats.org/officeDocument/2006/relationships/hyperlink" Target="https://en.wikipedia.org/wiki/Binary_file" TargetMode="External"/><Relationship Id="rId119" Type="http://schemas.openxmlformats.org/officeDocument/2006/relationships/image" Target="media/image70.jpeg"/><Relationship Id="rId44" Type="http://schemas.openxmlformats.org/officeDocument/2006/relationships/image" Target="media/image41.png"/><Relationship Id="rId60" Type="http://schemas.openxmlformats.org/officeDocument/2006/relationships/image" Target="media/image57.png"/><Relationship Id="rId65" Type="http://schemas.openxmlformats.org/officeDocument/2006/relationships/image" Target="media/image62.png"/><Relationship Id="rId81" Type="http://schemas.openxmlformats.org/officeDocument/2006/relationships/hyperlink" Target="http://www.msys2.org/" TargetMode="External"/><Relationship Id="rId86" Type="http://schemas.openxmlformats.org/officeDocument/2006/relationships/hyperlink" Target="https://www.cc.gatech.edu/projects/large_models/ply.html" TargetMode="External"/><Relationship Id="rId130" Type="http://schemas.openxmlformats.org/officeDocument/2006/relationships/image" Target="media/image81.jpeg"/><Relationship Id="rId135" Type="http://schemas.openxmlformats.org/officeDocument/2006/relationships/header" Target="header1.xml"/><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 Id="rId109" Type="http://schemas.openxmlformats.org/officeDocument/2006/relationships/hyperlink" Target="https://en.wikipedia.org/wiki/Computer-aided_design" TargetMode="External"/><Relationship Id="rId34" Type="http://schemas.openxmlformats.org/officeDocument/2006/relationships/image" Target="media/image31.png"/><Relationship Id="rId50" Type="http://schemas.openxmlformats.org/officeDocument/2006/relationships/image" Target="media/image47.png"/><Relationship Id="rId55" Type="http://schemas.openxmlformats.org/officeDocument/2006/relationships/image" Target="media/image52.jpeg"/><Relationship Id="rId76" Type="http://schemas.openxmlformats.org/officeDocument/2006/relationships/hyperlink" Target="http://www.wxdev.fr/" TargetMode="External"/><Relationship Id="rId97" Type="http://schemas.openxmlformats.org/officeDocument/2006/relationships/hyperlink" Target="https://fr.wikipedia.org/wiki/MeshLab" TargetMode="External"/><Relationship Id="rId104" Type="http://schemas.openxmlformats.org/officeDocument/2006/relationships/hyperlink" Target="http://www.cc.gatech.edu/projects/large_models/ply.html" TargetMode="External"/><Relationship Id="rId120" Type="http://schemas.openxmlformats.org/officeDocument/2006/relationships/image" Target="media/image71.jpeg"/><Relationship Id="rId125" Type="http://schemas.openxmlformats.org/officeDocument/2006/relationships/image" Target="media/image76.jpeg"/><Relationship Id="rId7" Type="http://schemas.openxmlformats.org/officeDocument/2006/relationships/endnotes" Target="endnotes.xml"/><Relationship Id="rId71" Type="http://schemas.openxmlformats.org/officeDocument/2006/relationships/hyperlink" Target="http://sourceforge.net/projects/expat" TargetMode="External"/><Relationship Id="rId92" Type="http://schemas.openxmlformats.org/officeDocument/2006/relationships/hyperlink" Target="https://fr.wikipedia.org/wiki/Format_de_fichier" TargetMode="External"/><Relationship Id="rId2" Type="http://schemas.openxmlformats.org/officeDocument/2006/relationships/numbering" Target="numbering.xml"/><Relationship Id="rId29" Type="http://schemas.openxmlformats.org/officeDocument/2006/relationships/image" Target="media/image26.png"/><Relationship Id="rId24" Type="http://schemas.openxmlformats.org/officeDocument/2006/relationships/image" Target="media/image21.png"/><Relationship Id="rId40" Type="http://schemas.openxmlformats.org/officeDocument/2006/relationships/image" Target="media/image37.png"/><Relationship Id="rId45" Type="http://schemas.openxmlformats.org/officeDocument/2006/relationships/image" Target="media/image42.png"/><Relationship Id="rId66" Type="http://schemas.openxmlformats.org/officeDocument/2006/relationships/image" Target="media/image63.png"/><Relationship Id="rId87" Type="http://schemas.openxmlformats.org/officeDocument/2006/relationships/hyperlink" Target="http://graphics.stanford.edu/projects/mich/" TargetMode="External"/><Relationship Id="rId110" Type="http://schemas.openxmlformats.org/officeDocument/2006/relationships/hyperlink" Target="https://en.wikipedia.org/wiki/3D_Systems" TargetMode="External"/><Relationship Id="rId115" Type="http://schemas.openxmlformats.org/officeDocument/2006/relationships/image" Target="media/image66.jpeg"/><Relationship Id="rId131" Type="http://schemas.openxmlformats.org/officeDocument/2006/relationships/image" Target="media/image82.jpeg"/><Relationship Id="rId136" Type="http://schemas.openxmlformats.org/officeDocument/2006/relationships/footer" Target="footer1.xml"/><Relationship Id="rId61" Type="http://schemas.openxmlformats.org/officeDocument/2006/relationships/image" Target="media/image58.png"/><Relationship Id="rId82" Type="http://schemas.openxmlformats.org/officeDocument/2006/relationships/hyperlink" Target="https://solarianprogrammer.com/2019/11/05/install-gcc-windows/" TargetMode="External"/><Relationship Id="rId19" Type="http://schemas.openxmlformats.org/officeDocument/2006/relationships/image" Target="media/image16.png"/><Relationship Id="rId14" Type="http://schemas.openxmlformats.org/officeDocument/2006/relationships/image" Target="media/image11.png"/><Relationship Id="rId30" Type="http://schemas.openxmlformats.org/officeDocument/2006/relationships/image" Target="media/image27.png"/><Relationship Id="rId35" Type="http://schemas.openxmlformats.org/officeDocument/2006/relationships/image" Target="media/image32.png"/><Relationship Id="rId56" Type="http://schemas.openxmlformats.org/officeDocument/2006/relationships/image" Target="media/image53.jpeg"/><Relationship Id="rId77" Type="http://schemas.openxmlformats.org/officeDocument/2006/relationships/hyperlink" Target="https://wxstuff.xaviou.fr/wxlibs/wx312.html" TargetMode="External"/><Relationship Id="rId100" Type="http://schemas.openxmlformats.org/officeDocument/2006/relationships/hyperlink" Target="https://fr.wikipedia.org/wiki/Maillage_(structure_de_donn%C3%A9es)" TargetMode="External"/><Relationship Id="rId105" Type="http://schemas.openxmlformats.org/officeDocument/2006/relationships/hyperlink" Target="https://web.archive.org/web/20081203195143/http:/www.cs.princeton.edu/~diego/professional/rply/" TargetMode="External"/><Relationship Id="rId126" Type="http://schemas.openxmlformats.org/officeDocument/2006/relationships/image" Target="media/image77.jpeg"/><Relationship Id="rId8" Type="http://schemas.openxmlformats.org/officeDocument/2006/relationships/image" Target="media/image5.jpeg"/><Relationship Id="rId51" Type="http://schemas.openxmlformats.org/officeDocument/2006/relationships/image" Target="media/image48.png"/><Relationship Id="rId72" Type="http://schemas.openxmlformats.org/officeDocument/2006/relationships/hyperlink" Target="https://sourceforge.net/projects/mingw-w64/" TargetMode="External"/><Relationship Id="rId93" Type="http://schemas.openxmlformats.org/officeDocument/2006/relationships/hyperlink" Target="https://fr.wikipedia.org/wiki/Scanner_tridimensionnel" TargetMode="External"/><Relationship Id="rId98" Type="http://schemas.openxmlformats.org/officeDocument/2006/relationships/hyperlink" Target="https://fr.wikipedia.org/wiki/Maillage_(structure_de_donn%C3%A9es)" TargetMode="External"/><Relationship Id="rId121" Type="http://schemas.openxmlformats.org/officeDocument/2006/relationships/image" Target="media/image72.jpeg"/><Relationship Id="rId3" Type="http://schemas.openxmlformats.org/officeDocument/2006/relationships/styles" Target="styles.xml"/><Relationship Id="rId25" Type="http://schemas.openxmlformats.org/officeDocument/2006/relationships/image" Target="media/image22.png"/><Relationship Id="rId46" Type="http://schemas.openxmlformats.org/officeDocument/2006/relationships/image" Target="media/image43.png"/><Relationship Id="rId67" Type="http://schemas.openxmlformats.org/officeDocument/2006/relationships/image" Target="media/image64.png"/><Relationship Id="rId116" Type="http://schemas.openxmlformats.org/officeDocument/2006/relationships/image" Target="media/image67.jpeg"/><Relationship Id="rId137" Type="http://schemas.openxmlformats.org/officeDocument/2006/relationships/fontTable" Target="fontTable.xml"/><Relationship Id="rId20" Type="http://schemas.openxmlformats.org/officeDocument/2006/relationships/image" Target="media/image17.png"/><Relationship Id="rId41" Type="http://schemas.openxmlformats.org/officeDocument/2006/relationships/image" Target="media/image38.png"/><Relationship Id="rId62" Type="http://schemas.openxmlformats.org/officeDocument/2006/relationships/image" Target="media/image59.png"/><Relationship Id="rId83" Type="http://schemas.openxmlformats.org/officeDocument/2006/relationships/hyperlink" Target="https://packages.msys2.org/base" TargetMode="External"/><Relationship Id="rId88" Type="http://schemas.openxmlformats.org/officeDocument/2006/relationships/hyperlink" Target="http://archive.wikiwix.com/cache/?url=http%3A%2F%2Fgraphics.stanford.edu%2Fprojects%2Fmich%2F" TargetMode="External"/><Relationship Id="rId111" Type="http://schemas.openxmlformats.org/officeDocument/2006/relationships/hyperlink" Target="https://en.wikipedia.org/wiki/Tessellation" TargetMode="External"/><Relationship Id="rId132" Type="http://schemas.openxmlformats.org/officeDocument/2006/relationships/image" Target="media/image83.jpeg"/><Relationship Id="rId15" Type="http://schemas.openxmlformats.org/officeDocument/2006/relationships/image" Target="media/image12.png"/><Relationship Id="rId36" Type="http://schemas.openxmlformats.org/officeDocument/2006/relationships/image" Target="media/image33.png"/><Relationship Id="rId57" Type="http://schemas.openxmlformats.org/officeDocument/2006/relationships/image" Target="media/image54.png"/><Relationship Id="rId106" Type="http://schemas.openxmlformats.org/officeDocument/2006/relationships/hyperlink" Target="http://w3.impa.br/~diego/software/rply/" TargetMode="External"/><Relationship Id="rId127" Type="http://schemas.openxmlformats.org/officeDocument/2006/relationships/image" Target="media/image78.jpeg"/><Relationship Id="rId10" Type="http://schemas.openxmlformats.org/officeDocument/2006/relationships/image" Target="media/image7.jpeg"/><Relationship Id="rId31" Type="http://schemas.openxmlformats.org/officeDocument/2006/relationships/image" Target="media/image28.png"/><Relationship Id="rId52" Type="http://schemas.openxmlformats.org/officeDocument/2006/relationships/image" Target="media/image49.jpeg"/><Relationship Id="rId73" Type="http://schemas.openxmlformats.org/officeDocument/2006/relationships/hyperlink" Target="https://sourceforge.net/projects/mingw-w64/files/Toolchains%20targetting%20Win64/Personal%20Builds/mingw-builds/8.1.0/threads-posix/seh/x86_64-8.1.0-release-posix-seh-rt_v6-rev0.7z" TargetMode="External"/><Relationship Id="rId78" Type="http://schemas.openxmlformats.org/officeDocument/2006/relationships/hyperlink" Target="http://www.codeblocks.org/" TargetMode="External"/><Relationship Id="rId94" Type="http://schemas.openxmlformats.org/officeDocument/2006/relationships/hyperlink" Target="https://fr.wikipedia.org/wiki/ASCII" TargetMode="External"/><Relationship Id="rId99" Type="http://schemas.openxmlformats.org/officeDocument/2006/relationships/hyperlink" Target="https://fr.wikipedia.org/wiki/CloudCompare" TargetMode="External"/><Relationship Id="rId101" Type="http://schemas.openxmlformats.org/officeDocument/2006/relationships/hyperlink" Target="https://fr.wikipedia.org/wiki/Mathematica" TargetMode="External"/><Relationship Id="rId122" Type="http://schemas.openxmlformats.org/officeDocument/2006/relationships/image" Target="media/image73.jpeg"/><Relationship Id="rId4" Type="http://schemas.openxmlformats.org/officeDocument/2006/relationships/settings" Target="settings.xml"/><Relationship Id="rId9" Type="http://schemas.openxmlformats.org/officeDocument/2006/relationships/image" Target="media/image6.jpeg"/><Relationship Id="rId26" Type="http://schemas.openxmlformats.org/officeDocument/2006/relationships/image" Target="media/image23.png"/><Relationship Id="rId47" Type="http://schemas.openxmlformats.org/officeDocument/2006/relationships/image" Target="media/image44.png"/><Relationship Id="rId68" Type="http://schemas.openxmlformats.org/officeDocument/2006/relationships/image" Target="media/image65.png"/><Relationship Id="rId89" Type="http://schemas.openxmlformats.org/officeDocument/2006/relationships/hyperlink" Target="https://fr.wikipedia.org/wiki/Universit%C3%A9_Stanford" TargetMode="External"/><Relationship Id="rId112" Type="http://schemas.openxmlformats.org/officeDocument/2006/relationships/hyperlink" Target="https://en.wikipedia.org/wiki/3D_printing" TargetMode="External"/><Relationship Id="rId133" Type="http://schemas.openxmlformats.org/officeDocument/2006/relationships/image" Target="media/image84.jpe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Gerard\Programmation\CodeBlocks\Appli_1_GD_PC\Manuels\GEN-F102-4(Modele_doc_evolutif).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13B754-364A-4533-9357-B2DE4BFA8F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GEN-F102-4(Modele_doc_evolutif).dot</Template>
  <TotalTime>0</TotalTime>
  <Pages>83</Pages>
  <Words>34367</Words>
  <Characters>189023</Characters>
  <Application>Microsoft Office Word</Application>
  <DocSecurity>0</DocSecurity>
  <Lines>1575</Lines>
  <Paragraphs>445</Paragraphs>
  <ScaleCrop>false</ScaleCrop>
  <HeadingPairs>
    <vt:vector size="2" baseType="variant">
      <vt:variant>
        <vt:lpstr>Titre</vt:lpstr>
      </vt:variant>
      <vt:variant>
        <vt:i4>1</vt:i4>
      </vt:variant>
    </vt:vector>
  </HeadingPairs>
  <TitlesOfParts>
    <vt:vector size="1" baseType="lpstr">
      <vt:lpstr>Manuel Utilisateur d'OVNI</vt:lpstr>
    </vt:vector>
  </TitlesOfParts>
  <LinksUpToDate>false</LinksUpToDate>
  <CharactersWithSpaces>222945</CharactersWithSpaces>
  <SharedDoc>false</SharedDoc>
  <HLinks>
    <vt:vector size="438" baseType="variant">
      <vt:variant>
        <vt:i4>3538979</vt:i4>
      </vt:variant>
      <vt:variant>
        <vt:i4>483</vt:i4>
      </vt:variant>
      <vt:variant>
        <vt:i4>0</vt:i4>
      </vt:variant>
      <vt:variant>
        <vt:i4>5</vt:i4>
      </vt:variant>
      <vt:variant>
        <vt:lpwstr>http://tortoisesvn.net/</vt:lpwstr>
      </vt:variant>
      <vt:variant>
        <vt:lpwstr/>
      </vt:variant>
      <vt:variant>
        <vt:i4>5177434</vt:i4>
      </vt:variant>
      <vt:variant>
        <vt:i4>480</vt:i4>
      </vt:variant>
      <vt:variant>
        <vt:i4>0</vt:i4>
      </vt:variant>
      <vt:variant>
        <vt:i4>5</vt:i4>
      </vt:variant>
      <vt:variant>
        <vt:lpwstr>http://code.google.com/p/tclkit/</vt:lpwstr>
      </vt:variant>
      <vt:variant>
        <vt:lpwstr/>
      </vt:variant>
      <vt:variant>
        <vt:i4>1900544</vt:i4>
      </vt:variant>
      <vt:variant>
        <vt:i4>477</vt:i4>
      </vt:variant>
      <vt:variant>
        <vt:i4>0</vt:i4>
      </vt:variant>
      <vt:variant>
        <vt:i4>5</vt:i4>
      </vt:variant>
      <vt:variant>
        <vt:lpwstr>http://sourceforge.net/projects/expat</vt:lpwstr>
      </vt:variant>
      <vt:variant>
        <vt:lpwstr/>
      </vt:variant>
      <vt:variant>
        <vt:i4>4456453</vt:i4>
      </vt:variant>
      <vt:variant>
        <vt:i4>474</vt:i4>
      </vt:variant>
      <vt:variant>
        <vt:i4>0</vt:i4>
      </vt:variant>
      <vt:variant>
        <vt:i4>5</vt:i4>
      </vt:variant>
      <vt:variant>
        <vt:lpwstr>http://expat.sourceforge.net/</vt:lpwstr>
      </vt:variant>
      <vt:variant>
        <vt:lpwstr/>
      </vt:variant>
      <vt:variant>
        <vt:i4>8061052</vt:i4>
      </vt:variant>
      <vt:variant>
        <vt:i4>465</vt:i4>
      </vt:variant>
      <vt:variant>
        <vt:i4>0</vt:i4>
      </vt:variant>
      <vt:variant>
        <vt:i4>5</vt:i4>
      </vt:variant>
      <vt:variant>
        <vt:lpwstr>http://code.google.com/p/lib3ds</vt:lpwstr>
      </vt:variant>
      <vt:variant>
        <vt:lpwstr/>
      </vt:variant>
      <vt:variant>
        <vt:i4>2949247</vt:i4>
      </vt:variant>
      <vt:variant>
        <vt:i4>462</vt:i4>
      </vt:variant>
      <vt:variant>
        <vt:i4>0</vt:i4>
      </vt:variant>
      <vt:variant>
        <vt:i4>5</vt:i4>
      </vt:variant>
      <vt:variant>
        <vt:lpwstr>http://sourceforge.net/projects/lib3ds</vt:lpwstr>
      </vt:variant>
      <vt:variant>
        <vt:lpwstr/>
      </vt:variant>
      <vt:variant>
        <vt:i4>8060974</vt:i4>
      </vt:variant>
      <vt:variant>
        <vt:i4>459</vt:i4>
      </vt:variant>
      <vt:variant>
        <vt:i4>0</vt:i4>
      </vt:variant>
      <vt:variant>
        <vt:i4>5</vt:i4>
      </vt:variant>
      <vt:variant>
        <vt:lpwstr>http://lib3ds.sourceforge.net/</vt:lpwstr>
      </vt:variant>
      <vt:variant>
        <vt:lpwstr/>
      </vt:variant>
      <vt:variant>
        <vt:i4>4849757</vt:i4>
      </vt:variant>
      <vt:variant>
        <vt:i4>447</vt:i4>
      </vt:variant>
      <vt:variant>
        <vt:i4>0</vt:i4>
      </vt:variant>
      <vt:variant>
        <vt:i4>5</vt:i4>
      </vt:variant>
      <vt:variant>
        <vt:lpwstr>http://www.activestate.com/activetcl</vt:lpwstr>
      </vt:variant>
      <vt:variant>
        <vt:lpwstr/>
      </vt:variant>
      <vt:variant>
        <vt:i4>6619236</vt:i4>
      </vt:variant>
      <vt:variant>
        <vt:i4>438</vt:i4>
      </vt:variant>
      <vt:variant>
        <vt:i4>0</vt:i4>
      </vt:variant>
      <vt:variant>
        <vt:i4>5</vt:i4>
      </vt:variant>
      <vt:variant>
        <vt:lpwstr>http://chortle.ccsu.edu/Bloodshed/glutming.zip</vt:lpwstr>
      </vt:variant>
      <vt:variant>
        <vt:lpwstr/>
      </vt:variant>
      <vt:variant>
        <vt:i4>1376306</vt:i4>
      </vt:variant>
      <vt:variant>
        <vt:i4>380</vt:i4>
      </vt:variant>
      <vt:variant>
        <vt:i4>0</vt:i4>
      </vt:variant>
      <vt:variant>
        <vt:i4>5</vt:i4>
      </vt:variant>
      <vt:variant>
        <vt:lpwstr/>
      </vt:variant>
      <vt:variant>
        <vt:lpwstr>_Toc374713415</vt:lpwstr>
      </vt:variant>
      <vt:variant>
        <vt:i4>1376306</vt:i4>
      </vt:variant>
      <vt:variant>
        <vt:i4>374</vt:i4>
      </vt:variant>
      <vt:variant>
        <vt:i4>0</vt:i4>
      </vt:variant>
      <vt:variant>
        <vt:i4>5</vt:i4>
      </vt:variant>
      <vt:variant>
        <vt:lpwstr/>
      </vt:variant>
      <vt:variant>
        <vt:lpwstr>_Toc374713414</vt:lpwstr>
      </vt:variant>
      <vt:variant>
        <vt:i4>1376306</vt:i4>
      </vt:variant>
      <vt:variant>
        <vt:i4>368</vt:i4>
      </vt:variant>
      <vt:variant>
        <vt:i4>0</vt:i4>
      </vt:variant>
      <vt:variant>
        <vt:i4>5</vt:i4>
      </vt:variant>
      <vt:variant>
        <vt:lpwstr/>
      </vt:variant>
      <vt:variant>
        <vt:lpwstr>_Toc374713413</vt:lpwstr>
      </vt:variant>
      <vt:variant>
        <vt:i4>1376306</vt:i4>
      </vt:variant>
      <vt:variant>
        <vt:i4>362</vt:i4>
      </vt:variant>
      <vt:variant>
        <vt:i4>0</vt:i4>
      </vt:variant>
      <vt:variant>
        <vt:i4>5</vt:i4>
      </vt:variant>
      <vt:variant>
        <vt:lpwstr/>
      </vt:variant>
      <vt:variant>
        <vt:lpwstr>_Toc374713412</vt:lpwstr>
      </vt:variant>
      <vt:variant>
        <vt:i4>1376306</vt:i4>
      </vt:variant>
      <vt:variant>
        <vt:i4>356</vt:i4>
      </vt:variant>
      <vt:variant>
        <vt:i4>0</vt:i4>
      </vt:variant>
      <vt:variant>
        <vt:i4>5</vt:i4>
      </vt:variant>
      <vt:variant>
        <vt:lpwstr/>
      </vt:variant>
      <vt:variant>
        <vt:lpwstr>_Toc374713411</vt:lpwstr>
      </vt:variant>
      <vt:variant>
        <vt:i4>1376306</vt:i4>
      </vt:variant>
      <vt:variant>
        <vt:i4>350</vt:i4>
      </vt:variant>
      <vt:variant>
        <vt:i4>0</vt:i4>
      </vt:variant>
      <vt:variant>
        <vt:i4>5</vt:i4>
      </vt:variant>
      <vt:variant>
        <vt:lpwstr/>
      </vt:variant>
      <vt:variant>
        <vt:lpwstr>_Toc374713410</vt:lpwstr>
      </vt:variant>
      <vt:variant>
        <vt:i4>1310770</vt:i4>
      </vt:variant>
      <vt:variant>
        <vt:i4>344</vt:i4>
      </vt:variant>
      <vt:variant>
        <vt:i4>0</vt:i4>
      </vt:variant>
      <vt:variant>
        <vt:i4>5</vt:i4>
      </vt:variant>
      <vt:variant>
        <vt:lpwstr/>
      </vt:variant>
      <vt:variant>
        <vt:lpwstr>_Toc374713409</vt:lpwstr>
      </vt:variant>
      <vt:variant>
        <vt:i4>1310770</vt:i4>
      </vt:variant>
      <vt:variant>
        <vt:i4>338</vt:i4>
      </vt:variant>
      <vt:variant>
        <vt:i4>0</vt:i4>
      </vt:variant>
      <vt:variant>
        <vt:i4>5</vt:i4>
      </vt:variant>
      <vt:variant>
        <vt:lpwstr/>
      </vt:variant>
      <vt:variant>
        <vt:lpwstr>_Toc374713408</vt:lpwstr>
      </vt:variant>
      <vt:variant>
        <vt:i4>1310770</vt:i4>
      </vt:variant>
      <vt:variant>
        <vt:i4>332</vt:i4>
      </vt:variant>
      <vt:variant>
        <vt:i4>0</vt:i4>
      </vt:variant>
      <vt:variant>
        <vt:i4>5</vt:i4>
      </vt:variant>
      <vt:variant>
        <vt:lpwstr/>
      </vt:variant>
      <vt:variant>
        <vt:lpwstr>_Toc374713407</vt:lpwstr>
      </vt:variant>
      <vt:variant>
        <vt:i4>1310770</vt:i4>
      </vt:variant>
      <vt:variant>
        <vt:i4>326</vt:i4>
      </vt:variant>
      <vt:variant>
        <vt:i4>0</vt:i4>
      </vt:variant>
      <vt:variant>
        <vt:i4>5</vt:i4>
      </vt:variant>
      <vt:variant>
        <vt:lpwstr/>
      </vt:variant>
      <vt:variant>
        <vt:lpwstr>_Toc374713406</vt:lpwstr>
      </vt:variant>
      <vt:variant>
        <vt:i4>1310770</vt:i4>
      </vt:variant>
      <vt:variant>
        <vt:i4>320</vt:i4>
      </vt:variant>
      <vt:variant>
        <vt:i4>0</vt:i4>
      </vt:variant>
      <vt:variant>
        <vt:i4>5</vt:i4>
      </vt:variant>
      <vt:variant>
        <vt:lpwstr/>
      </vt:variant>
      <vt:variant>
        <vt:lpwstr>_Toc374713405</vt:lpwstr>
      </vt:variant>
      <vt:variant>
        <vt:i4>1310770</vt:i4>
      </vt:variant>
      <vt:variant>
        <vt:i4>314</vt:i4>
      </vt:variant>
      <vt:variant>
        <vt:i4>0</vt:i4>
      </vt:variant>
      <vt:variant>
        <vt:i4>5</vt:i4>
      </vt:variant>
      <vt:variant>
        <vt:lpwstr/>
      </vt:variant>
      <vt:variant>
        <vt:lpwstr>_Toc374713404</vt:lpwstr>
      </vt:variant>
      <vt:variant>
        <vt:i4>1310770</vt:i4>
      </vt:variant>
      <vt:variant>
        <vt:i4>308</vt:i4>
      </vt:variant>
      <vt:variant>
        <vt:i4>0</vt:i4>
      </vt:variant>
      <vt:variant>
        <vt:i4>5</vt:i4>
      </vt:variant>
      <vt:variant>
        <vt:lpwstr/>
      </vt:variant>
      <vt:variant>
        <vt:lpwstr>_Toc374713403</vt:lpwstr>
      </vt:variant>
      <vt:variant>
        <vt:i4>1310770</vt:i4>
      </vt:variant>
      <vt:variant>
        <vt:i4>302</vt:i4>
      </vt:variant>
      <vt:variant>
        <vt:i4>0</vt:i4>
      </vt:variant>
      <vt:variant>
        <vt:i4>5</vt:i4>
      </vt:variant>
      <vt:variant>
        <vt:lpwstr/>
      </vt:variant>
      <vt:variant>
        <vt:lpwstr>_Toc374713402</vt:lpwstr>
      </vt:variant>
      <vt:variant>
        <vt:i4>1310770</vt:i4>
      </vt:variant>
      <vt:variant>
        <vt:i4>296</vt:i4>
      </vt:variant>
      <vt:variant>
        <vt:i4>0</vt:i4>
      </vt:variant>
      <vt:variant>
        <vt:i4>5</vt:i4>
      </vt:variant>
      <vt:variant>
        <vt:lpwstr/>
      </vt:variant>
      <vt:variant>
        <vt:lpwstr>_Toc374713401</vt:lpwstr>
      </vt:variant>
      <vt:variant>
        <vt:i4>1310770</vt:i4>
      </vt:variant>
      <vt:variant>
        <vt:i4>290</vt:i4>
      </vt:variant>
      <vt:variant>
        <vt:i4>0</vt:i4>
      </vt:variant>
      <vt:variant>
        <vt:i4>5</vt:i4>
      </vt:variant>
      <vt:variant>
        <vt:lpwstr/>
      </vt:variant>
      <vt:variant>
        <vt:lpwstr>_Toc374713400</vt:lpwstr>
      </vt:variant>
      <vt:variant>
        <vt:i4>1900597</vt:i4>
      </vt:variant>
      <vt:variant>
        <vt:i4>284</vt:i4>
      </vt:variant>
      <vt:variant>
        <vt:i4>0</vt:i4>
      </vt:variant>
      <vt:variant>
        <vt:i4>5</vt:i4>
      </vt:variant>
      <vt:variant>
        <vt:lpwstr/>
      </vt:variant>
      <vt:variant>
        <vt:lpwstr>_Toc374713399</vt:lpwstr>
      </vt:variant>
      <vt:variant>
        <vt:i4>1900597</vt:i4>
      </vt:variant>
      <vt:variant>
        <vt:i4>278</vt:i4>
      </vt:variant>
      <vt:variant>
        <vt:i4>0</vt:i4>
      </vt:variant>
      <vt:variant>
        <vt:i4>5</vt:i4>
      </vt:variant>
      <vt:variant>
        <vt:lpwstr/>
      </vt:variant>
      <vt:variant>
        <vt:lpwstr>_Toc374713398</vt:lpwstr>
      </vt:variant>
      <vt:variant>
        <vt:i4>1900597</vt:i4>
      </vt:variant>
      <vt:variant>
        <vt:i4>272</vt:i4>
      </vt:variant>
      <vt:variant>
        <vt:i4>0</vt:i4>
      </vt:variant>
      <vt:variant>
        <vt:i4>5</vt:i4>
      </vt:variant>
      <vt:variant>
        <vt:lpwstr/>
      </vt:variant>
      <vt:variant>
        <vt:lpwstr>_Toc374713397</vt:lpwstr>
      </vt:variant>
      <vt:variant>
        <vt:i4>1900597</vt:i4>
      </vt:variant>
      <vt:variant>
        <vt:i4>266</vt:i4>
      </vt:variant>
      <vt:variant>
        <vt:i4>0</vt:i4>
      </vt:variant>
      <vt:variant>
        <vt:i4>5</vt:i4>
      </vt:variant>
      <vt:variant>
        <vt:lpwstr/>
      </vt:variant>
      <vt:variant>
        <vt:lpwstr>_Toc374713396</vt:lpwstr>
      </vt:variant>
      <vt:variant>
        <vt:i4>1900597</vt:i4>
      </vt:variant>
      <vt:variant>
        <vt:i4>260</vt:i4>
      </vt:variant>
      <vt:variant>
        <vt:i4>0</vt:i4>
      </vt:variant>
      <vt:variant>
        <vt:i4>5</vt:i4>
      </vt:variant>
      <vt:variant>
        <vt:lpwstr/>
      </vt:variant>
      <vt:variant>
        <vt:lpwstr>_Toc374713395</vt:lpwstr>
      </vt:variant>
      <vt:variant>
        <vt:i4>1900597</vt:i4>
      </vt:variant>
      <vt:variant>
        <vt:i4>254</vt:i4>
      </vt:variant>
      <vt:variant>
        <vt:i4>0</vt:i4>
      </vt:variant>
      <vt:variant>
        <vt:i4>5</vt:i4>
      </vt:variant>
      <vt:variant>
        <vt:lpwstr/>
      </vt:variant>
      <vt:variant>
        <vt:lpwstr>_Toc374713394</vt:lpwstr>
      </vt:variant>
      <vt:variant>
        <vt:i4>1900597</vt:i4>
      </vt:variant>
      <vt:variant>
        <vt:i4>248</vt:i4>
      </vt:variant>
      <vt:variant>
        <vt:i4>0</vt:i4>
      </vt:variant>
      <vt:variant>
        <vt:i4>5</vt:i4>
      </vt:variant>
      <vt:variant>
        <vt:lpwstr/>
      </vt:variant>
      <vt:variant>
        <vt:lpwstr>_Toc374713393</vt:lpwstr>
      </vt:variant>
      <vt:variant>
        <vt:i4>1900597</vt:i4>
      </vt:variant>
      <vt:variant>
        <vt:i4>242</vt:i4>
      </vt:variant>
      <vt:variant>
        <vt:i4>0</vt:i4>
      </vt:variant>
      <vt:variant>
        <vt:i4>5</vt:i4>
      </vt:variant>
      <vt:variant>
        <vt:lpwstr/>
      </vt:variant>
      <vt:variant>
        <vt:lpwstr>_Toc374713392</vt:lpwstr>
      </vt:variant>
      <vt:variant>
        <vt:i4>1900597</vt:i4>
      </vt:variant>
      <vt:variant>
        <vt:i4>236</vt:i4>
      </vt:variant>
      <vt:variant>
        <vt:i4>0</vt:i4>
      </vt:variant>
      <vt:variant>
        <vt:i4>5</vt:i4>
      </vt:variant>
      <vt:variant>
        <vt:lpwstr/>
      </vt:variant>
      <vt:variant>
        <vt:lpwstr>_Toc374713391</vt:lpwstr>
      </vt:variant>
      <vt:variant>
        <vt:i4>1900597</vt:i4>
      </vt:variant>
      <vt:variant>
        <vt:i4>230</vt:i4>
      </vt:variant>
      <vt:variant>
        <vt:i4>0</vt:i4>
      </vt:variant>
      <vt:variant>
        <vt:i4>5</vt:i4>
      </vt:variant>
      <vt:variant>
        <vt:lpwstr/>
      </vt:variant>
      <vt:variant>
        <vt:lpwstr>_Toc374713390</vt:lpwstr>
      </vt:variant>
      <vt:variant>
        <vt:i4>1835061</vt:i4>
      </vt:variant>
      <vt:variant>
        <vt:i4>224</vt:i4>
      </vt:variant>
      <vt:variant>
        <vt:i4>0</vt:i4>
      </vt:variant>
      <vt:variant>
        <vt:i4>5</vt:i4>
      </vt:variant>
      <vt:variant>
        <vt:lpwstr/>
      </vt:variant>
      <vt:variant>
        <vt:lpwstr>_Toc374713389</vt:lpwstr>
      </vt:variant>
      <vt:variant>
        <vt:i4>1835061</vt:i4>
      </vt:variant>
      <vt:variant>
        <vt:i4>218</vt:i4>
      </vt:variant>
      <vt:variant>
        <vt:i4>0</vt:i4>
      </vt:variant>
      <vt:variant>
        <vt:i4>5</vt:i4>
      </vt:variant>
      <vt:variant>
        <vt:lpwstr/>
      </vt:variant>
      <vt:variant>
        <vt:lpwstr>_Toc374713388</vt:lpwstr>
      </vt:variant>
      <vt:variant>
        <vt:i4>1835061</vt:i4>
      </vt:variant>
      <vt:variant>
        <vt:i4>212</vt:i4>
      </vt:variant>
      <vt:variant>
        <vt:i4>0</vt:i4>
      </vt:variant>
      <vt:variant>
        <vt:i4>5</vt:i4>
      </vt:variant>
      <vt:variant>
        <vt:lpwstr/>
      </vt:variant>
      <vt:variant>
        <vt:lpwstr>_Toc374713387</vt:lpwstr>
      </vt:variant>
      <vt:variant>
        <vt:i4>1835061</vt:i4>
      </vt:variant>
      <vt:variant>
        <vt:i4>206</vt:i4>
      </vt:variant>
      <vt:variant>
        <vt:i4>0</vt:i4>
      </vt:variant>
      <vt:variant>
        <vt:i4>5</vt:i4>
      </vt:variant>
      <vt:variant>
        <vt:lpwstr/>
      </vt:variant>
      <vt:variant>
        <vt:lpwstr>_Toc374713386</vt:lpwstr>
      </vt:variant>
      <vt:variant>
        <vt:i4>1835061</vt:i4>
      </vt:variant>
      <vt:variant>
        <vt:i4>200</vt:i4>
      </vt:variant>
      <vt:variant>
        <vt:i4>0</vt:i4>
      </vt:variant>
      <vt:variant>
        <vt:i4>5</vt:i4>
      </vt:variant>
      <vt:variant>
        <vt:lpwstr/>
      </vt:variant>
      <vt:variant>
        <vt:lpwstr>_Toc374713385</vt:lpwstr>
      </vt:variant>
      <vt:variant>
        <vt:i4>1835061</vt:i4>
      </vt:variant>
      <vt:variant>
        <vt:i4>194</vt:i4>
      </vt:variant>
      <vt:variant>
        <vt:i4>0</vt:i4>
      </vt:variant>
      <vt:variant>
        <vt:i4>5</vt:i4>
      </vt:variant>
      <vt:variant>
        <vt:lpwstr/>
      </vt:variant>
      <vt:variant>
        <vt:lpwstr>_Toc374713384</vt:lpwstr>
      </vt:variant>
      <vt:variant>
        <vt:i4>1835061</vt:i4>
      </vt:variant>
      <vt:variant>
        <vt:i4>188</vt:i4>
      </vt:variant>
      <vt:variant>
        <vt:i4>0</vt:i4>
      </vt:variant>
      <vt:variant>
        <vt:i4>5</vt:i4>
      </vt:variant>
      <vt:variant>
        <vt:lpwstr/>
      </vt:variant>
      <vt:variant>
        <vt:lpwstr>_Toc374713383</vt:lpwstr>
      </vt:variant>
      <vt:variant>
        <vt:i4>1835061</vt:i4>
      </vt:variant>
      <vt:variant>
        <vt:i4>182</vt:i4>
      </vt:variant>
      <vt:variant>
        <vt:i4>0</vt:i4>
      </vt:variant>
      <vt:variant>
        <vt:i4>5</vt:i4>
      </vt:variant>
      <vt:variant>
        <vt:lpwstr/>
      </vt:variant>
      <vt:variant>
        <vt:lpwstr>_Toc374713382</vt:lpwstr>
      </vt:variant>
      <vt:variant>
        <vt:i4>1835061</vt:i4>
      </vt:variant>
      <vt:variant>
        <vt:i4>176</vt:i4>
      </vt:variant>
      <vt:variant>
        <vt:i4>0</vt:i4>
      </vt:variant>
      <vt:variant>
        <vt:i4>5</vt:i4>
      </vt:variant>
      <vt:variant>
        <vt:lpwstr/>
      </vt:variant>
      <vt:variant>
        <vt:lpwstr>_Toc374713381</vt:lpwstr>
      </vt:variant>
      <vt:variant>
        <vt:i4>1835061</vt:i4>
      </vt:variant>
      <vt:variant>
        <vt:i4>170</vt:i4>
      </vt:variant>
      <vt:variant>
        <vt:i4>0</vt:i4>
      </vt:variant>
      <vt:variant>
        <vt:i4>5</vt:i4>
      </vt:variant>
      <vt:variant>
        <vt:lpwstr/>
      </vt:variant>
      <vt:variant>
        <vt:lpwstr>_Toc374713380</vt:lpwstr>
      </vt:variant>
      <vt:variant>
        <vt:i4>1245237</vt:i4>
      </vt:variant>
      <vt:variant>
        <vt:i4>164</vt:i4>
      </vt:variant>
      <vt:variant>
        <vt:i4>0</vt:i4>
      </vt:variant>
      <vt:variant>
        <vt:i4>5</vt:i4>
      </vt:variant>
      <vt:variant>
        <vt:lpwstr/>
      </vt:variant>
      <vt:variant>
        <vt:lpwstr>_Toc374713379</vt:lpwstr>
      </vt:variant>
      <vt:variant>
        <vt:i4>1245237</vt:i4>
      </vt:variant>
      <vt:variant>
        <vt:i4>158</vt:i4>
      </vt:variant>
      <vt:variant>
        <vt:i4>0</vt:i4>
      </vt:variant>
      <vt:variant>
        <vt:i4>5</vt:i4>
      </vt:variant>
      <vt:variant>
        <vt:lpwstr/>
      </vt:variant>
      <vt:variant>
        <vt:lpwstr>_Toc374713378</vt:lpwstr>
      </vt:variant>
      <vt:variant>
        <vt:i4>1245237</vt:i4>
      </vt:variant>
      <vt:variant>
        <vt:i4>152</vt:i4>
      </vt:variant>
      <vt:variant>
        <vt:i4>0</vt:i4>
      </vt:variant>
      <vt:variant>
        <vt:i4>5</vt:i4>
      </vt:variant>
      <vt:variant>
        <vt:lpwstr/>
      </vt:variant>
      <vt:variant>
        <vt:lpwstr>_Toc374713377</vt:lpwstr>
      </vt:variant>
      <vt:variant>
        <vt:i4>1245237</vt:i4>
      </vt:variant>
      <vt:variant>
        <vt:i4>146</vt:i4>
      </vt:variant>
      <vt:variant>
        <vt:i4>0</vt:i4>
      </vt:variant>
      <vt:variant>
        <vt:i4>5</vt:i4>
      </vt:variant>
      <vt:variant>
        <vt:lpwstr/>
      </vt:variant>
      <vt:variant>
        <vt:lpwstr>_Toc374713376</vt:lpwstr>
      </vt:variant>
      <vt:variant>
        <vt:i4>1245237</vt:i4>
      </vt:variant>
      <vt:variant>
        <vt:i4>140</vt:i4>
      </vt:variant>
      <vt:variant>
        <vt:i4>0</vt:i4>
      </vt:variant>
      <vt:variant>
        <vt:i4>5</vt:i4>
      </vt:variant>
      <vt:variant>
        <vt:lpwstr/>
      </vt:variant>
      <vt:variant>
        <vt:lpwstr>_Toc374713375</vt:lpwstr>
      </vt:variant>
      <vt:variant>
        <vt:i4>1245237</vt:i4>
      </vt:variant>
      <vt:variant>
        <vt:i4>134</vt:i4>
      </vt:variant>
      <vt:variant>
        <vt:i4>0</vt:i4>
      </vt:variant>
      <vt:variant>
        <vt:i4>5</vt:i4>
      </vt:variant>
      <vt:variant>
        <vt:lpwstr/>
      </vt:variant>
      <vt:variant>
        <vt:lpwstr>_Toc374713374</vt:lpwstr>
      </vt:variant>
      <vt:variant>
        <vt:i4>1245237</vt:i4>
      </vt:variant>
      <vt:variant>
        <vt:i4>128</vt:i4>
      </vt:variant>
      <vt:variant>
        <vt:i4>0</vt:i4>
      </vt:variant>
      <vt:variant>
        <vt:i4>5</vt:i4>
      </vt:variant>
      <vt:variant>
        <vt:lpwstr/>
      </vt:variant>
      <vt:variant>
        <vt:lpwstr>_Toc374713373</vt:lpwstr>
      </vt:variant>
      <vt:variant>
        <vt:i4>1245237</vt:i4>
      </vt:variant>
      <vt:variant>
        <vt:i4>122</vt:i4>
      </vt:variant>
      <vt:variant>
        <vt:i4>0</vt:i4>
      </vt:variant>
      <vt:variant>
        <vt:i4>5</vt:i4>
      </vt:variant>
      <vt:variant>
        <vt:lpwstr/>
      </vt:variant>
      <vt:variant>
        <vt:lpwstr>_Toc374713372</vt:lpwstr>
      </vt:variant>
      <vt:variant>
        <vt:i4>1245237</vt:i4>
      </vt:variant>
      <vt:variant>
        <vt:i4>116</vt:i4>
      </vt:variant>
      <vt:variant>
        <vt:i4>0</vt:i4>
      </vt:variant>
      <vt:variant>
        <vt:i4>5</vt:i4>
      </vt:variant>
      <vt:variant>
        <vt:lpwstr/>
      </vt:variant>
      <vt:variant>
        <vt:lpwstr>_Toc374713371</vt:lpwstr>
      </vt:variant>
      <vt:variant>
        <vt:i4>1245237</vt:i4>
      </vt:variant>
      <vt:variant>
        <vt:i4>110</vt:i4>
      </vt:variant>
      <vt:variant>
        <vt:i4>0</vt:i4>
      </vt:variant>
      <vt:variant>
        <vt:i4>5</vt:i4>
      </vt:variant>
      <vt:variant>
        <vt:lpwstr/>
      </vt:variant>
      <vt:variant>
        <vt:lpwstr>_Toc374713370</vt:lpwstr>
      </vt:variant>
      <vt:variant>
        <vt:i4>1179701</vt:i4>
      </vt:variant>
      <vt:variant>
        <vt:i4>104</vt:i4>
      </vt:variant>
      <vt:variant>
        <vt:i4>0</vt:i4>
      </vt:variant>
      <vt:variant>
        <vt:i4>5</vt:i4>
      </vt:variant>
      <vt:variant>
        <vt:lpwstr/>
      </vt:variant>
      <vt:variant>
        <vt:lpwstr>_Toc374713369</vt:lpwstr>
      </vt:variant>
      <vt:variant>
        <vt:i4>1179701</vt:i4>
      </vt:variant>
      <vt:variant>
        <vt:i4>98</vt:i4>
      </vt:variant>
      <vt:variant>
        <vt:i4>0</vt:i4>
      </vt:variant>
      <vt:variant>
        <vt:i4>5</vt:i4>
      </vt:variant>
      <vt:variant>
        <vt:lpwstr/>
      </vt:variant>
      <vt:variant>
        <vt:lpwstr>_Toc374713368</vt:lpwstr>
      </vt:variant>
      <vt:variant>
        <vt:i4>1179701</vt:i4>
      </vt:variant>
      <vt:variant>
        <vt:i4>92</vt:i4>
      </vt:variant>
      <vt:variant>
        <vt:i4>0</vt:i4>
      </vt:variant>
      <vt:variant>
        <vt:i4>5</vt:i4>
      </vt:variant>
      <vt:variant>
        <vt:lpwstr/>
      </vt:variant>
      <vt:variant>
        <vt:lpwstr>_Toc374713367</vt:lpwstr>
      </vt:variant>
      <vt:variant>
        <vt:i4>1179701</vt:i4>
      </vt:variant>
      <vt:variant>
        <vt:i4>86</vt:i4>
      </vt:variant>
      <vt:variant>
        <vt:i4>0</vt:i4>
      </vt:variant>
      <vt:variant>
        <vt:i4>5</vt:i4>
      </vt:variant>
      <vt:variant>
        <vt:lpwstr/>
      </vt:variant>
      <vt:variant>
        <vt:lpwstr>_Toc374713366</vt:lpwstr>
      </vt:variant>
      <vt:variant>
        <vt:i4>1179701</vt:i4>
      </vt:variant>
      <vt:variant>
        <vt:i4>80</vt:i4>
      </vt:variant>
      <vt:variant>
        <vt:i4>0</vt:i4>
      </vt:variant>
      <vt:variant>
        <vt:i4>5</vt:i4>
      </vt:variant>
      <vt:variant>
        <vt:lpwstr/>
      </vt:variant>
      <vt:variant>
        <vt:lpwstr>_Toc374713365</vt:lpwstr>
      </vt:variant>
      <vt:variant>
        <vt:i4>1179701</vt:i4>
      </vt:variant>
      <vt:variant>
        <vt:i4>74</vt:i4>
      </vt:variant>
      <vt:variant>
        <vt:i4>0</vt:i4>
      </vt:variant>
      <vt:variant>
        <vt:i4>5</vt:i4>
      </vt:variant>
      <vt:variant>
        <vt:lpwstr/>
      </vt:variant>
      <vt:variant>
        <vt:lpwstr>_Toc374713364</vt:lpwstr>
      </vt:variant>
      <vt:variant>
        <vt:i4>1179701</vt:i4>
      </vt:variant>
      <vt:variant>
        <vt:i4>68</vt:i4>
      </vt:variant>
      <vt:variant>
        <vt:i4>0</vt:i4>
      </vt:variant>
      <vt:variant>
        <vt:i4>5</vt:i4>
      </vt:variant>
      <vt:variant>
        <vt:lpwstr/>
      </vt:variant>
      <vt:variant>
        <vt:lpwstr>_Toc374713363</vt:lpwstr>
      </vt:variant>
      <vt:variant>
        <vt:i4>1179701</vt:i4>
      </vt:variant>
      <vt:variant>
        <vt:i4>62</vt:i4>
      </vt:variant>
      <vt:variant>
        <vt:i4>0</vt:i4>
      </vt:variant>
      <vt:variant>
        <vt:i4>5</vt:i4>
      </vt:variant>
      <vt:variant>
        <vt:lpwstr/>
      </vt:variant>
      <vt:variant>
        <vt:lpwstr>_Toc374713362</vt:lpwstr>
      </vt:variant>
      <vt:variant>
        <vt:i4>1179701</vt:i4>
      </vt:variant>
      <vt:variant>
        <vt:i4>56</vt:i4>
      </vt:variant>
      <vt:variant>
        <vt:i4>0</vt:i4>
      </vt:variant>
      <vt:variant>
        <vt:i4>5</vt:i4>
      </vt:variant>
      <vt:variant>
        <vt:lpwstr/>
      </vt:variant>
      <vt:variant>
        <vt:lpwstr>_Toc374713361</vt:lpwstr>
      </vt:variant>
      <vt:variant>
        <vt:i4>1179701</vt:i4>
      </vt:variant>
      <vt:variant>
        <vt:i4>50</vt:i4>
      </vt:variant>
      <vt:variant>
        <vt:i4>0</vt:i4>
      </vt:variant>
      <vt:variant>
        <vt:i4>5</vt:i4>
      </vt:variant>
      <vt:variant>
        <vt:lpwstr/>
      </vt:variant>
      <vt:variant>
        <vt:lpwstr>_Toc374713360</vt:lpwstr>
      </vt:variant>
      <vt:variant>
        <vt:i4>1114165</vt:i4>
      </vt:variant>
      <vt:variant>
        <vt:i4>44</vt:i4>
      </vt:variant>
      <vt:variant>
        <vt:i4>0</vt:i4>
      </vt:variant>
      <vt:variant>
        <vt:i4>5</vt:i4>
      </vt:variant>
      <vt:variant>
        <vt:lpwstr/>
      </vt:variant>
      <vt:variant>
        <vt:lpwstr>_Toc374713359</vt:lpwstr>
      </vt:variant>
      <vt:variant>
        <vt:i4>1114165</vt:i4>
      </vt:variant>
      <vt:variant>
        <vt:i4>38</vt:i4>
      </vt:variant>
      <vt:variant>
        <vt:i4>0</vt:i4>
      </vt:variant>
      <vt:variant>
        <vt:i4>5</vt:i4>
      </vt:variant>
      <vt:variant>
        <vt:lpwstr/>
      </vt:variant>
      <vt:variant>
        <vt:lpwstr>_Toc374713358</vt:lpwstr>
      </vt:variant>
      <vt:variant>
        <vt:i4>1114165</vt:i4>
      </vt:variant>
      <vt:variant>
        <vt:i4>32</vt:i4>
      </vt:variant>
      <vt:variant>
        <vt:i4>0</vt:i4>
      </vt:variant>
      <vt:variant>
        <vt:i4>5</vt:i4>
      </vt:variant>
      <vt:variant>
        <vt:lpwstr/>
      </vt:variant>
      <vt:variant>
        <vt:lpwstr>_Toc374713357</vt:lpwstr>
      </vt:variant>
      <vt:variant>
        <vt:i4>1114165</vt:i4>
      </vt:variant>
      <vt:variant>
        <vt:i4>26</vt:i4>
      </vt:variant>
      <vt:variant>
        <vt:i4>0</vt:i4>
      </vt:variant>
      <vt:variant>
        <vt:i4>5</vt:i4>
      </vt:variant>
      <vt:variant>
        <vt:lpwstr/>
      </vt:variant>
      <vt:variant>
        <vt:lpwstr>_Toc374713356</vt:lpwstr>
      </vt:variant>
      <vt:variant>
        <vt:i4>1114165</vt:i4>
      </vt:variant>
      <vt:variant>
        <vt:i4>20</vt:i4>
      </vt:variant>
      <vt:variant>
        <vt:i4>0</vt:i4>
      </vt:variant>
      <vt:variant>
        <vt:i4>5</vt:i4>
      </vt:variant>
      <vt:variant>
        <vt:lpwstr/>
      </vt:variant>
      <vt:variant>
        <vt:lpwstr>_Toc374713355</vt:lpwstr>
      </vt:variant>
      <vt:variant>
        <vt:i4>1114165</vt:i4>
      </vt:variant>
      <vt:variant>
        <vt:i4>14</vt:i4>
      </vt:variant>
      <vt:variant>
        <vt:i4>0</vt:i4>
      </vt:variant>
      <vt:variant>
        <vt:i4>5</vt:i4>
      </vt:variant>
      <vt:variant>
        <vt:lpwstr/>
      </vt:variant>
      <vt:variant>
        <vt:lpwstr>_Toc374713354</vt:lpwstr>
      </vt:variant>
      <vt:variant>
        <vt:i4>1114165</vt:i4>
      </vt:variant>
      <vt:variant>
        <vt:i4>8</vt:i4>
      </vt:variant>
      <vt:variant>
        <vt:i4>0</vt:i4>
      </vt:variant>
      <vt:variant>
        <vt:i4>5</vt:i4>
      </vt:variant>
      <vt:variant>
        <vt:lpwstr/>
      </vt:variant>
      <vt:variant>
        <vt:lpwstr>_Toc374713353</vt:lpwstr>
      </vt:variant>
      <vt:variant>
        <vt:i4>1114165</vt:i4>
      </vt:variant>
      <vt:variant>
        <vt:i4>2</vt:i4>
      </vt:variant>
      <vt:variant>
        <vt:i4>0</vt:i4>
      </vt:variant>
      <vt:variant>
        <vt:i4>5</vt:i4>
      </vt:variant>
      <vt:variant>
        <vt:lpwstr/>
      </vt:variant>
      <vt:variant>
        <vt:lpwstr>_Toc374713352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Manuel Utilisateur d'OVNI</dc:title>
  <dc:creator/>
  <dc:description>Basé sur le modèle DQO GEN-F102-4</dc:description>
  <cp:lastModifiedBy/>
  <cp:revision>1</cp:revision>
  <cp:lastPrinted>2009-06-17T11:33:00Z</cp:lastPrinted>
  <dcterms:created xsi:type="dcterms:W3CDTF">2019-04-10T12:52:00Z</dcterms:created>
  <dcterms:modified xsi:type="dcterms:W3CDTF">2024-05-12T16:45:00Z</dcterms:modified>
</cp:coreProperties>
</file>